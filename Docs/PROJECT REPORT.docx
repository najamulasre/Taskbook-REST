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92248929"/>
        <w:docPartObj>
          <w:docPartGallery w:val="Cover Pages"/>
          <w:docPartUnique/>
        </w:docPartObj>
      </w:sdtPr>
      <w:sdtContent>
        <w:p w14:paraId="5A1F31E2" w14:textId="1E7EB3A8" w:rsidR="009D4079" w:rsidRDefault="00FA422D">
          <w:r>
            <w:rPr>
              <w:noProof/>
              <w:lang w:eastAsia="en-GB"/>
            </w:rPr>
            <mc:AlternateContent>
              <mc:Choice Requires="wpg">
                <w:drawing>
                  <wp:anchor distT="0" distB="0" distL="114300" distR="114300" simplePos="0" relativeHeight="251659264" behindDoc="1" locked="0" layoutInCell="1" allowOverlap="1" wp14:anchorId="4F425915" wp14:editId="4CE4FFC5">
                    <wp:simplePos x="0" y="0"/>
                    <wp:positionH relativeFrom="margin">
                      <wp:posOffset>-436245</wp:posOffset>
                    </wp:positionH>
                    <wp:positionV relativeFrom="page">
                      <wp:posOffset>1151890</wp:posOffset>
                    </wp:positionV>
                    <wp:extent cx="6815455" cy="7511415"/>
                    <wp:effectExtent l="0" t="0" r="4445"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15455" cy="7511415"/>
                              <a:chOff x="23300" y="136949"/>
                              <a:chExt cx="5557520" cy="5142739"/>
                            </a:xfrm>
                          </wpg:grpSpPr>
                          <wps:wsp>
                            <wps:cNvPr id="126" name="Freeform 10"/>
                            <wps:cNvSpPr>
                              <a:spLocks/>
                            </wps:cNvSpPr>
                            <wps:spPr bwMode="auto">
                              <a:xfrm>
                                <a:off x="23300" y="136949"/>
                                <a:ext cx="5557520" cy="4576594"/>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D8B77FF" w14:textId="647D6CF9" w:rsidR="00483BB1" w:rsidRPr="00F0775E" w:rsidRDefault="00483BB1" w:rsidP="00F0775E">
                                  <w:pPr>
                                    <w:rPr>
                                      <w:color w:val="FFFFFF" w:themeColor="background1"/>
                                      <w:sz w:val="28"/>
                                      <w:szCs w:val="28"/>
                                    </w:rP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4F425915" id="Group 125" o:spid="_x0000_s1026" style="position:absolute;margin-left:-34.35pt;margin-top:90.7pt;width:536.65pt;height:591.45pt;z-index:-251657216;mso-position-horizontal-relative:margin;mso-position-vertical-relative:page;mso-width-relative:margin" coordorigin="233,1369" coordsize="55575,5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">
                    <o:lock v:ext="edit" aspectratio="t"/>
                    <v:shape id="Freeform 10" o:spid="_x0000_s1027" style="position:absolute;left:233;top:1369;width:55575;height:45766;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04040 [2994]" stroked="f">
                      <v:fill color2="#1f1f1f [2018]" rotate="t" colors="0 #5a5a5a;.5 #3e3e3e;1 #272727" focus="100%" type="gradient">
                        <o:fill v:ext="view" type="gradientUnscaled"/>
                      </v:fill>
                      <v:stroke joinstyle="miter"/>
                      <v:formulas/>
                      <v:path arrowok="t" o:connecttype="custom" o:connectlocs="0,0;0,4210466;872222,4347764;5557520,4210466;5557520,4033941;5557520,0;0,0" o:connectangles="0,0,0,0,0,0,0" textboxrect="0,0,720,700"/>
                      <v:textbox inset="1in,86.4pt,86.4pt,86.4pt">
                        <w:txbxContent>
                          <w:p w14:paraId="3D8B77FF" w14:textId="647D6CF9" w:rsidR="00483BB1" w:rsidRPr="00F0775E" w:rsidRDefault="00483BB1" w:rsidP="00F0775E">
                            <w:pPr>
                              <w:rPr>
                                <w:color w:val="FFFFFF" w:themeColor="background1"/>
                                <w:sz w:val="28"/>
                                <w:szCs w:val="28"/>
                              </w:rPr>
                            </w:pP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GB"/>
            </w:rPr>
            <mc:AlternateContent>
              <mc:Choice Requires="wps">
                <w:drawing>
                  <wp:anchor distT="0" distB="0" distL="114300" distR="114300" simplePos="0" relativeHeight="251663360" behindDoc="0" locked="0" layoutInCell="1" allowOverlap="1" wp14:anchorId="1D3FEA71" wp14:editId="33E6D715">
                    <wp:simplePos x="0" y="0"/>
                    <wp:positionH relativeFrom="margin">
                      <wp:posOffset>1169670</wp:posOffset>
                    </wp:positionH>
                    <wp:positionV relativeFrom="paragraph">
                      <wp:posOffset>19050</wp:posOffset>
                    </wp:positionV>
                    <wp:extent cx="3600450" cy="1590675"/>
                    <wp:effectExtent l="19050" t="19050" r="38100" b="47625"/>
                    <wp:wrapNone/>
                    <wp:docPr id="20" name="Rectangle: Rounded Corners 20"/>
                    <wp:cNvGraphicFramePr/>
                    <a:graphic xmlns:a="http://schemas.openxmlformats.org/drawingml/2006/main">
                      <a:graphicData uri="http://schemas.microsoft.com/office/word/2010/wordprocessingShape">
                        <wps:wsp>
                          <wps:cNvSpPr/>
                          <wps:spPr>
                            <a:xfrm>
                              <a:off x="0" y="0"/>
                              <a:ext cx="3600450" cy="1590675"/>
                            </a:xfrm>
                            <a:prstGeom prst="roundRect">
                              <a:avLst>
                                <a:gd name="adj" fmla="val 10080"/>
                              </a:avLst>
                            </a:prstGeom>
                            <a:solidFill>
                              <a:schemeClr val="bg1">
                                <a:lumMod val="95000"/>
                              </a:schemeClr>
                            </a:solidFill>
                            <a:ln w="476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F6B73F" w14:textId="2E41EF74" w:rsidR="00483BB1" w:rsidRDefault="00483BB1" w:rsidP="00AE1C5C">
                                <w:pPr>
                                  <w:jc w:val="center"/>
                                </w:pPr>
                                <w:r>
                                  <w:rPr>
                                    <w:noProof/>
                                  </w:rPr>
                                  <w:drawing>
                                    <wp:inline distT="0" distB="0" distL="0" distR="0" wp14:anchorId="2B64A15F" wp14:editId="4E8F717C">
                                      <wp:extent cx="2971800" cy="659849"/>
                                      <wp:effectExtent l="0" t="0" r="0" b="6985"/>
                                      <wp:docPr id="26" name="Picture 26" descr="Image result for university of west lond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university of west london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0099" cy="677234"/>
                                              </a:xfrm>
                                              <a:prstGeom prst="rect">
                                                <a:avLst/>
                                              </a:prstGeom>
                                              <a:noFill/>
                                              <a:ln>
                                                <a:noFill/>
                                              </a:ln>
                                            </pic:spPr>
                                          </pic:pic>
                                        </a:graphicData>
                                      </a:graphic>
                                    </wp:inline>
                                  </w:drawing>
                                </w:r>
                              </w:p>
                              <w:p w14:paraId="328C1054" w14:textId="195E36B4" w:rsidR="00483BB1" w:rsidRPr="00AE1C5C" w:rsidRDefault="00483BB1" w:rsidP="00AE1C5C">
                                <w:pPr>
                                  <w:pStyle w:val="NoSpacing"/>
                                  <w:jc w:val="center"/>
                                  <w:rPr>
                                    <w:color w:val="000000" w:themeColor="text1"/>
                                    <w:sz w:val="30"/>
                                    <w:szCs w:val="30"/>
                                  </w:rPr>
                                </w:pPr>
                                <w:r w:rsidRPr="00AE1C5C">
                                  <w:rPr>
                                    <w:color w:val="000000" w:themeColor="text1"/>
                                    <w:sz w:val="30"/>
                                    <w:szCs w:val="30"/>
                                  </w:rPr>
                                  <w:t>School of Computing and Engineering</w:t>
                                </w:r>
                              </w:p>
                              <w:p w14:paraId="4E65562E" w14:textId="26458923" w:rsidR="00483BB1" w:rsidRPr="00AE1C5C" w:rsidRDefault="00483BB1" w:rsidP="00AE1C5C">
                                <w:pPr>
                                  <w:pStyle w:val="NoSpacing"/>
                                  <w:jc w:val="center"/>
                                  <w:rPr>
                                    <w:color w:val="000000" w:themeColor="text1"/>
                                    <w:sz w:val="42"/>
                                    <w:szCs w:val="42"/>
                                  </w:rPr>
                                </w:pPr>
                                <w:r w:rsidRPr="00AE1C5C">
                                  <w:rPr>
                                    <w:color w:val="000000" w:themeColor="text1"/>
                                    <w:sz w:val="42"/>
                                    <w:szCs w:val="42"/>
                                  </w:rPr>
                                  <w:t>Final Year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3FEA71" id="Rectangle: Rounded Corners 20" o:spid="_x0000_s1029" style="position:absolute;margin-left:92.1pt;margin-top:1.5pt;width:283.5pt;height:125.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660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" fillcolor="#f2f2f2 [3052]" strokecolor="#5a5a5a [2109]" strokeweight="3.75pt">
                    <v:stroke joinstyle="miter"/>
                    <v:textbox>
                      <w:txbxContent>
                        <w:p w14:paraId="49F6B73F" w14:textId="2E41EF74" w:rsidR="00483BB1" w:rsidRDefault="00483BB1" w:rsidP="00AE1C5C">
                          <w:pPr>
                            <w:jc w:val="center"/>
                          </w:pPr>
                          <w:r>
                            <w:rPr>
                              <w:noProof/>
                            </w:rPr>
                            <w:drawing>
                              <wp:inline distT="0" distB="0" distL="0" distR="0" wp14:anchorId="2B64A15F" wp14:editId="4E8F717C">
                                <wp:extent cx="2971800" cy="659849"/>
                                <wp:effectExtent l="0" t="0" r="0" b="6985"/>
                                <wp:docPr id="26" name="Picture 26" descr="Image result for university of west lond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university of west london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0099" cy="677234"/>
                                        </a:xfrm>
                                        <a:prstGeom prst="rect">
                                          <a:avLst/>
                                        </a:prstGeom>
                                        <a:noFill/>
                                        <a:ln>
                                          <a:noFill/>
                                        </a:ln>
                                      </pic:spPr>
                                    </pic:pic>
                                  </a:graphicData>
                                </a:graphic>
                              </wp:inline>
                            </w:drawing>
                          </w:r>
                        </w:p>
                        <w:p w14:paraId="328C1054" w14:textId="195E36B4" w:rsidR="00483BB1" w:rsidRPr="00AE1C5C" w:rsidRDefault="00483BB1" w:rsidP="00AE1C5C">
                          <w:pPr>
                            <w:pStyle w:val="NoSpacing"/>
                            <w:jc w:val="center"/>
                            <w:rPr>
                              <w:color w:val="000000" w:themeColor="text1"/>
                              <w:sz w:val="30"/>
                              <w:szCs w:val="30"/>
                            </w:rPr>
                          </w:pPr>
                          <w:r w:rsidRPr="00AE1C5C">
                            <w:rPr>
                              <w:color w:val="000000" w:themeColor="text1"/>
                              <w:sz w:val="30"/>
                              <w:szCs w:val="30"/>
                            </w:rPr>
                            <w:t>School of Computing and Engineering</w:t>
                          </w:r>
                        </w:p>
                        <w:p w14:paraId="4E65562E" w14:textId="26458923" w:rsidR="00483BB1" w:rsidRPr="00AE1C5C" w:rsidRDefault="00483BB1" w:rsidP="00AE1C5C">
                          <w:pPr>
                            <w:pStyle w:val="NoSpacing"/>
                            <w:jc w:val="center"/>
                            <w:rPr>
                              <w:color w:val="000000" w:themeColor="text1"/>
                              <w:sz w:val="42"/>
                              <w:szCs w:val="42"/>
                            </w:rPr>
                          </w:pPr>
                          <w:r w:rsidRPr="00AE1C5C">
                            <w:rPr>
                              <w:color w:val="000000" w:themeColor="text1"/>
                              <w:sz w:val="42"/>
                              <w:szCs w:val="42"/>
                            </w:rPr>
                            <w:t>Final Year Project</w:t>
                          </w:r>
                        </w:p>
                      </w:txbxContent>
                    </v:textbox>
                    <w10:wrap anchorx="margin"/>
                  </v:roundrect>
                </w:pict>
              </mc:Fallback>
            </mc:AlternateContent>
          </w:r>
        </w:p>
        <w:p w14:paraId="6A29AB6C" w14:textId="77777777" w:rsidR="005752BD" w:rsidRDefault="00B43417" w:rsidP="00021A28">
          <w:pPr>
            <w:pStyle w:val="TOCHeading"/>
            <w:numPr>
              <w:ilvl w:val="0"/>
              <w:numId w:val="0"/>
            </w:numPr>
          </w:pPr>
          <w:r>
            <w:rPr>
              <w:noProof/>
              <w:lang w:eastAsia="en-GB"/>
            </w:rPr>
            <mc:AlternateContent>
              <mc:Choice Requires="wps">
                <w:drawing>
                  <wp:anchor distT="0" distB="0" distL="114300" distR="114300" simplePos="0" relativeHeight="251664384" behindDoc="0" locked="0" layoutInCell="1" allowOverlap="1" wp14:anchorId="03A61937" wp14:editId="67EABDDE">
                    <wp:simplePos x="0" y="0"/>
                    <wp:positionH relativeFrom="column">
                      <wp:posOffset>345440</wp:posOffset>
                    </wp:positionH>
                    <wp:positionV relativeFrom="paragraph">
                      <wp:posOffset>1819275</wp:posOffset>
                    </wp:positionV>
                    <wp:extent cx="5248275" cy="3752850"/>
                    <wp:effectExtent l="57150" t="38100" r="66675" b="76200"/>
                    <wp:wrapNone/>
                    <wp:docPr id="27" name="Rectangle: Rounded Corners 27"/>
                    <wp:cNvGraphicFramePr/>
                    <a:graphic xmlns:a="http://schemas.openxmlformats.org/drawingml/2006/main">
                      <a:graphicData uri="http://schemas.microsoft.com/office/word/2010/wordprocessingShape">
                        <wps:wsp>
                          <wps:cNvSpPr/>
                          <wps:spPr>
                            <a:xfrm>
                              <a:off x="0" y="0"/>
                              <a:ext cx="5248275" cy="3752850"/>
                            </a:xfrm>
                            <a:prstGeom prst="roundRect">
                              <a:avLst>
                                <a:gd name="adj" fmla="val 6769"/>
                              </a:avLst>
                            </a:prstGeom>
                          </wps:spPr>
                          <wps:style>
                            <a:lnRef idx="0">
                              <a:schemeClr val="accent3"/>
                            </a:lnRef>
                            <a:fillRef idx="3">
                              <a:schemeClr val="accent3"/>
                            </a:fillRef>
                            <a:effectRef idx="3">
                              <a:schemeClr val="accent3"/>
                            </a:effectRef>
                            <a:fontRef idx="minor">
                              <a:schemeClr val="lt1"/>
                            </a:fontRef>
                          </wps:style>
                          <wps:txbx>
                            <w:txbxContent>
                              <w:p w14:paraId="5BBA06DB" w14:textId="69A5B3F6" w:rsidR="00483BB1" w:rsidRPr="00FA422D" w:rsidRDefault="00483BB1" w:rsidP="00FA422D">
                                <w:pPr>
                                  <w:pStyle w:val="NoSpacing"/>
                                  <w:bidi/>
                                  <w:jc w:val="center"/>
                                  <w:rPr>
                                    <w:i/>
                                    <w:iCs/>
                                    <w:color w:val="00B0F0"/>
                                    <w:lang w:val="en-GB"/>
                                  </w:rPr>
                                </w:pPr>
                                <w:r w:rsidRPr="00FA422D">
                                  <w:rPr>
                                    <w:i/>
                                    <w:iCs/>
                                    <w:color w:val="00B0F0"/>
                                    <w:lang w:val="en-GB"/>
                                  </w:rPr>
                                  <w:t>Project Title:</w:t>
                                </w:r>
                              </w:p>
                              <w:p w14:paraId="5FC6332F" w14:textId="78E86CF6" w:rsidR="00483BB1" w:rsidRPr="00FA422D" w:rsidRDefault="00483BB1" w:rsidP="00FA422D">
                                <w:pPr>
                                  <w:pStyle w:val="NoSpacing"/>
                                  <w:bidi/>
                                  <w:jc w:val="center"/>
                                  <w:rPr>
                                    <w:sz w:val="30"/>
                                    <w:szCs w:val="30"/>
                                    <w:lang w:val="en-GB"/>
                                  </w:rPr>
                                </w:pPr>
                                <w:r>
                                  <w:rPr>
                                    <w:sz w:val="30"/>
                                    <w:szCs w:val="30"/>
                                    <w:lang w:val="en-GB"/>
                                  </w:rPr>
                                  <w:t xml:space="preserve">In depth study of </w:t>
                                </w:r>
                              </w:p>
                              <w:p w14:paraId="61B548ED" w14:textId="5C45C156" w:rsidR="00483BB1" w:rsidRPr="00FA422D" w:rsidRDefault="00483BB1" w:rsidP="00FA422D">
                                <w:pPr>
                                  <w:pStyle w:val="NoSpacing"/>
                                  <w:bidi/>
                                  <w:jc w:val="center"/>
                                  <w:rPr>
                                    <w:sz w:val="70"/>
                                    <w:szCs w:val="70"/>
                                    <w:lang w:val="en-GB"/>
                                  </w:rPr>
                                </w:pPr>
                                <w:r w:rsidRPr="00FA422D">
                                  <w:rPr>
                                    <w:sz w:val="70"/>
                                    <w:szCs w:val="70"/>
                                    <w:lang w:val="en-GB"/>
                                  </w:rPr>
                                  <w:t>RESTful Web Services</w:t>
                                </w:r>
                              </w:p>
                              <w:p w14:paraId="27D5BB9A" w14:textId="77777777" w:rsidR="00483BB1" w:rsidRDefault="00483BB1" w:rsidP="00FA422D">
                                <w:pPr>
                                  <w:pStyle w:val="NoSpacing"/>
                                  <w:jc w:val="center"/>
                                  <w:rPr>
                                    <w:i/>
                                    <w:iCs/>
                                    <w:lang w:val="en-GB"/>
                                  </w:rPr>
                                </w:pPr>
                              </w:p>
                              <w:p w14:paraId="3ADAF9B6" w14:textId="4CCE77C6" w:rsidR="00483BB1" w:rsidRPr="00FA422D" w:rsidRDefault="00483BB1" w:rsidP="00FA422D">
                                <w:pPr>
                                  <w:pStyle w:val="NoSpacing"/>
                                  <w:jc w:val="center"/>
                                  <w:rPr>
                                    <w:i/>
                                    <w:iCs/>
                                    <w:color w:val="00B0F0"/>
                                    <w:lang w:val="en-GB"/>
                                  </w:rPr>
                                </w:pPr>
                                <w:r w:rsidRPr="00FA422D">
                                  <w:rPr>
                                    <w:i/>
                                    <w:iCs/>
                                    <w:color w:val="00B0F0"/>
                                    <w:lang w:val="en-GB"/>
                                  </w:rPr>
                                  <w:t>Undertaken By:</w:t>
                                </w:r>
                              </w:p>
                              <w:p w14:paraId="7B16F5A7" w14:textId="60DEEA6F" w:rsidR="00483BB1" w:rsidRPr="00FA422D" w:rsidRDefault="00483BB1" w:rsidP="00FA422D">
                                <w:pPr>
                                  <w:pStyle w:val="NoSpacing"/>
                                  <w:jc w:val="center"/>
                                  <w:rPr>
                                    <w:sz w:val="36"/>
                                    <w:szCs w:val="36"/>
                                    <w:lang w:val="en-GB"/>
                                  </w:rPr>
                                </w:pPr>
                                <w:r w:rsidRPr="00FA422D">
                                  <w:rPr>
                                    <w:sz w:val="36"/>
                                    <w:szCs w:val="36"/>
                                    <w:lang w:val="en-GB"/>
                                  </w:rPr>
                                  <w:t>Khan Najam ul Asre (21303779</w:t>
                                </w:r>
                                <w:r>
                                  <w:rPr>
                                    <w:sz w:val="36"/>
                                    <w:szCs w:val="36"/>
                                    <w:lang w:val="en-GB"/>
                                  </w:rPr>
                                  <w:t>)</w:t>
                                </w:r>
                              </w:p>
                              <w:p w14:paraId="4DF56C25" w14:textId="77777777" w:rsidR="00483BB1" w:rsidRPr="00FA422D" w:rsidRDefault="00483BB1" w:rsidP="00FA422D">
                                <w:pPr>
                                  <w:pStyle w:val="NoSpacing"/>
                                  <w:jc w:val="center"/>
                                  <w:rPr>
                                    <w:sz w:val="16"/>
                                    <w:szCs w:val="16"/>
                                    <w:lang w:val="en-GB"/>
                                  </w:rPr>
                                </w:pPr>
                              </w:p>
                              <w:p w14:paraId="5B42B6B5" w14:textId="509BD7CA" w:rsidR="00483BB1" w:rsidRPr="00FA422D" w:rsidRDefault="00483BB1" w:rsidP="00FA422D">
                                <w:pPr>
                                  <w:pStyle w:val="NoSpacing"/>
                                  <w:jc w:val="center"/>
                                  <w:rPr>
                                    <w:i/>
                                    <w:iCs/>
                                    <w:color w:val="00B0F0"/>
                                    <w:lang w:val="en-GB"/>
                                  </w:rPr>
                                </w:pPr>
                                <w:r w:rsidRPr="00FA422D">
                                  <w:rPr>
                                    <w:i/>
                                    <w:iCs/>
                                    <w:color w:val="00B0F0"/>
                                    <w:lang w:val="en-GB"/>
                                  </w:rPr>
                                  <w:t>Submitted On:</w:t>
                                </w:r>
                              </w:p>
                              <w:p w14:paraId="296833D8" w14:textId="77777777" w:rsidR="00483BB1" w:rsidRPr="00FA422D" w:rsidRDefault="00483BB1" w:rsidP="00FA422D">
                                <w:pPr>
                                  <w:pStyle w:val="NoSpacing"/>
                                  <w:jc w:val="center"/>
                                  <w:rPr>
                                    <w:sz w:val="36"/>
                                    <w:szCs w:val="36"/>
                                    <w:lang w:val="en-GB"/>
                                  </w:rPr>
                                </w:pPr>
                                <w:r w:rsidRPr="00FA422D">
                                  <w:rPr>
                                    <w:sz w:val="36"/>
                                    <w:szCs w:val="36"/>
                                    <w:lang w:val="en-GB"/>
                                  </w:rPr>
                                  <w:t>??????</w:t>
                                </w:r>
                              </w:p>
                              <w:p w14:paraId="7DFC2A73" w14:textId="77777777" w:rsidR="00483BB1" w:rsidRPr="00FA422D" w:rsidRDefault="00483BB1" w:rsidP="00FA422D">
                                <w:pPr>
                                  <w:pStyle w:val="NoSpacing"/>
                                  <w:jc w:val="center"/>
                                  <w:rPr>
                                    <w:sz w:val="16"/>
                                    <w:szCs w:val="16"/>
                                    <w:lang w:val="en-GB"/>
                                  </w:rPr>
                                </w:pPr>
                              </w:p>
                              <w:p w14:paraId="56C14975" w14:textId="0AC8E5D9" w:rsidR="00483BB1" w:rsidRPr="00FA422D" w:rsidRDefault="00483BB1" w:rsidP="00FA422D">
                                <w:pPr>
                                  <w:pStyle w:val="NoSpacing"/>
                                  <w:jc w:val="center"/>
                                  <w:rPr>
                                    <w:i/>
                                    <w:iCs/>
                                    <w:lang w:val="en-GB"/>
                                  </w:rPr>
                                </w:pPr>
                                <w:r w:rsidRPr="00FA422D">
                                  <w:rPr>
                                    <w:i/>
                                    <w:iCs/>
                                    <w:color w:val="00B0F0"/>
                                    <w:lang w:val="en-GB"/>
                                  </w:rPr>
                                  <w:t>Supervisor</w:t>
                                </w:r>
                                <w:r>
                                  <w:rPr>
                                    <w:i/>
                                    <w:iCs/>
                                    <w:lang w:val="en-GB"/>
                                  </w:rPr>
                                  <w:t>:</w:t>
                                </w:r>
                              </w:p>
                              <w:p w14:paraId="5EFACE18" w14:textId="1AEB5011" w:rsidR="00483BB1" w:rsidRPr="00FA422D" w:rsidRDefault="00483BB1" w:rsidP="00FA422D">
                                <w:pPr>
                                  <w:pStyle w:val="NoSpacing"/>
                                  <w:jc w:val="center"/>
                                  <w:rPr>
                                    <w:sz w:val="36"/>
                                    <w:szCs w:val="36"/>
                                    <w:lang w:val="en-GB"/>
                                  </w:rPr>
                                </w:pPr>
                                <w:r w:rsidRPr="00FA422D">
                                  <w:rPr>
                                    <w:sz w:val="36"/>
                                    <w:szCs w:val="36"/>
                                    <w:lang w:val="en-GB"/>
                                  </w:rPr>
                                  <w:t>??????</w:t>
                                </w:r>
                              </w:p>
                              <w:p w14:paraId="07D151A7" w14:textId="77777777" w:rsidR="00483BB1" w:rsidRPr="00FA422D" w:rsidRDefault="00483BB1" w:rsidP="00FA422D">
                                <w:pPr>
                                  <w:pStyle w:val="NoSpacing"/>
                                  <w:jc w:val="center"/>
                                  <w:rPr>
                                    <w:sz w:val="16"/>
                                    <w:szCs w:val="16"/>
                                    <w:lang w:val="en-GB"/>
                                  </w:rPr>
                                </w:pPr>
                              </w:p>
                              <w:p w14:paraId="04362DF7" w14:textId="24BF0D9F" w:rsidR="00483BB1" w:rsidRPr="00FA422D" w:rsidRDefault="00483BB1" w:rsidP="00FA422D">
                                <w:pPr>
                                  <w:pStyle w:val="NoSpacing"/>
                                  <w:jc w:val="center"/>
                                  <w:rPr>
                                    <w:i/>
                                    <w:iCs/>
                                    <w:color w:val="00B0F0"/>
                                    <w:lang w:val="en-GB"/>
                                  </w:rPr>
                                </w:pPr>
                                <w:r w:rsidRPr="00FA422D">
                                  <w:rPr>
                                    <w:i/>
                                    <w:iCs/>
                                    <w:color w:val="00B0F0"/>
                                    <w:lang w:val="en-GB"/>
                                  </w:rPr>
                                  <w:t>Second Marker:</w:t>
                                </w:r>
                              </w:p>
                              <w:p w14:paraId="2D8E1C59" w14:textId="77777777" w:rsidR="00483BB1" w:rsidRPr="00FA422D" w:rsidRDefault="00483BB1" w:rsidP="00FA422D">
                                <w:pPr>
                                  <w:pStyle w:val="NoSpacing"/>
                                  <w:jc w:val="center"/>
                                  <w:rPr>
                                    <w:sz w:val="36"/>
                                    <w:szCs w:val="36"/>
                                    <w:lang w:val="en-GB"/>
                                  </w:rPr>
                                </w:pPr>
                                <w:r w:rsidRPr="00FA422D">
                                  <w:rPr>
                                    <w:sz w:val="36"/>
                                    <w:szCs w:val="36"/>
                                    <w:lang w:val="en-GB"/>
                                  </w:rPr>
                                  <w:t>??????</w:t>
                                </w:r>
                              </w:p>
                              <w:p w14:paraId="59F128DC" w14:textId="77777777" w:rsidR="00483BB1" w:rsidRPr="00FA422D" w:rsidRDefault="00483BB1" w:rsidP="00FA422D">
                                <w:pPr>
                                  <w:pStyle w:val="NoSpacing"/>
                                  <w:bidi/>
                                  <w:jc w:val="center"/>
                                  <w:rPr>
                                    <w:sz w:val="54"/>
                                    <w:szCs w:val="5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A61937" id="Rectangle: Rounded Corners 27" o:spid="_x0000_s1030" style="position:absolute;margin-left:27.2pt;margin-top:143.25pt;width:413.25pt;height:29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4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" fillcolor="#1f648e [3030]" stroked="f">
                    <v:fill color2="#1a567a [3174]" rotate="t" colors="0 #4b6e8c;.5 #165981;1 #0e4f76" focus="100%" type="gradient">
                      <o:fill v:ext="view" type="gradientUnscaled"/>
                    </v:fill>
                    <v:shadow on="t" color="black" opacity="41287f" offset="0,1.5pt"/>
                    <v:textbox>
                      <w:txbxContent>
                        <w:p w14:paraId="5BBA06DB" w14:textId="69A5B3F6" w:rsidR="00483BB1" w:rsidRPr="00FA422D" w:rsidRDefault="00483BB1" w:rsidP="00FA422D">
                          <w:pPr>
                            <w:pStyle w:val="NoSpacing"/>
                            <w:bidi/>
                            <w:jc w:val="center"/>
                            <w:rPr>
                              <w:i/>
                              <w:iCs/>
                              <w:color w:val="00B0F0"/>
                              <w:lang w:val="en-GB"/>
                            </w:rPr>
                          </w:pPr>
                          <w:r w:rsidRPr="00FA422D">
                            <w:rPr>
                              <w:i/>
                              <w:iCs/>
                              <w:color w:val="00B0F0"/>
                              <w:lang w:val="en-GB"/>
                            </w:rPr>
                            <w:t>Project Title:</w:t>
                          </w:r>
                        </w:p>
                        <w:p w14:paraId="5FC6332F" w14:textId="78E86CF6" w:rsidR="00483BB1" w:rsidRPr="00FA422D" w:rsidRDefault="00483BB1" w:rsidP="00FA422D">
                          <w:pPr>
                            <w:pStyle w:val="NoSpacing"/>
                            <w:bidi/>
                            <w:jc w:val="center"/>
                            <w:rPr>
                              <w:sz w:val="30"/>
                              <w:szCs w:val="30"/>
                              <w:lang w:val="en-GB"/>
                            </w:rPr>
                          </w:pPr>
                          <w:r>
                            <w:rPr>
                              <w:sz w:val="30"/>
                              <w:szCs w:val="30"/>
                              <w:lang w:val="en-GB"/>
                            </w:rPr>
                            <w:t xml:space="preserve">In depth study of </w:t>
                          </w:r>
                        </w:p>
                        <w:p w14:paraId="61B548ED" w14:textId="5C45C156" w:rsidR="00483BB1" w:rsidRPr="00FA422D" w:rsidRDefault="00483BB1" w:rsidP="00FA422D">
                          <w:pPr>
                            <w:pStyle w:val="NoSpacing"/>
                            <w:bidi/>
                            <w:jc w:val="center"/>
                            <w:rPr>
                              <w:sz w:val="70"/>
                              <w:szCs w:val="70"/>
                              <w:lang w:val="en-GB"/>
                            </w:rPr>
                          </w:pPr>
                          <w:r w:rsidRPr="00FA422D">
                            <w:rPr>
                              <w:sz w:val="70"/>
                              <w:szCs w:val="70"/>
                              <w:lang w:val="en-GB"/>
                            </w:rPr>
                            <w:t>RESTful Web Services</w:t>
                          </w:r>
                        </w:p>
                        <w:p w14:paraId="27D5BB9A" w14:textId="77777777" w:rsidR="00483BB1" w:rsidRDefault="00483BB1" w:rsidP="00FA422D">
                          <w:pPr>
                            <w:pStyle w:val="NoSpacing"/>
                            <w:jc w:val="center"/>
                            <w:rPr>
                              <w:i/>
                              <w:iCs/>
                              <w:lang w:val="en-GB"/>
                            </w:rPr>
                          </w:pPr>
                        </w:p>
                        <w:p w14:paraId="3ADAF9B6" w14:textId="4CCE77C6" w:rsidR="00483BB1" w:rsidRPr="00FA422D" w:rsidRDefault="00483BB1" w:rsidP="00FA422D">
                          <w:pPr>
                            <w:pStyle w:val="NoSpacing"/>
                            <w:jc w:val="center"/>
                            <w:rPr>
                              <w:i/>
                              <w:iCs/>
                              <w:color w:val="00B0F0"/>
                              <w:lang w:val="en-GB"/>
                            </w:rPr>
                          </w:pPr>
                          <w:r w:rsidRPr="00FA422D">
                            <w:rPr>
                              <w:i/>
                              <w:iCs/>
                              <w:color w:val="00B0F0"/>
                              <w:lang w:val="en-GB"/>
                            </w:rPr>
                            <w:t>Undertaken By:</w:t>
                          </w:r>
                        </w:p>
                        <w:p w14:paraId="7B16F5A7" w14:textId="60DEEA6F" w:rsidR="00483BB1" w:rsidRPr="00FA422D" w:rsidRDefault="00483BB1" w:rsidP="00FA422D">
                          <w:pPr>
                            <w:pStyle w:val="NoSpacing"/>
                            <w:jc w:val="center"/>
                            <w:rPr>
                              <w:sz w:val="36"/>
                              <w:szCs w:val="36"/>
                              <w:lang w:val="en-GB"/>
                            </w:rPr>
                          </w:pPr>
                          <w:r w:rsidRPr="00FA422D">
                            <w:rPr>
                              <w:sz w:val="36"/>
                              <w:szCs w:val="36"/>
                              <w:lang w:val="en-GB"/>
                            </w:rPr>
                            <w:t>Khan Najam ul Asre (21303779</w:t>
                          </w:r>
                          <w:r>
                            <w:rPr>
                              <w:sz w:val="36"/>
                              <w:szCs w:val="36"/>
                              <w:lang w:val="en-GB"/>
                            </w:rPr>
                            <w:t>)</w:t>
                          </w:r>
                        </w:p>
                        <w:p w14:paraId="4DF56C25" w14:textId="77777777" w:rsidR="00483BB1" w:rsidRPr="00FA422D" w:rsidRDefault="00483BB1" w:rsidP="00FA422D">
                          <w:pPr>
                            <w:pStyle w:val="NoSpacing"/>
                            <w:jc w:val="center"/>
                            <w:rPr>
                              <w:sz w:val="16"/>
                              <w:szCs w:val="16"/>
                              <w:lang w:val="en-GB"/>
                            </w:rPr>
                          </w:pPr>
                        </w:p>
                        <w:p w14:paraId="5B42B6B5" w14:textId="509BD7CA" w:rsidR="00483BB1" w:rsidRPr="00FA422D" w:rsidRDefault="00483BB1" w:rsidP="00FA422D">
                          <w:pPr>
                            <w:pStyle w:val="NoSpacing"/>
                            <w:jc w:val="center"/>
                            <w:rPr>
                              <w:i/>
                              <w:iCs/>
                              <w:color w:val="00B0F0"/>
                              <w:lang w:val="en-GB"/>
                            </w:rPr>
                          </w:pPr>
                          <w:r w:rsidRPr="00FA422D">
                            <w:rPr>
                              <w:i/>
                              <w:iCs/>
                              <w:color w:val="00B0F0"/>
                              <w:lang w:val="en-GB"/>
                            </w:rPr>
                            <w:t>Submitted On:</w:t>
                          </w:r>
                        </w:p>
                        <w:p w14:paraId="296833D8" w14:textId="77777777" w:rsidR="00483BB1" w:rsidRPr="00FA422D" w:rsidRDefault="00483BB1" w:rsidP="00FA422D">
                          <w:pPr>
                            <w:pStyle w:val="NoSpacing"/>
                            <w:jc w:val="center"/>
                            <w:rPr>
                              <w:sz w:val="36"/>
                              <w:szCs w:val="36"/>
                              <w:lang w:val="en-GB"/>
                            </w:rPr>
                          </w:pPr>
                          <w:r w:rsidRPr="00FA422D">
                            <w:rPr>
                              <w:sz w:val="36"/>
                              <w:szCs w:val="36"/>
                              <w:lang w:val="en-GB"/>
                            </w:rPr>
                            <w:t>??????</w:t>
                          </w:r>
                        </w:p>
                        <w:p w14:paraId="7DFC2A73" w14:textId="77777777" w:rsidR="00483BB1" w:rsidRPr="00FA422D" w:rsidRDefault="00483BB1" w:rsidP="00FA422D">
                          <w:pPr>
                            <w:pStyle w:val="NoSpacing"/>
                            <w:jc w:val="center"/>
                            <w:rPr>
                              <w:sz w:val="16"/>
                              <w:szCs w:val="16"/>
                              <w:lang w:val="en-GB"/>
                            </w:rPr>
                          </w:pPr>
                        </w:p>
                        <w:p w14:paraId="56C14975" w14:textId="0AC8E5D9" w:rsidR="00483BB1" w:rsidRPr="00FA422D" w:rsidRDefault="00483BB1" w:rsidP="00FA422D">
                          <w:pPr>
                            <w:pStyle w:val="NoSpacing"/>
                            <w:jc w:val="center"/>
                            <w:rPr>
                              <w:i/>
                              <w:iCs/>
                              <w:lang w:val="en-GB"/>
                            </w:rPr>
                          </w:pPr>
                          <w:r w:rsidRPr="00FA422D">
                            <w:rPr>
                              <w:i/>
                              <w:iCs/>
                              <w:color w:val="00B0F0"/>
                              <w:lang w:val="en-GB"/>
                            </w:rPr>
                            <w:t>Supervisor</w:t>
                          </w:r>
                          <w:r>
                            <w:rPr>
                              <w:i/>
                              <w:iCs/>
                              <w:lang w:val="en-GB"/>
                            </w:rPr>
                            <w:t>:</w:t>
                          </w:r>
                        </w:p>
                        <w:p w14:paraId="5EFACE18" w14:textId="1AEB5011" w:rsidR="00483BB1" w:rsidRPr="00FA422D" w:rsidRDefault="00483BB1" w:rsidP="00FA422D">
                          <w:pPr>
                            <w:pStyle w:val="NoSpacing"/>
                            <w:jc w:val="center"/>
                            <w:rPr>
                              <w:sz w:val="36"/>
                              <w:szCs w:val="36"/>
                              <w:lang w:val="en-GB"/>
                            </w:rPr>
                          </w:pPr>
                          <w:r w:rsidRPr="00FA422D">
                            <w:rPr>
                              <w:sz w:val="36"/>
                              <w:szCs w:val="36"/>
                              <w:lang w:val="en-GB"/>
                            </w:rPr>
                            <w:t>??????</w:t>
                          </w:r>
                        </w:p>
                        <w:p w14:paraId="07D151A7" w14:textId="77777777" w:rsidR="00483BB1" w:rsidRPr="00FA422D" w:rsidRDefault="00483BB1" w:rsidP="00FA422D">
                          <w:pPr>
                            <w:pStyle w:val="NoSpacing"/>
                            <w:jc w:val="center"/>
                            <w:rPr>
                              <w:sz w:val="16"/>
                              <w:szCs w:val="16"/>
                              <w:lang w:val="en-GB"/>
                            </w:rPr>
                          </w:pPr>
                        </w:p>
                        <w:p w14:paraId="04362DF7" w14:textId="24BF0D9F" w:rsidR="00483BB1" w:rsidRPr="00FA422D" w:rsidRDefault="00483BB1" w:rsidP="00FA422D">
                          <w:pPr>
                            <w:pStyle w:val="NoSpacing"/>
                            <w:jc w:val="center"/>
                            <w:rPr>
                              <w:i/>
                              <w:iCs/>
                              <w:color w:val="00B0F0"/>
                              <w:lang w:val="en-GB"/>
                            </w:rPr>
                          </w:pPr>
                          <w:r w:rsidRPr="00FA422D">
                            <w:rPr>
                              <w:i/>
                              <w:iCs/>
                              <w:color w:val="00B0F0"/>
                              <w:lang w:val="en-GB"/>
                            </w:rPr>
                            <w:t>Second Marker:</w:t>
                          </w:r>
                        </w:p>
                        <w:p w14:paraId="2D8E1C59" w14:textId="77777777" w:rsidR="00483BB1" w:rsidRPr="00FA422D" w:rsidRDefault="00483BB1" w:rsidP="00FA422D">
                          <w:pPr>
                            <w:pStyle w:val="NoSpacing"/>
                            <w:jc w:val="center"/>
                            <w:rPr>
                              <w:sz w:val="36"/>
                              <w:szCs w:val="36"/>
                              <w:lang w:val="en-GB"/>
                            </w:rPr>
                          </w:pPr>
                          <w:r w:rsidRPr="00FA422D">
                            <w:rPr>
                              <w:sz w:val="36"/>
                              <w:szCs w:val="36"/>
                              <w:lang w:val="en-GB"/>
                            </w:rPr>
                            <w:t>??????</w:t>
                          </w:r>
                        </w:p>
                        <w:p w14:paraId="59F128DC" w14:textId="77777777" w:rsidR="00483BB1" w:rsidRPr="00FA422D" w:rsidRDefault="00483BB1" w:rsidP="00FA422D">
                          <w:pPr>
                            <w:pStyle w:val="NoSpacing"/>
                            <w:bidi/>
                            <w:jc w:val="center"/>
                            <w:rPr>
                              <w:sz w:val="54"/>
                              <w:szCs w:val="54"/>
                              <w:lang w:val="en-GB"/>
                            </w:rPr>
                          </w:pPr>
                        </w:p>
                      </w:txbxContent>
                    </v:textbox>
                  </v:roundrect>
                </w:pict>
              </mc:Fallback>
            </mc:AlternateContent>
          </w:r>
          <w:r w:rsidR="009D4079">
            <w:br w:type="page"/>
          </w:r>
          <w:r w:rsidR="005752BD">
            <w:lastRenderedPageBreak/>
            <w:t>Abstract</w:t>
          </w:r>
        </w:p>
        <w:p w14:paraId="23C873E9" w14:textId="40BBA712" w:rsidR="009D4079" w:rsidRDefault="005752BD" w:rsidP="00BE2FB2">
          <w:r>
            <w:br w:type="page"/>
          </w:r>
        </w:p>
      </w:sdtContent>
    </w:sdt>
    <w:sdt>
      <w:sdtPr>
        <w:rPr>
          <w:rFonts w:asciiTheme="minorHAnsi" w:eastAsiaTheme="minorEastAsia" w:hAnsiTheme="minorHAnsi" w:cstheme="minorBidi"/>
          <w:b w:val="0"/>
          <w:bCs w:val="0"/>
          <w:smallCaps w:val="0"/>
          <w:color w:val="auto"/>
          <w:sz w:val="22"/>
          <w:szCs w:val="22"/>
        </w:rPr>
        <w:id w:val="-187379754"/>
        <w:docPartObj>
          <w:docPartGallery w:val="Table of Contents"/>
          <w:docPartUnique/>
        </w:docPartObj>
      </w:sdtPr>
      <w:sdtEndPr>
        <w:rPr>
          <w:noProof/>
        </w:rPr>
      </w:sdtEndPr>
      <w:sdtContent>
        <w:p w14:paraId="6E632119" w14:textId="77777777" w:rsidR="00C61BB8" w:rsidRDefault="20283F10" w:rsidP="00987347">
          <w:pPr>
            <w:pStyle w:val="TOCHeading"/>
            <w:numPr>
              <w:ilvl w:val="0"/>
              <w:numId w:val="0"/>
            </w:numPr>
            <w:ind w:left="432" w:hanging="432"/>
          </w:pPr>
          <w:r>
            <w:t>Contents</w:t>
          </w:r>
        </w:p>
        <w:p w14:paraId="7D02DE56" w14:textId="7392294F" w:rsidR="0044383B" w:rsidRDefault="00C61BB8">
          <w:pPr>
            <w:pStyle w:val="TOC1"/>
            <w:tabs>
              <w:tab w:val="left" w:pos="440"/>
              <w:tab w:val="right" w:leader="dot" w:pos="9350"/>
            </w:tabs>
            <w:rPr>
              <w:noProof/>
              <w:lang w:eastAsia="en-GB"/>
            </w:rPr>
          </w:pPr>
          <w:r>
            <w:fldChar w:fldCharType="begin"/>
          </w:r>
          <w:r>
            <w:instrText xml:space="preserve"> TOC \o "1-3" \h \z \u </w:instrText>
          </w:r>
          <w:r>
            <w:fldChar w:fldCharType="separate"/>
          </w:r>
          <w:bookmarkStart w:id="0" w:name="_GoBack"/>
          <w:bookmarkEnd w:id="0"/>
          <w:r w:rsidR="0044383B" w:rsidRPr="005C73BA">
            <w:rPr>
              <w:rStyle w:val="Hyperlink"/>
              <w:noProof/>
            </w:rPr>
            <w:fldChar w:fldCharType="begin"/>
          </w:r>
          <w:r w:rsidR="0044383B" w:rsidRPr="005C73BA">
            <w:rPr>
              <w:rStyle w:val="Hyperlink"/>
              <w:noProof/>
            </w:rPr>
            <w:instrText xml:space="preserve"> </w:instrText>
          </w:r>
          <w:r w:rsidR="0044383B">
            <w:rPr>
              <w:noProof/>
            </w:rPr>
            <w:instrText>HYPERLINK \l "_Toc513670308"</w:instrText>
          </w:r>
          <w:r w:rsidR="0044383B" w:rsidRPr="005C73BA">
            <w:rPr>
              <w:rStyle w:val="Hyperlink"/>
              <w:noProof/>
            </w:rPr>
            <w:instrText xml:space="preserve"> </w:instrText>
          </w:r>
          <w:r w:rsidR="0044383B" w:rsidRPr="005C73BA">
            <w:rPr>
              <w:rStyle w:val="Hyperlink"/>
              <w:noProof/>
            </w:rPr>
          </w:r>
          <w:r w:rsidR="0044383B" w:rsidRPr="005C73BA">
            <w:rPr>
              <w:rStyle w:val="Hyperlink"/>
              <w:noProof/>
            </w:rPr>
            <w:fldChar w:fldCharType="separate"/>
          </w:r>
          <w:r w:rsidR="0044383B" w:rsidRPr="005C73BA">
            <w:rPr>
              <w:rStyle w:val="Hyperlink"/>
              <w:noProof/>
            </w:rPr>
            <w:t>1</w:t>
          </w:r>
          <w:r w:rsidR="0044383B">
            <w:rPr>
              <w:noProof/>
              <w:lang w:eastAsia="en-GB"/>
            </w:rPr>
            <w:tab/>
          </w:r>
          <w:r w:rsidR="0044383B" w:rsidRPr="005C73BA">
            <w:rPr>
              <w:rStyle w:val="Hyperlink"/>
              <w:noProof/>
            </w:rPr>
            <w:t>Introduction</w:t>
          </w:r>
          <w:r w:rsidR="0044383B">
            <w:rPr>
              <w:noProof/>
              <w:webHidden/>
            </w:rPr>
            <w:tab/>
          </w:r>
          <w:r w:rsidR="0044383B">
            <w:rPr>
              <w:noProof/>
              <w:webHidden/>
            </w:rPr>
            <w:fldChar w:fldCharType="begin"/>
          </w:r>
          <w:r w:rsidR="0044383B">
            <w:rPr>
              <w:noProof/>
              <w:webHidden/>
            </w:rPr>
            <w:instrText xml:space="preserve"> PAGEREF _Toc513670308 \h </w:instrText>
          </w:r>
          <w:r w:rsidR="0044383B">
            <w:rPr>
              <w:noProof/>
              <w:webHidden/>
            </w:rPr>
          </w:r>
          <w:r w:rsidR="0044383B">
            <w:rPr>
              <w:noProof/>
              <w:webHidden/>
            </w:rPr>
            <w:fldChar w:fldCharType="separate"/>
          </w:r>
          <w:r w:rsidR="0044383B">
            <w:rPr>
              <w:noProof/>
              <w:webHidden/>
            </w:rPr>
            <w:t>6</w:t>
          </w:r>
          <w:r w:rsidR="0044383B">
            <w:rPr>
              <w:noProof/>
              <w:webHidden/>
            </w:rPr>
            <w:fldChar w:fldCharType="end"/>
          </w:r>
          <w:r w:rsidR="0044383B" w:rsidRPr="005C73BA">
            <w:rPr>
              <w:rStyle w:val="Hyperlink"/>
              <w:noProof/>
            </w:rPr>
            <w:fldChar w:fldCharType="end"/>
          </w:r>
        </w:p>
        <w:p w14:paraId="72189774" w14:textId="35BBC458" w:rsidR="0044383B" w:rsidRDefault="0044383B">
          <w:pPr>
            <w:pStyle w:val="TOC2"/>
            <w:tabs>
              <w:tab w:val="left" w:pos="880"/>
              <w:tab w:val="right" w:leader="dot" w:pos="9350"/>
            </w:tabs>
            <w:rPr>
              <w:noProof/>
              <w:lang w:eastAsia="en-GB"/>
            </w:rPr>
          </w:pPr>
          <w:hyperlink w:anchor="_Toc513670309" w:history="1">
            <w:r w:rsidRPr="005C73BA">
              <w:rPr>
                <w:rStyle w:val="Hyperlink"/>
                <w:noProof/>
              </w:rPr>
              <w:t>1.1</w:t>
            </w:r>
            <w:r>
              <w:rPr>
                <w:noProof/>
                <w:lang w:eastAsia="en-GB"/>
              </w:rPr>
              <w:tab/>
            </w:r>
            <w:r w:rsidRPr="005C73BA">
              <w:rPr>
                <w:rStyle w:val="Hyperlink"/>
                <w:noProof/>
              </w:rPr>
              <w:t>Background</w:t>
            </w:r>
            <w:r>
              <w:rPr>
                <w:noProof/>
                <w:webHidden/>
              </w:rPr>
              <w:tab/>
            </w:r>
            <w:r>
              <w:rPr>
                <w:noProof/>
                <w:webHidden/>
              </w:rPr>
              <w:fldChar w:fldCharType="begin"/>
            </w:r>
            <w:r>
              <w:rPr>
                <w:noProof/>
                <w:webHidden/>
              </w:rPr>
              <w:instrText xml:space="preserve"> PAGEREF _Toc513670309 \h </w:instrText>
            </w:r>
            <w:r>
              <w:rPr>
                <w:noProof/>
                <w:webHidden/>
              </w:rPr>
            </w:r>
            <w:r>
              <w:rPr>
                <w:noProof/>
                <w:webHidden/>
              </w:rPr>
              <w:fldChar w:fldCharType="separate"/>
            </w:r>
            <w:r>
              <w:rPr>
                <w:noProof/>
                <w:webHidden/>
              </w:rPr>
              <w:t>6</w:t>
            </w:r>
            <w:r>
              <w:rPr>
                <w:noProof/>
                <w:webHidden/>
              </w:rPr>
              <w:fldChar w:fldCharType="end"/>
            </w:r>
          </w:hyperlink>
        </w:p>
        <w:p w14:paraId="3477340E" w14:textId="55D1AFA2" w:rsidR="0044383B" w:rsidRDefault="0044383B">
          <w:pPr>
            <w:pStyle w:val="TOC3"/>
            <w:tabs>
              <w:tab w:val="left" w:pos="1320"/>
              <w:tab w:val="right" w:leader="dot" w:pos="9350"/>
            </w:tabs>
            <w:rPr>
              <w:noProof/>
              <w:lang w:eastAsia="en-GB"/>
            </w:rPr>
          </w:pPr>
          <w:hyperlink w:anchor="_Toc513670310" w:history="1">
            <w:r w:rsidRPr="005C73BA">
              <w:rPr>
                <w:rStyle w:val="Hyperlink"/>
                <w:noProof/>
              </w:rPr>
              <w:t>1.1.1</w:t>
            </w:r>
            <w:r>
              <w:rPr>
                <w:noProof/>
                <w:lang w:eastAsia="en-GB"/>
              </w:rPr>
              <w:tab/>
            </w:r>
            <w:r w:rsidRPr="005C73BA">
              <w:rPr>
                <w:rStyle w:val="Hyperlink"/>
                <w:noProof/>
              </w:rPr>
              <w:t>Monolithic Applications</w:t>
            </w:r>
            <w:r>
              <w:rPr>
                <w:noProof/>
                <w:webHidden/>
              </w:rPr>
              <w:tab/>
            </w:r>
            <w:r>
              <w:rPr>
                <w:noProof/>
                <w:webHidden/>
              </w:rPr>
              <w:fldChar w:fldCharType="begin"/>
            </w:r>
            <w:r>
              <w:rPr>
                <w:noProof/>
                <w:webHidden/>
              </w:rPr>
              <w:instrText xml:space="preserve"> PAGEREF _Toc513670310 \h </w:instrText>
            </w:r>
            <w:r>
              <w:rPr>
                <w:noProof/>
                <w:webHidden/>
              </w:rPr>
            </w:r>
            <w:r>
              <w:rPr>
                <w:noProof/>
                <w:webHidden/>
              </w:rPr>
              <w:fldChar w:fldCharType="separate"/>
            </w:r>
            <w:r>
              <w:rPr>
                <w:noProof/>
                <w:webHidden/>
              </w:rPr>
              <w:t>6</w:t>
            </w:r>
            <w:r>
              <w:rPr>
                <w:noProof/>
                <w:webHidden/>
              </w:rPr>
              <w:fldChar w:fldCharType="end"/>
            </w:r>
          </w:hyperlink>
        </w:p>
        <w:p w14:paraId="5C14BAC0" w14:textId="50035162" w:rsidR="0044383B" w:rsidRDefault="0044383B">
          <w:pPr>
            <w:pStyle w:val="TOC3"/>
            <w:tabs>
              <w:tab w:val="left" w:pos="1320"/>
              <w:tab w:val="right" w:leader="dot" w:pos="9350"/>
            </w:tabs>
            <w:rPr>
              <w:noProof/>
              <w:lang w:eastAsia="en-GB"/>
            </w:rPr>
          </w:pPr>
          <w:hyperlink w:anchor="_Toc513670311" w:history="1">
            <w:r w:rsidRPr="005C73BA">
              <w:rPr>
                <w:rStyle w:val="Hyperlink"/>
                <w:noProof/>
              </w:rPr>
              <w:t>1.1.2</w:t>
            </w:r>
            <w:r>
              <w:rPr>
                <w:noProof/>
                <w:lang w:eastAsia="en-GB"/>
              </w:rPr>
              <w:tab/>
            </w:r>
            <w:r w:rsidRPr="005C73BA">
              <w:rPr>
                <w:rStyle w:val="Hyperlink"/>
                <w:noProof/>
              </w:rPr>
              <w:t>Information Technology</w:t>
            </w:r>
            <w:r>
              <w:rPr>
                <w:noProof/>
                <w:webHidden/>
              </w:rPr>
              <w:tab/>
            </w:r>
            <w:r>
              <w:rPr>
                <w:noProof/>
                <w:webHidden/>
              </w:rPr>
              <w:fldChar w:fldCharType="begin"/>
            </w:r>
            <w:r>
              <w:rPr>
                <w:noProof/>
                <w:webHidden/>
              </w:rPr>
              <w:instrText xml:space="preserve"> PAGEREF _Toc513670311 \h </w:instrText>
            </w:r>
            <w:r>
              <w:rPr>
                <w:noProof/>
                <w:webHidden/>
              </w:rPr>
            </w:r>
            <w:r>
              <w:rPr>
                <w:noProof/>
                <w:webHidden/>
              </w:rPr>
              <w:fldChar w:fldCharType="separate"/>
            </w:r>
            <w:r>
              <w:rPr>
                <w:noProof/>
                <w:webHidden/>
              </w:rPr>
              <w:t>6</w:t>
            </w:r>
            <w:r>
              <w:rPr>
                <w:noProof/>
                <w:webHidden/>
              </w:rPr>
              <w:fldChar w:fldCharType="end"/>
            </w:r>
          </w:hyperlink>
        </w:p>
        <w:p w14:paraId="224D4466" w14:textId="4F576DDB" w:rsidR="0044383B" w:rsidRDefault="0044383B">
          <w:pPr>
            <w:pStyle w:val="TOC3"/>
            <w:tabs>
              <w:tab w:val="left" w:pos="1320"/>
              <w:tab w:val="right" w:leader="dot" w:pos="9350"/>
            </w:tabs>
            <w:rPr>
              <w:noProof/>
              <w:lang w:eastAsia="en-GB"/>
            </w:rPr>
          </w:pPr>
          <w:hyperlink w:anchor="_Toc513670312" w:history="1">
            <w:r w:rsidRPr="005C73BA">
              <w:rPr>
                <w:rStyle w:val="Hyperlink"/>
                <w:noProof/>
              </w:rPr>
              <w:t>1.1.3</w:t>
            </w:r>
            <w:r>
              <w:rPr>
                <w:noProof/>
                <w:lang w:eastAsia="en-GB"/>
              </w:rPr>
              <w:tab/>
            </w:r>
            <w:r w:rsidRPr="005C73BA">
              <w:rPr>
                <w:rStyle w:val="Hyperlink"/>
                <w:noProof/>
              </w:rPr>
              <w:t>Distributed Systems</w:t>
            </w:r>
            <w:r>
              <w:rPr>
                <w:noProof/>
                <w:webHidden/>
              </w:rPr>
              <w:tab/>
            </w:r>
            <w:r>
              <w:rPr>
                <w:noProof/>
                <w:webHidden/>
              </w:rPr>
              <w:fldChar w:fldCharType="begin"/>
            </w:r>
            <w:r>
              <w:rPr>
                <w:noProof/>
                <w:webHidden/>
              </w:rPr>
              <w:instrText xml:space="preserve"> PAGEREF _Toc513670312 \h </w:instrText>
            </w:r>
            <w:r>
              <w:rPr>
                <w:noProof/>
                <w:webHidden/>
              </w:rPr>
            </w:r>
            <w:r>
              <w:rPr>
                <w:noProof/>
                <w:webHidden/>
              </w:rPr>
              <w:fldChar w:fldCharType="separate"/>
            </w:r>
            <w:r>
              <w:rPr>
                <w:noProof/>
                <w:webHidden/>
              </w:rPr>
              <w:t>7</w:t>
            </w:r>
            <w:r>
              <w:rPr>
                <w:noProof/>
                <w:webHidden/>
              </w:rPr>
              <w:fldChar w:fldCharType="end"/>
            </w:r>
          </w:hyperlink>
        </w:p>
        <w:p w14:paraId="0945BF12" w14:textId="29A7AF9D" w:rsidR="0044383B" w:rsidRDefault="0044383B">
          <w:pPr>
            <w:pStyle w:val="TOC3"/>
            <w:tabs>
              <w:tab w:val="left" w:pos="1320"/>
              <w:tab w:val="right" w:leader="dot" w:pos="9350"/>
            </w:tabs>
            <w:rPr>
              <w:noProof/>
              <w:lang w:eastAsia="en-GB"/>
            </w:rPr>
          </w:pPr>
          <w:hyperlink w:anchor="_Toc513670313" w:history="1">
            <w:r w:rsidRPr="005C73BA">
              <w:rPr>
                <w:rStyle w:val="Hyperlink"/>
                <w:noProof/>
              </w:rPr>
              <w:t>1.1.4</w:t>
            </w:r>
            <w:r>
              <w:rPr>
                <w:noProof/>
                <w:lang w:eastAsia="en-GB"/>
              </w:rPr>
              <w:tab/>
            </w:r>
            <w:r w:rsidRPr="005C73BA">
              <w:rPr>
                <w:rStyle w:val="Hyperlink"/>
                <w:noProof/>
              </w:rPr>
              <w:t>Rise of Computing Devices</w:t>
            </w:r>
            <w:r>
              <w:rPr>
                <w:noProof/>
                <w:webHidden/>
              </w:rPr>
              <w:tab/>
            </w:r>
            <w:r>
              <w:rPr>
                <w:noProof/>
                <w:webHidden/>
              </w:rPr>
              <w:fldChar w:fldCharType="begin"/>
            </w:r>
            <w:r>
              <w:rPr>
                <w:noProof/>
                <w:webHidden/>
              </w:rPr>
              <w:instrText xml:space="preserve"> PAGEREF _Toc513670313 \h </w:instrText>
            </w:r>
            <w:r>
              <w:rPr>
                <w:noProof/>
                <w:webHidden/>
              </w:rPr>
            </w:r>
            <w:r>
              <w:rPr>
                <w:noProof/>
                <w:webHidden/>
              </w:rPr>
              <w:fldChar w:fldCharType="separate"/>
            </w:r>
            <w:r>
              <w:rPr>
                <w:noProof/>
                <w:webHidden/>
              </w:rPr>
              <w:t>7</w:t>
            </w:r>
            <w:r>
              <w:rPr>
                <w:noProof/>
                <w:webHidden/>
              </w:rPr>
              <w:fldChar w:fldCharType="end"/>
            </w:r>
          </w:hyperlink>
        </w:p>
        <w:p w14:paraId="53BFC9FD" w14:textId="32132E21" w:rsidR="0044383B" w:rsidRDefault="0044383B">
          <w:pPr>
            <w:pStyle w:val="TOC3"/>
            <w:tabs>
              <w:tab w:val="left" w:pos="1320"/>
              <w:tab w:val="right" w:leader="dot" w:pos="9350"/>
            </w:tabs>
            <w:rPr>
              <w:noProof/>
              <w:lang w:eastAsia="en-GB"/>
            </w:rPr>
          </w:pPr>
          <w:hyperlink w:anchor="_Toc513670314" w:history="1">
            <w:r w:rsidRPr="005C73BA">
              <w:rPr>
                <w:rStyle w:val="Hyperlink"/>
                <w:noProof/>
              </w:rPr>
              <w:t>1.1.5</w:t>
            </w:r>
            <w:r>
              <w:rPr>
                <w:noProof/>
                <w:lang w:eastAsia="en-GB"/>
              </w:rPr>
              <w:tab/>
            </w:r>
            <w:r w:rsidRPr="005C73BA">
              <w:rPr>
                <w:rStyle w:val="Hyperlink"/>
                <w:noProof/>
              </w:rPr>
              <w:t>Heterogeneity</w:t>
            </w:r>
            <w:r>
              <w:rPr>
                <w:noProof/>
                <w:webHidden/>
              </w:rPr>
              <w:tab/>
            </w:r>
            <w:r>
              <w:rPr>
                <w:noProof/>
                <w:webHidden/>
              </w:rPr>
              <w:fldChar w:fldCharType="begin"/>
            </w:r>
            <w:r>
              <w:rPr>
                <w:noProof/>
                <w:webHidden/>
              </w:rPr>
              <w:instrText xml:space="preserve"> PAGEREF _Toc513670314 \h </w:instrText>
            </w:r>
            <w:r>
              <w:rPr>
                <w:noProof/>
                <w:webHidden/>
              </w:rPr>
            </w:r>
            <w:r>
              <w:rPr>
                <w:noProof/>
                <w:webHidden/>
              </w:rPr>
              <w:fldChar w:fldCharType="separate"/>
            </w:r>
            <w:r>
              <w:rPr>
                <w:noProof/>
                <w:webHidden/>
              </w:rPr>
              <w:t>8</w:t>
            </w:r>
            <w:r>
              <w:rPr>
                <w:noProof/>
                <w:webHidden/>
              </w:rPr>
              <w:fldChar w:fldCharType="end"/>
            </w:r>
          </w:hyperlink>
        </w:p>
        <w:p w14:paraId="7FB4CE71" w14:textId="61786C27" w:rsidR="0044383B" w:rsidRDefault="0044383B">
          <w:pPr>
            <w:pStyle w:val="TOC3"/>
            <w:tabs>
              <w:tab w:val="left" w:pos="1320"/>
              <w:tab w:val="right" w:leader="dot" w:pos="9350"/>
            </w:tabs>
            <w:rPr>
              <w:noProof/>
              <w:lang w:eastAsia="en-GB"/>
            </w:rPr>
          </w:pPr>
          <w:hyperlink w:anchor="_Toc513670315" w:history="1">
            <w:r w:rsidRPr="005C73BA">
              <w:rPr>
                <w:rStyle w:val="Hyperlink"/>
                <w:noProof/>
              </w:rPr>
              <w:t>1.1.6</w:t>
            </w:r>
            <w:r>
              <w:rPr>
                <w:noProof/>
                <w:lang w:eastAsia="en-GB"/>
              </w:rPr>
              <w:tab/>
            </w:r>
            <w:r w:rsidRPr="005C73BA">
              <w:rPr>
                <w:rStyle w:val="Hyperlink"/>
                <w:noProof/>
              </w:rPr>
              <w:t>System Agility</w:t>
            </w:r>
            <w:r>
              <w:rPr>
                <w:noProof/>
                <w:webHidden/>
              </w:rPr>
              <w:tab/>
            </w:r>
            <w:r>
              <w:rPr>
                <w:noProof/>
                <w:webHidden/>
              </w:rPr>
              <w:fldChar w:fldCharType="begin"/>
            </w:r>
            <w:r>
              <w:rPr>
                <w:noProof/>
                <w:webHidden/>
              </w:rPr>
              <w:instrText xml:space="preserve"> PAGEREF _Toc513670315 \h </w:instrText>
            </w:r>
            <w:r>
              <w:rPr>
                <w:noProof/>
                <w:webHidden/>
              </w:rPr>
            </w:r>
            <w:r>
              <w:rPr>
                <w:noProof/>
                <w:webHidden/>
              </w:rPr>
              <w:fldChar w:fldCharType="separate"/>
            </w:r>
            <w:r>
              <w:rPr>
                <w:noProof/>
                <w:webHidden/>
              </w:rPr>
              <w:t>8</w:t>
            </w:r>
            <w:r>
              <w:rPr>
                <w:noProof/>
                <w:webHidden/>
              </w:rPr>
              <w:fldChar w:fldCharType="end"/>
            </w:r>
          </w:hyperlink>
        </w:p>
        <w:p w14:paraId="5660B598" w14:textId="27A492C7" w:rsidR="0044383B" w:rsidRDefault="0044383B">
          <w:pPr>
            <w:pStyle w:val="TOC3"/>
            <w:tabs>
              <w:tab w:val="left" w:pos="1320"/>
              <w:tab w:val="right" w:leader="dot" w:pos="9350"/>
            </w:tabs>
            <w:rPr>
              <w:noProof/>
              <w:lang w:eastAsia="en-GB"/>
            </w:rPr>
          </w:pPr>
          <w:hyperlink w:anchor="_Toc513670316" w:history="1">
            <w:r w:rsidRPr="005C73BA">
              <w:rPr>
                <w:rStyle w:val="Hyperlink"/>
                <w:noProof/>
              </w:rPr>
              <w:t>1.1.7</w:t>
            </w:r>
            <w:r>
              <w:rPr>
                <w:noProof/>
                <w:lang w:eastAsia="en-GB"/>
              </w:rPr>
              <w:tab/>
            </w:r>
            <w:r w:rsidRPr="005C73BA">
              <w:rPr>
                <w:rStyle w:val="Hyperlink"/>
                <w:noProof/>
              </w:rPr>
              <w:t>Cloud Computing</w:t>
            </w:r>
            <w:r>
              <w:rPr>
                <w:noProof/>
                <w:webHidden/>
              </w:rPr>
              <w:tab/>
            </w:r>
            <w:r>
              <w:rPr>
                <w:noProof/>
                <w:webHidden/>
              </w:rPr>
              <w:fldChar w:fldCharType="begin"/>
            </w:r>
            <w:r>
              <w:rPr>
                <w:noProof/>
                <w:webHidden/>
              </w:rPr>
              <w:instrText xml:space="preserve"> PAGEREF _Toc513670316 \h </w:instrText>
            </w:r>
            <w:r>
              <w:rPr>
                <w:noProof/>
                <w:webHidden/>
              </w:rPr>
            </w:r>
            <w:r>
              <w:rPr>
                <w:noProof/>
                <w:webHidden/>
              </w:rPr>
              <w:fldChar w:fldCharType="separate"/>
            </w:r>
            <w:r>
              <w:rPr>
                <w:noProof/>
                <w:webHidden/>
              </w:rPr>
              <w:t>8</w:t>
            </w:r>
            <w:r>
              <w:rPr>
                <w:noProof/>
                <w:webHidden/>
              </w:rPr>
              <w:fldChar w:fldCharType="end"/>
            </w:r>
          </w:hyperlink>
        </w:p>
        <w:p w14:paraId="57235B77" w14:textId="043306AB" w:rsidR="0044383B" w:rsidRDefault="0044383B">
          <w:pPr>
            <w:pStyle w:val="TOC3"/>
            <w:tabs>
              <w:tab w:val="left" w:pos="1320"/>
              <w:tab w:val="right" w:leader="dot" w:pos="9350"/>
            </w:tabs>
            <w:rPr>
              <w:noProof/>
              <w:lang w:eastAsia="en-GB"/>
            </w:rPr>
          </w:pPr>
          <w:hyperlink w:anchor="_Toc513670317" w:history="1">
            <w:r w:rsidRPr="005C73BA">
              <w:rPr>
                <w:rStyle w:val="Hyperlink"/>
                <w:noProof/>
              </w:rPr>
              <w:t>1.1.8</w:t>
            </w:r>
            <w:r>
              <w:rPr>
                <w:noProof/>
                <w:lang w:eastAsia="en-GB"/>
              </w:rPr>
              <w:tab/>
            </w:r>
            <w:r w:rsidRPr="005C73BA">
              <w:rPr>
                <w:rStyle w:val="Hyperlink"/>
                <w:noProof/>
              </w:rPr>
              <w:t>Service Oriented Architecture (SOA)</w:t>
            </w:r>
            <w:r>
              <w:rPr>
                <w:noProof/>
                <w:webHidden/>
              </w:rPr>
              <w:tab/>
            </w:r>
            <w:r>
              <w:rPr>
                <w:noProof/>
                <w:webHidden/>
              </w:rPr>
              <w:fldChar w:fldCharType="begin"/>
            </w:r>
            <w:r>
              <w:rPr>
                <w:noProof/>
                <w:webHidden/>
              </w:rPr>
              <w:instrText xml:space="preserve"> PAGEREF _Toc513670317 \h </w:instrText>
            </w:r>
            <w:r>
              <w:rPr>
                <w:noProof/>
                <w:webHidden/>
              </w:rPr>
            </w:r>
            <w:r>
              <w:rPr>
                <w:noProof/>
                <w:webHidden/>
              </w:rPr>
              <w:fldChar w:fldCharType="separate"/>
            </w:r>
            <w:r>
              <w:rPr>
                <w:noProof/>
                <w:webHidden/>
              </w:rPr>
              <w:t>9</w:t>
            </w:r>
            <w:r>
              <w:rPr>
                <w:noProof/>
                <w:webHidden/>
              </w:rPr>
              <w:fldChar w:fldCharType="end"/>
            </w:r>
          </w:hyperlink>
        </w:p>
        <w:p w14:paraId="0278B681" w14:textId="2CE196AD" w:rsidR="0044383B" w:rsidRDefault="0044383B">
          <w:pPr>
            <w:pStyle w:val="TOC3"/>
            <w:tabs>
              <w:tab w:val="left" w:pos="1320"/>
              <w:tab w:val="right" w:leader="dot" w:pos="9350"/>
            </w:tabs>
            <w:rPr>
              <w:noProof/>
              <w:lang w:eastAsia="en-GB"/>
            </w:rPr>
          </w:pPr>
          <w:hyperlink w:anchor="_Toc513670318" w:history="1">
            <w:r w:rsidRPr="005C73BA">
              <w:rPr>
                <w:rStyle w:val="Hyperlink"/>
                <w:noProof/>
              </w:rPr>
              <w:t>1.1.9</w:t>
            </w:r>
            <w:r>
              <w:rPr>
                <w:noProof/>
                <w:lang w:eastAsia="en-GB"/>
              </w:rPr>
              <w:tab/>
            </w:r>
            <w:r w:rsidRPr="005C73BA">
              <w:rPr>
                <w:rStyle w:val="Hyperlink"/>
                <w:noProof/>
              </w:rPr>
              <w:t>Microservices Architecture (MSA)</w:t>
            </w:r>
            <w:r>
              <w:rPr>
                <w:noProof/>
                <w:webHidden/>
              </w:rPr>
              <w:tab/>
            </w:r>
            <w:r>
              <w:rPr>
                <w:noProof/>
                <w:webHidden/>
              </w:rPr>
              <w:fldChar w:fldCharType="begin"/>
            </w:r>
            <w:r>
              <w:rPr>
                <w:noProof/>
                <w:webHidden/>
              </w:rPr>
              <w:instrText xml:space="preserve"> PAGEREF _Toc513670318 \h </w:instrText>
            </w:r>
            <w:r>
              <w:rPr>
                <w:noProof/>
                <w:webHidden/>
              </w:rPr>
            </w:r>
            <w:r>
              <w:rPr>
                <w:noProof/>
                <w:webHidden/>
              </w:rPr>
              <w:fldChar w:fldCharType="separate"/>
            </w:r>
            <w:r>
              <w:rPr>
                <w:noProof/>
                <w:webHidden/>
              </w:rPr>
              <w:t>9</w:t>
            </w:r>
            <w:r>
              <w:rPr>
                <w:noProof/>
                <w:webHidden/>
              </w:rPr>
              <w:fldChar w:fldCharType="end"/>
            </w:r>
          </w:hyperlink>
        </w:p>
        <w:p w14:paraId="6BFE3745" w14:textId="46A0EDB0" w:rsidR="0044383B" w:rsidRDefault="0044383B">
          <w:pPr>
            <w:pStyle w:val="TOC3"/>
            <w:tabs>
              <w:tab w:val="left" w:pos="1320"/>
              <w:tab w:val="right" w:leader="dot" w:pos="9350"/>
            </w:tabs>
            <w:rPr>
              <w:noProof/>
              <w:lang w:eastAsia="en-GB"/>
            </w:rPr>
          </w:pPr>
          <w:hyperlink w:anchor="_Toc513670319" w:history="1">
            <w:r w:rsidRPr="005C73BA">
              <w:rPr>
                <w:rStyle w:val="Hyperlink"/>
                <w:noProof/>
              </w:rPr>
              <w:t>1.1.10</w:t>
            </w:r>
            <w:r>
              <w:rPr>
                <w:noProof/>
                <w:lang w:eastAsia="en-GB"/>
              </w:rPr>
              <w:tab/>
            </w:r>
            <w:r w:rsidRPr="005C73BA">
              <w:rPr>
                <w:rStyle w:val="Hyperlink"/>
                <w:noProof/>
              </w:rPr>
              <w:t>Architectural Attributes</w:t>
            </w:r>
            <w:r>
              <w:rPr>
                <w:noProof/>
                <w:webHidden/>
              </w:rPr>
              <w:tab/>
            </w:r>
            <w:r>
              <w:rPr>
                <w:noProof/>
                <w:webHidden/>
              </w:rPr>
              <w:fldChar w:fldCharType="begin"/>
            </w:r>
            <w:r>
              <w:rPr>
                <w:noProof/>
                <w:webHidden/>
              </w:rPr>
              <w:instrText xml:space="preserve"> PAGEREF _Toc513670319 \h </w:instrText>
            </w:r>
            <w:r>
              <w:rPr>
                <w:noProof/>
                <w:webHidden/>
              </w:rPr>
            </w:r>
            <w:r>
              <w:rPr>
                <w:noProof/>
                <w:webHidden/>
              </w:rPr>
              <w:fldChar w:fldCharType="separate"/>
            </w:r>
            <w:r>
              <w:rPr>
                <w:noProof/>
                <w:webHidden/>
              </w:rPr>
              <w:t>10</w:t>
            </w:r>
            <w:r>
              <w:rPr>
                <w:noProof/>
                <w:webHidden/>
              </w:rPr>
              <w:fldChar w:fldCharType="end"/>
            </w:r>
          </w:hyperlink>
        </w:p>
        <w:p w14:paraId="129B4C0E" w14:textId="0B85011F" w:rsidR="0044383B" w:rsidRDefault="0044383B">
          <w:pPr>
            <w:pStyle w:val="TOC2"/>
            <w:tabs>
              <w:tab w:val="left" w:pos="880"/>
              <w:tab w:val="right" w:leader="dot" w:pos="9350"/>
            </w:tabs>
            <w:rPr>
              <w:noProof/>
              <w:lang w:eastAsia="en-GB"/>
            </w:rPr>
          </w:pPr>
          <w:hyperlink w:anchor="_Toc513670320" w:history="1">
            <w:r w:rsidRPr="005C73BA">
              <w:rPr>
                <w:rStyle w:val="Hyperlink"/>
                <w:noProof/>
              </w:rPr>
              <w:t>1.2</w:t>
            </w:r>
            <w:r>
              <w:rPr>
                <w:noProof/>
                <w:lang w:eastAsia="en-GB"/>
              </w:rPr>
              <w:tab/>
            </w:r>
            <w:r w:rsidRPr="005C73BA">
              <w:rPr>
                <w:rStyle w:val="Hyperlink"/>
                <w:noProof/>
              </w:rPr>
              <w:t>Motivation</w:t>
            </w:r>
            <w:r>
              <w:rPr>
                <w:noProof/>
                <w:webHidden/>
              </w:rPr>
              <w:tab/>
            </w:r>
            <w:r>
              <w:rPr>
                <w:noProof/>
                <w:webHidden/>
              </w:rPr>
              <w:fldChar w:fldCharType="begin"/>
            </w:r>
            <w:r>
              <w:rPr>
                <w:noProof/>
                <w:webHidden/>
              </w:rPr>
              <w:instrText xml:space="preserve"> PAGEREF _Toc513670320 \h </w:instrText>
            </w:r>
            <w:r>
              <w:rPr>
                <w:noProof/>
                <w:webHidden/>
              </w:rPr>
            </w:r>
            <w:r>
              <w:rPr>
                <w:noProof/>
                <w:webHidden/>
              </w:rPr>
              <w:fldChar w:fldCharType="separate"/>
            </w:r>
            <w:r>
              <w:rPr>
                <w:noProof/>
                <w:webHidden/>
              </w:rPr>
              <w:t>11</w:t>
            </w:r>
            <w:r>
              <w:rPr>
                <w:noProof/>
                <w:webHidden/>
              </w:rPr>
              <w:fldChar w:fldCharType="end"/>
            </w:r>
          </w:hyperlink>
        </w:p>
        <w:p w14:paraId="6AC1748C" w14:textId="3FE388A1" w:rsidR="0044383B" w:rsidRDefault="0044383B">
          <w:pPr>
            <w:pStyle w:val="TOC2"/>
            <w:tabs>
              <w:tab w:val="left" w:pos="880"/>
              <w:tab w:val="right" w:leader="dot" w:pos="9350"/>
            </w:tabs>
            <w:rPr>
              <w:noProof/>
              <w:lang w:eastAsia="en-GB"/>
            </w:rPr>
          </w:pPr>
          <w:hyperlink w:anchor="_Toc513670321" w:history="1">
            <w:r w:rsidRPr="005C73BA">
              <w:rPr>
                <w:rStyle w:val="Hyperlink"/>
                <w:noProof/>
              </w:rPr>
              <w:t>1.3</w:t>
            </w:r>
            <w:r>
              <w:rPr>
                <w:noProof/>
                <w:lang w:eastAsia="en-GB"/>
              </w:rPr>
              <w:tab/>
            </w:r>
            <w:r w:rsidRPr="005C73BA">
              <w:rPr>
                <w:rStyle w:val="Hyperlink"/>
                <w:noProof/>
              </w:rPr>
              <w:t>Aims and Objectives</w:t>
            </w:r>
            <w:r>
              <w:rPr>
                <w:noProof/>
                <w:webHidden/>
              </w:rPr>
              <w:tab/>
            </w:r>
            <w:r>
              <w:rPr>
                <w:noProof/>
                <w:webHidden/>
              </w:rPr>
              <w:fldChar w:fldCharType="begin"/>
            </w:r>
            <w:r>
              <w:rPr>
                <w:noProof/>
                <w:webHidden/>
              </w:rPr>
              <w:instrText xml:space="preserve"> PAGEREF _Toc513670321 \h </w:instrText>
            </w:r>
            <w:r>
              <w:rPr>
                <w:noProof/>
                <w:webHidden/>
              </w:rPr>
            </w:r>
            <w:r>
              <w:rPr>
                <w:noProof/>
                <w:webHidden/>
              </w:rPr>
              <w:fldChar w:fldCharType="separate"/>
            </w:r>
            <w:r>
              <w:rPr>
                <w:noProof/>
                <w:webHidden/>
              </w:rPr>
              <w:t>12</w:t>
            </w:r>
            <w:r>
              <w:rPr>
                <w:noProof/>
                <w:webHidden/>
              </w:rPr>
              <w:fldChar w:fldCharType="end"/>
            </w:r>
          </w:hyperlink>
        </w:p>
        <w:p w14:paraId="1AA1194B" w14:textId="0D2798AD" w:rsidR="0044383B" w:rsidRDefault="0044383B">
          <w:pPr>
            <w:pStyle w:val="TOC3"/>
            <w:tabs>
              <w:tab w:val="left" w:pos="1320"/>
              <w:tab w:val="right" w:leader="dot" w:pos="9350"/>
            </w:tabs>
            <w:rPr>
              <w:noProof/>
              <w:lang w:eastAsia="en-GB"/>
            </w:rPr>
          </w:pPr>
          <w:hyperlink w:anchor="_Toc513670322" w:history="1">
            <w:r w:rsidRPr="005C73BA">
              <w:rPr>
                <w:rStyle w:val="Hyperlink"/>
                <w:noProof/>
              </w:rPr>
              <w:t>1.3.1</w:t>
            </w:r>
            <w:r>
              <w:rPr>
                <w:noProof/>
                <w:lang w:eastAsia="en-GB"/>
              </w:rPr>
              <w:tab/>
            </w:r>
            <w:r w:rsidRPr="005C73BA">
              <w:rPr>
                <w:rStyle w:val="Hyperlink"/>
                <w:noProof/>
              </w:rPr>
              <w:t>Aim</w:t>
            </w:r>
            <w:r>
              <w:rPr>
                <w:noProof/>
                <w:webHidden/>
              </w:rPr>
              <w:tab/>
            </w:r>
            <w:r>
              <w:rPr>
                <w:noProof/>
                <w:webHidden/>
              </w:rPr>
              <w:fldChar w:fldCharType="begin"/>
            </w:r>
            <w:r>
              <w:rPr>
                <w:noProof/>
                <w:webHidden/>
              </w:rPr>
              <w:instrText xml:space="preserve"> PAGEREF _Toc513670322 \h </w:instrText>
            </w:r>
            <w:r>
              <w:rPr>
                <w:noProof/>
                <w:webHidden/>
              </w:rPr>
            </w:r>
            <w:r>
              <w:rPr>
                <w:noProof/>
                <w:webHidden/>
              </w:rPr>
              <w:fldChar w:fldCharType="separate"/>
            </w:r>
            <w:r>
              <w:rPr>
                <w:noProof/>
                <w:webHidden/>
              </w:rPr>
              <w:t>12</w:t>
            </w:r>
            <w:r>
              <w:rPr>
                <w:noProof/>
                <w:webHidden/>
              </w:rPr>
              <w:fldChar w:fldCharType="end"/>
            </w:r>
          </w:hyperlink>
        </w:p>
        <w:p w14:paraId="31542472" w14:textId="1D4C4AFB" w:rsidR="0044383B" w:rsidRDefault="0044383B">
          <w:pPr>
            <w:pStyle w:val="TOC3"/>
            <w:tabs>
              <w:tab w:val="left" w:pos="1320"/>
              <w:tab w:val="right" w:leader="dot" w:pos="9350"/>
            </w:tabs>
            <w:rPr>
              <w:noProof/>
              <w:lang w:eastAsia="en-GB"/>
            </w:rPr>
          </w:pPr>
          <w:hyperlink w:anchor="_Toc513670323" w:history="1">
            <w:r w:rsidRPr="005C73BA">
              <w:rPr>
                <w:rStyle w:val="Hyperlink"/>
                <w:noProof/>
              </w:rPr>
              <w:t>1.3.2</w:t>
            </w:r>
            <w:r>
              <w:rPr>
                <w:noProof/>
                <w:lang w:eastAsia="en-GB"/>
              </w:rPr>
              <w:tab/>
            </w:r>
            <w:r w:rsidRPr="005C73BA">
              <w:rPr>
                <w:rStyle w:val="Hyperlink"/>
                <w:noProof/>
              </w:rPr>
              <w:t>Objectives</w:t>
            </w:r>
            <w:r>
              <w:rPr>
                <w:noProof/>
                <w:webHidden/>
              </w:rPr>
              <w:tab/>
            </w:r>
            <w:r>
              <w:rPr>
                <w:noProof/>
                <w:webHidden/>
              </w:rPr>
              <w:fldChar w:fldCharType="begin"/>
            </w:r>
            <w:r>
              <w:rPr>
                <w:noProof/>
                <w:webHidden/>
              </w:rPr>
              <w:instrText xml:space="preserve"> PAGEREF _Toc513670323 \h </w:instrText>
            </w:r>
            <w:r>
              <w:rPr>
                <w:noProof/>
                <w:webHidden/>
              </w:rPr>
            </w:r>
            <w:r>
              <w:rPr>
                <w:noProof/>
                <w:webHidden/>
              </w:rPr>
              <w:fldChar w:fldCharType="separate"/>
            </w:r>
            <w:r>
              <w:rPr>
                <w:noProof/>
                <w:webHidden/>
              </w:rPr>
              <w:t>12</w:t>
            </w:r>
            <w:r>
              <w:rPr>
                <w:noProof/>
                <w:webHidden/>
              </w:rPr>
              <w:fldChar w:fldCharType="end"/>
            </w:r>
          </w:hyperlink>
        </w:p>
        <w:p w14:paraId="0406E6DC" w14:textId="39A6A635" w:rsidR="0044383B" w:rsidRDefault="0044383B">
          <w:pPr>
            <w:pStyle w:val="TOC1"/>
            <w:tabs>
              <w:tab w:val="left" w:pos="440"/>
              <w:tab w:val="right" w:leader="dot" w:pos="9350"/>
            </w:tabs>
            <w:rPr>
              <w:noProof/>
              <w:lang w:eastAsia="en-GB"/>
            </w:rPr>
          </w:pPr>
          <w:hyperlink w:anchor="_Toc513670324" w:history="1">
            <w:r w:rsidRPr="005C73BA">
              <w:rPr>
                <w:rStyle w:val="Hyperlink"/>
                <w:noProof/>
              </w:rPr>
              <w:t>2</w:t>
            </w:r>
            <w:r>
              <w:rPr>
                <w:noProof/>
                <w:lang w:eastAsia="en-GB"/>
              </w:rPr>
              <w:tab/>
            </w:r>
            <w:r w:rsidRPr="005C73BA">
              <w:rPr>
                <w:rStyle w:val="Hyperlink"/>
                <w:noProof/>
              </w:rPr>
              <w:t>REST – A Better Style for Architecting Modern Applications</w:t>
            </w:r>
            <w:r>
              <w:rPr>
                <w:noProof/>
                <w:webHidden/>
              </w:rPr>
              <w:tab/>
            </w:r>
            <w:r>
              <w:rPr>
                <w:noProof/>
                <w:webHidden/>
              </w:rPr>
              <w:fldChar w:fldCharType="begin"/>
            </w:r>
            <w:r>
              <w:rPr>
                <w:noProof/>
                <w:webHidden/>
              </w:rPr>
              <w:instrText xml:space="preserve"> PAGEREF _Toc513670324 \h </w:instrText>
            </w:r>
            <w:r>
              <w:rPr>
                <w:noProof/>
                <w:webHidden/>
              </w:rPr>
            </w:r>
            <w:r>
              <w:rPr>
                <w:noProof/>
                <w:webHidden/>
              </w:rPr>
              <w:fldChar w:fldCharType="separate"/>
            </w:r>
            <w:r>
              <w:rPr>
                <w:noProof/>
                <w:webHidden/>
              </w:rPr>
              <w:t>13</w:t>
            </w:r>
            <w:r>
              <w:rPr>
                <w:noProof/>
                <w:webHidden/>
              </w:rPr>
              <w:fldChar w:fldCharType="end"/>
            </w:r>
          </w:hyperlink>
        </w:p>
        <w:p w14:paraId="17D3374D" w14:textId="1E48E3FA" w:rsidR="0044383B" w:rsidRDefault="0044383B">
          <w:pPr>
            <w:pStyle w:val="TOC2"/>
            <w:tabs>
              <w:tab w:val="left" w:pos="880"/>
              <w:tab w:val="right" w:leader="dot" w:pos="9350"/>
            </w:tabs>
            <w:rPr>
              <w:noProof/>
              <w:lang w:eastAsia="en-GB"/>
            </w:rPr>
          </w:pPr>
          <w:hyperlink w:anchor="_Toc513670325" w:history="1">
            <w:r w:rsidRPr="005C73BA">
              <w:rPr>
                <w:rStyle w:val="Hyperlink"/>
                <w:noProof/>
              </w:rPr>
              <w:t>2.1</w:t>
            </w:r>
            <w:r>
              <w:rPr>
                <w:noProof/>
                <w:lang w:eastAsia="en-GB"/>
              </w:rPr>
              <w:tab/>
            </w:r>
            <w:r w:rsidRPr="005C73BA">
              <w:rPr>
                <w:rStyle w:val="Hyperlink"/>
                <w:noProof/>
              </w:rPr>
              <w:t>What is REST</w:t>
            </w:r>
            <w:r>
              <w:rPr>
                <w:noProof/>
                <w:webHidden/>
              </w:rPr>
              <w:tab/>
            </w:r>
            <w:r>
              <w:rPr>
                <w:noProof/>
                <w:webHidden/>
              </w:rPr>
              <w:fldChar w:fldCharType="begin"/>
            </w:r>
            <w:r>
              <w:rPr>
                <w:noProof/>
                <w:webHidden/>
              </w:rPr>
              <w:instrText xml:space="preserve"> PAGEREF _Toc513670325 \h </w:instrText>
            </w:r>
            <w:r>
              <w:rPr>
                <w:noProof/>
                <w:webHidden/>
              </w:rPr>
            </w:r>
            <w:r>
              <w:rPr>
                <w:noProof/>
                <w:webHidden/>
              </w:rPr>
              <w:fldChar w:fldCharType="separate"/>
            </w:r>
            <w:r>
              <w:rPr>
                <w:noProof/>
                <w:webHidden/>
              </w:rPr>
              <w:t>13</w:t>
            </w:r>
            <w:r>
              <w:rPr>
                <w:noProof/>
                <w:webHidden/>
              </w:rPr>
              <w:fldChar w:fldCharType="end"/>
            </w:r>
          </w:hyperlink>
        </w:p>
        <w:p w14:paraId="1CFD535A" w14:textId="3EAE9A2C" w:rsidR="0044383B" w:rsidRDefault="0044383B">
          <w:pPr>
            <w:pStyle w:val="TOC3"/>
            <w:tabs>
              <w:tab w:val="left" w:pos="1320"/>
              <w:tab w:val="right" w:leader="dot" w:pos="9350"/>
            </w:tabs>
            <w:rPr>
              <w:noProof/>
              <w:lang w:eastAsia="en-GB"/>
            </w:rPr>
          </w:pPr>
          <w:hyperlink w:anchor="_Toc513670326" w:history="1">
            <w:r w:rsidRPr="005C73BA">
              <w:rPr>
                <w:rStyle w:val="Hyperlink"/>
                <w:noProof/>
              </w:rPr>
              <w:t>2.1.1</w:t>
            </w:r>
            <w:r>
              <w:rPr>
                <w:noProof/>
                <w:lang w:eastAsia="en-GB"/>
              </w:rPr>
              <w:tab/>
            </w:r>
            <w:r w:rsidRPr="005C73BA">
              <w:rPr>
                <w:rStyle w:val="Hyperlink"/>
                <w:noProof/>
              </w:rPr>
              <w:t>Misconceptions About Rest</w:t>
            </w:r>
            <w:r>
              <w:rPr>
                <w:noProof/>
                <w:webHidden/>
              </w:rPr>
              <w:tab/>
            </w:r>
            <w:r>
              <w:rPr>
                <w:noProof/>
                <w:webHidden/>
              </w:rPr>
              <w:fldChar w:fldCharType="begin"/>
            </w:r>
            <w:r>
              <w:rPr>
                <w:noProof/>
                <w:webHidden/>
              </w:rPr>
              <w:instrText xml:space="preserve"> PAGEREF _Toc513670326 \h </w:instrText>
            </w:r>
            <w:r>
              <w:rPr>
                <w:noProof/>
                <w:webHidden/>
              </w:rPr>
            </w:r>
            <w:r>
              <w:rPr>
                <w:noProof/>
                <w:webHidden/>
              </w:rPr>
              <w:fldChar w:fldCharType="separate"/>
            </w:r>
            <w:r>
              <w:rPr>
                <w:noProof/>
                <w:webHidden/>
              </w:rPr>
              <w:t>13</w:t>
            </w:r>
            <w:r>
              <w:rPr>
                <w:noProof/>
                <w:webHidden/>
              </w:rPr>
              <w:fldChar w:fldCharType="end"/>
            </w:r>
          </w:hyperlink>
        </w:p>
        <w:p w14:paraId="3D735706" w14:textId="7D4CDED6" w:rsidR="0044383B" w:rsidRDefault="0044383B">
          <w:pPr>
            <w:pStyle w:val="TOC2"/>
            <w:tabs>
              <w:tab w:val="left" w:pos="880"/>
              <w:tab w:val="right" w:leader="dot" w:pos="9350"/>
            </w:tabs>
            <w:rPr>
              <w:noProof/>
              <w:lang w:eastAsia="en-GB"/>
            </w:rPr>
          </w:pPr>
          <w:hyperlink w:anchor="_Toc513670327" w:history="1">
            <w:r w:rsidRPr="005C73BA">
              <w:rPr>
                <w:rStyle w:val="Hyperlink"/>
                <w:noProof/>
              </w:rPr>
              <w:t>2.2</w:t>
            </w:r>
            <w:r>
              <w:rPr>
                <w:noProof/>
                <w:lang w:eastAsia="en-GB"/>
              </w:rPr>
              <w:tab/>
            </w:r>
            <w:r w:rsidRPr="005C73BA">
              <w:rPr>
                <w:rStyle w:val="Hyperlink"/>
                <w:noProof/>
              </w:rPr>
              <w:t>Why REST</w:t>
            </w:r>
            <w:r>
              <w:rPr>
                <w:noProof/>
                <w:webHidden/>
              </w:rPr>
              <w:tab/>
            </w:r>
            <w:r>
              <w:rPr>
                <w:noProof/>
                <w:webHidden/>
              </w:rPr>
              <w:fldChar w:fldCharType="begin"/>
            </w:r>
            <w:r>
              <w:rPr>
                <w:noProof/>
                <w:webHidden/>
              </w:rPr>
              <w:instrText xml:space="preserve"> PAGEREF _Toc513670327 \h </w:instrText>
            </w:r>
            <w:r>
              <w:rPr>
                <w:noProof/>
                <w:webHidden/>
              </w:rPr>
            </w:r>
            <w:r>
              <w:rPr>
                <w:noProof/>
                <w:webHidden/>
              </w:rPr>
              <w:fldChar w:fldCharType="separate"/>
            </w:r>
            <w:r>
              <w:rPr>
                <w:noProof/>
                <w:webHidden/>
              </w:rPr>
              <w:t>14</w:t>
            </w:r>
            <w:r>
              <w:rPr>
                <w:noProof/>
                <w:webHidden/>
              </w:rPr>
              <w:fldChar w:fldCharType="end"/>
            </w:r>
          </w:hyperlink>
        </w:p>
        <w:p w14:paraId="0CDE44EB" w14:textId="4E28BB8B" w:rsidR="0044383B" w:rsidRDefault="0044383B">
          <w:pPr>
            <w:pStyle w:val="TOC3"/>
            <w:tabs>
              <w:tab w:val="left" w:pos="1320"/>
              <w:tab w:val="right" w:leader="dot" w:pos="9350"/>
            </w:tabs>
            <w:rPr>
              <w:noProof/>
              <w:lang w:eastAsia="en-GB"/>
            </w:rPr>
          </w:pPr>
          <w:hyperlink w:anchor="_Toc513670328" w:history="1">
            <w:r w:rsidRPr="005C73BA">
              <w:rPr>
                <w:rStyle w:val="Hyperlink"/>
                <w:noProof/>
              </w:rPr>
              <w:t>2.2.1</w:t>
            </w:r>
            <w:r>
              <w:rPr>
                <w:noProof/>
                <w:lang w:eastAsia="en-GB"/>
              </w:rPr>
              <w:tab/>
            </w:r>
            <w:r w:rsidRPr="005C73BA">
              <w:rPr>
                <w:rStyle w:val="Hyperlink"/>
                <w:noProof/>
              </w:rPr>
              <w:t>Interoperability</w:t>
            </w:r>
            <w:r>
              <w:rPr>
                <w:noProof/>
                <w:webHidden/>
              </w:rPr>
              <w:tab/>
            </w:r>
            <w:r>
              <w:rPr>
                <w:noProof/>
                <w:webHidden/>
              </w:rPr>
              <w:fldChar w:fldCharType="begin"/>
            </w:r>
            <w:r>
              <w:rPr>
                <w:noProof/>
                <w:webHidden/>
              </w:rPr>
              <w:instrText xml:space="preserve"> PAGEREF _Toc513670328 \h </w:instrText>
            </w:r>
            <w:r>
              <w:rPr>
                <w:noProof/>
                <w:webHidden/>
              </w:rPr>
            </w:r>
            <w:r>
              <w:rPr>
                <w:noProof/>
                <w:webHidden/>
              </w:rPr>
              <w:fldChar w:fldCharType="separate"/>
            </w:r>
            <w:r>
              <w:rPr>
                <w:noProof/>
                <w:webHidden/>
              </w:rPr>
              <w:t>14</w:t>
            </w:r>
            <w:r>
              <w:rPr>
                <w:noProof/>
                <w:webHidden/>
              </w:rPr>
              <w:fldChar w:fldCharType="end"/>
            </w:r>
          </w:hyperlink>
        </w:p>
        <w:p w14:paraId="4606A6A4" w14:textId="13332894" w:rsidR="0044383B" w:rsidRDefault="0044383B">
          <w:pPr>
            <w:pStyle w:val="TOC3"/>
            <w:tabs>
              <w:tab w:val="left" w:pos="1320"/>
              <w:tab w:val="right" w:leader="dot" w:pos="9350"/>
            </w:tabs>
            <w:rPr>
              <w:noProof/>
              <w:lang w:eastAsia="en-GB"/>
            </w:rPr>
          </w:pPr>
          <w:hyperlink w:anchor="_Toc513670329" w:history="1">
            <w:r w:rsidRPr="005C73BA">
              <w:rPr>
                <w:rStyle w:val="Hyperlink"/>
                <w:noProof/>
              </w:rPr>
              <w:t>2.2.2</w:t>
            </w:r>
            <w:r>
              <w:rPr>
                <w:noProof/>
                <w:lang w:eastAsia="en-GB"/>
              </w:rPr>
              <w:tab/>
            </w:r>
            <w:r w:rsidRPr="005C73BA">
              <w:rPr>
                <w:rStyle w:val="Hyperlink"/>
                <w:noProof/>
              </w:rPr>
              <w:t>Network-based API vs. Library-based API</w:t>
            </w:r>
            <w:r>
              <w:rPr>
                <w:noProof/>
                <w:webHidden/>
              </w:rPr>
              <w:tab/>
            </w:r>
            <w:r>
              <w:rPr>
                <w:noProof/>
                <w:webHidden/>
              </w:rPr>
              <w:fldChar w:fldCharType="begin"/>
            </w:r>
            <w:r>
              <w:rPr>
                <w:noProof/>
                <w:webHidden/>
              </w:rPr>
              <w:instrText xml:space="preserve"> PAGEREF _Toc513670329 \h </w:instrText>
            </w:r>
            <w:r>
              <w:rPr>
                <w:noProof/>
                <w:webHidden/>
              </w:rPr>
            </w:r>
            <w:r>
              <w:rPr>
                <w:noProof/>
                <w:webHidden/>
              </w:rPr>
              <w:fldChar w:fldCharType="separate"/>
            </w:r>
            <w:r>
              <w:rPr>
                <w:noProof/>
                <w:webHidden/>
              </w:rPr>
              <w:t>14</w:t>
            </w:r>
            <w:r>
              <w:rPr>
                <w:noProof/>
                <w:webHidden/>
              </w:rPr>
              <w:fldChar w:fldCharType="end"/>
            </w:r>
          </w:hyperlink>
        </w:p>
        <w:p w14:paraId="0833AF0F" w14:textId="5466CED7" w:rsidR="0044383B" w:rsidRDefault="0044383B">
          <w:pPr>
            <w:pStyle w:val="TOC3"/>
            <w:tabs>
              <w:tab w:val="left" w:pos="1320"/>
              <w:tab w:val="right" w:leader="dot" w:pos="9350"/>
            </w:tabs>
            <w:rPr>
              <w:noProof/>
              <w:lang w:eastAsia="en-GB"/>
            </w:rPr>
          </w:pPr>
          <w:hyperlink w:anchor="_Toc513670330" w:history="1">
            <w:r w:rsidRPr="005C73BA">
              <w:rPr>
                <w:rStyle w:val="Hyperlink"/>
                <w:noProof/>
              </w:rPr>
              <w:t>2.2.3</w:t>
            </w:r>
            <w:r>
              <w:rPr>
                <w:noProof/>
                <w:lang w:eastAsia="en-GB"/>
              </w:rPr>
              <w:tab/>
            </w:r>
            <w:r w:rsidRPr="005C73BA">
              <w:rPr>
                <w:rStyle w:val="Hyperlink"/>
                <w:noProof/>
              </w:rPr>
              <w:t>Devices</w:t>
            </w:r>
            <w:r>
              <w:rPr>
                <w:noProof/>
                <w:webHidden/>
              </w:rPr>
              <w:tab/>
            </w:r>
            <w:r>
              <w:rPr>
                <w:noProof/>
                <w:webHidden/>
              </w:rPr>
              <w:fldChar w:fldCharType="begin"/>
            </w:r>
            <w:r>
              <w:rPr>
                <w:noProof/>
                <w:webHidden/>
              </w:rPr>
              <w:instrText xml:space="preserve"> PAGEREF _Toc513670330 \h </w:instrText>
            </w:r>
            <w:r>
              <w:rPr>
                <w:noProof/>
                <w:webHidden/>
              </w:rPr>
            </w:r>
            <w:r>
              <w:rPr>
                <w:noProof/>
                <w:webHidden/>
              </w:rPr>
              <w:fldChar w:fldCharType="separate"/>
            </w:r>
            <w:r>
              <w:rPr>
                <w:noProof/>
                <w:webHidden/>
              </w:rPr>
              <w:t>14</w:t>
            </w:r>
            <w:r>
              <w:rPr>
                <w:noProof/>
                <w:webHidden/>
              </w:rPr>
              <w:fldChar w:fldCharType="end"/>
            </w:r>
          </w:hyperlink>
        </w:p>
        <w:p w14:paraId="41CF7EE2" w14:textId="2D91560D" w:rsidR="0044383B" w:rsidRDefault="0044383B">
          <w:pPr>
            <w:pStyle w:val="TOC3"/>
            <w:tabs>
              <w:tab w:val="left" w:pos="1320"/>
              <w:tab w:val="right" w:leader="dot" w:pos="9350"/>
            </w:tabs>
            <w:rPr>
              <w:noProof/>
              <w:lang w:eastAsia="en-GB"/>
            </w:rPr>
          </w:pPr>
          <w:hyperlink w:anchor="_Toc513670331" w:history="1">
            <w:r w:rsidRPr="005C73BA">
              <w:rPr>
                <w:rStyle w:val="Hyperlink"/>
                <w:noProof/>
              </w:rPr>
              <w:t>2.2.4</w:t>
            </w:r>
            <w:r>
              <w:rPr>
                <w:noProof/>
                <w:lang w:eastAsia="en-GB"/>
              </w:rPr>
              <w:tab/>
            </w:r>
            <w:r w:rsidRPr="005C73BA">
              <w:rPr>
                <w:rStyle w:val="Hyperlink"/>
                <w:noProof/>
              </w:rPr>
              <w:t>The Cloud</w:t>
            </w:r>
            <w:r>
              <w:rPr>
                <w:noProof/>
                <w:webHidden/>
              </w:rPr>
              <w:tab/>
            </w:r>
            <w:r>
              <w:rPr>
                <w:noProof/>
                <w:webHidden/>
              </w:rPr>
              <w:fldChar w:fldCharType="begin"/>
            </w:r>
            <w:r>
              <w:rPr>
                <w:noProof/>
                <w:webHidden/>
              </w:rPr>
              <w:instrText xml:space="preserve"> PAGEREF _Toc513670331 \h </w:instrText>
            </w:r>
            <w:r>
              <w:rPr>
                <w:noProof/>
                <w:webHidden/>
              </w:rPr>
            </w:r>
            <w:r>
              <w:rPr>
                <w:noProof/>
                <w:webHidden/>
              </w:rPr>
              <w:fldChar w:fldCharType="separate"/>
            </w:r>
            <w:r>
              <w:rPr>
                <w:noProof/>
                <w:webHidden/>
              </w:rPr>
              <w:t>15</w:t>
            </w:r>
            <w:r>
              <w:rPr>
                <w:noProof/>
                <w:webHidden/>
              </w:rPr>
              <w:fldChar w:fldCharType="end"/>
            </w:r>
          </w:hyperlink>
        </w:p>
        <w:p w14:paraId="504372ED" w14:textId="11CC3606" w:rsidR="0044383B" w:rsidRDefault="0044383B">
          <w:pPr>
            <w:pStyle w:val="TOC2"/>
            <w:tabs>
              <w:tab w:val="left" w:pos="880"/>
              <w:tab w:val="right" w:leader="dot" w:pos="9350"/>
            </w:tabs>
            <w:rPr>
              <w:noProof/>
              <w:lang w:eastAsia="en-GB"/>
            </w:rPr>
          </w:pPr>
          <w:hyperlink w:anchor="_Toc513670332" w:history="1">
            <w:r w:rsidRPr="005C73BA">
              <w:rPr>
                <w:rStyle w:val="Hyperlink"/>
                <w:noProof/>
              </w:rPr>
              <w:t>2.3</w:t>
            </w:r>
            <w:r>
              <w:rPr>
                <w:noProof/>
                <w:lang w:eastAsia="en-GB"/>
              </w:rPr>
              <w:tab/>
            </w:r>
            <w:r w:rsidRPr="005C73BA">
              <w:rPr>
                <w:rStyle w:val="Hyperlink"/>
                <w:noProof/>
              </w:rPr>
              <w:t>Why Distributed Systems Fail</w:t>
            </w:r>
            <w:r>
              <w:rPr>
                <w:noProof/>
                <w:webHidden/>
              </w:rPr>
              <w:tab/>
            </w:r>
            <w:r>
              <w:rPr>
                <w:noProof/>
                <w:webHidden/>
              </w:rPr>
              <w:fldChar w:fldCharType="begin"/>
            </w:r>
            <w:r>
              <w:rPr>
                <w:noProof/>
                <w:webHidden/>
              </w:rPr>
              <w:instrText xml:space="preserve"> PAGEREF _Toc513670332 \h </w:instrText>
            </w:r>
            <w:r>
              <w:rPr>
                <w:noProof/>
                <w:webHidden/>
              </w:rPr>
            </w:r>
            <w:r>
              <w:rPr>
                <w:noProof/>
                <w:webHidden/>
              </w:rPr>
              <w:fldChar w:fldCharType="separate"/>
            </w:r>
            <w:r>
              <w:rPr>
                <w:noProof/>
                <w:webHidden/>
              </w:rPr>
              <w:t>15</w:t>
            </w:r>
            <w:r>
              <w:rPr>
                <w:noProof/>
                <w:webHidden/>
              </w:rPr>
              <w:fldChar w:fldCharType="end"/>
            </w:r>
          </w:hyperlink>
        </w:p>
        <w:p w14:paraId="469CCB3C" w14:textId="1C5DDE03" w:rsidR="0044383B" w:rsidRDefault="0044383B">
          <w:pPr>
            <w:pStyle w:val="TOC3"/>
            <w:tabs>
              <w:tab w:val="left" w:pos="1320"/>
              <w:tab w:val="right" w:leader="dot" w:pos="9350"/>
            </w:tabs>
            <w:rPr>
              <w:noProof/>
              <w:lang w:eastAsia="en-GB"/>
            </w:rPr>
          </w:pPr>
          <w:hyperlink w:anchor="_Toc513670333" w:history="1">
            <w:r w:rsidRPr="005C73BA">
              <w:rPr>
                <w:rStyle w:val="Hyperlink"/>
                <w:noProof/>
              </w:rPr>
              <w:t>2.3.1</w:t>
            </w:r>
            <w:r>
              <w:rPr>
                <w:noProof/>
                <w:lang w:eastAsia="en-GB"/>
              </w:rPr>
              <w:tab/>
            </w:r>
            <w:r w:rsidRPr="005C73BA">
              <w:rPr>
                <w:rStyle w:val="Hyperlink"/>
                <w:noProof/>
              </w:rPr>
              <w:t>Requirements-Driven Architecture</w:t>
            </w:r>
            <w:r>
              <w:rPr>
                <w:noProof/>
                <w:webHidden/>
              </w:rPr>
              <w:tab/>
            </w:r>
            <w:r>
              <w:rPr>
                <w:noProof/>
                <w:webHidden/>
              </w:rPr>
              <w:fldChar w:fldCharType="begin"/>
            </w:r>
            <w:r>
              <w:rPr>
                <w:noProof/>
                <w:webHidden/>
              </w:rPr>
              <w:instrText xml:space="preserve"> PAGEREF _Toc513670333 \h </w:instrText>
            </w:r>
            <w:r>
              <w:rPr>
                <w:noProof/>
                <w:webHidden/>
              </w:rPr>
            </w:r>
            <w:r>
              <w:rPr>
                <w:noProof/>
                <w:webHidden/>
              </w:rPr>
              <w:fldChar w:fldCharType="separate"/>
            </w:r>
            <w:r>
              <w:rPr>
                <w:noProof/>
                <w:webHidden/>
              </w:rPr>
              <w:t>15</w:t>
            </w:r>
            <w:r>
              <w:rPr>
                <w:noProof/>
                <w:webHidden/>
              </w:rPr>
              <w:fldChar w:fldCharType="end"/>
            </w:r>
          </w:hyperlink>
        </w:p>
        <w:p w14:paraId="082D8E2C" w14:textId="37C1F15D" w:rsidR="0044383B" w:rsidRDefault="0044383B">
          <w:pPr>
            <w:pStyle w:val="TOC3"/>
            <w:tabs>
              <w:tab w:val="left" w:pos="1320"/>
              <w:tab w:val="right" w:leader="dot" w:pos="9350"/>
            </w:tabs>
            <w:rPr>
              <w:noProof/>
              <w:lang w:eastAsia="en-GB"/>
            </w:rPr>
          </w:pPr>
          <w:hyperlink w:anchor="_Toc513670334" w:history="1">
            <w:r w:rsidRPr="005C73BA">
              <w:rPr>
                <w:rStyle w:val="Hyperlink"/>
                <w:noProof/>
              </w:rPr>
              <w:t>2.3.2</w:t>
            </w:r>
            <w:r>
              <w:rPr>
                <w:noProof/>
                <w:lang w:eastAsia="en-GB"/>
              </w:rPr>
              <w:tab/>
            </w:r>
            <w:r w:rsidRPr="005C73BA">
              <w:rPr>
                <w:rStyle w:val="Hyperlink"/>
                <w:noProof/>
              </w:rPr>
              <w:t>Fallacies of Distributed Systems</w:t>
            </w:r>
            <w:r>
              <w:rPr>
                <w:noProof/>
                <w:webHidden/>
              </w:rPr>
              <w:tab/>
            </w:r>
            <w:r>
              <w:rPr>
                <w:noProof/>
                <w:webHidden/>
              </w:rPr>
              <w:fldChar w:fldCharType="begin"/>
            </w:r>
            <w:r>
              <w:rPr>
                <w:noProof/>
                <w:webHidden/>
              </w:rPr>
              <w:instrText xml:space="preserve"> PAGEREF _Toc513670334 \h </w:instrText>
            </w:r>
            <w:r>
              <w:rPr>
                <w:noProof/>
                <w:webHidden/>
              </w:rPr>
            </w:r>
            <w:r>
              <w:rPr>
                <w:noProof/>
                <w:webHidden/>
              </w:rPr>
              <w:fldChar w:fldCharType="separate"/>
            </w:r>
            <w:r>
              <w:rPr>
                <w:noProof/>
                <w:webHidden/>
              </w:rPr>
              <w:t>15</w:t>
            </w:r>
            <w:r>
              <w:rPr>
                <w:noProof/>
                <w:webHidden/>
              </w:rPr>
              <w:fldChar w:fldCharType="end"/>
            </w:r>
          </w:hyperlink>
        </w:p>
        <w:p w14:paraId="56B3EB80" w14:textId="278E1098" w:rsidR="0044383B" w:rsidRDefault="0044383B">
          <w:pPr>
            <w:pStyle w:val="TOC2"/>
            <w:tabs>
              <w:tab w:val="left" w:pos="880"/>
              <w:tab w:val="right" w:leader="dot" w:pos="9350"/>
            </w:tabs>
            <w:rPr>
              <w:noProof/>
              <w:lang w:eastAsia="en-GB"/>
            </w:rPr>
          </w:pPr>
          <w:hyperlink w:anchor="_Toc513670335" w:history="1">
            <w:r w:rsidRPr="005C73BA">
              <w:rPr>
                <w:rStyle w:val="Hyperlink"/>
                <w:noProof/>
              </w:rPr>
              <w:t>2.4</w:t>
            </w:r>
            <w:r>
              <w:rPr>
                <w:noProof/>
                <w:lang w:eastAsia="en-GB"/>
              </w:rPr>
              <w:tab/>
            </w:r>
            <w:r w:rsidRPr="005C73BA">
              <w:rPr>
                <w:rStyle w:val="Hyperlink"/>
                <w:noProof/>
              </w:rPr>
              <w:t>How REST Mitigates Failures</w:t>
            </w:r>
            <w:r>
              <w:rPr>
                <w:noProof/>
                <w:webHidden/>
              </w:rPr>
              <w:tab/>
            </w:r>
            <w:r>
              <w:rPr>
                <w:noProof/>
                <w:webHidden/>
              </w:rPr>
              <w:fldChar w:fldCharType="begin"/>
            </w:r>
            <w:r>
              <w:rPr>
                <w:noProof/>
                <w:webHidden/>
              </w:rPr>
              <w:instrText xml:space="preserve"> PAGEREF _Toc513670335 \h </w:instrText>
            </w:r>
            <w:r>
              <w:rPr>
                <w:noProof/>
                <w:webHidden/>
              </w:rPr>
            </w:r>
            <w:r>
              <w:rPr>
                <w:noProof/>
                <w:webHidden/>
              </w:rPr>
              <w:fldChar w:fldCharType="separate"/>
            </w:r>
            <w:r>
              <w:rPr>
                <w:noProof/>
                <w:webHidden/>
              </w:rPr>
              <w:t>17</w:t>
            </w:r>
            <w:r>
              <w:rPr>
                <w:noProof/>
                <w:webHidden/>
              </w:rPr>
              <w:fldChar w:fldCharType="end"/>
            </w:r>
          </w:hyperlink>
        </w:p>
        <w:p w14:paraId="4F5E6C35" w14:textId="60947B14" w:rsidR="0044383B" w:rsidRDefault="0044383B">
          <w:pPr>
            <w:pStyle w:val="TOC3"/>
            <w:tabs>
              <w:tab w:val="left" w:pos="1320"/>
              <w:tab w:val="right" w:leader="dot" w:pos="9350"/>
            </w:tabs>
            <w:rPr>
              <w:noProof/>
              <w:lang w:eastAsia="en-GB"/>
            </w:rPr>
          </w:pPr>
          <w:hyperlink w:anchor="_Toc513670336" w:history="1">
            <w:r w:rsidRPr="005C73BA">
              <w:rPr>
                <w:rStyle w:val="Hyperlink"/>
                <w:noProof/>
              </w:rPr>
              <w:t>2.4.1</w:t>
            </w:r>
            <w:r>
              <w:rPr>
                <w:noProof/>
                <w:lang w:eastAsia="en-GB"/>
              </w:rPr>
              <w:tab/>
            </w:r>
            <w:r w:rsidRPr="005C73BA">
              <w:rPr>
                <w:rStyle w:val="Hyperlink"/>
                <w:noProof/>
              </w:rPr>
              <w:t>Constraint-driven Architecture</w:t>
            </w:r>
            <w:r>
              <w:rPr>
                <w:noProof/>
                <w:webHidden/>
              </w:rPr>
              <w:tab/>
            </w:r>
            <w:r>
              <w:rPr>
                <w:noProof/>
                <w:webHidden/>
              </w:rPr>
              <w:fldChar w:fldCharType="begin"/>
            </w:r>
            <w:r>
              <w:rPr>
                <w:noProof/>
                <w:webHidden/>
              </w:rPr>
              <w:instrText xml:space="preserve"> PAGEREF _Toc513670336 \h </w:instrText>
            </w:r>
            <w:r>
              <w:rPr>
                <w:noProof/>
                <w:webHidden/>
              </w:rPr>
            </w:r>
            <w:r>
              <w:rPr>
                <w:noProof/>
                <w:webHidden/>
              </w:rPr>
              <w:fldChar w:fldCharType="separate"/>
            </w:r>
            <w:r>
              <w:rPr>
                <w:noProof/>
                <w:webHidden/>
              </w:rPr>
              <w:t>17</w:t>
            </w:r>
            <w:r>
              <w:rPr>
                <w:noProof/>
                <w:webHidden/>
              </w:rPr>
              <w:fldChar w:fldCharType="end"/>
            </w:r>
          </w:hyperlink>
        </w:p>
        <w:p w14:paraId="746A1DDE" w14:textId="3AE5A3B9" w:rsidR="0044383B" w:rsidRDefault="0044383B">
          <w:pPr>
            <w:pStyle w:val="TOC2"/>
            <w:tabs>
              <w:tab w:val="left" w:pos="880"/>
              <w:tab w:val="right" w:leader="dot" w:pos="9350"/>
            </w:tabs>
            <w:rPr>
              <w:noProof/>
              <w:lang w:eastAsia="en-GB"/>
            </w:rPr>
          </w:pPr>
          <w:hyperlink w:anchor="_Toc513670337" w:history="1">
            <w:r w:rsidRPr="005C73BA">
              <w:rPr>
                <w:rStyle w:val="Hyperlink"/>
                <w:noProof/>
              </w:rPr>
              <w:t>2.5</w:t>
            </w:r>
            <w:r>
              <w:rPr>
                <w:noProof/>
                <w:lang w:eastAsia="en-GB"/>
              </w:rPr>
              <w:tab/>
            </w:r>
            <w:r w:rsidRPr="005C73BA">
              <w:rPr>
                <w:rStyle w:val="Hyperlink"/>
                <w:noProof/>
              </w:rPr>
              <w:t>REST Constraints</w:t>
            </w:r>
            <w:r>
              <w:rPr>
                <w:noProof/>
                <w:webHidden/>
              </w:rPr>
              <w:tab/>
            </w:r>
            <w:r>
              <w:rPr>
                <w:noProof/>
                <w:webHidden/>
              </w:rPr>
              <w:fldChar w:fldCharType="begin"/>
            </w:r>
            <w:r>
              <w:rPr>
                <w:noProof/>
                <w:webHidden/>
              </w:rPr>
              <w:instrText xml:space="preserve"> PAGEREF _Toc513670337 \h </w:instrText>
            </w:r>
            <w:r>
              <w:rPr>
                <w:noProof/>
                <w:webHidden/>
              </w:rPr>
            </w:r>
            <w:r>
              <w:rPr>
                <w:noProof/>
                <w:webHidden/>
              </w:rPr>
              <w:fldChar w:fldCharType="separate"/>
            </w:r>
            <w:r>
              <w:rPr>
                <w:noProof/>
                <w:webHidden/>
              </w:rPr>
              <w:t>17</w:t>
            </w:r>
            <w:r>
              <w:rPr>
                <w:noProof/>
                <w:webHidden/>
              </w:rPr>
              <w:fldChar w:fldCharType="end"/>
            </w:r>
          </w:hyperlink>
        </w:p>
        <w:p w14:paraId="2608CE14" w14:textId="6DC1D4B1" w:rsidR="0044383B" w:rsidRDefault="0044383B">
          <w:pPr>
            <w:pStyle w:val="TOC3"/>
            <w:tabs>
              <w:tab w:val="left" w:pos="1320"/>
              <w:tab w:val="right" w:leader="dot" w:pos="9350"/>
            </w:tabs>
            <w:rPr>
              <w:noProof/>
              <w:lang w:eastAsia="en-GB"/>
            </w:rPr>
          </w:pPr>
          <w:hyperlink w:anchor="_Toc513670338" w:history="1">
            <w:r w:rsidRPr="005C73BA">
              <w:rPr>
                <w:rStyle w:val="Hyperlink"/>
                <w:noProof/>
              </w:rPr>
              <w:t>2.5.1</w:t>
            </w:r>
            <w:r>
              <w:rPr>
                <w:noProof/>
                <w:lang w:eastAsia="en-GB"/>
              </w:rPr>
              <w:tab/>
            </w:r>
            <w:r w:rsidRPr="005C73BA">
              <w:rPr>
                <w:rStyle w:val="Hyperlink"/>
                <w:noProof/>
              </w:rPr>
              <w:t>Client-Server</w:t>
            </w:r>
            <w:r>
              <w:rPr>
                <w:noProof/>
                <w:webHidden/>
              </w:rPr>
              <w:tab/>
            </w:r>
            <w:r>
              <w:rPr>
                <w:noProof/>
                <w:webHidden/>
              </w:rPr>
              <w:fldChar w:fldCharType="begin"/>
            </w:r>
            <w:r>
              <w:rPr>
                <w:noProof/>
                <w:webHidden/>
              </w:rPr>
              <w:instrText xml:space="preserve"> PAGEREF _Toc513670338 \h </w:instrText>
            </w:r>
            <w:r>
              <w:rPr>
                <w:noProof/>
                <w:webHidden/>
              </w:rPr>
            </w:r>
            <w:r>
              <w:rPr>
                <w:noProof/>
                <w:webHidden/>
              </w:rPr>
              <w:fldChar w:fldCharType="separate"/>
            </w:r>
            <w:r>
              <w:rPr>
                <w:noProof/>
                <w:webHidden/>
              </w:rPr>
              <w:t>17</w:t>
            </w:r>
            <w:r>
              <w:rPr>
                <w:noProof/>
                <w:webHidden/>
              </w:rPr>
              <w:fldChar w:fldCharType="end"/>
            </w:r>
          </w:hyperlink>
        </w:p>
        <w:p w14:paraId="3AD695A1" w14:textId="3B8AFDDC" w:rsidR="0044383B" w:rsidRDefault="0044383B">
          <w:pPr>
            <w:pStyle w:val="TOC3"/>
            <w:tabs>
              <w:tab w:val="left" w:pos="1320"/>
              <w:tab w:val="right" w:leader="dot" w:pos="9350"/>
            </w:tabs>
            <w:rPr>
              <w:noProof/>
              <w:lang w:eastAsia="en-GB"/>
            </w:rPr>
          </w:pPr>
          <w:hyperlink w:anchor="_Toc513670339" w:history="1">
            <w:r w:rsidRPr="005C73BA">
              <w:rPr>
                <w:rStyle w:val="Hyperlink"/>
                <w:noProof/>
              </w:rPr>
              <w:t>2.5.2</w:t>
            </w:r>
            <w:r>
              <w:rPr>
                <w:noProof/>
                <w:lang w:eastAsia="en-GB"/>
              </w:rPr>
              <w:tab/>
            </w:r>
            <w:r w:rsidRPr="005C73BA">
              <w:rPr>
                <w:rStyle w:val="Hyperlink"/>
                <w:noProof/>
              </w:rPr>
              <w:t>Stateless</w:t>
            </w:r>
            <w:r>
              <w:rPr>
                <w:noProof/>
                <w:webHidden/>
              </w:rPr>
              <w:tab/>
            </w:r>
            <w:r>
              <w:rPr>
                <w:noProof/>
                <w:webHidden/>
              </w:rPr>
              <w:fldChar w:fldCharType="begin"/>
            </w:r>
            <w:r>
              <w:rPr>
                <w:noProof/>
                <w:webHidden/>
              </w:rPr>
              <w:instrText xml:space="preserve"> PAGEREF _Toc513670339 \h </w:instrText>
            </w:r>
            <w:r>
              <w:rPr>
                <w:noProof/>
                <w:webHidden/>
              </w:rPr>
            </w:r>
            <w:r>
              <w:rPr>
                <w:noProof/>
                <w:webHidden/>
              </w:rPr>
              <w:fldChar w:fldCharType="separate"/>
            </w:r>
            <w:r>
              <w:rPr>
                <w:noProof/>
                <w:webHidden/>
              </w:rPr>
              <w:t>18</w:t>
            </w:r>
            <w:r>
              <w:rPr>
                <w:noProof/>
                <w:webHidden/>
              </w:rPr>
              <w:fldChar w:fldCharType="end"/>
            </w:r>
          </w:hyperlink>
        </w:p>
        <w:p w14:paraId="55371C73" w14:textId="272A4A40" w:rsidR="0044383B" w:rsidRDefault="0044383B">
          <w:pPr>
            <w:pStyle w:val="TOC3"/>
            <w:tabs>
              <w:tab w:val="left" w:pos="1320"/>
              <w:tab w:val="right" w:leader="dot" w:pos="9350"/>
            </w:tabs>
            <w:rPr>
              <w:noProof/>
              <w:lang w:eastAsia="en-GB"/>
            </w:rPr>
          </w:pPr>
          <w:hyperlink w:anchor="_Toc513670340" w:history="1">
            <w:r w:rsidRPr="005C73BA">
              <w:rPr>
                <w:rStyle w:val="Hyperlink"/>
                <w:noProof/>
              </w:rPr>
              <w:t>2.5.3</w:t>
            </w:r>
            <w:r>
              <w:rPr>
                <w:noProof/>
                <w:lang w:eastAsia="en-GB"/>
              </w:rPr>
              <w:tab/>
            </w:r>
            <w:r w:rsidRPr="005C73BA">
              <w:rPr>
                <w:rStyle w:val="Hyperlink"/>
                <w:noProof/>
              </w:rPr>
              <w:t>Cache</w:t>
            </w:r>
            <w:r>
              <w:rPr>
                <w:noProof/>
                <w:webHidden/>
              </w:rPr>
              <w:tab/>
            </w:r>
            <w:r>
              <w:rPr>
                <w:noProof/>
                <w:webHidden/>
              </w:rPr>
              <w:fldChar w:fldCharType="begin"/>
            </w:r>
            <w:r>
              <w:rPr>
                <w:noProof/>
                <w:webHidden/>
              </w:rPr>
              <w:instrText xml:space="preserve"> PAGEREF _Toc513670340 \h </w:instrText>
            </w:r>
            <w:r>
              <w:rPr>
                <w:noProof/>
                <w:webHidden/>
              </w:rPr>
            </w:r>
            <w:r>
              <w:rPr>
                <w:noProof/>
                <w:webHidden/>
              </w:rPr>
              <w:fldChar w:fldCharType="separate"/>
            </w:r>
            <w:r>
              <w:rPr>
                <w:noProof/>
                <w:webHidden/>
              </w:rPr>
              <w:t>19</w:t>
            </w:r>
            <w:r>
              <w:rPr>
                <w:noProof/>
                <w:webHidden/>
              </w:rPr>
              <w:fldChar w:fldCharType="end"/>
            </w:r>
          </w:hyperlink>
        </w:p>
        <w:p w14:paraId="3E4B553F" w14:textId="3061E228" w:rsidR="0044383B" w:rsidRDefault="0044383B">
          <w:pPr>
            <w:pStyle w:val="TOC3"/>
            <w:tabs>
              <w:tab w:val="left" w:pos="1320"/>
              <w:tab w:val="right" w:leader="dot" w:pos="9350"/>
            </w:tabs>
            <w:rPr>
              <w:noProof/>
              <w:lang w:eastAsia="en-GB"/>
            </w:rPr>
          </w:pPr>
          <w:hyperlink w:anchor="_Toc513670341" w:history="1">
            <w:r w:rsidRPr="005C73BA">
              <w:rPr>
                <w:rStyle w:val="Hyperlink"/>
                <w:noProof/>
              </w:rPr>
              <w:t>2.5.4</w:t>
            </w:r>
            <w:r>
              <w:rPr>
                <w:noProof/>
                <w:lang w:eastAsia="en-GB"/>
              </w:rPr>
              <w:tab/>
            </w:r>
            <w:r w:rsidRPr="005C73BA">
              <w:rPr>
                <w:rStyle w:val="Hyperlink"/>
                <w:noProof/>
              </w:rPr>
              <w:t>Uniform Interface</w:t>
            </w:r>
            <w:r>
              <w:rPr>
                <w:noProof/>
                <w:webHidden/>
              </w:rPr>
              <w:tab/>
            </w:r>
            <w:r>
              <w:rPr>
                <w:noProof/>
                <w:webHidden/>
              </w:rPr>
              <w:fldChar w:fldCharType="begin"/>
            </w:r>
            <w:r>
              <w:rPr>
                <w:noProof/>
                <w:webHidden/>
              </w:rPr>
              <w:instrText xml:space="preserve"> PAGEREF _Toc513670341 \h </w:instrText>
            </w:r>
            <w:r>
              <w:rPr>
                <w:noProof/>
                <w:webHidden/>
              </w:rPr>
            </w:r>
            <w:r>
              <w:rPr>
                <w:noProof/>
                <w:webHidden/>
              </w:rPr>
              <w:fldChar w:fldCharType="separate"/>
            </w:r>
            <w:r>
              <w:rPr>
                <w:noProof/>
                <w:webHidden/>
              </w:rPr>
              <w:t>21</w:t>
            </w:r>
            <w:r>
              <w:rPr>
                <w:noProof/>
                <w:webHidden/>
              </w:rPr>
              <w:fldChar w:fldCharType="end"/>
            </w:r>
          </w:hyperlink>
        </w:p>
        <w:p w14:paraId="6B123A2F" w14:textId="08A0BB47" w:rsidR="0044383B" w:rsidRDefault="0044383B">
          <w:pPr>
            <w:pStyle w:val="TOC3"/>
            <w:tabs>
              <w:tab w:val="left" w:pos="1320"/>
              <w:tab w:val="right" w:leader="dot" w:pos="9350"/>
            </w:tabs>
            <w:rPr>
              <w:noProof/>
              <w:lang w:eastAsia="en-GB"/>
            </w:rPr>
          </w:pPr>
          <w:hyperlink w:anchor="_Toc513670342" w:history="1">
            <w:r w:rsidRPr="005C73BA">
              <w:rPr>
                <w:rStyle w:val="Hyperlink"/>
                <w:noProof/>
              </w:rPr>
              <w:t>2.5.5</w:t>
            </w:r>
            <w:r>
              <w:rPr>
                <w:noProof/>
                <w:lang w:eastAsia="en-GB"/>
              </w:rPr>
              <w:tab/>
            </w:r>
            <w:r w:rsidRPr="005C73BA">
              <w:rPr>
                <w:rStyle w:val="Hyperlink"/>
                <w:noProof/>
              </w:rPr>
              <w:t>Layered System</w:t>
            </w:r>
            <w:r>
              <w:rPr>
                <w:noProof/>
                <w:webHidden/>
              </w:rPr>
              <w:tab/>
            </w:r>
            <w:r>
              <w:rPr>
                <w:noProof/>
                <w:webHidden/>
              </w:rPr>
              <w:fldChar w:fldCharType="begin"/>
            </w:r>
            <w:r>
              <w:rPr>
                <w:noProof/>
                <w:webHidden/>
              </w:rPr>
              <w:instrText xml:space="preserve"> PAGEREF _Toc513670342 \h </w:instrText>
            </w:r>
            <w:r>
              <w:rPr>
                <w:noProof/>
                <w:webHidden/>
              </w:rPr>
            </w:r>
            <w:r>
              <w:rPr>
                <w:noProof/>
                <w:webHidden/>
              </w:rPr>
              <w:fldChar w:fldCharType="separate"/>
            </w:r>
            <w:r>
              <w:rPr>
                <w:noProof/>
                <w:webHidden/>
              </w:rPr>
              <w:t>22</w:t>
            </w:r>
            <w:r>
              <w:rPr>
                <w:noProof/>
                <w:webHidden/>
              </w:rPr>
              <w:fldChar w:fldCharType="end"/>
            </w:r>
          </w:hyperlink>
        </w:p>
        <w:p w14:paraId="354F1749" w14:textId="324EB553" w:rsidR="0044383B" w:rsidRDefault="0044383B">
          <w:pPr>
            <w:pStyle w:val="TOC3"/>
            <w:tabs>
              <w:tab w:val="left" w:pos="1320"/>
              <w:tab w:val="right" w:leader="dot" w:pos="9350"/>
            </w:tabs>
            <w:rPr>
              <w:noProof/>
              <w:lang w:eastAsia="en-GB"/>
            </w:rPr>
          </w:pPr>
          <w:hyperlink w:anchor="_Toc513670343" w:history="1">
            <w:r w:rsidRPr="005C73BA">
              <w:rPr>
                <w:rStyle w:val="Hyperlink"/>
                <w:noProof/>
              </w:rPr>
              <w:t>2.5.6</w:t>
            </w:r>
            <w:r>
              <w:rPr>
                <w:noProof/>
                <w:lang w:eastAsia="en-GB"/>
              </w:rPr>
              <w:tab/>
            </w:r>
            <w:r w:rsidRPr="005C73BA">
              <w:rPr>
                <w:rStyle w:val="Hyperlink"/>
                <w:noProof/>
              </w:rPr>
              <w:t>Code on Demand (OPTIONAL)</w:t>
            </w:r>
            <w:r>
              <w:rPr>
                <w:noProof/>
                <w:webHidden/>
              </w:rPr>
              <w:tab/>
            </w:r>
            <w:r>
              <w:rPr>
                <w:noProof/>
                <w:webHidden/>
              </w:rPr>
              <w:fldChar w:fldCharType="begin"/>
            </w:r>
            <w:r>
              <w:rPr>
                <w:noProof/>
                <w:webHidden/>
              </w:rPr>
              <w:instrText xml:space="preserve"> PAGEREF _Toc513670343 \h </w:instrText>
            </w:r>
            <w:r>
              <w:rPr>
                <w:noProof/>
                <w:webHidden/>
              </w:rPr>
            </w:r>
            <w:r>
              <w:rPr>
                <w:noProof/>
                <w:webHidden/>
              </w:rPr>
              <w:fldChar w:fldCharType="separate"/>
            </w:r>
            <w:r>
              <w:rPr>
                <w:noProof/>
                <w:webHidden/>
              </w:rPr>
              <w:t>23</w:t>
            </w:r>
            <w:r>
              <w:rPr>
                <w:noProof/>
                <w:webHidden/>
              </w:rPr>
              <w:fldChar w:fldCharType="end"/>
            </w:r>
          </w:hyperlink>
        </w:p>
        <w:p w14:paraId="363D08E3" w14:textId="2CB28A84" w:rsidR="0044383B" w:rsidRDefault="0044383B">
          <w:pPr>
            <w:pStyle w:val="TOC2"/>
            <w:tabs>
              <w:tab w:val="left" w:pos="880"/>
              <w:tab w:val="right" w:leader="dot" w:pos="9350"/>
            </w:tabs>
            <w:rPr>
              <w:noProof/>
              <w:lang w:eastAsia="en-GB"/>
            </w:rPr>
          </w:pPr>
          <w:hyperlink w:anchor="_Toc513670344" w:history="1">
            <w:r w:rsidRPr="005C73BA">
              <w:rPr>
                <w:rStyle w:val="Hyperlink"/>
                <w:noProof/>
              </w:rPr>
              <w:t>2.6</w:t>
            </w:r>
            <w:r>
              <w:rPr>
                <w:noProof/>
                <w:lang w:eastAsia="en-GB"/>
              </w:rPr>
              <w:tab/>
            </w:r>
            <w:r w:rsidRPr="005C73BA">
              <w:rPr>
                <w:rStyle w:val="Hyperlink"/>
                <w:noProof/>
              </w:rPr>
              <w:t>Richardson’s Maturity Model</w:t>
            </w:r>
            <w:r>
              <w:rPr>
                <w:noProof/>
                <w:webHidden/>
              </w:rPr>
              <w:tab/>
            </w:r>
            <w:r>
              <w:rPr>
                <w:noProof/>
                <w:webHidden/>
              </w:rPr>
              <w:fldChar w:fldCharType="begin"/>
            </w:r>
            <w:r>
              <w:rPr>
                <w:noProof/>
                <w:webHidden/>
              </w:rPr>
              <w:instrText xml:space="preserve"> PAGEREF _Toc513670344 \h </w:instrText>
            </w:r>
            <w:r>
              <w:rPr>
                <w:noProof/>
                <w:webHidden/>
              </w:rPr>
            </w:r>
            <w:r>
              <w:rPr>
                <w:noProof/>
                <w:webHidden/>
              </w:rPr>
              <w:fldChar w:fldCharType="separate"/>
            </w:r>
            <w:r>
              <w:rPr>
                <w:noProof/>
                <w:webHidden/>
              </w:rPr>
              <w:t>23</w:t>
            </w:r>
            <w:r>
              <w:rPr>
                <w:noProof/>
                <w:webHidden/>
              </w:rPr>
              <w:fldChar w:fldCharType="end"/>
            </w:r>
          </w:hyperlink>
        </w:p>
        <w:p w14:paraId="5E8ABD3C" w14:textId="78D57277" w:rsidR="0044383B" w:rsidRDefault="0044383B">
          <w:pPr>
            <w:pStyle w:val="TOC3"/>
            <w:tabs>
              <w:tab w:val="left" w:pos="1320"/>
              <w:tab w:val="right" w:leader="dot" w:pos="9350"/>
            </w:tabs>
            <w:rPr>
              <w:noProof/>
              <w:lang w:eastAsia="en-GB"/>
            </w:rPr>
          </w:pPr>
          <w:hyperlink w:anchor="_Toc513670345" w:history="1">
            <w:r w:rsidRPr="005C73BA">
              <w:rPr>
                <w:rStyle w:val="Hyperlink"/>
                <w:noProof/>
              </w:rPr>
              <w:t>2.6.1</w:t>
            </w:r>
            <w:r>
              <w:rPr>
                <w:noProof/>
                <w:lang w:eastAsia="en-GB"/>
              </w:rPr>
              <w:tab/>
            </w:r>
            <w:r w:rsidRPr="005C73BA">
              <w:rPr>
                <w:rStyle w:val="Hyperlink"/>
                <w:noProof/>
              </w:rPr>
              <w:t>Level 0: Swamp of POX</w:t>
            </w:r>
            <w:r>
              <w:rPr>
                <w:noProof/>
                <w:webHidden/>
              </w:rPr>
              <w:tab/>
            </w:r>
            <w:r>
              <w:rPr>
                <w:noProof/>
                <w:webHidden/>
              </w:rPr>
              <w:fldChar w:fldCharType="begin"/>
            </w:r>
            <w:r>
              <w:rPr>
                <w:noProof/>
                <w:webHidden/>
              </w:rPr>
              <w:instrText xml:space="preserve"> PAGEREF _Toc513670345 \h </w:instrText>
            </w:r>
            <w:r>
              <w:rPr>
                <w:noProof/>
                <w:webHidden/>
              </w:rPr>
            </w:r>
            <w:r>
              <w:rPr>
                <w:noProof/>
                <w:webHidden/>
              </w:rPr>
              <w:fldChar w:fldCharType="separate"/>
            </w:r>
            <w:r>
              <w:rPr>
                <w:noProof/>
                <w:webHidden/>
              </w:rPr>
              <w:t>24</w:t>
            </w:r>
            <w:r>
              <w:rPr>
                <w:noProof/>
                <w:webHidden/>
              </w:rPr>
              <w:fldChar w:fldCharType="end"/>
            </w:r>
          </w:hyperlink>
        </w:p>
        <w:p w14:paraId="0B8A9FA9" w14:textId="014E1E3C" w:rsidR="0044383B" w:rsidRDefault="0044383B">
          <w:pPr>
            <w:pStyle w:val="TOC3"/>
            <w:tabs>
              <w:tab w:val="left" w:pos="1320"/>
              <w:tab w:val="right" w:leader="dot" w:pos="9350"/>
            </w:tabs>
            <w:rPr>
              <w:noProof/>
              <w:lang w:eastAsia="en-GB"/>
            </w:rPr>
          </w:pPr>
          <w:hyperlink w:anchor="_Toc513670346" w:history="1">
            <w:r w:rsidRPr="005C73BA">
              <w:rPr>
                <w:rStyle w:val="Hyperlink"/>
                <w:noProof/>
              </w:rPr>
              <w:t>2.6.2</w:t>
            </w:r>
            <w:r>
              <w:rPr>
                <w:noProof/>
                <w:lang w:eastAsia="en-GB"/>
              </w:rPr>
              <w:tab/>
            </w:r>
            <w:r w:rsidRPr="005C73BA">
              <w:rPr>
                <w:rStyle w:val="Hyperlink"/>
                <w:noProof/>
              </w:rPr>
              <w:t>Level 1: Resources</w:t>
            </w:r>
            <w:r>
              <w:rPr>
                <w:noProof/>
                <w:webHidden/>
              </w:rPr>
              <w:tab/>
            </w:r>
            <w:r>
              <w:rPr>
                <w:noProof/>
                <w:webHidden/>
              </w:rPr>
              <w:fldChar w:fldCharType="begin"/>
            </w:r>
            <w:r>
              <w:rPr>
                <w:noProof/>
                <w:webHidden/>
              </w:rPr>
              <w:instrText xml:space="preserve"> PAGEREF _Toc513670346 \h </w:instrText>
            </w:r>
            <w:r>
              <w:rPr>
                <w:noProof/>
                <w:webHidden/>
              </w:rPr>
            </w:r>
            <w:r>
              <w:rPr>
                <w:noProof/>
                <w:webHidden/>
              </w:rPr>
              <w:fldChar w:fldCharType="separate"/>
            </w:r>
            <w:r>
              <w:rPr>
                <w:noProof/>
                <w:webHidden/>
              </w:rPr>
              <w:t>24</w:t>
            </w:r>
            <w:r>
              <w:rPr>
                <w:noProof/>
                <w:webHidden/>
              </w:rPr>
              <w:fldChar w:fldCharType="end"/>
            </w:r>
          </w:hyperlink>
        </w:p>
        <w:p w14:paraId="601BC958" w14:textId="40997894" w:rsidR="0044383B" w:rsidRDefault="0044383B">
          <w:pPr>
            <w:pStyle w:val="TOC3"/>
            <w:tabs>
              <w:tab w:val="left" w:pos="1320"/>
              <w:tab w:val="right" w:leader="dot" w:pos="9350"/>
            </w:tabs>
            <w:rPr>
              <w:noProof/>
              <w:lang w:eastAsia="en-GB"/>
            </w:rPr>
          </w:pPr>
          <w:hyperlink w:anchor="_Toc513670347" w:history="1">
            <w:r w:rsidRPr="005C73BA">
              <w:rPr>
                <w:rStyle w:val="Hyperlink"/>
                <w:noProof/>
              </w:rPr>
              <w:t>2.6.3</w:t>
            </w:r>
            <w:r>
              <w:rPr>
                <w:noProof/>
                <w:lang w:eastAsia="en-GB"/>
              </w:rPr>
              <w:tab/>
            </w:r>
            <w:r w:rsidRPr="005C73BA">
              <w:rPr>
                <w:rStyle w:val="Hyperlink"/>
                <w:noProof/>
              </w:rPr>
              <w:t>Level 2: HTTP Verbs</w:t>
            </w:r>
            <w:r>
              <w:rPr>
                <w:noProof/>
                <w:webHidden/>
              </w:rPr>
              <w:tab/>
            </w:r>
            <w:r>
              <w:rPr>
                <w:noProof/>
                <w:webHidden/>
              </w:rPr>
              <w:fldChar w:fldCharType="begin"/>
            </w:r>
            <w:r>
              <w:rPr>
                <w:noProof/>
                <w:webHidden/>
              </w:rPr>
              <w:instrText xml:space="preserve"> PAGEREF _Toc513670347 \h </w:instrText>
            </w:r>
            <w:r>
              <w:rPr>
                <w:noProof/>
                <w:webHidden/>
              </w:rPr>
            </w:r>
            <w:r>
              <w:rPr>
                <w:noProof/>
                <w:webHidden/>
              </w:rPr>
              <w:fldChar w:fldCharType="separate"/>
            </w:r>
            <w:r>
              <w:rPr>
                <w:noProof/>
                <w:webHidden/>
              </w:rPr>
              <w:t>24</w:t>
            </w:r>
            <w:r>
              <w:rPr>
                <w:noProof/>
                <w:webHidden/>
              </w:rPr>
              <w:fldChar w:fldCharType="end"/>
            </w:r>
          </w:hyperlink>
        </w:p>
        <w:p w14:paraId="25082297" w14:textId="39E28C21" w:rsidR="0044383B" w:rsidRDefault="0044383B">
          <w:pPr>
            <w:pStyle w:val="TOC3"/>
            <w:tabs>
              <w:tab w:val="left" w:pos="1320"/>
              <w:tab w:val="right" w:leader="dot" w:pos="9350"/>
            </w:tabs>
            <w:rPr>
              <w:noProof/>
              <w:lang w:eastAsia="en-GB"/>
            </w:rPr>
          </w:pPr>
          <w:hyperlink w:anchor="_Toc513670348" w:history="1">
            <w:r w:rsidRPr="005C73BA">
              <w:rPr>
                <w:rStyle w:val="Hyperlink"/>
                <w:noProof/>
              </w:rPr>
              <w:t>2.6.4</w:t>
            </w:r>
            <w:r>
              <w:rPr>
                <w:noProof/>
                <w:lang w:eastAsia="en-GB"/>
              </w:rPr>
              <w:tab/>
            </w:r>
            <w:r w:rsidRPr="005C73BA">
              <w:rPr>
                <w:rStyle w:val="Hyperlink"/>
                <w:noProof/>
              </w:rPr>
              <w:t>Level 3: Hypermedia Controls</w:t>
            </w:r>
            <w:r>
              <w:rPr>
                <w:noProof/>
                <w:webHidden/>
              </w:rPr>
              <w:tab/>
            </w:r>
            <w:r>
              <w:rPr>
                <w:noProof/>
                <w:webHidden/>
              </w:rPr>
              <w:fldChar w:fldCharType="begin"/>
            </w:r>
            <w:r>
              <w:rPr>
                <w:noProof/>
                <w:webHidden/>
              </w:rPr>
              <w:instrText xml:space="preserve"> PAGEREF _Toc513670348 \h </w:instrText>
            </w:r>
            <w:r>
              <w:rPr>
                <w:noProof/>
                <w:webHidden/>
              </w:rPr>
            </w:r>
            <w:r>
              <w:rPr>
                <w:noProof/>
                <w:webHidden/>
              </w:rPr>
              <w:fldChar w:fldCharType="separate"/>
            </w:r>
            <w:r>
              <w:rPr>
                <w:noProof/>
                <w:webHidden/>
              </w:rPr>
              <w:t>24</w:t>
            </w:r>
            <w:r>
              <w:rPr>
                <w:noProof/>
                <w:webHidden/>
              </w:rPr>
              <w:fldChar w:fldCharType="end"/>
            </w:r>
          </w:hyperlink>
        </w:p>
        <w:p w14:paraId="4423CABB" w14:textId="697039D0" w:rsidR="0044383B" w:rsidRDefault="0044383B">
          <w:pPr>
            <w:pStyle w:val="TOC3"/>
            <w:tabs>
              <w:tab w:val="left" w:pos="1320"/>
              <w:tab w:val="right" w:leader="dot" w:pos="9350"/>
            </w:tabs>
            <w:rPr>
              <w:noProof/>
              <w:lang w:eastAsia="en-GB"/>
            </w:rPr>
          </w:pPr>
          <w:hyperlink w:anchor="_Toc513670349" w:history="1">
            <w:r w:rsidRPr="005C73BA">
              <w:rPr>
                <w:rStyle w:val="Hyperlink"/>
                <w:noProof/>
              </w:rPr>
              <w:t>2.6.5</w:t>
            </w:r>
            <w:r>
              <w:rPr>
                <w:noProof/>
                <w:lang w:eastAsia="en-GB"/>
              </w:rPr>
              <w:tab/>
            </w:r>
            <w:r w:rsidRPr="005C73BA">
              <w:rPr>
                <w:rStyle w:val="Hyperlink"/>
                <w:noProof/>
              </w:rPr>
              <w:t>Levels ‘towards the REST’ not ‘of the REST’</w:t>
            </w:r>
            <w:r>
              <w:rPr>
                <w:noProof/>
                <w:webHidden/>
              </w:rPr>
              <w:tab/>
            </w:r>
            <w:r>
              <w:rPr>
                <w:noProof/>
                <w:webHidden/>
              </w:rPr>
              <w:fldChar w:fldCharType="begin"/>
            </w:r>
            <w:r>
              <w:rPr>
                <w:noProof/>
                <w:webHidden/>
              </w:rPr>
              <w:instrText xml:space="preserve"> PAGEREF _Toc513670349 \h </w:instrText>
            </w:r>
            <w:r>
              <w:rPr>
                <w:noProof/>
                <w:webHidden/>
              </w:rPr>
            </w:r>
            <w:r>
              <w:rPr>
                <w:noProof/>
                <w:webHidden/>
              </w:rPr>
              <w:fldChar w:fldCharType="separate"/>
            </w:r>
            <w:r>
              <w:rPr>
                <w:noProof/>
                <w:webHidden/>
              </w:rPr>
              <w:t>24</w:t>
            </w:r>
            <w:r>
              <w:rPr>
                <w:noProof/>
                <w:webHidden/>
              </w:rPr>
              <w:fldChar w:fldCharType="end"/>
            </w:r>
          </w:hyperlink>
        </w:p>
        <w:p w14:paraId="2C25338A" w14:textId="1E1FF342" w:rsidR="0044383B" w:rsidRDefault="0044383B">
          <w:pPr>
            <w:pStyle w:val="TOC1"/>
            <w:tabs>
              <w:tab w:val="left" w:pos="440"/>
              <w:tab w:val="right" w:leader="dot" w:pos="9350"/>
            </w:tabs>
            <w:rPr>
              <w:noProof/>
              <w:lang w:eastAsia="en-GB"/>
            </w:rPr>
          </w:pPr>
          <w:hyperlink w:anchor="_Toc513670350" w:history="1">
            <w:r w:rsidRPr="005C73BA">
              <w:rPr>
                <w:rStyle w:val="Hyperlink"/>
                <w:noProof/>
              </w:rPr>
              <w:t>3</w:t>
            </w:r>
            <w:r>
              <w:rPr>
                <w:noProof/>
                <w:lang w:eastAsia="en-GB"/>
              </w:rPr>
              <w:tab/>
            </w:r>
            <w:r w:rsidRPr="005C73BA">
              <w:rPr>
                <w:rStyle w:val="Hyperlink"/>
                <w:noProof/>
              </w:rPr>
              <w:t>Uniform Interface</w:t>
            </w:r>
            <w:r>
              <w:rPr>
                <w:noProof/>
                <w:webHidden/>
              </w:rPr>
              <w:tab/>
            </w:r>
            <w:r>
              <w:rPr>
                <w:noProof/>
                <w:webHidden/>
              </w:rPr>
              <w:fldChar w:fldCharType="begin"/>
            </w:r>
            <w:r>
              <w:rPr>
                <w:noProof/>
                <w:webHidden/>
              </w:rPr>
              <w:instrText xml:space="preserve"> PAGEREF _Toc513670350 \h </w:instrText>
            </w:r>
            <w:r>
              <w:rPr>
                <w:noProof/>
                <w:webHidden/>
              </w:rPr>
            </w:r>
            <w:r>
              <w:rPr>
                <w:noProof/>
                <w:webHidden/>
              </w:rPr>
              <w:fldChar w:fldCharType="separate"/>
            </w:r>
            <w:r>
              <w:rPr>
                <w:noProof/>
                <w:webHidden/>
              </w:rPr>
              <w:t>25</w:t>
            </w:r>
            <w:r>
              <w:rPr>
                <w:noProof/>
                <w:webHidden/>
              </w:rPr>
              <w:fldChar w:fldCharType="end"/>
            </w:r>
          </w:hyperlink>
        </w:p>
        <w:p w14:paraId="2A36F32D" w14:textId="33DD3FCB" w:rsidR="0044383B" w:rsidRDefault="0044383B">
          <w:pPr>
            <w:pStyle w:val="TOC2"/>
            <w:tabs>
              <w:tab w:val="left" w:pos="880"/>
              <w:tab w:val="right" w:leader="dot" w:pos="9350"/>
            </w:tabs>
            <w:rPr>
              <w:noProof/>
              <w:lang w:eastAsia="en-GB"/>
            </w:rPr>
          </w:pPr>
          <w:hyperlink w:anchor="_Toc513670351" w:history="1">
            <w:r w:rsidRPr="005C73BA">
              <w:rPr>
                <w:rStyle w:val="Hyperlink"/>
                <w:noProof/>
              </w:rPr>
              <w:t>3.1</w:t>
            </w:r>
            <w:r>
              <w:rPr>
                <w:noProof/>
                <w:lang w:eastAsia="en-GB"/>
              </w:rPr>
              <w:tab/>
            </w:r>
            <w:r w:rsidRPr="005C73BA">
              <w:rPr>
                <w:rStyle w:val="Hyperlink"/>
                <w:noProof/>
              </w:rPr>
              <w:t>Identification of Resources</w:t>
            </w:r>
            <w:r>
              <w:rPr>
                <w:noProof/>
                <w:webHidden/>
              </w:rPr>
              <w:tab/>
            </w:r>
            <w:r>
              <w:rPr>
                <w:noProof/>
                <w:webHidden/>
              </w:rPr>
              <w:fldChar w:fldCharType="begin"/>
            </w:r>
            <w:r>
              <w:rPr>
                <w:noProof/>
                <w:webHidden/>
              </w:rPr>
              <w:instrText xml:space="preserve"> PAGEREF _Toc513670351 \h </w:instrText>
            </w:r>
            <w:r>
              <w:rPr>
                <w:noProof/>
                <w:webHidden/>
              </w:rPr>
            </w:r>
            <w:r>
              <w:rPr>
                <w:noProof/>
                <w:webHidden/>
              </w:rPr>
              <w:fldChar w:fldCharType="separate"/>
            </w:r>
            <w:r>
              <w:rPr>
                <w:noProof/>
                <w:webHidden/>
              </w:rPr>
              <w:t>25</w:t>
            </w:r>
            <w:r>
              <w:rPr>
                <w:noProof/>
                <w:webHidden/>
              </w:rPr>
              <w:fldChar w:fldCharType="end"/>
            </w:r>
          </w:hyperlink>
        </w:p>
        <w:p w14:paraId="191BC81D" w14:textId="5A26EF17" w:rsidR="0044383B" w:rsidRDefault="0044383B">
          <w:pPr>
            <w:pStyle w:val="TOC3"/>
            <w:tabs>
              <w:tab w:val="left" w:pos="1320"/>
              <w:tab w:val="right" w:leader="dot" w:pos="9350"/>
            </w:tabs>
            <w:rPr>
              <w:noProof/>
              <w:lang w:eastAsia="en-GB"/>
            </w:rPr>
          </w:pPr>
          <w:hyperlink w:anchor="_Toc513670352" w:history="1">
            <w:r w:rsidRPr="005C73BA">
              <w:rPr>
                <w:rStyle w:val="Hyperlink"/>
                <w:noProof/>
              </w:rPr>
              <w:t>3.1.1</w:t>
            </w:r>
            <w:r>
              <w:rPr>
                <w:noProof/>
                <w:lang w:eastAsia="en-GB"/>
              </w:rPr>
              <w:tab/>
            </w:r>
            <w:r w:rsidRPr="005C73BA">
              <w:rPr>
                <w:rStyle w:val="Hyperlink"/>
                <w:noProof/>
              </w:rPr>
              <w:t>Resources</w:t>
            </w:r>
            <w:r>
              <w:rPr>
                <w:noProof/>
                <w:webHidden/>
              </w:rPr>
              <w:tab/>
            </w:r>
            <w:r>
              <w:rPr>
                <w:noProof/>
                <w:webHidden/>
              </w:rPr>
              <w:fldChar w:fldCharType="begin"/>
            </w:r>
            <w:r>
              <w:rPr>
                <w:noProof/>
                <w:webHidden/>
              </w:rPr>
              <w:instrText xml:space="preserve"> PAGEREF _Toc513670352 \h </w:instrText>
            </w:r>
            <w:r>
              <w:rPr>
                <w:noProof/>
                <w:webHidden/>
              </w:rPr>
            </w:r>
            <w:r>
              <w:rPr>
                <w:noProof/>
                <w:webHidden/>
              </w:rPr>
              <w:fldChar w:fldCharType="separate"/>
            </w:r>
            <w:r>
              <w:rPr>
                <w:noProof/>
                <w:webHidden/>
              </w:rPr>
              <w:t>25</w:t>
            </w:r>
            <w:r>
              <w:rPr>
                <w:noProof/>
                <w:webHidden/>
              </w:rPr>
              <w:fldChar w:fldCharType="end"/>
            </w:r>
          </w:hyperlink>
        </w:p>
        <w:p w14:paraId="59D8ADF1" w14:textId="77E74A76" w:rsidR="0044383B" w:rsidRDefault="0044383B">
          <w:pPr>
            <w:pStyle w:val="TOC3"/>
            <w:tabs>
              <w:tab w:val="left" w:pos="1320"/>
              <w:tab w:val="right" w:leader="dot" w:pos="9350"/>
            </w:tabs>
            <w:rPr>
              <w:noProof/>
              <w:lang w:eastAsia="en-GB"/>
            </w:rPr>
          </w:pPr>
          <w:hyperlink w:anchor="_Toc513670353" w:history="1">
            <w:r w:rsidRPr="005C73BA">
              <w:rPr>
                <w:rStyle w:val="Hyperlink"/>
                <w:noProof/>
              </w:rPr>
              <w:t>3.1.2</w:t>
            </w:r>
            <w:r>
              <w:rPr>
                <w:noProof/>
                <w:lang w:eastAsia="en-GB"/>
              </w:rPr>
              <w:tab/>
            </w:r>
            <w:r w:rsidRPr="005C73BA">
              <w:rPr>
                <w:rStyle w:val="Hyperlink"/>
                <w:noProof/>
              </w:rPr>
              <w:t>Resource Identifier</w:t>
            </w:r>
            <w:r>
              <w:rPr>
                <w:noProof/>
                <w:webHidden/>
              </w:rPr>
              <w:tab/>
            </w:r>
            <w:r>
              <w:rPr>
                <w:noProof/>
                <w:webHidden/>
              </w:rPr>
              <w:fldChar w:fldCharType="begin"/>
            </w:r>
            <w:r>
              <w:rPr>
                <w:noProof/>
                <w:webHidden/>
              </w:rPr>
              <w:instrText xml:space="preserve"> PAGEREF _Toc513670353 \h </w:instrText>
            </w:r>
            <w:r>
              <w:rPr>
                <w:noProof/>
                <w:webHidden/>
              </w:rPr>
            </w:r>
            <w:r>
              <w:rPr>
                <w:noProof/>
                <w:webHidden/>
              </w:rPr>
              <w:fldChar w:fldCharType="separate"/>
            </w:r>
            <w:r>
              <w:rPr>
                <w:noProof/>
                <w:webHidden/>
              </w:rPr>
              <w:t>26</w:t>
            </w:r>
            <w:r>
              <w:rPr>
                <w:noProof/>
                <w:webHidden/>
              </w:rPr>
              <w:fldChar w:fldCharType="end"/>
            </w:r>
          </w:hyperlink>
        </w:p>
        <w:p w14:paraId="6895D33C" w14:textId="4EA8C620" w:rsidR="0044383B" w:rsidRDefault="0044383B">
          <w:pPr>
            <w:pStyle w:val="TOC2"/>
            <w:tabs>
              <w:tab w:val="left" w:pos="880"/>
              <w:tab w:val="right" w:leader="dot" w:pos="9350"/>
            </w:tabs>
            <w:rPr>
              <w:noProof/>
              <w:lang w:eastAsia="en-GB"/>
            </w:rPr>
          </w:pPr>
          <w:hyperlink w:anchor="_Toc513670354" w:history="1">
            <w:r w:rsidRPr="005C73BA">
              <w:rPr>
                <w:rStyle w:val="Hyperlink"/>
                <w:noProof/>
              </w:rPr>
              <w:t>3.2</w:t>
            </w:r>
            <w:r>
              <w:rPr>
                <w:noProof/>
                <w:lang w:eastAsia="en-GB"/>
              </w:rPr>
              <w:tab/>
            </w:r>
            <w:r w:rsidRPr="005C73BA">
              <w:rPr>
                <w:rStyle w:val="Hyperlink"/>
                <w:noProof/>
              </w:rPr>
              <w:t>Manipulation of Resources Through Representations</w:t>
            </w:r>
            <w:r>
              <w:rPr>
                <w:noProof/>
                <w:webHidden/>
              </w:rPr>
              <w:tab/>
            </w:r>
            <w:r>
              <w:rPr>
                <w:noProof/>
                <w:webHidden/>
              </w:rPr>
              <w:fldChar w:fldCharType="begin"/>
            </w:r>
            <w:r>
              <w:rPr>
                <w:noProof/>
                <w:webHidden/>
              </w:rPr>
              <w:instrText xml:space="preserve"> PAGEREF _Toc513670354 \h </w:instrText>
            </w:r>
            <w:r>
              <w:rPr>
                <w:noProof/>
                <w:webHidden/>
              </w:rPr>
            </w:r>
            <w:r>
              <w:rPr>
                <w:noProof/>
                <w:webHidden/>
              </w:rPr>
              <w:fldChar w:fldCharType="separate"/>
            </w:r>
            <w:r>
              <w:rPr>
                <w:noProof/>
                <w:webHidden/>
              </w:rPr>
              <w:t>26</w:t>
            </w:r>
            <w:r>
              <w:rPr>
                <w:noProof/>
                <w:webHidden/>
              </w:rPr>
              <w:fldChar w:fldCharType="end"/>
            </w:r>
          </w:hyperlink>
        </w:p>
        <w:p w14:paraId="56D59916" w14:textId="39F42DA8" w:rsidR="0044383B" w:rsidRDefault="0044383B">
          <w:pPr>
            <w:pStyle w:val="TOC2"/>
            <w:tabs>
              <w:tab w:val="left" w:pos="880"/>
              <w:tab w:val="right" w:leader="dot" w:pos="9350"/>
            </w:tabs>
            <w:rPr>
              <w:noProof/>
              <w:lang w:eastAsia="en-GB"/>
            </w:rPr>
          </w:pPr>
          <w:hyperlink w:anchor="_Toc513670355" w:history="1">
            <w:r w:rsidRPr="005C73BA">
              <w:rPr>
                <w:rStyle w:val="Hyperlink"/>
                <w:noProof/>
              </w:rPr>
              <w:t>3.3</w:t>
            </w:r>
            <w:r>
              <w:rPr>
                <w:noProof/>
                <w:lang w:eastAsia="en-GB"/>
              </w:rPr>
              <w:tab/>
            </w:r>
            <w:r w:rsidRPr="005C73BA">
              <w:rPr>
                <w:rStyle w:val="Hyperlink"/>
                <w:noProof/>
              </w:rPr>
              <w:t>Self-Descriptive Messages</w:t>
            </w:r>
            <w:r>
              <w:rPr>
                <w:noProof/>
                <w:webHidden/>
              </w:rPr>
              <w:tab/>
            </w:r>
            <w:r>
              <w:rPr>
                <w:noProof/>
                <w:webHidden/>
              </w:rPr>
              <w:fldChar w:fldCharType="begin"/>
            </w:r>
            <w:r>
              <w:rPr>
                <w:noProof/>
                <w:webHidden/>
              </w:rPr>
              <w:instrText xml:space="preserve"> PAGEREF _Toc513670355 \h </w:instrText>
            </w:r>
            <w:r>
              <w:rPr>
                <w:noProof/>
                <w:webHidden/>
              </w:rPr>
            </w:r>
            <w:r>
              <w:rPr>
                <w:noProof/>
                <w:webHidden/>
              </w:rPr>
              <w:fldChar w:fldCharType="separate"/>
            </w:r>
            <w:r>
              <w:rPr>
                <w:noProof/>
                <w:webHidden/>
              </w:rPr>
              <w:t>27</w:t>
            </w:r>
            <w:r>
              <w:rPr>
                <w:noProof/>
                <w:webHidden/>
              </w:rPr>
              <w:fldChar w:fldCharType="end"/>
            </w:r>
          </w:hyperlink>
        </w:p>
        <w:p w14:paraId="5B5EB73C" w14:textId="65710FF6" w:rsidR="0044383B" w:rsidRDefault="0044383B">
          <w:pPr>
            <w:pStyle w:val="TOC3"/>
            <w:tabs>
              <w:tab w:val="left" w:pos="1320"/>
              <w:tab w:val="right" w:leader="dot" w:pos="9350"/>
            </w:tabs>
            <w:rPr>
              <w:noProof/>
              <w:lang w:eastAsia="en-GB"/>
            </w:rPr>
          </w:pPr>
          <w:hyperlink w:anchor="_Toc513670356" w:history="1">
            <w:r w:rsidRPr="005C73BA">
              <w:rPr>
                <w:rStyle w:val="Hyperlink"/>
                <w:noProof/>
              </w:rPr>
              <w:t>3.3.1</w:t>
            </w:r>
            <w:r>
              <w:rPr>
                <w:noProof/>
                <w:lang w:eastAsia="en-GB"/>
              </w:rPr>
              <w:tab/>
            </w:r>
            <w:r w:rsidRPr="005C73BA">
              <w:rPr>
                <w:rStyle w:val="Hyperlink"/>
                <w:noProof/>
              </w:rPr>
              <w:t>Describing Request Message</w:t>
            </w:r>
            <w:r>
              <w:rPr>
                <w:noProof/>
                <w:webHidden/>
              </w:rPr>
              <w:tab/>
            </w:r>
            <w:r>
              <w:rPr>
                <w:noProof/>
                <w:webHidden/>
              </w:rPr>
              <w:fldChar w:fldCharType="begin"/>
            </w:r>
            <w:r>
              <w:rPr>
                <w:noProof/>
                <w:webHidden/>
              </w:rPr>
              <w:instrText xml:space="preserve"> PAGEREF _Toc513670356 \h </w:instrText>
            </w:r>
            <w:r>
              <w:rPr>
                <w:noProof/>
                <w:webHidden/>
              </w:rPr>
            </w:r>
            <w:r>
              <w:rPr>
                <w:noProof/>
                <w:webHidden/>
              </w:rPr>
              <w:fldChar w:fldCharType="separate"/>
            </w:r>
            <w:r>
              <w:rPr>
                <w:noProof/>
                <w:webHidden/>
              </w:rPr>
              <w:t>27</w:t>
            </w:r>
            <w:r>
              <w:rPr>
                <w:noProof/>
                <w:webHidden/>
              </w:rPr>
              <w:fldChar w:fldCharType="end"/>
            </w:r>
          </w:hyperlink>
        </w:p>
        <w:p w14:paraId="5BA85542" w14:textId="04769219" w:rsidR="0044383B" w:rsidRDefault="0044383B">
          <w:pPr>
            <w:pStyle w:val="TOC3"/>
            <w:tabs>
              <w:tab w:val="left" w:pos="1320"/>
              <w:tab w:val="right" w:leader="dot" w:pos="9350"/>
            </w:tabs>
            <w:rPr>
              <w:noProof/>
              <w:lang w:eastAsia="en-GB"/>
            </w:rPr>
          </w:pPr>
          <w:hyperlink w:anchor="_Toc513670357" w:history="1">
            <w:r w:rsidRPr="005C73BA">
              <w:rPr>
                <w:rStyle w:val="Hyperlink"/>
                <w:noProof/>
              </w:rPr>
              <w:t>3.3.2</w:t>
            </w:r>
            <w:r>
              <w:rPr>
                <w:noProof/>
                <w:lang w:eastAsia="en-GB"/>
              </w:rPr>
              <w:tab/>
            </w:r>
            <w:r w:rsidRPr="005C73BA">
              <w:rPr>
                <w:rStyle w:val="Hyperlink"/>
                <w:noProof/>
              </w:rPr>
              <w:t>Describing Response Message</w:t>
            </w:r>
            <w:r>
              <w:rPr>
                <w:noProof/>
                <w:webHidden/>
              </w:rPr>
              <w:tab/>
            </w:r>
            <w:r>
              <w:rPr>
                <w:noProof/>
                <w:webHidden/>
              </w:rPr>
              <w:fldChar w:fldCharType="begin"/>
            </w:r>
            <w:r>
              <w:rPr>
                <w:noProof/>
                <w:webHidden/>
              </w:rPr>
              <w:instrText xml:space="preserve"> PAGEREF _Toc513670357 \h </w:instrText>
            </w:r>
            <w:r>
              <w:rPr>
                <w:noProof/>
                <w:webHidden/>
              </w:rPr>
            </w:r>
            <w:r>
              <w:rPr>
                <w:noProof/>
                <w:webHidden/>
              </w:rPr>
              <w:fldChar w:fldCharType="separate"/>
            </w:r>
            <w:r>
              <w:rPr>
                <w:noProof/>
                <w:webHidden/>
              </w:rPr>
              <w:t>28</w:t>
            </w:r>
            <w:r>
              <w:rPr>
                <w:noProof/>
                <w:webHidden/>
              </w:rPr>
              <w:fldChar w:fldCharType="end"/>
            </w:r>
          </w:hyperlink>
        </w:p>
        <w:p w14:paraId="63DBA45C" w14:textId="16B09CE3" w:rsidR="0044383B" w:rsidRDefault="0044383B">
          <w:pPr>
            <w:pStyle w:val="TOC3"/>
            <w:tabs>
              <w:tab w:val="left" w:pos="1320"/>
              <w:tab w:val="right" w:leader="dot" w:pos="9350"/>
            </w:tabs>
            <w:rPr>
              <w:noProof/>
              <w:lang w:eastAsia="en-GB"/>
            </w:rPr>
          </w:pPr>
          <w:hyperlink w:anchor="_Toc513670358" w:history="1">
            <w:r w:rsidRPr="005C73BA">
              <w:rPr>
                <w:rStyle w:val="Hyperlink"/>
                <w:noProof/>
              </w:rPr>
              <w:t>3.3.3</w:t>
            </w:r>
            <w:r>
              <w:rPr>
                <w:noProof/>
                <w:lang w:eastAsia="en-GB"/>
              </w:rPr>
              <w:tab/>
            </w:r>
            <w:r w:rsidRPr="005C73BA">
              <w:rPr>
                <w:rStyle w:val="Hyperlink"/>
                <w:noProof/>
              </w:rPr>
              <w:t>HTTP Status Codes</w:t>
            </w:r>
            <w:r>
              <w:rPr>
                <w:noProof/>
                <w:webHidden/>
              </w:rPr>
              <w:tab/>
            </w:r>
            <w:r>
              <w:rPr>
                <w:noProof/>
                <w:webHidden/>
              </w:rPr>
              <w:fldChar w:fldCharType="begin"/>
            </w:r>
            <w:r>
              <w:rPr>
                <w:noProof/>
                <w:webHidden/>
              </w:rPr>
              <w:instrText xml:space="preserve"> PAGEREF _Toc513670358 \h </w:instrText>
            </w:r>
            <w:r>
              <w:rPr>
                <w:noProof/>
                <w:webHidden/>
              </w:rPr>
            </w:r>
            <w:r>
              <w:rPr>
                <w:noProof/>
                <w:webHidden/>
              </w:rPr>
              <w:fldChar w:fldCharType="separate"/>
            </w:r>
            <w:r>
              <w:rPr>
                <w:noProof/>
                <w:webHidden/>
              </w:rPr>
              <w:t>29</w:t>
            </w:r>
            <w:r>
              <w:rPr>
                <w:noProof/>
                <w:webHidden/>
              </w:rPr>
              <w:fldChar w:fldCharType="end"/>
            </w:r>
          </w:hyperlink>
        </w:p>
        <w:p w14:paraId="7C3D4006" w14:textId="4065E83B" w:rsidR="0044383B" w:rsidRDefault="0044383B">
          <w:pPr>
            <w:pStyle w:val="TOC3"/>
            <w:tabs>
              <w:tab w:val="left" w:pos="1320"/>
              <w:tab w:val="right" w:leader="dot" w:pos="9350"/>
            </w:tabs>
            <w:rPr>
              <w:noProof/>
              <w:lang w:eastAsia="en-GB"/>
            </w:rPr>
          </w:pPr>
          <w:hyperlink w:anchor="_Toc513670359" w:history="1">
            <w:r w:rsidRPr="005C73BA">
              <w:rPr>
                <w:rStyle w:val="Hyperlink"/>
                <w:noProof/>
              </w:rPr>
              <w:t>3.3.4</w:t>
            </w:r>
            <w:r>
              <w:rPr>
                <w:noProof/>
                <w:lang w:eastAsia="en-GB"/>
              </w:rPr>
              <w:tab/>
            </w:r>
            <w:r w:rsidRPr="005C73BA">
              <w:rPr>
                <w:rStyle w:val="Hyperlink"/>
                <w:noProof/>
              </w:rPr>
              <w:t>HTTP Methods</w:t>
            </w:r>
            <w:r>
              <w:rPr>
                <w:noProof/>
                <w:webHidden/>
              </w:rPr>
              <w:tab/>
            </w:r>
            <w:r>
              <w:rPr>
                <w:noProof/>
                <w:webHidden/>
              </w:rPr>
              <w:fldChar w:fldCharType="begin"/>
            </w:r>
            <w:r>
              <w:rPr>
                <w:noProof/>
                <w:webHidden/>
              </w:rPr>
              <w:instrText xml:space="preserve"> PAGEREF _Toc513670359 \h </w:instrText>
            </w:r>
            <w:r>
              <w:rPr>
                <w:noProof/>
                <w:webHidden/>
              </w:rPr>
            </w:r>
            <w:r>
              <w:rPr>
                <w:noProof/>
                <w:webHidden/>
              </w:rPr>
              <w:fldChar w:fldCharType="separate"/>
            </w:r>
            <w:r>
              <w:rPr>
                <w:noProof/>
                <w:webHidden/>
              </w:rPr>
              <w:t>30</w:t>
            </w:r>
            <w:r>
              <w:rPr>
                <w:noProof/>
                <w:webHidden/>
              </w:rPr>
              <w:fldChar w:fldCharType="end"/>
            </w:r>
          </w:hyperlink>
        </w:p>
        <w:p w14:paraId="54CE27E1" w14:textId="78B691A6" w:rsidR="0044383B" w:rsidRDefault="0044383B">
          <w:pPr>
            <w:pStyle w:val="TOC2"/>
            <w:tabs>
              <w:tab w:val="left" w:pos="880"/>
              <w:tab w:val="right" w:leader="dot" w:pos="9350"/>
            </w:tabs>
            <w:rPr>
              <w:noProof/>
              <w:lang w:eastAsia="en-GB"/>
            </w:rPr>
          </w:pPr>
          <w:hyperlink w:anchor="_Toc513670360" w:history="1">
            <w:r w:rsidRPr="005C73BA">
              <w:rPr>
                <w:rStyle w:val="Hyperlink"/>
                <w:noProof/>
              </w:rPr>
              <w:t>3.4</w:t>
            </w:r>
            <w:r>
              <w:rPr>
                <w:noProof/>
                <w:lang w:eastAsia="en-GB"/>
              </w:rPr>
              <w:tab/>
            </w:r>
            <w:r w:rsidRPr="005C73BA">
              <w:rPr>
                <w:rStyle w:val="Hyperlink"/>
                <w:noProof/>
              </w:rPr>
              <w:t>Hypermedia As The Engine Of Application State (HATEOAS)</w:t>
            </w:r>
            <w:r>
              <w:rPr>
                <w:noProof/>
                <w:webHidden/>
              </w:rPr>
              <w:tab/>
            </w:r>
            <w:r>
              <w:rPr>
                <w:noProof/>
                <w:webHidden/>
              </w:rPr>
              <w:fldChar w:fldCharType="begin"/>
            </w:r>
            <w:r>
              <w:rPr>
                <w:noProof/>
                <w:webHidden/>
              </w:rPr>
              <w:instrText xml:space="preserve"> PAGEREF _Toc513670360 \h </w:instrText>
            </w:r>
            <w:r>
              <w:rPr>
                <w:noProof/>
                <w:webHidden/>
              </w:rPr>
            </w:r>
            <w:r>
              <w:rPr>
                <w:noProof/>
                <w:webHidden/>
              </w:rPr>
              <w:fldChar w:fldCharType="separate"/>
            </w:r>
            <w:r>
              <w:rPr>
                <w:noProof/>
                <w:webHidden/>
              </w:rPr>
              <w:t>33</w:t>
            </w:r>
            <w:r>
              <w:rPr>
                <w:noProof/>
                <w:webHidden/>
              </w:rPr>
              <w:fldChar w:fldCharType="end"/>
            </w:r>
          </w:hyperlink>
        </w:p>
        <w:p w14:paraId="03DCCCC4" w14:textId="1CAEE369" w:rsidR="0044383B" w:rsidRDefault="0044383B">
          <w:pPr>
            <w:pStyle w:val="TOC1"/>
            <w:tabs>
              <w:tab w:val="left" w:pos="440"/>
              <w:tab w:val="right" w:leader="dot" w:pos="9350"/>
            </w:tabs>
            <w:rPr>
              <w:noProof/>
              <w:lang w:eastAsia="en-GB"/>
            </w:rPr>
          </w:pPr>
          <w:hyperlink w:anchor="_Toc513670361" w:history="1">
            <w:r w:rsidRPr="005C73BA">
              <w:rPr>
                <w:rStyle w:val="Hyperlink"/>
                <w:noProof/>
              </w:rPr>
              <w:t>4</w:t>
            </w:r>
            <w:r>
              <w:rPr>
                <w:noProof/>
                <w:lang w:eastAsia="en-GB"/>
              </w:rPr>
              <w:tab/>
            </w:r>
            <w:r w:rsidRPr="005C73BA">
              <w:rPr>
                <w:rStyle w:val="Hyperlink"/>
                <w:noProof/>
              </w:rPr>
              <w:t>REST Service API Implementation</w:t>
            </w:r>
            <w:r>
              <w:rPr>
                <w:noProof/>
                <w:webHidden/>
              </w:rPr>
              <w:tab/>
            </w:r>
            <w:r>
              <w:rPr>
                <w:noProof/>
                <w:webHidden/>
              </w:rPr>
              <w:fldChar w:fldCharType="begin"/>
            </w:r>
            <w:r>
              <w:rPr>
                <w:noProof/>
                <w:webHidden/>
              </w:rPr>
              <w:instrText xml:space="preserve"> PAGEREF _Toc513670361 \h </w:instrText>
            </w:r>
            <w:r>
              <w:rPr>
                <w:noProof/>
                <w:webHidden/>
              </w:rPr>
            </w:r>
            <w:r>
              <w:rPr>
                <w:noProof/>
                <w:webHidden/>
              </w:rPr>
              <w:fldChar w:fldCharType="separate"/>
            </w:r>
            <w:r>
              <w:rPr>
                <w:noProof/>
                <w:webHidden/>
              </w:rPr>
              <w:t>35</w:t>
            </w:r>
            <w:r>
              <w:rPr>
                <w:noProof/>
                <w:webHidden/>
              </w:rPr>
              <w:fldChar w:fldCharType="end"/>
            </w:r>
          </w:hyperlink>
        </w:p>
        <w:p w14:paraId="48A82F81" w14:textId="1603DE6B" w:rsidR="0044383B" w:rsidRDefault="0044383B">
          <w:pPr>
            <w:pStyle w:val="TOC2"/>
            <w:tabs>
              <w:tab w:val="left" w:pos="880"/>
              <w:tab w:val="right" w:leader="dot" w:pos="9350"/>
            </w:tabs>
            <w:rPr>
              <w:noProof/>
              <w:lang w:eastAsia="en-GB"/>
            </w:rPr>
          </w:pPr>
          <w:hyperlink w:anchor="_Toc513670362" w:history="1">
            <w:r w:rsidRPr="005C73BA">
              <w:rPr>
                <w:rStyle w:val="Hyperlink"/>
                <w:noProof/>
              </w:rPr>
              <w:t>4.1</w:t>
            </w:r>
            <w:r>
              <w:rPr>
                <w:noProof/>
                <w:lang w:eastAsia="en-GB"/>
              </w:rPr>
              <w:tab/>
            </w:r>
            <w:r w:rsidRPr="005C73BA">
              <w:rPr>
                <w:rStyle w:val="Hyperlink"/>
                <w:noProof/>
              </w:rPr>
              <w:t>Requirements</w:t>
            </w:r>
            <w:r>
              <w:rPr>
                <w:noProof/>
                <w:webHidden/>
              </w:rPr>
              <w:tab/>
            </w:r>
            <w:r>
              <w:rPr>
                <w:noProof/>
                <w:webHidden/>
              </w:rPr>
              <w:fldChar w:fldCharType="begin"/>
            </w:r>
            <w:r>
              <w:rPr>
                <w:noProof/>
                <w:webHidden/>
              </w:rPr>
              <w:instrText xml:space="preserve"> PAGEREF _Toc513670362 \h </w:instrText>
            </w:r>
            <w:r>
              <w:rPr>
                <w:noProof/>
                <w:webHidden/>
              </w:rPr>
            </w:r>
            <w:r>
              <w:rPr>
                <w:noProof/>
                <w:webHidden/>
              </w:rPr>
              <w:fldChar w:fldCharType="separate"/>
            </w:r>
            <w:r>
              <w:rPr>
                <w:noProof/>
                <w:webHidden/>
              </w:rPr>
              <w:t>35</w:t>
            </w:r>
            <w:r>
              <w:rPr>
                <w:noProof/>
                <w:webHidden/>
              </w:rPr>
              <w:fldChar w:fldCharType="end"/>
            </w:r>
          </w:hyperlink>
        </w:p>
        <w:p w14:paraId="77333975" w14:textId="0E96A63B" w:rsidR="0044383B" w:rsidRDefault="0044383B">
          <w:pPr>
            <w:pStyle w:val="TOC2"/>
            <w:tabs>
              <w:tab w:val="left" w:pos="880"/>
              <w:tab w:val="right" w:leader="dot" w:pos="9350"/>
            </w:tabs>
            <w:rPr>
              <w:noProof/>
              <w:lang w:eastAsia="en-GB"/>
            </w:rPr>
          </w:pPr>
          <w:hyperlink w:anchor="_Toc513670363" w:history="1">
            <w:r w:rsidRPr="005C73BA">
              <w:rPr>
                <w:rStyle w:val="Hyperlink"/>
                <w:noProof/>
              </w:rPr>
              <w:t>4.2</w:t>
            </w:r>
            <w:r>
              <w:rPr>
                <w:noProof/>
                <w:lang w:eastAsia="en-GB"/>
              </w:rPr>
              <w:tab/>
            </w:r>
            <w:r w:rsidRPr="005C73BA">
              <w:rPr>
                <w:rStyle w:val="Hyperlink"/>
                <w:noProof/>
              </w:rPr>
              <w:t>Scope</w:t>
            </w:r>
            <w:r>
              <w:rPr>
                <w:noProof/>
                <w:webHidden/>
              </w:rPr>
              <w:tab/>
            </w:r>
            <w:r>
              <w:rPr>
                <w:noProof/>
                <w:webHidden/>
              </w:rPr>
              <w:fldChar w:fldCharType="begin"/>
            </w:r>
            <w:r>
              <w:rPr>
                <w:noProof/>
                <w:webHidden/>
              </w:rPr>
              <w:instrText xml:space="preserve"> PAGEREF _Toc513670363 \h </w:instrText>
            </w:r>
            <w:r>
              <w:rPr>
                <w:noProof/>
                <w:webHidden/>
              </w:rPr>
            </w:r>
            <w:r>
              <w:rPr>
                <w:noProof/>
                <w:webHidden/>
              </w:rPr>
              <w:fldChar w:fldCharType="separate"/>
            </w:r>
            <w:r>
              <w:rPr>
                <w:noProof/>
                <w:webHidden/>
              </w:rPr>
              <w:t>35</w:t>
            </w:r>
            <w:r>
              <w:rPr>
                <w:noProof/>
                <w:webHidden/>
              </w:rPr>
              <w:fldChar w:fldCharType="end"/>
            </w:r>
          </w:hyperlink>
        </w:p>
        <w:p w14:paraId="0330364B" w14:textId="5E3B71EF" w:rsidR="0044383B" w:rsidRDefault="0044383B">
          <w:pPr>
            <w:pStyle w:val="TOC3"/>
            <w:tabs>
              <w:tab w:val="left" w:pos="1320"/>
              <w:tab w:val="right" w:leader="dot" w:pos="9350"/>
            </w:tabs>
            <w:rPr>
              <w:noProof/>
              <w:lang w:eastAsia="en-GB"/>
            </w:rPr>
          </w:pPr>
          <w:hyperlink w:anchor="_Toc513670364" w:history="1">
            <w:r w:rsidRPr="005C73BA">
              <w:rPr>
                <w:rStyle w:val="Hyperlink"/>
                <w:noProof/>
              </w:rPr>
              <w:t>4.2.1</w:t>
            </w:r>
            <w:r>
              <w:rPr>
                <w:noProof/>
                <w:lang w:eastAsia="en-GB"/>
              </w:rPr>
              <w:tab/>
            </w:r>
            <w:r w:rsidRPr="005C73BA">
              <w:rPr>
                <w:rStyle w:val="Hyperlink"/>
                <w:noProof/>
              </w:rPr>
              <w:t>Demonstrable REST Features</w:t>
            </w:r>
            <w:r>
              <w:rPr>
                <w:noProof/>
                <w:webHidden/>
              </w:rPr>
              <w:tab/>
            </w:r>
            <w:r>
              <w:rPr>
                <w:noProof/>
                <w:webHidden/>
              </w:rPr>
              <w:fldChar w:fldCharType="begin"/>
            </w:r>
            <w:r>
              <w:rPr>
                <w:noProof/>
                <w:webHidden/>
              </w:rPr>
              <w:instrText xml:space="preserve"> PAGEREF _Toc513670364 \h </w:instrText>
            </w:r>
            <w:r>
              <w:rPr>
                <w:noProof/>
                <w:webHidden/>
              </w:rPr>
            </w:r>
            <w:r>
              <w:rPr>
                <w:noProof/>
                <w:webHidden/>
              </w:rPr>
              <w:fldChar w:fldCharType="separate"/>
            </w:r>
            <w:r>
              <w:rPr>
                <w:noProof/>
                <w:webHidden/>
              </w:rPr>
              <w:t>35</w:t>
            </w:r>
            <w:r>
              <w:rPr>
                <w:noProof/>
                <w:webHidden/>
              </w:rPr>
              <w:fldChar w:fldCharType="end"/>
            </w:r>
          </w:hyperlink>
        </w:p>
        <w:p w14:paraId="6B9F873A" w14:textId="201B2062" w:rsidR="0044383B" w:rsidRDefault="0044383B">
          <w:pPr>
            <w:pStyle w:val="TOC3"/>
            <w:tabs>
              <w:tab w:val="left" w:pos="1320"/>
              <w:tab w:val="right" w:leader="dot" w:pos="9350"/>
            </w:tabs>
            <w:rPr>
              <w:noProof/>
              <w:lang w:eastAsia="en-GB"/>
            </w:rPr>
          </w:pPr>
          <w:hyperlink w:anchor="_Toc513670365" w:history="1">
            <w:r w:rsidRPr="005C73BA">
              <w:rPr>
                <w:rStyle w:val="Hyperlink"/>
                <w:noProof/>
              </w:rPr>
              <w:t>4.2.2</w:t>
            </w:r>
            <w:r>
              <w:rPr>
                <w:noProof/>
                <w:lang w:eastAsia="en-GB"/>
              </w:rPr>
              <w:tab/>
            </w:r>
            <w:r w:rsidRPr="005C73BA">
              <w:rPr>
                <w:rStyle w:val="Hyperlink"/>
                <w:noProof/>
              </w:rPr>
              <w:t>Handling of Data Intensity</w:t>
            </w:r>
            <w:r>
              <w:rPr>
                <w:noProof/>
                <w:webHidden/>
              </w:rPr>
              <w:tab/>
            </w:r>
            <w:r>
              <w:rPr>
                <w:noProof/>
                <w:webHidden/>
              </w:rPr>
              <w:fldChar w:fldCharType="begin"/>
            </w:r>
            <w:r>
              <w:rPr>
                <w:noProof/>
                <w:webHidden/>
              </w:rPr>
              <w:instrText xml:space="preserve"> PAGEREF _Toc513670365 \h </w:instrText>
            </w:r>
            <w:r>
              <w:rPr>
                <w:noProof/>
                <w:webHidden/>
              </w:rPr>
            </w:r>
            <w:r>
              <w:rPr>
                <w:noProof/>
                <w:webHidden/>
              </w:rPr>
              <w:fldChar w:fldCharType="separate"/>
            </w:r>
            <w:r>
              <w:rPr>
                <w:noProof/>
                <w:webHidden/>
              </w:rPr>
              <w:t>36</w:t>
            </w:r>
            <w:r>
              <w:rPr>
                <w:noProof/>
                <w:webHidden/>
              </w:rPr>
              <w:fldChar w:fldCharType="end"/>
            </w:r>
          </w:hyperlink>
        </w:p>
        <w:p w14:paraId="6213ADD0" w14:textId="48158D42" w:rsidR="0044383B" w:rsidRDefault="0044383B">
          <w:pPr>
            <w:pStyle w:val="TOC2"/>
            <w:tabs>
              <w:tab w:val="left" w:pos="880"/>
              <w:tab w:val="right" w:leader="dot" w:pos="9350"/>
            </w:tabs>
            <w:rPr>
              <w:noProof/>
              <w:lang w:eastAsia="en-GB"/>
            </w:rPr>
          </w:pPr>
          <w:hyperlink w:anchor="_Toc513670366" w:history="1">
            <w:r w:rsidRPr="005C73BA">
              <w:rPr>
                <w:rStyle w:val="Hyperlink"/>
                <w:noProof/>
              </w:rPr>
              <w:t>4.3</w:t>
            </w:r>
            <w:r>
              <w:rPr>
                <w:noProof/>
                <w:lang w:eastAsia="en-GB"/>
              </w:rPr>
              <w:tab/>
            </w:r>
            <w:r w:rsidRPr="005C73BA">
              <w:rPr>
                <w:rStyle w:val="Hyperlink"/>
                <w:noProof/>
              </w:rPr>
              <w:t>Selection of Language and Tools</w:t>
            </w:r>
            <w:r>
              <w:rPr>
                <w:noProof/>
                <w:webHidden/>
              </w:rPr>
              <w:tab/>
            </w:r>
            <w:r>
              <w:rPr>
                <w:noProof/>
                <w:webHidden/>
              </w:rPr>
              <w:fldChar w:fldCharType="begin"/>
            </w:r>
            <w:r>
              <w:rPr>
                <w:noProof/>
                <w:webHidden/>
              </w:rPr>
              <w:instrText xml:space="preserve"> PAGEREF _Toc513670366 \h </w:instrText>
            </w:r>
            <w:r>
              <w:rPr>
                <w:noProof/>
                <w:webHidden/>
              </w:rPr>
            </w:r>
            <w:r>
              <w:rPr>
                <w:noProof/>
                <w:webHidden/>
              </w:rPr>
              <w:fldChar w:fldCharType="separate"/>
            </w:r>
            <w:r>
              <w:rPr>
                <w:noProof/>
                <w:webHidden/>
              </w:rPr>
              <w:t>36</w:t>
            </w:r>
            <w:r>
              <w:rPr>
                <w:noProof/>
                <w:webHidden/>
              </w:rPr>
              <w:fldChar w:fldCharType="end"/>
            </w:r>
          </w:hyperlink>
        </w:p>
        <w:p w14:paraId="27FFEB24" w14:textId="78DA5C2F" w:rsidR="0044383B" w:rsidRDefault="0044383B">
          <w:pPr>
            <w:pStyle w:val="TOC3"/>
            <w:tabs>
              <w:tab w:val="left" w:pos="1320"/>
              <w:tab w:val="right" w:leader="dot" w:pos="9350"/>
            </w:tabs>
            <w:rPr>
              <w:noProof/>
              <w:lang w:eastAsia="en-GB"/>
            </w:rPr>
          </w:pPr>
          <w:hyperlink w:anchor="_Toc513670367" w:history="1">
            <w:r w:rsidRPr="005C73BA">
              <w:rPr>
                <w:rStyle w:val="Hyperlink"/>
                <w:noProof/>
              </w:rPr>
              <w:t>4.3.1</w:t>
            </w:r>
            <w:r>
              <w:rPr>
                <w:noProof/>
                <w:lang w:eastAsia="en-GB"/>
              </w:rPr>
              <w:tab/>
            </w:r>
            <w:r w:rsidRPr="005C73BA">
              <w:rPr>
                <w:rStyle w:val="Hyperlink"/>
                <w:noProof/>
              </w:rPr>
              <w:t>Data Persistence</w:t>
            </w:r>
            <w:r>
              <w:rPr>
                <w:noProof/>
                <w:webHidden/>
              </w:rPr>
              <w:tab/>
            </w:r>
            <w:r>
              <w:rPr>
                <w:noProof/>
                <w:webHidden/>
              </w:rPr>
              <w:fldChar w:fldCharType="begin"/>
            </w:r>
            <w:r>
              <w:rPr>
                <w:noProof/>
                <w:webHidden/>
              </w:rPr>
              <w:instrText xml:space="preserve"> PAGEREF _Toc513670367 \h </w:instrText>
            </w:r>
            <w:r>
              <w:rPr>
                <w:noProof/>
                <w:webHidden/>
              </w:rPr>
            </w:r>
            <w:r>
              <w:rPr>
                <w:noProof/>
                <w:webHidden/>
              </w:rPr>
              <w:fldChar w:fldCharType="separate"/>
            </w:r>
            <w:r>
              <w:rPr>
                <w:noProof/>
                <w:webHidden/>
              </w:rPr>
              <w:t>36</w:t>
            </w:r>
            <w:r>
              <w:rPr>
                <w:noProof/>
                <w:webHidden/>
              </w:rPr>
              <w:fldChar w:fldCharType="end"/>
            </w:r>
          </w:hyperlink>
        </w:p>
        <w:p w14:paraId="1FEC911B" w14:textId="6B288840" w:rsidR="0044383B" w:rsidRDefault="0044383B">
          <w:pPr>
            <w:pStyle w:val="TOC3"/>
            <w:tabs>
              <w:tab w:val="left" w:pos="1320"/>
              <w:tab w:val="right" w:leader="dot" w:pos="9350"/>
            </w:tabs>
            <w:rPr>
              <w:noProof/>
              <w:lang w:eastAsia="en-GB"/>
            </w:rPr>
          </w:pPr>
          <w:hyperlink w:anchor="_Toc513670368" w:history="1">
            <w:r w:rsidRPr="005C73BA">
              <w:rPr>
                <w:rStyle w:val="Hyperlink"/>
                <w:noProof/>
              </w:rPr>
              <w:t>4.3.2</w:t>
            </w:r>
            <w:r>
              <w:rPr>
                <w:noProof/>
                <w:lang w:eastAsia="en-GB"/>
              </w:rPr>
              <w:tab/>
            </w:r>
            <w:r w:rsidRPr="005C73BA">
              <w:rPr>
                <w:rStyle w:val="Hyperlink"/>
                <w:noProof/>
              </w:rPr>
              <w:t>Entity Framework Core (EF Core)</w:t>
            </w:r>
            <w:r>
              <w:rPr>
                <w:noProof/>
                <w:webHidden/>
              </w:rPr>
              <w:tab/>
            </w:r>
            <w:r>
              <w:rPr>
                <w:noProof/>
                <w:webHidden/>
              </w:rPr>
              <w:fldChar w:fldCharType="begin"/>
            </w:r>
            <w:r>
              <w:rPr>
                <w:noProof/>
                <w:webHidden/>
              </w:rPr>
              <w:instrText xml:space="preserve"> PAGEREF _Toc513670368 \h </w:instrText>
            </w:r>
            <w:r>
              <w:rPr>
                <w:noProof/>
                <w:webHidden/>
              </w:rPr>
            </w:r>
            <w:r>
              <w:rPr>
                <w:noProof/>
                <w:webHidden/>
              </w:rPr>
              <w:fldChar w:fldCharType="separate"/>
            </w:r>
            <w:r>
              <w:rPr>
                <w:noProof/>
                <w:webHidden/>
              </w:rPr>
              <w:t>37</w:t>
            </w:r>
            <w:r>
              <w:rPr>
                <w:noProof/>
                <w:webHidden/>
              </w:rPr>
              <w:fldChar w:fldCharType="end"/>
            </w:r>
          </w:hyperlink>
        </w:p>
        <w:p w14:paraId="51878828" w14:textId="1F4988CB" w:rsidR="0044383B" w:rsidRDefault="0044383B">
          <w:pPr>
            <w:pStyle w:val="TOC3"/>
            <w:tabs>
              <w:tab w:val="left" w:pos="1320"/>
              <w:tab w:val="right" w:leader="dot" w:pos="9350"/>
            </w:tabs>
            <w:rPr>
              <w:noProof/>
              <w:lang w:eastAsia="en-GB"/>
            </w:rPr>
          </w:pPr>
          <w:hyperlink w:anchor="_Toc513670369" w:history="1">
            <w:r w:rsidRPr="005C73BA">
              <w:rPr>
                <w:rStyle w:val="Hyperlink"/>
                <w:noProof/>
              </w:rPr>
              <w:t>4.3.3</w:t>
            </w:r>
            <w:r>
              <w:rPr>
                <w:noProof/>
                <w:lang w:eastAsia="en-GB"/>
              </w:rPr>
              <w:tab/>
            </w:r>
            <w:r w:rsidRPr="005C73BA">
              <w:rPr>
                <w:rStyle w:val="Hyperlink"/>
                <w:noProof/>
              </w:rPr>
              <w:t>ASP.NET Core MVC</w:t>
            </w:r>
            <w:r>
              <w:rPr>
                <w:noProof/>
                <w:webHidden/>
              </w:rPr>
              <w:tab/>
            </w:r>
            <w:r>
              <w:rPr>
                <w:noProof/>
                <w:webHidden/>
              </w:rPr>
              <w:fldChar w:fldCharType="begin"/>
            </w:r>
            <w:r>
              <w:rPr>
                <w:noProof/>
                <w:webHidden/>
              </w:rPr>
              <w:instrText xml:space="preserve"> PAGEREF _Toc513670369 \h </w:instrText>
            </w:r>
            <w:r>
              <w:rPr>
                <w:noProof/>
                <w:webHidden/>
              </w:rPr>
            </w:r>
            <w:r>
              <w:rPr>
                <w:noProof/>
                <w:webHidden/>
              </w:rPr>
              <w:fldChar w:fldCharType="separate"/>
            </w:r>
            <w:r>
              <w:rPr>
                <w:noProof/>
                <w:webHidden/>
              </w:rPr>
              <w:t>37</w:t>
            </w:r>
            <w:r>
              <w:rPr>
                <w:noProof/>
                <w:webHidden/>
              </w:rPr>
              <w:fldChar w:fldCharType="end"/>
            </w:r>
          </w:hyperlink>
        </w:p>
        <w:p w14:paraId="577F4E15" w14:textId="1013D514" w:rsidR="0044383B" w:rsidRDefault="0044383B">
          <w:pPr>
            <w:pStyle w:val="TOC3"/>
            <w:tabs>
              <w:tab w:val="left" w:pos="1320"/>
              <w:tab w:val="right" w:leader="dot" w:pos="9350"/>
            </w:tabs>
            <w:rPr>
              <w:noProof/>
              <w:lang w:eastAsia="en-GB"/>
            </w:rPr>
          </w:pPr>
          <w:hyperlink w:anchor="_Toc513670370" w:history="1">
            <w:r w:rsidRPr="005C73BA">
              <w:rPr>
                <w:rStyle w:val="Hyperlink"/>
                <w:noProof/>
              </w:rPr>
              <w:t>4.3.4</w:t>
            </w:r>
            <w:r>
              <w:rPr>
                <w:noProof/>
                <w:lang w:eastAsia="en-GB"/>
              </w:rPr>
              <w:tab/>
            </w:r>
            <w:r w:rsidRPr="005C73BA">
              <w:rPr>
                <w:rStyle w:val="Hyperlink"/>
                <w:noProof/>
              </w:rPr>
              <w:t>C#</w:t>
            </w:r>
            <w:r>
              <w:rPr>
                <w:noProof/>
                <w:webHidden/>
              </w:rPr>
              <w:tab/>
            </w:r>
            <w:r>
              <w:rPr>
                <w:noProof/>
                <w:webHidden/>
              </w:rPr>
              <w:fldChar w:fldCharType="begin"/>
            </w:r>
            <w:r>
              <w:rPr>
                <w:noProof/>
                <w:webHidden/>
              </w:rPr>
              <w:instrText xml:space="preserve"> PAGEREF _Toc513670370 \h </w:instrText>
            </w:r>
            <w:r>
              <w:rPr>
                <w:noProof/>
                <w:webHidden/>
              </w:rPr>
            </w:r>
            <w:r>
              <w:rPr>
                <w:noProof/>
                <w:webHidden/>
              </w:rPr>
              <w:fldChar w:fldCharType="separate"/>
            </w:r>
            <w:r>
              <w:rPr>
                <w:noProof/>
                <w:webHidden/>
              </w:rPr>
              <w:t>37</w:t>
            </w:r>
            <w:r>
              <w:rPr>
                <w:noProof/>
                <w:webHidden/>
              </w:rPr>
              <w:fldChar w:fldCharType="end"/>
            </w:r>
          </w:hyperlink>
        </w:p>
        <w:p w14:paraId="49E35684" w14:textId="0A22A6BA" w:rsidR="0044383B" w:rsidRDefault="0044383B">
          <w:pPr>
            <w:pStyle w:val="TOC3"/>
            <w:tabs>
              <w:tab w:val="left" w:pos="1320"/>
              <w:tab w:val="right" w:leader="dot" w:pos="9350"/>
            </w:tabs>
            <w:rPr>
              <w:noProof/>
              <w:lang w:eastAsia="en-GB"/>
            </w:rPr>
          </w:pPr>
          <w:hyperlink w:anchor="_Toc513670371" w:history="1">
            <w:r w:rsidRPr="005C73BA">
              <w:rPr>
                <w:rStyle w:val="Hyperlink"/>
                <w:noProof/>
              </w:rPr>
              <w:t>4.3.5</w:t>
            </w:r>
            <w:r>
              <w:rPr>
                <w:noProof/>
                <w:lang w:eastAsia="en-GB"/>
              </w:rPr>
              <w:tab/>
            </w:r>
            <w:r w:rsidRPr="005C73BA">
              <w:rPr>
                <w:rStyle w:val="Hyperlink"/>
                <w:noProof/>
              </w:rPr>
              <w:t>AutoMapper</w:t>
            </w:r>
            <w:r>
              <w:rPr>
                <w:noProof/>
                <w:webHidden/>
              </w:rPr>
              <w:tab/>
            </w:r>
            <w:r>
              <w:rPr>
                <w:noProof/>
                <w:webHidden/>
              </w:rPr>
              <w:fldChar w:fldCharType="begin"/>
            </w:r>
            <w:r>
              <w:rPr>
                <w:noProof/>
                <w:webHidden/>
              </w:rPr>
              <w:instrText xml:space="preserve"> PAGEREF _Toc513670371 \h </w:instrText>
            </w:r>
            <w:r>
              <w:rPr>
                <w:noProof/>
                <w:webHidden/>
              </w:rPr>
            </w:r>
            <w:r>
              <w:rPr>
                <w:noProof/>
                <w:webHidden/>
              </w:rPr>
              <w:fldChar w:fldCharType="separate"/>
            </w:r>
            <w:r>
              <w:rPr>
                <w:noProof/>
                <w:webHidden/>
              </w:rPr>
              <w:t>37</w:t>
            </w:r>
            <w:r>
              <w:rPr>
                <w:noProof/>
                <w:webHidden/>
              </w:rPr>
              <w:fldChar w:fldCharType="end"/>
            </w:r>
          </w:hyperlink>
        </w:p>
        <w:p w14:paraId="317AEC75" w14:textId="142FECF6" w:rsidR="0044383B" w:rsidRDefault="0044383B">
          <w:pPr>
            <w:pStyle w:val="TOC3"/>
            <w:tabs>
              <w:tab w:val="left" w:pos="1320"/>
              <w:tab w:val="right" w:leader="dot" w:pos="9350"/>
            </w:tabs>
            <w:rPr>
              <w:noProof/>
              <w:lang w:eastAsia="en-GB"/>
            </w:rPr>
          </w:pPr>
          <w:hyperlink w:anchor="_Toc513670372" w:history="1">
            <w:r w:rsidRPr="005C73BA">
              <w:rPr>
                <w:rStyle w:val="Hyperlink"/>
                <w:noProof/>
              </w:rPr>
              <w:t>4.3.6</w:t>
            </w:r>
            <w:r>
              <w:rPr>
                <w:noProof/>
                <w:lang w:eastAsia="en-GB"/>
              </w:rPr>
              <w:tab/>
            </w:r>
            <w:r w:rsidRPr="005C73BA">
              <w:rPr>
                <w:rStyle w:val="Hyperlink"/>
                <w:noProof/>
              </w:rPr>
              <w:t>Microsoft Visual Studio 2017</w:t>
            </w:r>
            <w:r>
              <w:rPr>
                <w:noProof/>
                <w:webHidden/>
              </w:rPr>
              <w:tab/>
            </w:r>
            <w:r>
              <w:rPr>
                <w:noProof/>
                <w:webHidden/>
              </w:rPr>
              <w:fldChar w:fldCharType="begin"/>
            </w:r>
            <w:r>
              <w:rPr>
                <w:noProof/>
                <w:webHidden/>
              </w:rPr>
              <w:instrText xml:space="preserve"> PAGEREF _Toc513670372 \h </w:instrText>
            </w:r>
            <w:r>
              <w:rPr>
                <w:noProof/>
                <w:webHidden/>
              </w:rPr>
            </w:r>
            <w:r>
              <w:rPr>
                <w:noProof/>
                <w:webHidden/>
              </w:rPr>
              <w:fldChar w:fldCharType="separate"/>
            </w:r>
            <w:r>
              <w:rPr>
                <w:noProof/>
                <w:webHidden/>
              </w:rPr>
              <w:t>37</w:t>
            </w:r>
            <w:r>
              <w:rPr>
                <w:noProof/>
                <w:webHidden/>
              </w:rPr>
              <w:fldChar w:fldCharType="end"/>
            </w:r>
          </w:hyperlink>
        </w:p>
        <w:p w14:paraId="53CE0A90" w14:textId="1F19FF81" w:rsidR="0044383B" w:rsidRDefault="0044383B">
          <w:pPr>
            <w:pStyle w:val="TOC3"/>
            <w:tabs>
              <w:tab w:val="left" w:pos="1320"/>
              <w:tab w:val="right" w:leader="dot" w:pos="9350"/>
            </w:tabs>
            <w:rPr>
              <w:noProof/>
              <w:lang w:eastAsia="en-GB"/>
            </w:rPr>
          </w:pPr>
          <w:hyperlink w:anchor="_Toc513670373" w:history="1">
            <w:r w:rsidRPr="005C73BA">
              <w:rPr>
                <w:rStyle w:val="Hyperlink"/>
                <w:noProof/>
              </w:rPr>
              <w:t>4.3.7</w:t>
            </w:r>
            <w:r>
              <w:rPr>
                <w:noProof/>
                <w:lang w:eastAsia="en-GB"/>
              </w:rPr>
              <w:tab/>
            </w:r>
            <w:r w:rsidRPr="005C73BA">
              <w:rPr>
                <w:rStyle w:val="Hyperlink"/>
                <w:noProof/>
              </w:rPr>
              <w:t>Postman</w:t>
            </w:r>
            <w:r>
              <w:rPr>
                <w:noProof/>
                <w:webHidden/>
              </w:rPr>
              <w:tab/>
            </w:r>
            <w:r>
              <w:rPr>
                <w:noProof/>
                <w:webHidden/>
              </w:rPr>
              <w:fldChar w:fldCharType="begin"/>
            </w:r>
            <w:r>
              <w:rPr>
                <w:noProof/>
                <w:webHidden/>
              </w:rPr>
              <w:instrText xml:space="preserve"> PAGEREF _Toc513670373 \h </w:instrText>
            </w:r>
            <w:r>
              <w:rPr>
                <w:noProof/>
                <w:webHidden/>
              </w:rPr>
            </w:r>
            <w:r>
              <w:rPr>
                <w:noProof/>
                <w:webHidden/>
              </w:rPr>
              <w:fldChar w:fldCharType="separate"/>
            </w:r>
            <w:r>
              <w:rPr>
                <w:noProof/>
                <w:webHidden/>
              </w:rPr>
              <w:t>37</w:t>
            </w:r>
            <w:r>
              <w:rPr>
                <w:noProof/>
                <w:webHidden/>
              </w:rPr>
              <w:fldChar w:fldCharType="end"/>
            </w:r>
          </w:hyperlink>
        </w:p>
        <w:p w14:paraId="227809C9" w14:textId="658436F2" w:rsidR="0044383B" w:rsidRDefault="0044383B">
          <w:pPr>
            <w:pStyle w:val="TOC3"/>
            <w:tabs>
              <w:tab w:val="left" w:pos="1320"/>
              <w:tab w:val="right" w:leader="dot" w:pos="9350"/>
            </w:tabs>
            <w:rPr>
              <w:noProof/>
              <w:lang w:eastAsia="en-GB"/>
            </w:rPr>
          </w:pPr>
          <w:hyperlink w:anchor="_Toc513670374" w:history="1">
            <w:r w:rsidRPr="005C73BA">
              <w:rPr>
                <w:rStyle w:val="Hyperlink"/>
                <w:noProof/>
              </w:rPr>
              <w:t>4.3.8</w:t>
            </w:r>
            <w:r>
              <w:rPr>
                <w:noProof/>
                <w:lang w:eastAsia="en-GB"/>
              </w:rPr>
              <w:tab/>
            </w:r>
            <w:r w:rsidRPr="005C73BA">
              <w:rPr>
                <w:rStyle w:val="Hyperlink"/>
                <w:noProof/>
              </w:rPr>
              <w:t>Swagger</w:t>
            </w:r>
            <w:r>
              <w:rPr>
                <w:noProof/>
                <w:webHidden/>
              </w:rPr>
              <w:tab/>
            </w:r>
            <w:r>
              <w:rPr>
                <w:noProof/>
                <w:webHidden/>
              </w:rPr>
              <w:fldChar w:fldCharType="begin"/>
            </w:r>
            <w:r>
              <w:rPr>
                <w:noProof/>
                <w:webHidden/>
              </w:rPr>
              <w:instrText xml:space="preserve"> PAGEREF _Toc513670374 \h </w:instrText>
            </w:r>
            <w:r>
              <w:rPr>
                <w:noProof/>
                <w:webHidden/>
              </w:rPr>
            </w:r>
            <w:r>
              <w:rPr>
                <w:noProof/>
                <w:webHidden/>
              </w:rPr>
              <w:fldChar w:fldCharType="separate"/>
            </w:r>
            <w:r>
              <w:rPr>
                <w:noProof/>
                <w:webHidden/>
              </w:rPr>
              <w:t>38</w:t>
            </w:r>
            <w:r>
              <w:rPr>
                <w:noProof/>
                <w:webHidden/>
              </w:rPr>
              <w:fldChar w:fldCharType="end"/>
            </w:r>
          </w:hyperlink>
        </w:p>
        <w:p w14:paraId="721C24D4" w14:textId="3A8E12E1" w:rsidR="0044383B" w:rsidRDefault="0044383B">
          <w:pPr>
            <w:pStyle w:val="TOC3"/>
            <w:tabs>
              <w:tab w:val="left" w:pos="1320"/>
              <w:tab w:val="right" w:leader="dot" w:pos="9350"/>
            </w:tabs>
            <w:rPr>
              <w:noProof/>
              <w:lang w:eastAsia="en-GB"/>
            </w:rPr>
          </w:pPr>
          <w:hyperlink w:anchor="_Toc513670375" w:history="1">
            <w:r w:rsidRPr="005C73BA">
              <w:rPr>
                <w:rStyle w:val="Hyperlink"/>
                <w:noProof/>
              </w:rPr>
              <w:t>4.3.9</w:t>
            </w:r>
            <w:r>
              <w:rPr>
                <w:noProof/>
                <w:lang w:eastAsia="en-GB"/>
              </w:rPr>
              <w:tab/>
            </w:r>
            <w:r w:rsidRPr="005C73BA">
              <w:rPr>
                <w:rStyle w:val="Hyperlink"/>
                <w:noProof/>
              </w:rPr>
              <w:t>Microsoft Office Word and Visio</w:t>
            </w:r>
            <w:r>
              <w:rPr>
                <w:noProof/>
                <w:webHidden/>
              </w:rPr>
              <w:tab/>
            </w:r>
            <w:r>
              <w:rPr>
                <w:noProof/>
                <w:webHidden/>
              </w:rPr>
              <w:fldChar w:fldCharType="begin"/>
            </w:r>
            <w:r>
              <w:rPr>
                <w:noProof/>
                <w:webHidden/>
              </w:rPr>
              <w:instrText xml:space="preserve"> PAGEREF _Toc513670375 \h </w:instrText>
            </w:r>
            <w:r>
              <w:rPr>
                <w:noProof/>
                <w:webHidden/>
              </w:rPr>
            </w:r>
            <w:r>
              <w:rPr>
                <w:noProof/>
                <w:webHidden/>
              </w:rPr>
              <w:fldChar w:fldCharType="separate"/>
            </w:r>
            <w:r>
              <w:rPr>
                <w:noProof/>
                <w:webHidden/>
              </w:rPr>
              <w:t>38</w:t>
            </w:r>
            <w:r>
              <w:rPr>
                <w:noProof/>
                <w:webHidden/>
              </w:rPr>
              <w:fldChar w:fldCharType="end"/>
            </w:r>
          </w:hyperlink>
        </w:p>
        <w:p w14:paraId="3CBDDDCA" w14:textId="478DB406" w:rsidR="0044383B" w:rsidRDefault="0044383B">
          <w:pPr>
            <w:pStyle w:val="TOC2"/>
            <w:tabs>
              <w:tab w:val="left" w:pos="880"/>
              <w:tab w:val="right" w:leader="dot" w:pos="9350"/>
            </w:tabs>
            <w:rPr>
              <w:noProof/>
              <w:lang w:eastAsia="en-GB"/>
            </w:rPr>
          </w:pPr>
          <w:hyperlink w:anchor="_Toc513670376" w:history="1">
            <w:r w:rsidRPr="005C73BA">
              <w:rPr>
                <w:rStyle w:val="Hyperlink"/>
                <w:noProof/>
              </w:rPr>
              <w:t>4.4</w:t>
            </w:r>
            <w:r>
              <w:rPr>
                <w:noProof/>
                <w:lang w:eastAsia="en-GB"/>
              </w:rPr>
              <w:tab/>
            </w:r>
            <w:r w:rsidRPr="005C73BA">
              <w:rPr>
                <w:rStyle w:val="Hyperlink"/>
                <w:noProof/>
              </w:rPr>
              <w:t>Domain Model</w:t>
            </w:r>
            <w:r>
              <w:rPr>
                <w:noProof/>
                <w:webHidden/>
              </w:rPr>
              <w:tab/>
            </w:r>
            <w:r>
              <w:rPr>
                <w:noProof/>
                <w:webHidden/>
              </w:rPr>
              <w:fldChar w:fldCharType="begin"/>
            </w:r>
            <w:r>
              <w:rPr>
                <w:noProof/>
                <w:webHidden/>
              </w:rPr>
              <w:instrText xml:space="preserve"> PAGEREF _Toc513670376 \h </w:instrText>
            </w:r>
            <w:r>
              <w:rPr>
                <w:noProof/>
                <w:webHidden/>
              </w:rPr>
            </w:r>
            <w:r>
              <w:rPr>
                <w:noProof/>
                <w:webHidden/>
              </w:rPr>
              <w:fldChar w:fldCharType="separate"/>
            </w:r>
            <w:r>
              <w:rPr>
                <w:noProof/>
                <w:webHidden/>
              </w:rPr>
              <w:t>38</w:t>
            </w:r>
            <w:r>
              <w:rPr>
                <w:noProof/>
                <w:webHidden/>
              </w:rPr>
              <w:fldChar w:fldCharType="end"/>
            </w:r>
          </w:hyperlink>
        </w:p>
        <w:p w14:paraId="5AF26320" w14:textId="76B30F46" w:rsidR="0044383B" w:rsidRDefault="0044383B">
          <w:pPr>
            <w:pStyle w:val="TOC3"/>
            <w:tabs>
              <w:tab w:val="left" w:pos="1320"/>
              <w:tab w:val="right" w:leader="dot" w:pos="9350"/>
            </w:tabs>
            <w:rPr>
              <w:noProof/>
              <w:lang w:eastAsia="en-GB"/>
            </w:rPr>
          </w:pPr>
          <w:hyperlink w:anchor="_Toc513670377" w:history="1">
            <w:r w:rsidRPr="005C73BA">
              <w:rPr>
                <w:rStyle w:val="Hyperlink"/>
                <w:noProof/>
              </w:rPr>
              <w:t>4.4.1</w:t>
            </w:r>
            <w:r>
              <w:rPr>
                <w:noProof/>
                <w:lang w:eastAsia="en-GB"/>
              </w:rPr>
              <w:tab/>
            </w:r>
            <w:r w:rsidRPr="005C73BA">
              <w:rPr>
                <w:rStyle w:val="Hyperlink"/>
                <w:noProof/>
              </w:rPr>
              <w:t>Design</w:t>
            </w:r>
            <w:r>
              <w:rPr>
                <w:noProof/>
                <w:webHidden/>
              </w:rPr>
              <w:tab/>
            </w:r>
            <w:r>
              <w:rPr>
                <w:noProof/>
                <w:webHidden/>
              </w:rPr>
              <w:fldChar w:fldCharType="begin"/>
            </w:r>
            <w:r>
              <w:rPr>
                <w:noProof/>
                <w:webHidden/>
              </w:rPr>
              <w:instrText xml:space="preserve"> PAGEREF _Toc513670377 \h </w:instrText>
            </w:r>
            <w:r>
              <w:rPr>
                <w:noProof/>
                <w:webHidden/>
              </w:rPr>
            </w:r>
            <w:r>
              <w:rPr>
                <w:noProof/>
                <w:webHidden/>
              </w:rPr>
              <w:fldChar w:fldCharType="separate"/>
            </w:r>
            <w:r>
              <w:rPr>
                <w:noProof/>
                <w:webHidden/>
              </w:rPr>
              <w:t>38</w:t>
            </w:r>
            <w:r>
              <w:rPr>
                <w:noProof/>
                <w:webHidden/>
              </w:rPr>
              <w:fldChar w:fldCharType="end"/>
            </w:r>
          </w:hyperlink>
        </w:p>
        <w:p w14:paraId="1FD1AD2D" w14:textId="0BD96F17" w:rsidR="0044383B" w:rsidRDefault="0044383B">
          <w:pPr>
            <w:pStyle w:val="TOC3"/>
            <w:tabs>
              <w:tab w:val="left" w:pos="1320"/>
              <w:tab w:val="right" w:leader="dot" w:pos="9350"/>
            </w:tabs>
            <w:rPr>
              <w:noProof/>
              <w:lang w:eastAsia="en-GB"/>
            </w:rPr>
          </w:pPr>
          <w:hyperlink w:anchor="_Toc513670378" w:history="1">
            <w:r w:rsidRPr="005C73BA">
              <w:rPr>
                <w:rStyle w:val="Hyperlink"/>
                <w:noProof/>
              </w:rPr>
              <w:t>4.4.2</w:t>
            </w:r>
            <w:r>
              <w:rPr>
                <w:noProof/>
                <w:lang w:eastAsia="en-GB"/>
              </w:rPr>
              <w:tab/>
            </w:r>
            <w:r w:rsidRPr="005C73BA">
              <w:rPr>
                <w:rStyle w:val="Hyperlink"/>
                <w:noProof/>
              </w:rPr>
              <w:t>Implementing the Domain Model</w:t>
            </w:r>
            <w:r>
              <w:rPr>
                <w:noProof/>
                <w:webHidden/>
              </w:rPr>
              <w:tab/>
            </w:r>
            <w:r>
              <w:rPr>
                <w:noProof/>
                <w:webHidden/>
              </w:rPr>
              <w:fldChar w:fldCharType="begin"/>
            </w:r>
            <w:r>
              <w:rPr>
                <w:noProof/>
                <w:webHidden/>
              </w:rPr>
              <w:instrText xml:space="preserve"> PAGEREF _Toc513670378 \h </w:instrText>
            </w:r>
            <w:r>
              <w:rPr>
                <w:noProof/>
                <w:webHidden/>
              </w:rPr>
            </w:r>
            <w:r>
              <w:rPr>
                <w:noProof/>
                <w:webHidden/>
              </w:rPr>
              <w:fldChar w:fldCharType="separate"/>
            </w:r>
            <w:r>
              <w:rPr>
                <w:noProof/>
                <w:webHidden/>
              </w:rPr>
              <w:t>39</w:t>
            </w:r>
            <w:r>
              <w:rPr>
                <w:noProof/>
                <w:webHidden/>
              </w:rPr>
              <w:fldChar w:fldCharType="end"/>
            </w:r>
          </w:hyperlink>
        </w:p>
        <w:p w14:paraId="49ED5610" w14:textId="5989A323" w:rsidR="0044383B" w:rsidRDefault="0044383B">
          <w:pPr>
            <w:pStyle w:val="TOC3"/>
            <w:tabs>
              <w:tab w:val="left" w:pos="1320"/>
              <w:tab w:val="right" w:leader="dot" w:pos="9350"/>
            </w:tabs>
            <w:rPr>
              <w:noProof/>
              <w:lang w:eastAsia="en-GB"/>
            </w:rPr>
          </w:pPr>
          <w:hyperlink w:anchor="_Toc513670379" w:history="1">
            <w:r w:rsidRPr="005C73BA">
              <w:rPr>
                <w:rStyle w:val="Hyperlink"/>
                <w:noProof/>
              </w:rPr>
              <w:t>4.4.3</w:t>
            </w:r>
            <w:r>
              <w:rPr>
                <w:noProof/>
                <w:lang w:eastAsia="en-GB"/>
              </w:rPr>
              <w:tab/>
            </w:r>
            <w:r w:rsidRPr="005C73BA">
              <w:rPr>
                <w:rStyle w:val="Hyperlink"/>
                <w:noProof/>
              </w:rPr>
              <w:t>Creating the Domain Model</w:t>
            </w:r>
            <w:r>
              <w:rPr>
                <w:noProof/>
                <w:webHidden/>
              </w:rPr>
              <w:tab/>
            </w:r>
            <w:r>
              <w:rPr>
                <w:noProof/>
                <w:webHidden/>
              </w:rPr>
              <w:fldChar w:fldCharType="begin"/>
            </w:r>
            <w:r>
              <w:rPr>
                <w:noProof/>
                <w:webHidden/>
              </w:rPr>
              <w:instrText xml:space="preserve"> PAGEREF _Toc513670379 \h </w:instrText>
            </w:r>
            <w:r>
              <w:rPr>
                <w:noProof/>
                <w:webHidden/>
              </w:rPr>
            </w:r>
            <w:r>
              <w:rPr>
                <w:noProof/>
                <w:webHidden/>
              </w:rPr>
              <w:fldChar w:fldCharType="separate"/>
            </w:r>
            <w:r>
              <w:rPr>
                <w:noProof/>
                <w:webHidden/>
              </w:rPr>
              <w:t>40</w:t>
            </w:r>
            <w:r>
              <w:rPr>
                <w:noProof/>
                <w:webHidden/>
              </w:rPr>
              <w:fldChar w:fldCharType="end"/>
            </w:r>
          </w:hyperlink>
        </w:p>
        <w:p w14:paraId="310B7EED" w14:textId="17B5FFA8" w:rsidR="0044383B" w:rsidRDefault="0044383B">
          <w:pPr>
            <w:pStyle w:val="TOC2"/>
            <w:tabs>
              <w:tab w:val="left" w:pos="880"/>
              <w:tab w:val="right" w:leader="dot" w:pos="9350"/>
            </w:tabs>
            <w:rPr>
              <w:noProof/>
              <w:lang w:eastAsia="en-GB"/>
            </w:rPr>
          </w:pPr>
          <w:hyperlink w:anchor="_Toc513670380" w:history="1">
            <w:r w:rsidRPr="005C73BA">
              <w:rPr>
                <w:rStyle w:val="Hyperlink"/>
                <w:noProof/>
              </w:rPr>
              <w:t>4.5</w:t>
            </w:r>
            <w:r>
              <w:rPr>
                <w:noProof/>
                <w:lang w:eastAsia="en-GB"/>
              </w:rPr>
              <w:tab/>
            </w:r>
            <w:r w:rsidRPr="005C73BA">
              <w:rPr>
                <w:rStyle w:val="Hyperlink"/>
                <w:noProof/>
              </w:rPr>
              <w:t>Resources</w:t>
            </w:r>
            <w:r>
              <w:rPr>
                <w:noProof/>
                <w:webHidden/>
              </w:rPr>
              <w:tab/>
            </w:r>
            <w:r>
              <w:rPr>
                <w:noProof/>
                <w:webHidden/>
              </w:rPr>
              <w:fldChar w:fldCharType="begin"/>
            </w:r>
            <w:r>
              <w:rPr>
                <w:noProof/>
                <w:webHidden/>
              </w:rPr>
              <w:instrText xml:space="preserve"> PAGEREF _Toc513670380 \h </w:instrText>
            </w:r>
            <w:r>
              <w:rPr>
                <w:noProof/>
                <w:webHidden/>
              </w:rPr>
            </w:r>
            <w:r>
              <w:rPr>
                <w:noProof/>
                <w:webHidden/>
              </w:rPr>
              <w:fldChar w:fldCharType="separate"/>
            </w:r>
            <w:r>
              <w:rPr>
                <w:noProof/>
                <w:webHidden/>
              </w:rPr>
              <w:t>48</w:t>
            </w:r>
            <w:r>
              <w:rPr>
                <w:noProof/>
                <w:webHidden/>
              </w:rPr>
              <w:fldChar w:fldCharType="end"/>
            </w:r>
          </w:hyperlink>
        </w:p>
        <w:p w14:paraId="21111F25" w14:textId="180C90E2" w:rsidR="0044383B" w:rsidRDefault="0044383B">
          <w:pPr>
            <w:pStyle w:val="TOC2"/>
            <w:tabs>
              <w:tab w:val="left" w:pos="880"/>
              <w:tab w:val="right" w:leader="dot" w:pos="9350"/>
            </w:tabs>
            <w:rPr>
              <w:noProof/>
              <w:lang w:eastAsia="en-GB"/>
            </w:rPr>
          </w:pPr>
          <w:hyperlink w:anchor="_Toc513670381" w:history="1">
            <w:r w:rsidRPr="005C73BA">
              <w:rPr>
                <w:rStyle w:val="Hyperlink"/>
                <w:noProof/>
              </w:rPr>
              <w:t>4.6</w:t>
            </w:r>
            <w:r>
              <w:rPr>
                <w:noProof/>
                <w:lang w:eastAsia="en-GB"/>
              </w:rPr>
              <w:tab/>
            </w:r>
            <w:r w:rsidRPr="005C73BA">
              <w:rPr>
                <w:rStyle w:val="Hyperlink"/>
                <w:noProof/>
              </w:rPr>
              <w:t>Example HTTP Method Implementations</w:t>
            </w:r>
            <w:r>
              <w:rPr>
                <w:noProof/>
                <w:webHidden/>
              </w:rPr>
              <w:tab/>
            </w:r>
            <w:r>
              <w:rPr>
                <w:noProof/>
                <w:webHidden/>
              </w:rPr>
              <w:fldChar w:fldCharType="begin"/>
            </w:r>
            <w:r>
              <w:rPr>
                <w:noProof/>
                <w:webHidden/>
              </w:rPr>
              <w:instrText xml:space="preserve"> PAGEREF _Toc513670381 \h </w:instrText>
            </w:r>
            <w:r>
              <w:rPr>
                <w:noProof/>
                <w:webHidden/>
              </w:rPr>
            </w:r>
            <w:r>
              <w:rPr>
                <w:noProof/>
                <w:webHidden/>
              </w:rPr>
              <w:fldChar w:fldCharType="separate"/>
            </w:r>
            <w:r>
              <w:rPr>
                <w:noProof/>
                <w:webHidden/>
              </w:rPr>
              <w:t>50</w:t>
            </w:r>
            <w:r>
              <w:rPr>
                <w:noProof/>
                <w:webHidden/>
              </w:rPr>
              <w:fldChar w:fldCharType="end"/>
            </w:r>
          </w:hyperlink>
        </w:p>
        <w:p w14:paraId="28E48823" w14:textId="5B659432" w:rsidR="0044383B" w:rsidRDefault="0044383B">
          <w:pPr>
            <w:pStyle w:val="TOC3"/>
            <w:tabs>
              <w:tab w:val="left" w:pos="1320"/>
              <w:tab w:val="right" w:leader="dot" w:pos="9350"/>
            </w:tabs>
            <w:rPr>
              <w:noProof/>
              <w:lang w:eastAsia="en-GB"/>
            </w:rPr>
          </w:pPr>
          <w:hyperlink w:anchor="_Toc513670382" w:history="1">
            <w:r w:rsidRPr="005C73BA">
              <w:rPr>
                <w:rStyle w:val="Hyperlink"/>
                <w:noProof/>
              </w:rPr>
              <w:t>4.6.1</w:t>
            </w:r>
            <w:r>
              <w:rPr>
                <w:noProof/>
                <w:lang w:eastAsia="en-GB"/>
              </w:rPr>
              <w:tab/>
            </w:r>
            <w:r w:rsidRPr="005C73BA">
              <w:rPr>
                <w:rStyle w:val="Hyperlink"/>
                <w:noProof/>
              </w:rPr>
              <w:t>GET (Collection Resource)</w:t>
            </w:r>
            <w:r>
              <w:rPr>
                <w:noProof/>
                <w:webHidden/>
              </w:rPr>
              <w:tab/>
            </w:r>
            <w:r>
              <w:rPr>
                <w:noProof/>
                <w:webHidden/>
              </w:rPr>
              <w:fldChar w:fldCharType="begin"/>
            </w:r>
            <w:r>
              <w:rPr>
                <w:noProof/>
                <w:webHidden/>
              </w:rPr>
              <w:instrText xml:space="preserve"> PAGEREF _Toc513670382 \h </w:instrText>
            </w:r>
            <w:r>
              <w:rPr>
                <w:noProof/>
                <w:webHidden/>
              </w:rPr>
            </w:r>
            <w:r>
              <w:rPr>
                <w:noProof/>
                <w:webHidden/>
              </w:rPr>
              <w:fldChar w:fldCharType="separate"/>
            </w:r>
            <w:r>
              <w:rPr>
                <w:noProof/>
                <w:webHidden/>
              </w:rPr>
              <w:t>50</w:t>
            </w:r>
            <w:r>
              <w:rPr>
                <w:noProof/>
                <w:webHidden/>
              </w:rPr>
              <w:fldChar w:fldCharType="end"/>
            </w:r>
          </w:hyperlink>
        </w:p>
        <w:p w14:paraId="62477B4F" w14:textId="200E3DC2" w:rsidR="0044383B" w:rsidRDefault="0044383B">
          <w:pPr>
            <w:pStyle w:val="TOC3"/>
            <w:tabs>
              <w:tab w:val="left" w:pos="1320"/>
              <w:tab w:val="right" w:leader="dot" w:pos="9350"/>
            </w:tabs>
            <w:rPr>
              <w:noProof/>
              <w:lang w:eastAsia="en-GB"/>
            </w:rPr>
          </w:pPr>
          <w:hyperlink w:anchor="_Toc513670383" w:history="1">
            <w:r w:rsidRPr="005C73BA">
              <w:rPr>
                <w:rStyle w:val="Hyperlink"/>
                <w:noProof/>
              </w:rPr>
              <w:t>4.6.2</w:t>
            </w:r>
            <w:r>
              <w:rPr>
                <w:noProof/>
                <w:lang w:eastAsia="en-GB"/>
              </w:rPr>
              <w:tab/>
            </w:r>
            <w:r w:rsidRPr="005C73BA">
              <w:rPr>
                <w:rStyle w:val="Hyperlink"/>
                <w:noProof/>
              </w:rPr>
              <w:t>GET (Single Resource)</w:t>
            </w:r>
            <w:r>
              <w:rPr>
                <w:noProof/>
                <w:webHidden/>
              </w:rPr>
              <w:tab/>
            </w:r>
            <w:r>
              <w:rPr>
                <w:noProof/>
                <w:webHidden/>
              </w:rPr>
              <w:fldChar w:fldCharType="begin"/>
            </w:r>
            <w:r>
              <w:rPr>
                <w:noProof/>
                <w:webHidden/>
              </w:rPr>
              <w:instrText xml:space="preserve"> PAGEREF _Toc513670383 \h </w:instrText>
            </w:r>
            <w:r>
              <w:rPr>
                <w:noProof/>
                <w:webHidden/>
              </w:rPr>
            </w:r>
            <w:r>
              <w:rPr>
                <w:noProof/>
                <w:webHidden/>
              </w:rPr>
              <w:fldChar w:fldCharType="separate"/>
            </w:r>
            <w:r>
              <w:rPr>
                <w:noProof/>
                <w:webHidden/>
              </w:rPr>
              <w:t>50</w:t>
            </w:r>
            <w:r>
              <w:rPr>
                <w:noProof/>
                <w:webHidden/>
              </w:rPr>
              <w:fldChar w:fldCharType="end"/>
            </w:r>
          </w:hyperlink>
        </w:p>
        <w:p w14:paraId="6B52624F" w14:textId="5C75030C" w:rsidR="0044383B" w:rsidRDefault="0044383B">
          <w:pPr>
            <w:pStyle w:val="TOC3"/>
            <w:tabs>
              <w:tab w:val="left" w:pos="1320"/>
              <w:tab w:val="right" w:leader="dot" w:pos="9350"/>
            </w:tabs>
            <w:rPr>
              <w:noProof/>
              <w:lang w:eastAsia="en-GB"/>
            </w:rPr>
          </w:pPr>
          <w:hyperlink w:anchor="_Toc513670384" w:history="1">
            <w:r w:rsidRPr="005C73BA">
              <w:rPr>
                <w:rStyle w:val="Hyperlink"/>
                <w:noProof/>
              </w:rPr>
              <w:t>4.6.3</w:t>
            </w:r>
            <w:r>
              <w:rPr>
                <w:noProof/>
                <w:lang w:eastAsia="en-GB"/>
              </w:rPr>
              <w:tab/>
            </w:r>
            <w:r w:rsidRPr="005C73BA">
              <w:rPr>
                <w:rStyle w:val="Hyperlink"/>
                <w:noProof/>
              </w:rPr>
              <w:t>HEAD</w:t>
            </w:r>
            <w:r>
              <w:rPr>
                <w:noProof/>
                <w:webHidden/>
              </w:rPr>
              <w:tab/>
            </w:r>
            <w:r>
              <w:rPr>
                <w:noProof/>
                <w:webHidden/>
              </w:rPr>
              <w:fldChar w:fldCharType="begin"/>
            </w:r>
            <w:r>
              <w:rPr>
                <w:noProof/>
                <w:webHidden/>
              </w:rPr>
              <w:instrText xml:space="preserve"> PAGEREF _Toc513670384 \h </w:instrText>
            </w:r>
            <w:r>
              <w:rPr>
                <w:noProof/>
                <w:webHidden/>
              </w:rPr>
            </w:r>
            <w:r>
              <w:rPr>
                <w:noProof/>
                <w:webHidden/>
              </w:rPr>
              <w:fldChar w:fldCharType="separate"/>
            </w:r>
            <w:r>
              <w:rPr>
                <w:noProof/>
                <w:webHidden/>
              </w:rPr>
              <w:t>51</w:t>
            </w:r>
            <w:r>
              <w:rPr>
                <w:noProof/>
                <w:webHidden/>
              </w:rPr>
              <w:fldChar w:fldCharType="end"/>
            </w:r>
          </w:hyperlink>
        </w:p>
        <w:p w14:paraId="52925E05" w14:textId="73C87035" w:rsidR="0044383B" w:rsidRDefault="0044383B">
          <w:pPr>
            <w:pStyle w:val="TOC3"/>
            <w:tabs>
              <w:tab w:val="left" w:pos="1320"/>
              <w:tab w:val="right" w:leader="dot" w:pos="9350"/>
            </w:tabs>
            <w:rPr>
              <w:noProof/>
              <w:lang w:eastAsia="en-GB"/>
            </w:rPr>
          </w:pPr>
          <w:hyperlink w:anchor="_Toc513670385" w:history="1">
            <w:r w:rsidRPr="005C73BA">
              <w:rPr>
                <w:rStyle w:val="Hyperlink"/>
                <w:noProof/>
              </w:rPr>
              <w:t>4.6.4</w:t>
            </w:r>
            <w:r>
              <w:rPr>
                <w:noProof/>
                <w:lang w:eastAsia="en-GB"/>
              </w:rPr>
              <w:tab/>
            </w:r>
            <w:r w:rsidRPr="005C73BA">
              <w:rPr>
                <w:rStyle w:val="Hyperlink"/>
                <w:noProof/>
              </w:rPr>
              <w:t>POST</w:t>
            </w:r>
            <w:r>
              <w:rPr>
                <w:noProof/>
                <w:webHidden/>
              </w:rPr>
              <w:tab/>
            </w:r>
            <w:r>
              <w:rPr>
                <w:noProof/>
                <w:webHidden/>
              </w:rPr>
              <w:fldChar w:fldCharType="begin"/>
            </w:r>
            <w:r>
              <w:rPr>
                <w:noProof/>
                <w:webHidden/>
              </w:rPr>
              <w:instrText xml:space="preserve"> PAGEREF _Toc513670385 \h </w:instrText>
            </w:r>
            <w:r>
              <w:rPr>
                <w:noProof/>
                <w:webHidden/>
              </w:rPr>
            </w:r>
            <w:r>
              <w:rPr>
                <w:noProof/>
                <w:webHidden/>
              </w:rPr>
              <w:fldChar w:fldCharType="separate"/>
            </w:r>
            <w:r>
              <w:rPr>
                <w:noProof/>
                <w:webHidden/>
              </w:rPr>
              <w:t>52</w:t>
            </w:r>
            <w:r>
              <w:rPr>
                <w:noProof/>
                <w:webHidden/>
              </w:rPr>
              <w:fldChar w:fldCharType="end"/>
            </w:r>
          </w:hyperlink>
        </w:p>
        <w:p w14:paraId="542DC041" w14:textId="18BA92DB" w:rsidR="0044383B" w:rsidRDefault="0044383B">
          <w:pPr>
            <w:pStyle w:val="TOC3"/>
            <w:tabs>
              <w:tab w:val="left" w:pos="1320"/>
              <w:tab w:val="right" w:leader="dot" w:pos="9350"/>
            </w:tabs>
            <w:rPr>
              <w:noProof/>
              <w:lang w:eastAsia="en-GB"/>
            </w:rPr>
          </w:pPr>
          <w:hyperlink w:anchor="_Toc513670386" w:history="1">
            <w:r w:rsidRPr="005C73BA">
              <w:rPr>
                <w:rStyle w:val="Hyperlink"/>
                <w:noProof/>
              </w:rPr>
              <w:t>4.6.5</w:t>
            </w:r>
            <w:r>
              <w:rPr>
                <w:noProof/>
                <w:lang w:eastAsia="en-GB"/>
              </w:rPr>
              <w:tab/>
            </w:r>
            <w:r w:rsidRPr="005C73BA">
              <w:rPr>
                <w:rStyle w:val="Hyperlink"/>
                <w:noProof/>
              </w:rPr>
              <w:t>PUT</w:t>
            </w:r>
            <w:r>
              <w:rPr>
                <w:noProof/>
                <w:webHidden/>
              </w:rPr>
              <w:tab/>
            </w:r>
            <w:r>
              <w:rPr>
                <w:noProof/>
                <w:webHidden/>
              </w:rPr>
              <w:fldChar w:fldCharType="begin"/>
            </w:r>
            <w:r>
              <w:rPr>
                <w:noProof/>
                <w:webHidden/>
              </w:rPr>
              <w:instrText xml:space="preserve"> PAGEREF _Toc513670386 \h </w:instrText>
            </w:r>
            <w:r>
              <w:rPr>
                <w:noProof/>
                <w:webHidden/>
              </w:rPr>
            </w:r>
            <w:r>
              <w:rPr>
                <w:noProof/>
                <w:webHidden/>
              </w:rPr>
              <w:fldChar w:fldCharType="separate"/>
            </w:r>
            <w:r>
              <w:rPr>
                <w:noProof/>
                <w:webHidden/>
              </w:rPr>
              <w:t>53</w:t>
            </w:r>
            <w:r>
              <w:rPr>
                <w:noProof/>
                <w:webHidden/>
              </w:rPr>
              <w:fldChar w:fldCharType="end"/>
            </w:r>
          </w:hyperlink>
        </w:p>
        <w:p w14:paraId="7A3560AA" w14:textId="495A806F" w:rsidR="0044383B" w:rsidRDefault="0044383B">
          <w:pPr>
            <w:pStyle w:val="TOC3"/>
            <w:tabs>
              <w:tab w:val="left" w:pos="1320"/>
              <w:tab w:val="right" w:leader="dot" w:pos="9350"/>
            </w:tabs>
            <w:rPr>
              <w:noProof/>
              <w:lang w:eastAsia="en-GB"/>
            </w:rPr>
          </w:pPr>
          <w:hyperlink w:anchor="_Toc513670387" w:history="1">
            <w:r w:rsidRPr="005C73BA">
              <w:rPr>
                <w:rStyle w:val="Hyperlink"/>
                <w:noProof/>
              </w:rPr>
              <w:t>4.6.6</w:t>
            </w:r>
            <w:r>
              <w:rPr>
                <w:noProof/>
                <w:lang w:eastAsia="en-GB"/>
              </w:rPr>
              <w:tab/>
            </w:r>
            <w:r w:rsidRPr="005C73BA">
              <w:rPr>
                <w:rStyle w:val="Hyperlink"/>
                <w:noProof/>
              </w:rPr>
              <w:t>PATCH</w:t>
            </w:r>
            <w:r>
              <w:rPr>
                <w:noProof/>
                <w:webHidden/>
              </w:rPr>
              <w:tab/>
            </w:r>
            <w:r>
              <w:rPr>
                <w:noProof/>
                <w:webHidden/>
              </w:rPr>
              <w:fldChar w:fldCharType="begin"/>
            </w:r>
            <w:r>
              <w:rPr>
                <w:noProof/>
                <w:webHidden/>
              </w:rPr>
              <w:instrText xml:space="preserve"> PAGEREF _Toc513670387 \h </w:instrText>
            </w:r>
            <w:r>
              <w:rPr>
                <w:noProof/>
                <w:webHidden/>
              </w:rPr>
            </w:r>
            <w:r>
              <w:rPr>
                <w:noProof/>
                <w:webHidden/>
              </w:rPr>
              <w:fldChar w:fldCharType="separate"/>
            </w:r>
            <w:r>
              <w:rPr>
                <w:noProof/>
                <w:webHidden/>
              </w:rPr>
              <w:t>54</w:t>
            </w:r>
            <w:r>
              <w:rPr>
                <w:noProof/>
                <w:webHidden/>
              </w:rPr>
              <w:fldChar w:fldCharType="end"/>
            </w:r>
          </w:hyperlink>
        </w:p>
        <w:p w14:paraId="6CCA5EE7" w14:textId="595EF6D1" w:rsidR="0044383B" w:rsidRDefault="0044383B">
          <w:pPr>
            <w:pStyle w:val="TOC3"/>
            <w:tabs>
              <w:tab w:val="left" w:pos="1320"/>
              <w:tab w:val="right" w:leader="dot" w:pos="9350"/>
            </w:tabs>
            <w:rPr>
              <w:noProof/>
              <w:lang w:eastAsia="en-GB"/>
            </w:rPr>
          </w:pPr>
          <w:hyperlink w:anchor="_Toc513670388" w:history="1">
            <w:r w:rsidRPr="005C73BA">
              <w:rPr>
                <w:rStyle w:val="Hyperlink"/>
                <w:noProof/>
              </w:rPr>
              <w:t>4.6.7</w:t>
            </w:r>
            <w:r>
              <w:rPr>
                <w:noProof/>
                <w:lang w:eastAsia="en-GB"/>
              </w:rPr>
              <w:tab/>
            </w:r>
            <w:r w:rsidRPr="005C73BA">
              <w:rPr>
                <w:rStyle w:val="Hyperlink"/>
                <w:noProof/>
              </w:rPr>
              <w:t>DELETE</w:t>
            </w:r>
            <w:r>
              <w:rPr>
                <w:noProof/>
                <w:webHidden/>
              </w:rPr>
              <w:tab/>
            </w:r>
            <w:r>
              <w:rPr>
                <w:noProof/>
                <w:webHidden/>
              </w:rPr>
              <w:fldChar w:fldCharType="begin"/>
            </w:r>
            <w:r>
              <w:rPr>
                <w:noProof/>
                <w:webHidden/>
              </w:rPr>
              <w:instrText xml:space="preserve"> PAGEREF _Toc513670388 \h </w:instrText>
            </w:r>
            <w:r>
              <w:rPr>
                <w:noProof/>
                <w:webHidden/>
              </w:rPr>
            </w:r>
            <w:r>
              <w:rPr>
                <w:noProof/>
                <w:webHidden/>
              </w:rPr>
              <w:fldChar w:fldCharType="separate"/>
            </w:r>
            <w:r>
              <w:rPr>
                <w:noProof/>
                <w:webHidden/>
              </w:rPr>
              <w:t>55</w:t>
            </w:r>
            <w:r>
              <w:rPr>
                <w:noProof/>
                <w:webHidden/>
              </w:rPr>
              <w:fldChar w:fldCharType="end"/>
            </w:r>
          </w:hyperlink>
        </w:p>
        <w:p w14:paraId="2AA7BB95" w14:textId="08434E8A" w:rsidR="0044383B" w:rsidRDefault="0044383B">
          <w:pPr>
            <w:pStyle w:val="TOC2"/>
            <w:tabs>
              <w:tab w:val="left" w:pos="880"/>
              <w:tab w:val="right" w:leader="dot" w:pos="9350"/>
            </w:tabs>
            <w:rPr>
              <w:noProof/>
              <w:lang w:eastAsia="en-GB"/>
            </w:rPr>
          </w:pPr>
          <w:hyperlink w:anchor="_Toc513670389" w:history="1">
            <w:r w:rsidRPr="005C73BA">
              <w:rPr>
                <w:rStyle w:val="Hyperlink"/>
                <w:noProof/>
              </w:rPr>
              <w:t>4.7</w:t>
            </w:r>
            <w:r>
              <w:rPr>
                <w:noProof/>
                <w:lang w:eastAsia="en-GB"/>
              </w:rPr>
              <w:tab/>
            </w:r>
            <w:r w:rsidRPr="005C73BA">
              <w:rPr>
                <w:rStyle w:val="Hyperlink"/>
                <w:noProof/>
              </w:rPr>
              <w:t>OPTIONS</w:t>
            </w:r>
            <w:r>
              <w:rPr>
                <w:noProof/>
                <w:webHidden/>
              </w:rPr>
              <w:tab/>
            </w:r>
            <w:r>
              <w:rPr>
                <w:noProof/>
                <w:webHidden/>
              </w:rPr>
              <w:fldChar w:fldCharType="begin"/>
            </w:r>
            <w:r>
              <w:rPr>
                <w:noProof/>
                <w:webHidden/>
              </w:rPr>
              <w:instrText xml:space="preserve"> PAGEREF _Toc513670389 \h </w:instrText>
            </w:r>
            <w:r>
              <w:rPr>
                <w:noProof/>
                <w:webHidden/>
              </w:rPr>
            </w:r>
            <w:r>
              <w:rPr>
                <w:noProof/>
                <w:webHidden/>
              </w:rPr>
              <w:fldChar w:fldCharType="separate"/>
            </w:r>
            <w:r>
              <w:rPr>
                <w:noProof/>
                <w:webHidden/>
              </w:rPr>
              <w:t>55</w:t>
            </w:r>
            <w:r>
              <w:rPr>
                <w:noProof/>
                <w:webHidden/>
              </w:rPr>
              <w:fldChar w:fldCharType="end"/>
            </w:r>
          </w:hyperlink>
        </w:p>
        <w:p w14:paraId="7FD3F9C0" w14:textId="19FB0246" w:rsidR="0044383B" w:rsidRDefault="0044383B">
          <w:pPr>
            <w:pStyle w:val="TOC3"/>
            <w:tabs>
              <w:tab w:val="left" w:pos="1320"/>
              <w:tab w:val="right" w:leader="dot" w:pos="9350"/>
            </w:tabs>
            <w:rPr>
              <w:noProof/>
              <w:lang w:eastAsia="en-GB"/>
            </w:rPr>
          </w:pPr>
          <w:hyperlink w:anchor="_Toc513670390" w:history="1">
            <w:r w:rsidRPr="005C73BA">
              <w:rPr>
                <w:rStyle w:val="Hyperlink"/>
                <w:noProof/>
              </w:rPr>
              <w:t>4.7.1</w:t>
            </w:r>
            <w:r>
              <w:rPr>
                <w:noProof/>
                <w:lang w:eastAsia="en-GB"/>
              </w:rPr>
              <w:tab/>
            </w:r>
            <w:r w:rsidRPr="005C73BA">
              <w:rPr>
                <w:rStyle w:val="Hyperlink"/>
                <w:noProof/>
              </w:rPr>
              <w:t>Strategies to Manage Huge Data</w:t>
            </w:r>
            <w:r>
              <w:rPr>
                <w:noProof/>
                <w:webHidden/>
              </w:rPr>
              <w:tab/>
            </w:r>
            <w:r>
              <w:rPr>
                <w:noProof/>
                <w:webHidden/>
              </w:rPr>
              <w:fldChar w:fldCharType="begin"/>
            </w:r>
            <w:r>
              <w:rPr>
                <w:noProof/>
                <w:webHidden/>
              </w:rPr>
              <w:instrText xml:space="preserve"> PAGEREF _Toc513670390 \h </w:instrText>
            </w:r>
            <w:r>
              <w:rPr>
                <w:noProof/>
                <w:webHidden/>
              </w:rPr>
            </w:r>
            <w:r>
              <w:rPr>
                <w:noProof/>
                <w:webHidden/>
              </w:rPr>
              <w:fldChar w:fldCharType="separate"/>
            </w:r>
            <w:r>
              <w:rPr>
                <w:noProof/>
                <w:webHidden/>
              </w:rPr>
              <w:t>56</w:t>
            </w:r>
            <w:r>
              <w:rPr>
                <w:noProof/>
                <w:webHidden/>
              </w:rPr>
              <w:fldChar w:fldCharType="end"/>
            </w:r>
          </w:hyperlink>
        </w:p>
        <w:p w14:paraId="0221248E" w14:textId="386F21D2" w:rsidR="0044383B" w:rsidRDefault="0044383B">
          <w:pPr>
            <w:pStyle w:val="TOC1"/>
            <w:tabs>
              <w:tab w:val="left" w:pos="440"/>
              <w:tab w:val="right" w:leader="dot" w:pos="9350"/>
            </w:tabs>
            <w:rPr>
              <w:noProof/>
              <w:lang w:eastAsia="en-GB"/>
            </w:rPr>
          </w:pPr>
          <w:hyperlink w:anchor="_Toc513670391" w:history="1">
            <w:r w:rsidRPr="005C73BA">
              <w:rPr>
                <w:rStyle w:val="Hyperlink"/>
                <w:noProof/>
              </w:rPr>
              <w:t>5</w:t>
            </w:r>
            <w:r>
              <w:rPr>
                <w:noProof/>
                <w:lang w:eastAsia="en-GB"/>
              </w:rPr>
              <w:tab/>
            </w:r>
            <w:r w:rsidRPr="005C73BA">
              <w:rPr>
                <w:rStyle w:val="Hyperlink"/>
                <w:noProof/>
              </w:rPr>
              <w:t>REST Service API Testing</w:t>
            </w:r>
            <w:r>
              <w:rPr>
                <w:noProof/>
                <w:webHidden/>
              </w:rPr>
              <w:tab/>
            </w:r>
            <w:r>
              <w:rPr>
                <w:noProof/>
                <w:webHidden/>
              </w:rPr>
              <w:fldChar w:fldCharType="begin"/>
            </w:r>
            <w:r>
              <w:rPr>
                <w:noProof/>
                <w:webHidden/>
              </w:rPr>
              <w:instrText xml:space="preserve"> PAGEREF _Toc513670391 \h </w:instrText>
            </w:r>
            <w:r>
              <w:rPr>
                <w:noProof/>
                <w:webHidden/>
              </w:rPr>
            </w:r>
            <w:r>
              <w:rPr>
                <w:noProof/>
                <w:webHidden/>
              </w:rPr>
              <w:fldChar w:fldCharType="separate"/>
            </w:r>
            <w:r>
              <w:rPr>
                <w:noProof/>
                <w:webHidden/>
              </w:rPr>
              <w:t>60</w:t>
            </w:r>
            <w:r>
              <w:rPr>
                <w:noProof/>
                <w:webHidden/>
              </w:rPr>
              <w:fldChar w:fldCharType="end"/>
            </w:r>
          </w:hyperlink>
        </w:p>
        <w:p w14:paraId="4C83FAFB" w14:textId="23117BAE" w:rsidR="0044383B" w:rsidRDefault="0044383B">
          <w:pPr>
            <w:pStyle w:val="TOC2"/>
            <w:tabs>
              <w:tab w:val="left" w:pos="880"/>
              <w:tab w:val="right" w:leader="dot" w:pos="9350"/>
            </w:tabs>
            <w:rPr>
              <w:noProof/>
              <w:lang w:eastAsia="en-GB"/>
            </w:rPr>
          </w:pPr>
          <w:hyperlink w:anchor="_Toc513670392" w:history="1">
            <w:r w:rsidRPr="005C73BA">
              <w:rPr>
                <w:rStyle w:val="Hyperlink"/>
                <w:noProof/>
              </w:rPr>
              <w:t>5.1</w:t>
            </w:r>
            <w:r>
              <w:rPr>
                <w:noProof/>
                <w:lang w:eastAsia="en-GB"/>
              </w:rPr>
              <w:tab/>
            </w:r>
            <w:r w:rsidRPr="005C73BA">
              <w:rPr>
                <w:rStyle w:val="Hyperlink"/>
                <w:noProof/>
              </w:rPr>
              <w:t>Back-end Service Testing Strategy</w:t>
            </w:r>
            <w:r>
              <w:rPr>
                <w:noProof/>
                <w:webHidden/>
              </w:rPr>
              <w:tab/>
            </w:r>
            <w:r>
              <w:rPr>
                <w:noProof/>
                <w:webHidden/>
              </w:rPr>
              <w:fldChar w:fldCharType="begin"/>
            </w:r>
            <w:r>
              <w:rPr>
                <w:noProof/>
                <w:webHidden/>
              </w:rPr>
              <w:instrText xml:space="preserve"> PAGEREF _Toc513670392 \h </w:instrText>
            </w:r>
            <w:r>
              <w:rPr>
                <w:noProof/>
                <w:webHidden/>
              </w:rPr>
            </w:r>
            <w:r>
              <w:rPr>
                <w:noProof/>
                <w:webHidden/>
              </w:rPr>
              <w:fldChar w:fldCharType="separate"/>
            </w:r>
            <w:r>
              <w:rPr>
                <w:noProof/>
                <w:webHidden/>
              </w:rPr>
              <w:t>60</w:t>
            </w:r>
            <w:r>
              <w:rPr>
                <w:noProof/>
                <w:webHidden/>
              </w:rPr>
              <w:fldChar w:fldCharType="end"/>
            </w:r>
          </w:hyperlink>
        </w:p>
        <w:p w14:paraId="7E404D24" w14:textId="2705D3F4" w:rsidR="0044383B" w:rsidRDefault="0044383B">
          <w:pPr>
            <w:pStyle w:val="TOC3"/>
            <w:tabs>
              <w:tab w:val="left" w:pos="1320"/>
              <w:tab w:val="right" w:leader="dot" w:pos="9350"/>
            </w:tabs>
            <w:rPr>
              <w:noProof/>
              <w:lang w:eastAsia="en-GB"/>
            </w:rPr>
          </w:pPr>
          <w:hyperlink w:anchor="_Toc513670393" w:history="1">
            <w:r w:rsidRPr="005C73BA">
              <w:rPr>
                <w:rStyle w:val="Hyperlink"/>
                <w:noProof/>
              </w:rPr>
              <w:t>5.1.1</w:t>
            </w:r>
            <w:r>
              <w:rPr>
                <w:noProof/>
                <w:lang w:eastAsia="en-GB"/>
              </w:rPr>
              <w:tab/>
            </w:r>
            <w:r w:rsidRPr="005C73BA">
              <w:rPr>
                <w:rStyle w:val="Hyperlink"/>
                <w:noProof/>
              </w:rPr>
              <w:t>Postman</w:t>
            </w:r>
            <w:r>
              <w:rPr>
                <w:noProof/>
                <w:webHidden/>
              </w:rPr>
              <w:tab/>
            </w:r>
            <w:r>
              <w:rPr>
                <w:noProof/>
                <w:webHidden/>
              </w:rPr>
              <w:fldChar w:fldCharType="begin"/>
            </w:r>
            <w:r>
              <w:rPr>
                <w:noProof/>
                <w:webHidden/>
              </w:rPr>
              <w:instrText xml:space="preserve"> PAGEREF _Toc513670393 \h </w:instrText>
            </w:r>
            <w:r>
              <w:rPr>
                <w:noProof/>
                <w:webHidden/>
              </w:rPr>
            </w:r>
            <w:r>
              <w:rPr>
                <w:noProof/>
                <w:webHidden/>
              </w:rPr>
              <w:fldChar w:fldCharType="separate"/>
            </w:r>
            <w:r>
              <w:rPr>
                <w:noProof/>
                <w:webHidden/>
              </w:rPr>
              <w:t>60</w:t>
            </w:r>
            <w:r>
              <w:rPr>
                <w:noProof/>
                <w:webHidden/>
              </w:rPr>
              <w:fldChar w:fldCharType="end"/>
            </w:r>
          </w:hyperlink>
        </w:p>
        <w:p w14:paraId="03DC6CBF" w14:textId="45912152" w:rsidR="0044383B" w:rsidRDefault="0044383B">
          <w:pPr>
            <w:pStyle w:val="TOC3"/>
            <w:tabs>
              <w:tab w:val="left" w:pos="1320"/>
              <w:tab w:val="right" w:leader="dot" w:pos="9350"/>
            </w:tabs>
            <w:rPr>
              <w:noProof/>
              <w:lang w:eastAsia="en-GB"/>
            </w:rPr>
          </w:pPr>
          <w:hyperlink w:anchor="_Toc513670394" w:history="1">
            <w:r w:rsidRPr="005C73BA">
              <w:rPr>
                <w:rStyle w:val="Hyperlink"/>
                <w:noProof/>
              </w:rPr>
              <w:t>5.1.2</w:t>
            </w:r>
            <w:r>
              <w:rPr>
                <w:noProof/>
                <w:lang w:eastAsia="en-GB"/>
              </w:rPr>
              <w:tab/>
            </w:r>
            <w:r w:rsidRPr="005C73BA">
              <w:rPr>
                <w:rStyle w:val="Hyperlink"/>
                <w:noProof/>
              </w:rPr>
              <w:t>Telerik Fiddler Web Debugger</w:t>
            </w:r>
            <w:r>
              <w:rPr>
                <w:noProof/>
                <w:webHidden/>
              </w:rPr>
              <w:tab/>
            </w:r>
            <w:r>
              <w:rPr>
                <w:noProof/>
                <w:webHidden/>
              </w:rPr>
              <w:fldChar w:fldCharType="begin"/>
            </w:r>
            <w:r>
              <w:rPr>
                <w:noProof/>
                <w:webHidden/>
              </w:rPr>
              <w:instrText xml:space="preserve"> PAGEREF _Toc513670394 \h </w:instrText>
            </w:r>
            <w:r>
              <w:rPr>
                <w:noProof/>
                <w:webHidden/>
              </w:rPr>
            </w:r>
            <w:r>
              <w:rPr>
                <w:noProof/>
                <w:webHidden/>
              </w:rPr>
              <w:fldChar w:fldCharType="separate"/>
            </w:r>
            <w:r>
              <w:rPr>
                <w:noProof/>
                <w:webHidden/>
              </w:rPr>
              <w:t>61</w:t>
            </w:r>
            <w:r>
              <w:rPr>
                <w:noProof/>
                <w:webHidden/>
              </w:rPr>
              <w:fldChar w:fldCharType="end"/>
            </w:r>
          </w:hyperlink>
        </w:p>
        <w:p w14:paraId="3A4488DE" w14:textId="1D84838E" w:rsidR="0044383B" w:rsidRDefault="0044383B">
          <w:pPr>
            <w:pStyle w:val="TOC2"/>
            <w:tabs>
              <w:tab w:val="left" w:pos="880"/>
              <w:tab w:val="right" w:leader="dot" w:pos="9350"/>
            </w:tabs>
            <w:rPr>
              <w:noProof/>
              <w:lang w:eastAsia="en-GB"/>
            </w:rPr>
          </w:pPr>
          <w:hyperlink w:anchor="_Toc513670395" w:history="1">
            <w:r w:rsidRPr="005C73BA">
              <w:rPr>
                <w:rStyle w:val="Hyperlink"/>
                <w:noProof/>
              </w:rPr>
              <w:t>5.2</w:t>
            </w:r>
            <w:r>
              <w:rPr>
                <w:noProof/>
                <w:lang w:eastAsia="en-GB"/>
              </w:rPr>
              <w:tab/>
            </w:r>
            <w:r w:rsidRPr="005C73BA">
              <w:rPr>
                <w:rStyle w:val="Hyperlink"/>
                <w:noProof/>
              </w:rPr>
              <w:t>Selected Test-Cases</w:t>
            </w:r>
            <w:r>
              <w:rPr>
                <w:noProof/>
                <w:webHidden/>
              </w:rPr>
              <w:tab/>
            </w:r>
            <w:r>
              <w:rPr>
                <w:noProof/>
                <w:webHidden/>
              </w:rPr>
              <w:fldChar w:fldCharType="begin"/>
            </w:r>
            <w:r>
              <w:rPr>
                <w:noProof/>
                <w:webHidden/>
              </w:rPr>
              <w:instrText xml:space="preserve"> PAGEREF _Toc513670395 \h </w:instrText>
            </w:r>
            <w:r>
              <w:rPr>
                <w:noProof/>
                <w:webHidden/>
              </w:rPr>
            </w:r>
            <w:r>
              <w:rPr>
                <w:noProof/>
                <w:webHidden/>
              </w:rPr>
              <w:fldChar w:fldCharType="separate"/>
            </w:r>
            <w:r>
              <w:rPr>
                <w:noProof/>
                <w:webHidden/>
              </w:rPr>
              <w:t>62</w:t>
            </w:r>
            <w:r>
              <w:rPr>
                <w:noProof/>
                <w:webHidden/>
              </w:rPr>
              <w:fldChar w:fldCharType="end"/>
            </w:r>
          </w:hyperlink>
        </w:p>
        <w:p w14:paraId="7243904D" w14:textId="14C650F4" w:rsidR="0044383B" w:rsidRDefault="0044383B">
          <w:pPr>
            <w:pStyle w:val="TOC3"/>
            <w:tabs>
              <w:tab w:val="left" w:pos="1320"/>
              <w:tab w:val="right" w:leader="dot" w:pos="9350"/>
            </w:tabs>
            <w:rPr>
              <w:noProof/>
              <w:lang w:eastAsia="en-GB"/>
            </w:rPr>
          </w:pPr>
          <w:hyperlink w:anchor="_Toc513670396" w:history="1">
            <w:r w:rsidRPr="005C73BA">
              <w:rPr>
                <w:rStyle w:val="Hyperlink"/>
                <w:noProof/>
              </w:rPr>
              <w:t>5.2.1</w:t>
            </w:r>
            <w:r>
              <w:rPr>
                <w:noProof/>
                <w:lang w:eastAsia="en-GB"/>
              </w:rPr>
              <w:tab/>
            </w:r>
            <w:r w:rsidRPr="005C73BA">
              <w:rPr>
                <w:rStyle w:val="Hyperlink"/>
                <w:noProof/>
              </w:rPr>
              <w:t>Test Case: POST – 201 – Create Account</w:t>
            </w:r>
            <w:r>
              <w:rPr>
                <w:noProof/>
                <w:webHidden/>
              </w:rPr>
              <w:tab/>
            </w:r>
            <w:r>
              <w:rPr>
                <w:noProof/>
                <w:webHidden/>
              </w:rPr>
              <w:fldChar w:fldCharType="begin"/>
            </w:r>
            <w:r>
              <w:rPr>
                <w:noProof/>
                <w:webHidden/>
              </w:rPr>
              <w:instrText xml:space="preserve"> PAGEREF _Toc513670396 \h </w:instrText>
            </w:r>
            <w:r>
              <w:rPr>
                <w:noProof/>
                <w:webHidden/>
              </w:rPr>
            </w:r>
            <w:r>
              <w:rPr>
                <w:noProof/>
                <w:webHidden/>
              </w:rPr>
              <w:fldChar w:fldCharType="separate"/>
            </w:r>
            <w:r>
              <w:rPr>
                <w:noProof/>
                <w:webHidden/>
              </w:rPr>
              <w:t>62</w:t>
            </w:r>
            <w:r>
              <w:rPr>
                <w:noProof/>
                <w:webHidden/>
              </w:rPr>
              <w:fldChar w:fldCharType="end"/>
            </w:r>
          </w:hyperlink>
        </w:p>
        <w:p w14:paraId="2503CA24" w14:textId="4E8F7B5D" w:rsidR="0044383B" w:rsidRDefault="0044383B">
          <w:pPr>
            <w:pStyle w:val="TOC3"/>
            <w:tabs>
              <w:tab w:val="left" w:pos="1320"/>
              <w:tab w:val="right" w:leader="dot" w:pos="9350"/>
            </w:tabs>
            <w:rPr>
              <w:noProof/>
              <w:lang w:eastAsia="en-GB"/>
            </w:rPr>
          </w:pPr>
          <w:hyperlink w:anchor="_Toc513670397" w:history="1">
            <w:r w:rsidRPr="005C73BA">
              <w:rPr>
                <w:rStyle w:val="Hyperlink"/>
                <w:noProof/>
              </w:rPr>
              <w:t>5.2.2</w:t>
            </w:r>
            <w:r>
              <w:rPr>
                <w:noProof/>
                <w:lang w:eastAsia="en-GB"/>
              </w:rPr>
              <w:tab/>
            </w:r>
            <w:r w:rsidRPr="005C73BA">
              <w:rPr>
                <w:rStyle w:val="Hyperlink"/>
                <w:noProof/>
              </w:rPr>
              <w:t>Test Case: POST – 422 – Create Account – Invalid Input</w:t>
            </w:r>
            <w:r>
              <w:rPr>
                <w:noProof/>
                <w:webHidden/>
              </w:rPr>
              <w:tab/>
            </w:r>
            <w:r>
              <w:rPr>
                <w:noProof/>
                <w:webHidden/>
              </w:rPr>
              <w:fldChar w:fldCharType="begin"/>
            </w:r>
            <w:r>
              <w:rPr>
                <w:noProof/>
                <w:webHidden/>
              </w:rPr>
              <w:instrText xml:space="preserve"> PAGEREF _Toc513670397 \h </w:instrText>
            </w:r>
            <w:r>
              <w:rPr>
                <w:noProof/>
                <w:webHidden/>
              </w:rPr>
            </w:r>
            <w:r>
              <w:rPr>
                <w:noProof/>
                <w:webHidden/>
              </w:rPr>
              <w:fldChar w:fldCharType="separate"/>
            </w:r>
            <w:r>
              <w:rPr>
                <w:noProof/>
                <w:webHidden/>
              </w:rPr>
              <w:t>63</w:t>
            </w:r>
            <w:r>
              <w:rPr>
                <w:noProof/>
                <w:webHidden/>
              </w:rPr>
              <w:fldChar w:fldCharType="end"/>
            </w:r>
          </w:hyperlink>
        </w:p>
        <w:p w14:paraId="1D6E9DC6" w14:textId="6AB07EBA" w:rsidR="0044383B" w:rsidRDefault="0044383B">
          <w:pPr>
            <w:pStyle w:val="TOC3"/>
            <w:tabs>
              <w:tab w:val="left" w:pos="1320"/>
              <w:tab w:val="right" w:leader="dot" w:pos="9350"/>
            </w:tabs>
            <w:rPr>
              <w:noProof/>
              <w:lang w:eastAsia="en-GB"/>
            </w:rPr>
          </w:pPr>
          <w:hyperlink w:anchor="_Toc513670398" w:history="1">
            <w:r w:rsidRPr="005C73BA">
              <w:rPr>
                <w:rStyle w:val="Hyperlink"/>
                <w:noProof/>
              </w:rPr>
              <w:t>5.2.3</w:t>
            </w:r>
            <w:r>
              <w:rPr>
                <w:noProof/>
                <w:lang w:eastAsia="en-GB"/>
              </w:rPr>
              <w:tab/>
            </w:r>
            <w:r w:rsidRPr="005C73BA">
              <w:rPr>
                <w:rStyle w:val="Hyperlink"/>
                <w:noProof/>
              </w:rPr>
              <w:t>Test Case: POST – 200 – User Logon with Valid Credentials</w:t>
            </w:r>
            <w:r>
              <w:rPr>
                <w:noProof/>
                <w:webHidden/>
              </w:rPr>
              <w:tab/>
            </w:r>
            <w:r>
              <w:rPr>
                <w:noProof/>
                <w:webHidden/>
              </w:rPr>
              <w:fldChar w:fldCharType="begin"/>
            </w:r>
            <w:r>
              <w:rPr>
                <w:noProof/>
                <w:webHidden/>
              </w:rPr>
              <w:instrText xml:space="preserve"> PAGEREF _Toc513670398 \h </w:instrText>
            </w:r>
            <w:r>
              <w:rPr>
                <w:noProof/>
                <w:webHidden/>
              </w:rPr>
            </w:r>
            <w:r>
              <w:rPr>
                <w:noProof/>
                <w:webHidden/>
              </w:rPr>
              <w:fldChar w:fldCharType="separate"/>
            </w:r>
            <w:r>
              <w:rPr>
                <w:noProof/>
                <w:webHidden/>
              </w:rPr>
              <w:t>64</w:t>
            </w:r>
            <w:r>
              <w:rPr>
                <w:noProof/>
                <w:webHidden/>
              </w:rPr>
              <w:fldChar w:fldCharType="end"/>
            </w:r>
          </w:hyperlink>
        </w:p>
        <w:p w14:paraId="37A76E7A" w14:textId="4B388334" w:rsidR="0044383B" w:rsidRDefault="0044383B">
          <w:pPr>
            <w:pStyle w:val="TOC3"/>
            <w:tabs>
              <w:tab w:val="left" w:pos="1320"/>
              <w:tab w:val="right" w:leader="dot" w:pos="9350"/>
            </w:tabs>
            <w:rPr>
              <w:noProof/>
              <w:lang w:eastAsia="en-GB"/>
            </w:rPr>
          </w:pPr>
          <w:hyperlink w:anchor="_Toc513670399" w:history="1">
            <w:r w:rsidRPr="005C73BA">
              <w:rPr>
                <w:rStyle w:val="Hyperlink"/>
                <w:noProof/>
              </w:rPr>
              <w:t>5.2.4</w:t>
            </w:r>
            <w:r>
              <w:rPr>
                <w:noProof/>
                <w:lang w:eastAsia="en-GB"/>
              </w:rPr>
              <w:tab/>
            </w:r>
            <w:r w:rsidRPr="005C73BA">
              <w:rPr>
                <w:rStyle w:val="Hyperlink"/>
                <w:noProof/>
              </w:rPr>
              <w:t>Test Case: POST – 401 – User Logon with Invalid Credentials</w:t>
            </w:r>
            <w:r>
              <w:rPr>
                <w:noProof/>
                <w:webHidden/>
              </w:rPr>
              <w:tab/>
            </w:r>
            <w:r>
              <w:rPr>
                <w:noProof/>
                <w:webHidden/>
              </w:rPr>
              <w:fldChar w:fldCharType="begin"/>
            </w:r>
            <w:r>
              <w:rPr>
                <w:noProof/>
                <w:webHidden/>
              </w:rPr>
              <w:instrText xml:space="preserve"> PAGEREF _Toc513670399 \h </w:instrText>
            </w:r>
            <w:r>
              <w:rPr>
                <w:noProof/>
                <w:webHidden/>
              </w:rPr>
            </w:r>
            <w:r>
              <w:rPr>
                <w:noProof/>
                <w:webHidden/>
              </w:rPr>
              <w:fldChar w:fldCharType="separate"/>
            </w:r>
            <w:r>
              <w:rPr>
                <w:noProof/>
                <w:webHidden/>
              </w:rPr>
              <w:t>65</w:t>
            </w:r>
            <w:r>
              <w:rPr>
                <w:noProof/>
                <w:webHidden/>
              </w:rPr>
              <w:fldChar w:fldCharType="end"/>
            </w:r>
          </w:hyperlink>
        </w:p>
        <w:p w14:paraId="2D4604FB" w14:textId="3EDE8CEE" w:rsidR="0044383B" w:rsidRDefault="0044383B">
          <w:pPr>
            <w:pStyle w:val="TOC3"/>
            <w:tabs>
              <w:tab w:val="left" w:pos="1320"/>
              <w:tab w:val="right" w:leader="dot" w:pos="9350"/>
            </w:tabs>
            <w:rPr>
              <w:noProof/>
              <w:lang w:eastAsia="en-GB"/>
            </w:rPr>
          </w:pPr>
          <w:hyperlink w:anchor="_Toc513670400" w:history="1">
            <w:r w:rsidRPr="005C73BA">
              <w:rPr>
                <w:rStyle w:val="Hyperlink"/>
                <w:noProof/>
              </w:rPr>
              <w:t>5.2.5</w:t>
            </w:r>
            <w:r>
              <w:rPr>
                <w:noProof/>
                <w:lang w:eastAsia="en-GB"/>
              </w:rPr>
              <w:tab/>
            </w:r>
            <w:r w:rsidRPr="005C73BA">
              <w:rPr>
                <w:rStyle w:val="Hyperlink"/>
                <w:noProof/>
              </w:rPr>
              <w:t>Test Case: POST – 201 – Create Group Task</w:t>
            </w:r>
            <w:r>
              <w:rPr>
                <w:noProof/>
                <w:webHidden/>
              </w:rPr>
              <w:tab/>
            </w:r>
            <w:r>
              <w:rPr>
                <w:noProof/>
                <w:webHidden/>
              </w:rPr>
              <w:fldChar w:fldCharType="begin"/>
            </w:r>
            <w:r>
              <w:rPr>
                <w:noProof/>
                <w:webHidden/>
              </w:rPr>
              <w:instrText xml:space="preserve"> PAGEREF _Toc513670400 \h </w:instrText>
            </w:r>
            <w:r>
              <w:rPr>
                <w:noProof/>
                <w:webHidden/>
              </w:rPr>
            </w:r>
            <w:r>
              <w:rPr>
                <w:noProof/>
                <w:webHidden/>
              </w:rPr>
              <w:fldChar w:fldCharType="separate"/>
            </w:r>
            <w:r>
              <w:rPr>
                <w:noProof/>
                <w:webHidden/>
              </w:rPr>
              <w:t>65</w:t>
            </w:r>
            <w:r>
              <w:rPr>
                <w:noProof/>
                <w:webHidden/>
              </w:rPr>
              <w:fldChar w:fldCharType="end"/>
            </w:r>
          </w:hyperlink>
        </w:p>
        <w:p w14:paraId="7239CFAC" w14:textId="7B088B09" w:rsidR="0044383B" w:rsidRDefault="0044383B">
          <w:pPr>
            <w:pStyle w:val="TOC3"/>
            <w:tabs>
              <w:tab w:val="left" w:pos="1320"/>
              <w:tab w:val="right" w:leader="dot" w:pos="9350"/>
            </w:tabs>
            <w:rPr>
              <w:noProof/>
              <w:lang w:eastAsia="en-GB"/>
            </w:rPr>
          </w:pPr>
          <w:hyperlink w:anchor="_Toc513670401" w:history="1">
            <w:r w:rsidRPr="005C73BA">
              <w:rPr>
                <w:rStyle w:val="Hyperlink"/>
                <w:noProof/>
              </w:rPr>
              <w:t>5.2.6</w:t>
            </w:r>
            <w:r>
              <w:rPr>
                <w:noProof/>
                <w:lang w:eastAsia="en-GB"/>
              </w:rPr>
              <w:tab/>
            </w:r>
            <w:r w:rsidRPr="005C73BA">
              <w:rPr>
                <w:rStyle w:val="Hyperlink"/>
                <w:noProof/>
              </w:rPr>
              <w:t>Test Case: GET – 200 – User Task (Single Resource)</w:t>
            </w:r>
            <w:r>
              <w:rPr>
                <w:noProof/>
                <w:webHidden/>
              </w:rPr>
              <w:tab/>
            </w:r>
            <w:r>
              <w:rPr>
                <w:noProof/>
                <w:webHidden/>
              </w:rPr>
              <w:fldChar w:fldCharType="begin"/>
            </w:r>
            <w:r>
              <w:rPr>
                <w:noProof/>
                <w:webHidden/>
              </w:rPr>
              <w:instrText xml:space="preserve"> PAGEREF _Toc513670401 \h </w:instrText>
            </w:r>
            <w:r>
              <w:rPr>
                <w:noProof/>
                <w:webHidden/>
              </w:rPr>
            </w:r>
            <w:r>
              <w:rPr>
                <w:noProof/>
                <w:webHidden/>
              </w:rPr>
              <w:fldChar w:fldCharType="separate"/>
            </w:r>
            <w:r>
              <w:rPr>
                <w:noProof/>
                <w:webHidden/>
              </w:rPr>
              <w:t>67</w:t>
            </w:r>
            <w:r>
              <w:rPr>
                <w:noProof/>
                <w:webHidden/>
              </w:rPr>
              <w:fldChar w:fldCharType="end"/>
            </w:r>
          </w:hyperlink>
        </w:p>
        <w:p w14:paraId="2EE0E60F" w14:textId="0222DF00" w:rsidR="0044383B" w:rsidRDefault="0044383B">
          <w:pPr>
            <w:pStyle w:val="TOC3"/>
            <w:tabs>
              <w:tab w:val="left" w:pos="1320"/>
              <w:tab w:val="right" w:leader="dot" w:pos="9350"/>
            </w:tabs>
            <w:rPr>
              <w:noProof/>
              <w:lang w:eastAsia="en-GB"/>
            </w:rPr>
          </w:pPr>
          <w:hyperlink w:anchor="_Toc513670402" w:history="1">
            <w:r w:rsidRPr="005C73BA">
              <w:rPr>
                <w:rStyle w:val="Hyperlink"/>
                <w:noProof/>
              </w:rPr>
              <w:t>5.2.7</w:t>
            </w:r>
            <w:r>
              <w:rPr>
                <w:noProof/>
                <w:lang w:eastAsia="en-GB"/>
              </w:rPr>
              <w:tab/>
            </w:r>
            <w:r w:rsidRPr="005C73BA">
              <w:rPr>
                <w:rStyle w:val="Hyperlink"/>
                <w:noProof/>
              </w:rPr>
              <w:t>Test Case: HEAD – 200 – User Task</w:t>
            </w:r>
            <w:r>
              <w:rPr>
                <w:noProof/>
                <w:webHidden/>
              </w:rPr>
              <w:tab/>
            </w:r>
            <w:r>
              <w:rPr>
                <w:noProof/>
                <w:webHidden/>
              </w:rPr>
              <w:fldChar w:fldCharType="begin"/>
            </w:r>
            <w:r>
              <w:rPr>
                <w:noProof/>
                <w:webHidden/>
              </w:rPr>
              <w:instrText xml:space="preserve"> PAGEREF _Toc513670402 \h </w:instrText>
            </w:r>
            <w:r>
              <w:rPr>
                <w:noProof/>
                <w:webHidden/>
              </w:rPr>
            </w:r>
            <w:r>
              <w:rPr>
                <w:noProof/>
                <w:webHidden/>
              </w:rPr>
              <w:fldChar w:fldCharType="separate"/>
            </w:r>
            <w:r>
              <w:rPr>
                <w:noProof/>
                <w:webHidden/>
              </w:rPr>
              <w:t>68</w:t>
            </w:r>
            <w:r>
              <w:rPr>
                <w:noProof/>
                <w:webHidden/>
              </w:rPr>
              <w:fldChar w:fldCharType="end"/>
            </w:r>
          </w:hyperlink>
        </w:p>
        <w:p w14:paraId="04E68892" w14:textId="42630D37" w:rsidR="0044383B" w:rsidRDefault="0044383B">
          <w:pPr>
            <w:pStyle w:val="TOC3"/>
            <w:tabs>
              <w:tab w:val="left" w:pos="1320"/>
              <w:tab w:val="right" w:leader="dot" w:pos="9350"/>
            </w:tabs>
            <w:rPr>
              <w:noProof/>
              <w:lang w:eastAsia="en-GB"/>
            </w:rPr>
          </w:pPr>
          <w:hyperlink w:anchor="_Toc513670403" w:history="1">
            <w:r w:rsidRPr="005C73BA">
              <w:rPr>
                <w:rStyle w:val="Hyperlink"/>
                <w:noProof/>
              </w:rPr>
              <w:t>5.2.8</w:t>
            </w:r>
            <w:r>
              <w:rPr>
                <w:noProof/>
                <w:lang w:eastAsia="en-GB"/>
              </w:rPr>
              <w:tab/>
            </w:r>
            <w:r w:rsidRPr="005C73BA">
              <w:rPr>
                <w:rStyle w:val="Hyperlink"/>
                <w:noProof/>
              </w:rPr>
              <w:t>Test Case: GET – 200 – User Groups (Collection Resource)</w:t>
            </w:r>
            <w:r>
              <w:rPr>
                <w:noProof/>
                <w:webHidden/>
              </w:rPr>
              <w:tab/>
            </w:r>
            <w:r>
              <w:rPr>
                <w:noProof/>
                <w:webHidden/>
              </w:rPr>
              <w:fldChar w:fldCharType="begin"/>
            </w:r>
            <w:r>
              <w:rPr>
                <w:noProof/>
                <w:webHidden/>
              </w:rPr>
              <w:instrText xml:space="preserve"> PAGEREF _Toc513670403 \h </w:instrText>
            </w:r>
            <w:r>
              <w:rPr>
                <w:noProof/>
                <w:webHidden/>
              </w:rPr>
            </w:r>
            <w:r>
              <w:rPr>
                <w:noProof/>
                <w:webHidden/>
              </w:rPr>
              <w:fldChar w:fldCharType="separate"/>
            </w:r>
            <w:r>
              <w:rPr>
                <w:noProof/>
                <w:webHidden/>
              </w:rPr>
              <w:t>68</w:t>
            </w:r>
            <w:r>
              <w:rPr>
                <w:noProof/>
                <w:webHidden/>
              </w:rPr>
              <w:fldChar w:fldCharType="end"/>
            </w:r>
          </w:hyperlink>
        </w:p>
        <w:p w14:paraId="1B120895" w14:textId="1AB757C2" w:rsidR="0044383B" w:rsidRDefault="0044383B">
          <w:pPr>
            <w:pStyle w:val="TOC3"/>
            <w:tabs>
              <w:tab w:val="left" w:pos="1320"/>
              <w:tab w:val="right" w:leader="dot" w:pos="9350"/>
            </w:tabs>
            <w:rPr>
              <w:noProof/>
              <w:lang w:eastAsia="en-GB"/>
            </w:rPr>
          </w:pPr>
          <w:hyperlink w:anchor="_Toc513670404" w:history="1">
            <w:r w:rsidRPr="005C73BA">
              <w:rPr>
                <w:rStyle w:val="Hyperlink"/>
                <w:noProof/>
              </w:rPr>
              <w:t>5.2.9</w:t>
            </w:r>
            <w:r>
              <w:rPr>
                <w:noProof/>
                <w:lang w:eastAsia="en-GB"/>
              </w:rPr>
              <w:tab/>
            </w:r>
            <w:r w:rsidRPr="005C73BA">
              <w:rPr>
                <w:rStyle w:val="Hyperlink"/>
                <w:noProof/>
              </w:rPr>
              <w:t>Use Case: OPTIONS – 204 – User Groups</w:t>
            </w:r>
            <w:r>
              <w:rPr>
                <w:noProof/>
                <w:webHidden/>
              </w:rPr>
              <w:tab/>
            </w:r>
            <w:r>
              <w:rPr>
                <w:noProof/>
                <w:webHidden/>
              </w:rPr>
              <w:fldChar w:fldCharType="begin"/>
            </w:r>
            <w:r>
              <w:rPr>
                <w:noProof/>
                <w:webHidden/>
              </w:rPr>
              <w:instrText xml:space="preserve"> PAGEREF _Toc513670404 \h </w:instrText>
            </w:r>
            <w:r>
              <w:rPr>
                <w:noProof/>
                <w:webHidden/>
              </w:rPr>
            </w:r>
            <w:r>
              <w:rPr>
                <w:noProof/>
                <w:webHidden/>
              </w:rPr>
              <w:fldChar w:fldCharType="separate"/>
            </w:r>
            <w:r>
              <w:rPr>
                <w:noProof/>
                <w:webHidden/>
              </w:rPr>
              <w:t>69</w:t>
            </w:r>
            <w:r>
              <w:rPr>
                <w:noProof/>
                <w:webHidden/>
              </w:rPr>
              <w:fldChar w:fldCharType="end"/>
            </w:r>
          </w:hyperlink>
        </w:p>
        <w:p w14:paraId="1DDFF0CE" w14:textId="506A28FF" w:rsidR="0044383B" w:rsidRDefault="0044383B">
          <w:pPr>
            <w:pStyle w:val="TOC3"/>
            <w:tabs>
              <w:tab w:val="left" w:pos="1320"/>
              <w:tab w:val="right" w:leader="dot" w:pos="9350"/>
            </w:tabs>
            <w:rPr>
              <w:noProof/>
              <w:lang w:eastAsia="en-GB"/>
            </w:rPr>
          </w:pPr>
          <w:hyperlink w:anchor="_Toc513670405" w:history="1">
            <w:r w:rsidRPr="005C73BA">
              <w:rPr>
                <w:rStyle w:val="Hyperlink"/>
                <w:noProof/>
              </w:rPr>
              <w:t>5.2.10</w:t>
            </w:r>
            <w:r>
              <w:rPr>
                <w:noProof/>
                <w:lang w:eastAsia="en-GB"/>
              </w:rPr>
              <w:tab/>
            </w:r>
            <w:r w:rsidRPr="005C73BA">
              <w:rPr>
                <w:rStyle w:val="Hyperlink"/>
                <w:noProof/>
              </w:rPr>
              <w:t>Test Case: GET – 200 –  Paging – User Tasks</w:t>
            </w:r>
            <w:r>
              <w:rPr>
                <w:noProof/>
                <w:webHidden/>
              </w:rPr>
              <w:tab/>
            </w:r>
            <w:r>
              <w:rPr>
                <w:noProof/>
                <w:webHidden/>
              </w:rPr>
              <w:fldChar w:fldCharType="begin"/>
            </w:r>
            <w:r>
              <w:rPr>
                <w:noProof/>
                <w:webHidden/>
              </w:rPr>
              <w:instrText xml:space="preserve"> PAGEREF _Toc513670405 \h </w:instrText>
            </w:r>
            <w:r>
              <w:rPr>
                <w:noProof/>
                <w:webHidden/>
              </w:rPr>
            </w:r>
            <w:r>
              <w:rPr>
                <w:noProof/>
                <w:webHidden/>
              </w:rPr>
              <w:fldChar w:fldCharType="separate"/>
            </w:r>
            <w:r>
              <w:rPr>
                <w:noProof/>
                <w:webHidden/>
              </w:rPr>
              <w:t>70</w:t>
            </w:r>
            <w:r>
              <w:rPr>
                <w:noProof/>
                <w:webHidden/>
              </w:rPr>
              <w:fldChar w:fldCharType="end"/>
            </w:r>
          </w:hyperlink>
        </w:p>
        <w:p w14:paraId="3325DCEA" w14:textId="6841390B" w:rsidR="0044383B" w:rsidRDefault="0044383B">
          <w:pPr>
            <w:pStyle w:val="TOC3"/>
            <w:tabs>
              <w:tab w:val="left" w:pos="1320"/>
              <w:tab w:val="right" w:leader="dot" w:pos="9350"/>
            </w:tabs>
            <w:rPr>
              <w:noProof/>
              <w:lang w:eastAsia="en-GB"/>
            </w:rPr>
          </w:pPr>
          <w:hyperlink w:anchor="_Toc513670406" w:history="1">
            <w:r w:rsidRPr="005C73BA">
              <w:rPr>
                <w:rStyle w:val="Hyperlink"/>
                <w:noProof/>
              </w:rPr>
              <w:t>5.2.11</w:t>
            </w:r>
            <w:r>
              <w:rPr>
                <w:noProof/>
                <w:lang w:eastAsia="en-GB"/>
              </w:rPr>
              <w:tab/>
            </w:r>
            <w:r w:rsidRPr="005C73BA">
              <w:rPr>
                <w:rStyle w:val="Hyperlink"/>
                <w:noProof/>
              </w:rPr>
              <w:t>Test Case: GET – 200 –  Paging &amp; Ordering – User Tasks</w:t>
            </w:r>
            <w:r>
              <w:rPr>
                <w:noProof/>
                <w:webHidden/>
              </w:rPr>
              <w:tab/>
            </w:r>
            <w:r>
              <w:rPr>
                <w:noProof/>
                <w:webHidden/>
              </w:rPr>
              <w:fldChar w:fldCharType="begin"/>
            </w:r>
            <w:r>
              <w:rPr>
                <w:noProof/>
                <w:webHidden/>
              </w:rPr>
              <w:instrText xml:space="preserve"> PAGEREF _Toc513670406 \h </w:instrText>
            </w:r>
            <w:r>
              <w:rPr>
                <w:noProof/>
                <w:webHidden/>
              </w:rPr>
            </w:r>
            <w:r>
              <w:rPr>
                <w:noProof/>
                <w:webHidden/>
              </w:rPr>
              <w:fldChar w:fldCharType="separate"/>
            </w:r>
            <w:r>
              <w:rPr>
                <w:noProof/>
                <w:webHidden/>
              </w:rPr>
              <w:t>72</w:t>
            </w:r>
            <w:r>
              <w:rPr>
                <w:noProof/>
                <w:webHidden/>
              </w:rPr>
              <w:fldChar w:fldCharType="end"/>
            </w:r>
          </w:hyperlink>
        </w:p>
        <w:p w14:paraId="4E98BAD3" w14:textId="418FA167" w:rsidR="0044383B" w:rsidRDefault="0044383B">
          <w:pPr>
            <w:pStyle w:val="TOC3"/>
            <w:tabs>
              <w:tab w:val="left" w:pos="1320"/>
              <w:tab w:val="right" w:leader="dot" w:pos="9350"/>
            </w:tabs>
            <w:rPr>
              <w:noProof/>
              <w:lang w:eastAsia="en-GB"/>
            </w:rPr>
          </w:pPr>
          <w:hyperlink w:anchor="_Toc513670407" w:history="1">
            <w:r w:rsidRPr="005C73BA">
              <w:rPr>
                <w:rStyle w:val="Hyperlink"/>
                <w:noProof/>
              </w:rPr>
              <w:t>5.2.12</w:t>
            </w:r>
            <w:r>
              <w:rPr>
                <w:noProof/>
                <w:lang w:eastAsia="en-GB"/>
              </w:rPr>
              <w:tab/>
            </w:r>
            <w:r w:rsidRPr="005C73BA">
              <w:rPr>
                <w:rStyle w:val="Hyperlink"/>
                <w:noProof/>
              </w:rPr>
              <w:t>Test Case: GET – 200 –  Paging , Ordering and Search Query – User Tasks</w:t>
            </w:r>
            <w:r>
              <w:rPr>
                <w:noProof/>
                <w:webHidden/>
              </w:rPr>
              <w:tab/>
            </w:r>
            <w:r>
              <w:rPr>
                <w:noProof/>
                <w:webHidden/>
              </w:rPr>
              <w:fldChar w:fldCharType="begin"/>
            </w:r>
            <w:r>
              <w:rPr>
                <w:noProof/>
                <w:webHidden/>
              </w:rPr>
              <w:instrText xml:space="preserve"> PAGEREF _Toc513670407 \h </w:instrText>
            </w:r>
            <w:r>
              <w:rPr>
                <w:noProof/>
                <w:webHidden/>
              </w:rPr>
            </w:r>
            <w:r>
              <w:rPr>
                <w:noProof/>
                <w:webHidden/>
              </w:rPr>
              <w:fldChar w:fldCharType="separate"/>
            </w:r>
            <w:r>
              <w:rPr>
                <w:noProof/>
                <w:webHidden/>
              </w:rPr>
              <w:t>74</w:t>
            </w:r>
            <w:r>
              <w:rPr>
                <w:noProof/>
                <w:webHidden/>
              </w:rPr>
              <w:fldChar w:fldCharType="end"/>
            </w:r>
          </w:hyperlink>
        </w:p>
        <w:p w14:paraId="544404DF" w14:textId="1B372285" w:rsidR="0044383B" w:rsidRDefault="0044383B">
          <w:pPr>
            <w:pStyle w:val="TOC3"/>
            <w:tabs>
              <w:tab w:val="left" w:pos="1320"/>
              <w:tab w:val="right" w:leader="dot" w:pos="9350"/>
            </w:tabs>
            <w:rPr>
              <w:noProof/>
              <w:lang w:eastAsia="en-GB"/>
            </w:rPr>
          </w:pPr>
          <w:hyperlink w:anchor="_Toc513670408" w:history="1">
            <w:r w:rsidRPr="005C73BA">
              <w:rPr>
                <w:rStyle w:val="Hyperlink"/>
                <w:noProof/>
              </w:rPr>
              <w:t>5.2.13</w:t>
            </w:r>
            <w:r>
              <w:rPr>
                <w:noProof/>
                <w:lang w:eastAsia="en-GB"/>
              </w:rPr>
              <w:tab/>
            </w:r>
            <w:r w:rsidRPr="005C73BA">
              <w:rPr>
                <w:rStyle w:val="Hyperlink"/>
                <w:noProof/>
              </w:rPr>
              <w:t>Use Case: DELETE – 204 – User Groups</w:t>
            </w:r>
            <w:r>
              <w:rPr>
                <w:noProof/>
                <w:webHidden/>
              </w:rPr>
              <w:tab/>
            </w:r>
            <w:r>
              <w:rPr>
                <w:noProof/>
                <w:webHidden/>
              </w:rPr>
              <w:fldChar w:fldCharType="begin"/>
            </w:r>
            <w:r>
              <w:rPr>
                <w:noProof/>
                <w:webHidden/>
              </w:rPr>
              <w:instrText xml:space="preserve"> PAGEREF _Toc513670408 \h </w:instrText>
            </w:r>
            <w:r>
              <w:rPr>
                <w:noProof/>
                <w:webHidden/>
              </w:rPr>
            </w:r>
            <w:r>
              <w:rPr>
                <w:noProof/>
                <w:webHidden/>
              </w:rPr>
              <w:fldChar w:fldCharType="separate"/>
            </w:r>
            <w:r>
              <w:rPr>
                <w:noProof/>
                <w:webHidden/>
              </w:rPr>
              <w:t>76</w:t>
            </w:r>
            <w:r>
              <w:rPr>
                <w:noProof/>
                <w:webHidden/>
              </w:rPr>
              <w:fldChar w:fldCharType="end"/>
            </w:r>
          </w:hyperlink>
        </w:p>
        <w:p w14:paraId="507BBF25" w14:textId="0B2CA19C" w:rsidR="0044383B" w:rsidRDefault="0044383B">
          <w:pPr>
            <w:pStyle w:val="TOC3"/>
            <w:tabs>
              <w:tab w:val="left" w:pos="1320"/>
              <w:tab w:val="right" w:leader="dot" w:pos="9350"/>
            </w:tabs>
            <w:rPr>
              <w:noProof/>
              <w:lang w:eastAsia="en-GB"/>
            </w:rPr>
          </w:pPr>
          <w:hyperlink w:anchor="_Toc513670409" w:history="1">
            <w:r w:rsidRPr="005C73BA">
              <w:rPr>
                <w:rStyle w:val="Hyperlink"/>
                <w:noProof/>
              </w:rPr>
              <w:t>5.2.14</w:t>
            </w:r>
            <w:r>
              <w:rPr>
                <w:noProof/>
                <w:lang w:eastAsia="en-GB"/>
              </w:rPr>
              <w:tab/>
            </w:r>
            <w:r w:rsidRPr="005C73BA">
              <w:rPr>
                <w:rStyle w:val="Hyperlink"/>
                <w:noProof/>
              </w:rPr>
              <w:t>Use Case: PUT – 200 – Profile</w:t>
            </w:r>
            <w:r>
              <w:rPr>
                <w:noProof/>
                <w:webHidden/>
              </w:rPr>
              <w:tab/>
            </w:r>
            <w:r>
              <w:rPr>
                <w:noProof/>
                <w:webHidden/>
              </w:rPr>
              <w:fldChar w:fldCharType="begin"/>
            </w:r>
            <w:r>
              <w:rPr>
                <w:noProof/>
                <w:webHidden/>
              </w:rPr>
              <w:instrText xml:space="preserve"> PAGEREF _Toc513670409 \h </w:instrText>
            </w:r>
            <w:r>
              <w:rPr>
                <w:noProof/>
                <w:webHidden/>
              </w:rPr>
            </w:r>
            <w:r>
              <w:rPr>
                <w:noProof/>
                <w:webHidden/>
              </w:rPr>
              <w:fldChar w:fldCharType="separate"/>
            </w:r>
            <w:r>
              <w:rPr>
                <w:noProof/>
                <w:webHidden/>
              </w:rPr>
              <w:t>77</w:t>
            </w:r>
            <w:r>
              <w:rPr>
                <w:noProof/>
                <w:webHidden/>
              </w:rPr>
              <w:fldChar w:fldCharType="end"/>
            </w:r>
          </w:hyperlink>
        </w:p>
        <w:p w14:paraId="3660CA01" w14:textId="4BDD8763" w:rsidR="0044383B" w:rsidRDefault="0044383B">
          <w:pPr>
            <w:pStyle w:val="TOC3"/>
            <w:tabs>
              <w:tab w:val="left" w:pos="1320"/>
              <w:tab w:val="right" w:leader="dot" w:pos="9350"/>
            </w:tabs>
            <w:rPr>
              <w:noProof/>
              <w:lang w:eastAsia="en-GB"/>
            </w:rPr>
          </w:pPr>
          <w:hyperlink w:anchor="_Toc513670410" w:history="1">
            <w:r w:rsidRPr="005C73BA">
              <w:rPr>
                <w:rStyle w:val="Hyperlink"/>
                <w:noProof/>
              </w:rPr>
              <w:t>5.2.15</w:t>
            </w:r>
            <w:r>
              <w:rPr>
                <w:noProof/>
                <w:lang w:eastAsia="en-GB"/>
              </w:rPr>
              <w:tab/>
            </w:r>
            <w:r w:rsidRPr="005C73BA">
              <w:rPr>
                <w:rStyle w:val="Hyperlink"/>
                <w:noProof/>
              </w:rPr>
              <w:t>Use Case: PATCH – 204 – Profile</w:t>
            </w:r>
            <w:r>
              <w:rPr>
                <w:noProof/>
                <w:webHidden/>
              </w:rPr>
              <w:tab/>
            </w:r>
            <w:r>
              <w:rPr>
                <w:noProof/>
                <w:webHidden/>
              </w:rPr>
              <w:fldChar w:fldCharType="begin"/>
            </w:r>
            <w:r>
              <w:rPr>
                <w:noProof/>
                <w:webHidden/>
              </w:rPr>
              <w:instrText xml:space="preserve"> PAGEREF _Toc513670410 \h </w:instrText>
            </w:r>
            <w:r>
              <w:rPr>
                <w:noProof/>
                <w:webHidden/>
              </w:rPr>
            </w:r>
            <w:r>
              <w:rPr>
                <w:noProof/>
                <w:webHidden/>
              </w:rPr>
              <w:fldChar w:fldCharType="separate"/>
            </w:r>
            <w:r>
              <w:rPr>
                <w:noProof/>
                <w:webHidden/>
              </w:rPr>
              <w:t>77</w:t>
            </w:r>
            <w:r>
              <w:rPr>
                <w:noProof/>
                <w:webHidden/>
              </w:rPr>
              <w:fldChar w:fldCharType="end"/>
            </w:r>
          </w:hyperlink>
        </w:p>
        <w:p w14:paraId="3A3260DB" w14:textId="5E98DBC1" w:rsidR="0044383B" w:rsidRDefault="0044383B">
          <w:pPr>
            <w:pStyle w:val="TOC3"/>
            <w:tabs>
              <w:tab w:val="left" w:pos="1320"/>
              <w:tab w:val="right" w:leader="dot" w:pos="9350"/>
            </w:tabs>
            <w:rPr>
              <w:noProof/>
              <w:lang w:eastAsia="en-GB"/>
            </w:rPr>
          </w:pPr>
          <w:hyperlink w:anchor="_Toc513670411" w:history="1">
            <w:r w:rsidRPr="005C73BA">
              <w:rPr>
                <w:rStyle w:val="Hyperlink"/>
                <w:noProof/>
              </w:rPr>
              <w:t>5.2.16</w:t>
            </w:r>
            <w:r>
              <w:rPr>
                <w:noProof/>
                <w:lang w:eastAsia="en-GB"/>
              </w:rPr>
              <w:tab/>
            </w:r>
            <w:r w:rsidRPr="005C73BA">
              <w:rPr>
                <w:rStyle w:val="Hyperlink"/>
                <w:noProof/>
              </w:rPr>
              <w:t>Use Case: GET after Patch – 204 – Profile</w:t>
            </w:r>
            <w:r>
              <w:rPr>
                <w:noProof/>
                <w:webHidden/>
              </w:rPr>
              <w:tab/>
            </w:r>
            <w:r>
              <w:rPr>
                <w:noProof/>
                <w:webHidden/>
              </w:rPr>
              <w:fldChar w:fldCharType="begin"/>
            </w:r>
            <w:r>
              <w:rPr>
                <w:noProof/>
                <w:webHidden/>
              </w:rPr>
              <w:instrText xml:space="preserve"> PAGEREF _Toc513670411 \h </w:instrText>
            </w:r>
            <w:r>
              <w:rPr>
                <w:noProof/>
                <w:webHidden/>
              </w:rPr>
            </w:r>
            <w:r>
              <w:rPr>
                <w:noProof/>
                <w:webHidden/>
              </w:rPr>
              <w:fldChar w:fldCharType="separate"/>
            </w:r>
            <w:r>
              <w:rPr>
                <w:noProof/>
                <w:webHidden/>
              </w:rPr>
              <w:t>78</w:t>
            </w:r>
            <w:r>
              <w:rPr>
                <w:noProof/>
                <w:webHidden/>
              </w:rPr>
              <w:fldChar w:fldCharType="end"/>
            </w:r>
          </w:hyperlink>
        </w:p>
        <w:p w14:paraId="39BA78E4" w14:textId="5D9C60BC" w:rsidR="0044383B" w:rsidRDefault="0044383B">
          <w:pPr>
            <w:pStyle w:val="TOC3"/>
            <w:tabs>
              <w:tab w:val="left" w:pos="1320"/>
              <w:tab w:val="right" w:leader="dot" w:pos="9350"/>
            </w:tabs>
            <w:rPr>
              <w:noProof/>
              <w:lang w:eastAsia="en-GB"/>
            </w:rPr>
          </w:pPr>
          <w:hyperlink w:anchor="_Toc513670412" w:history="1">
            <w:r w:rsidRPr="005C73BA">
              <w:rPr>
                <w:rStyle w:val="Hyperlink"/>
                <w:noProof/>
              </w:rPr>
              <w:t>5.2.17</w:t>
            </w:r>
            <w:r>
              <w:rPr>
                <w:noProof/>
                <w:lang w:eastAsia="en-GB"/>
              </w:rPr>
              <w:tab/>
            </w:r>
            <w:r w:rsidRPr="005C73BA">
              <w:rPr>
                <w:rStyle w:val="Hyperlink"/>
                <w:noProof/>
              </w:rPr>
              <w:t>Use Case: POST –  409 –  Duplicate Group Membership</w:t>
            </w:r>
            <w:r>
              <w:rPr>
                <w:noProof/>
                <w:webHidden/>
              </w:rPr>
              <w:tab/>
            </w:r>
            <w:r>
              <w:rPr>
                <w:noProof/>
                <w:webHidden/>
              </w:rPr>
              <w:fldChar w:fldCharType="begin"/>
            </w:r>
            <w:r>
              <w:rPr>
                <w:noProof/>
                <w:webHidden/>
              </w:rPr>
              <w:instrText xml:space="preserve"> PAGEREF _Toc513670412 \h </w:instrText>
            </w:r>
            <w:r>
              <w:rPr>
                <w:noProof/>
                <w:webHidden/>
              </w:rPr>
            </w:r>
            <w:r>
              <w:rPr>
                <w:noProof/>
                <w:webHidden/>
              </w:rPr>
              <w:fldChar w:fldCharType="separate"/>
            </w:r>
            <w:r>
              <w:rPr>
                <w:noProof/>
                <w:webHidden/>
              </w:rPr>
              <w:t>79</w:t>
            </w:r>
            <w:r>
              <w:rPr>
                <w:noProof/>
                <w:webHidden/>
              </w:rPr>
              <w:fldChar w:fldCharType="end"/>
            </w:r>
          </w:hyperlink>
        </w:p>
        <w:p w14:paraId="41BC99AC" w14:textId="33A4DE10" w:rsidR="0044383B" w:rsidRDefault="0044383B">
          <w:pPr>
            <w:pStyle w:val="TOC3"/>
            <w:tabs>
              <w:tab w:val="left" w:pos="1320"/>
              <w:tab w:val="right" w:leader="dot" w:pos="9350"/>
            </w:tabs>
            <w:rPr>
              <w:noProof/>
              <w:lang w:eastAsia="en-GB"/>
            </w:rPr>
          </w:pPr>
          <w:hyperlink w:anchor="_Toc513670413" w:history="1">
            <w:r w:rsidRPr="005C73BA">
              <w:rPr>
                <w:rStyle w:val="Hyperlink"/>
                <w:noProof/>
              </w:rPr>
              <w:t>5.2.18</w:t>
            </w:r>
            <w:r>
              <w:rPr>
                <w:noProof/>
                <w:lang w:eastAsia="en-GB"/>
              </w:rPr>
              <w:tab/>
            </w:r>
            <w:r w:rsidRPr="005C73BA">
              <w:rPr>
                <w:rStyle w:val="Hyperlink"/>
                <w:noProof/>
              </w:rPr>
              <w:t>Use Case: GET –  404 –  Non-existing resource</w:t>
            </w:r>
            <w:r>
              <w:rPr>
                <w:noProof/>
                <w:webHidden/>
              </w:rPr>
              <w:tab/>
            </w:r>
            <w:r>
              <w:rPr>
                <w:noProof/>
                <w:webHidden/>
              </w:rPr>
              <w:fldChar w:fldCharType="begin"/>
            </w:r>
            <w:r>
              <w:rPr>
                <w:noProof/>
                <w:webHidden/>
              </w:rPr>
              <w:instrText xml:space="preserve"> PAGEREF _Toc513670413 \h </w:instrText>
            </w:r>
            <w:r>
              <w:rPr>
                <w:noProof/>
                <w:webHidden/>
              </w:rPr>
            </w:r>
            <w:r>
              <w:rPr>
                <w:noProof/>
                <w:webHidden/>
              </w:rPr>
              <w:fldChar w:fldCharType="separate"/>
            </w:r>
            <w:r>
              <w:rPr>
                <w:noProof/>
                <w:webHidden/>
              </w:rPr>
              <w:t>80</w:t>
            </w:r>
            <w:r>
              <w:rPr>
                <w:noProof/>
                <w:webHidden/>
              </w:rPr>
              <w:fldChar w:fldCharType="end"/>
            </w:r>
          </w:hyperlink>
        </w:p>
        <w:p w14:paraId="7B6022F6" w14:textId="55C56AB8" w:rsidR="0044383B" w:rsidRDefault="0044383B">
          <w:pPr>
            <w:pStyle w:val="TOC3"/>
            <w:tabs>
              <w:tab w:val="left" w:pos="1320"/>
              <w:tab w:val="right" w:leader="dot" w:pos="9350"/>
            </w:tabs>
            <w:rPr>
              <w:noProof/>
              <w:lang w:eastAsia="en-GB"/>
            </w:rPr>
          </w:pPr>
          <w:hyperlink w:anchor="_Toc513670414" w:history="1">
            <w:r w:rsidRPr="005C73BA">
              <w:rPr>
                <w:rStyle w:val="Hyperlink"/>
                <w:noProof/>
              </w:rPr>
              <w:t>5.2.19</w:t>
            </w:r>
            <w:r>
              <w:rPr>
                <w:noProof/>
                <w:lang w:eastAsia="en-GB"/>
              </w:rPr>
              <w:tab/>
            </w:r>
            <w:r w:rsidRPr="005C73BA">
              <w:rPr>
                <w:rStyle w:val="Hyperlink"/>
                <w:noProof/>
              </w:rPr>
              <w:t>Use Case: 500 Unexpected Server Error</w:t>
            </w:r>
            <w:r>
              <w:rPr>
                <w:noProof/>
                <w:webHidden/>
              </w:rPr>
              <w:tab/>
            </w:r>
            <w:r>
              <w:rPr>
                <w:noProof/>
                <w:webHidden/>
              </w:rPr>
              <w:fldChar w:fldCharType="begin"/>
            </w:r>
            <w:r>
              <w:rPr>
                <w:noProof/>
                <w:webHidden/>
              </w:rPr>
              <w:instrText xml:space="preserve"> PAGEREF _Toc513670414 \h </w:instrText>
            </w:r>
            <w:r>
              <w:rPr>
                <w:noProof/>
                <w:webHidden/>
              </w:rPr>
            </w:r>
            <w:r>
              <w:rPr>
                <w:noProof/>
                <w:webHidden/>
              </w:rPr>
              <w:fldChar w:fldCharType="separate"/>
            </w:r>
            <w:r>
              <w:rPr>
                <w:noProof/>
                <w:webHidden/>
              </w:rPr>
              <w:t>81</w:t>
            </w:r>
            <w:r>
              <w:rPr>
                <w:noProof/>
                <w:webHidden/>
              </w:rPr>
              <w:fldChar w:fldCharType="end"/>
            </w:r>
          </w:hyperlink>
        </w:p>
        <w:p w14:paraId="322A4283" w14:textId="107EBA2F" w:rsidR="0044383B" w:rsidRDefault="0044383B">
          <w:pPr>
            <w:pStyle w:val="TOC1"/>
            <w:tabs>
              <w:tab w:val="left" w:pos="440"/>
              <w:tab w:val="right" w:leader="dot" w:pos="9350"/>
            </w:tabs>
            <w:rPr>
              <w:noProof/>
              <w:lang w:eastAsia="en-GB"/>
            </w:rPr>
          </w:pPr>
          <w:hyperlink w:anchor="_Toc513670415" w:history="1">
            <w:r w:rsidRPr="005C73BA">
              <w:rPr>
                <w:rStyle w:val="Hyperlink"/>
                <w:noProof/>
              </w:rPr>
              <w:t>6</w:t>
            </w:r>
            <w:r>
              <w:rPr>
                <w:noProof/>
                <w:lang w:eastAsia="en-GB"/>
              </w:rPr>
              <w:tab/>
            </w:r>
            <w:r w:rsidRPr="005C73BA">
              <w:rPr>
                <w:rStyle w:val="Hyperlink"/>
                <w:noProof/>
              </w:rPr>
              <w:t>REST Service API Documentation</w:t>
            </w:r>
            <w:r>
              <w:rPr>
                <w:noProof/>
                <w:webHidden/>
              </w:rPr>
              <w:tab/>
            </w:r>
            <w:r>
              <w:rPr>
                <w:noProof/>
                <w:webHidden/>
              </w:rPr>
              <w:fldChar w:fldCharType="begin"/>
            </w:r>
            <w:r>
              <w:rPr>
                <w:noProof/>
                <w:webHidden/>
              </w:rPr>
              <w:instrText xml:space="preserve"> PAGEREF _Toc513670415 \h </w:instrText>
            </w:r>
            <w:r>
              <w:rPr>
                <w:noProof/>
                <w:webHidden/>
              </w:rPr>
            </w:r>
            <w:r>
              <w:rPr>
                <w:noProof/>
                <w:webHidden/>
              </w:rPr>
              <w:fldChar w:fldCharType="separate"/>
            </w:r>
            <w:r>
              <w:rPr>
                <w:noProof/>
                <w:webHidden/>
              </w:rPr>
              <w:t>83</w:t>
            </w:r>
            <w:r>
              <w:rPr>
                <w:noProof/>
                <w:webHidden/>
              </w:rPr>
              <w:fldChar w:fldCharType="end"/>
            </w:r>
          </w:hyperlink>
        </w:p>
        <w:p w14:paraId="1A465AE8" w14:textId="1366ADA4" w:rsidR="0044383B" w:rsidRDefault="0044383B">
          <w:pPr>
            <w:pStyle w:val="TOC1"/>
            <w:tabs>
              <w:tab w:val="left" w:pos="440"/>
              <w:tab w:val="right" w:leader="dot" w:pos="9350"/>
            </w:tabs>
            <w:rPr>
              <w:noProof/>
              <w:lang w:eastAsia="en-GB"/>
            </w:rPr>
          </w:pPr>
          <w:hyperlink w:anchor="_Toc513670416" w:history="1">
            <w:r w:rsidRPr="005C73BA">
              <w:rPr>
                <w:rStyle w:val="Hyperlink"/>
                <w:noProof/>
              </w:rPr>
              <w:t>7</w:t>
            </w:r>
            <w:r>
              <w:rPr>
                <w:noProof/>
                <w:lang w:eastAsia="en-GB"/>
              </w:rPr>
              <w:tab/>
            </w:r>
            <w:r w:rsidRPr="005C73BA">
              <w:rPr>
                <w:rStyle w:val="Hyperlink"/>
                <w:noProof/>
              </w:rPr>
              <w:t>Concluding Our Project</w:t>
            </w:r>
            <w:r>
              <w:rPr>
                <w:noProof/>
                <w:webHidden/>
              </w:rPr>
              <w:tab/>
            </w:r>
            <w:r>
              <w:rPr>
                <w:noProof/>
                <w:webHidden/>
              </w:rPr>
              <w:fldChar w:fldCharType="begin"/>
            </w:r>
            <w:r>
              <w:rPr>
                <w:noProof/>
                <w:webHidden/>
              </w:rPr>
              <w:instrText xml:space="preserve"> PAGEREF _Toc513670416 \h </w:instrText>
            </w:r>
            <w:r>
              <w:rPr>
                <w:noProof/>
                <w:webHidden/>
              </w:rPr>
            </w:r>
            <w:r>
              <w:rPr>
                <w:noProof/>
                <w:webHidden/>
              </w:rPr>
              <w:fldChar w:fldCharType="separate"/>
            </w:r>
            <w:r>
              <w:rPr>
                <w:noProof/>
                <w:webHidden/>
              </w:rPr>
              <w:t>84</w:t>
            </w:r>
            <w:r>
              <w:rPr>
                <w:noProof/>
                <w:webHidden/>
              </w:rPr>
              <w:fldChar w:fldCharType="end"/>
            </w:r>
          </w:hyperlink>
        </w:p>
        <w:p w14:paraId="181A3C6B" w14:textId="6104BFA3" w:rsidR="0044383B" w:rsidRDefault="0044383B">
          <w:pPr>
            <w:pStyle w:val="TOC1"/>
            <w:tabs>
              <w:tab w:val="right" w:leader="dot" w:pos="9350"/>
            </w:tabs>
            <w:rPr>
              <w:noProof/>
              <w:lang w:eastAsia="en-GB"/>
            </w:rPr>
          </w:pPr>
          <w:hyperlink w:anchor="_Toc513670417" w:history="1">
            <w:r w:rsidRPr="005C73BA">
              <w:rPr>
                <w:rStyle w:val="Hyperlink"/>
                <w:noProof/>
              </w:rPr>
              <w:t>Annexure A –T-SQL Script For DB Creation Generated By EF tools</w:t>
            </w:r>
            <w:r>
              <w:rPr>
                <w:noProof/>
                <w:webHidden/>
              </w:rPr>
              <w:tab/>
            </w:r>
            <w:r>
              <w:rPr>
                <w:noProof/>
                <w:webHidden/>
              </w:rPr>
              <w:fldChar w:fldCharType="begin"/>
            </w:r>
            <w:r>
              <w:rPr>
                <w:noProof/>
                <w:webHidden/>
              </w:rPr>
              <w:instrText xml:space="preserve"> PAGEREF _Toc513670417 \h </w:instrText>
            </w:r>
            <w:r>
              <w:rPr>
                <w:noProof/>
                <w:webHidden/>
              </w:rPr>
            </w:r>
            <w:r>
              <w:rPr>
                <w:noProof/>
                <w:webHidden/>
              </w:rPr>
              <w:fldChar w:fldCharType="separate"/>
            </w:r>
            <w:r>
              <w:rPr>
                <w:noProof/>
                <w:webHidden/>
              </w:rPr>
              <w:t>87</w:t>
            </w:r>
            <w:r>
              <w:rPr>
                <w:noProof/>
                <w:webHidden/>
              </w:rPr>
              <w:fldChar w:fldCharType="end"/>
            </w:r>
          </w:hyperlink>
        </w:p>
        <w:p w14:paraId="3151FF2D" w14:textId="3B4263FE" w:rsidR="00987347" w:rsidRDefault="00C61BB8" w:rsidP="00987347">
          <w:pPr>
            <w:rPr>
              <w:noProof/>
            </w:rPr>
          </w:pPr>
          <w:r>
            <w:rPr>
              <w:b/>
              <w:bCs/>
              <w:noProof/>
            </w:rPr>
            <w:fldChar w:fldCharType="end"/>
          </w:r>
        </w:p>
      </w:sdtContent>
    </w:sdt>
    <w:p w14:paraId="245761AE" w14:textId="77777777" w:rsidR="003A3F3C" w:rsidRPr="00987347" w:rsidRDefault="003A3F3C" w:rsidP="00987347">
      <w:r>
        <w:br w:type="page"/>
      </w:r>
    </w:p>
    <w:p w14:paraId="71732D2F" w14:textId="47FAB907" w:rsidR="00522521" w:rsidRDefault="00522521" w:rsidP="00A1579B">
      <w:pPr>
        <w:pStyle w:val="Heading1"/>
      </w:pPr>
      <w:bookmarkStart w:id="1" w:name="_Ref512199268"/>
      <w:bookmarkStart w:id="2" w:name="_Ref512199321"/>
      <w:bookmarkStart w:id="3" w:name="_Ref512199331"/>
      <w:bookmarkStart w:id="4" w:name="_Toc513670308"/>
      <w:r w:rsidRPr="006230D7">
        <w:lastRenderedPageBreak/>
        <w:t>Introduction</w:t>
      </w:r>
      <w:bookmarkEnd w:id="1"/>
      <w:bookmarkEnd w:id="2"/>
      <w:bookmarkEnd w:id="3"/>
      <w:bookmarkEnd w:id="4"/>
    </w:p>
    <w:p w14:paraId="41F67635" w14:textId="5A024156" w:rsidR="00441923" w:rsidRDefault="00167BD4" w:rsidP="00441923">
      <w:pPr>
        <w:pStyle w:val="Heading2"/>
      </w:pPr>
      <w:bookmarkStart w:id="5" w:name="_Ref512186068"/>
      <w:bookmarkStart w:id="6" w:name="_Toc513670309"/>
      <w:r>
        <w:t>B</w:t>
      </w:r>
      <w:r w:rsidR="00441923">
        <w:t>ackground</w:t>
      </w:r>
      <w:bookmarkEnd w:id="5"/>
      <w:bookmarkEnd w:id="6"/>
    </w:p>
    <w:p w14:paraId="2C2A7EC6" w14:textId="1613C67A" w:rsidR="00441923" w:rsidRDefault="00441923" w:rsidP="00441923">
      <w:pPr>
        <w:pStyle w:val="Heading3"/>
      </w:pPr>
      <w:bookmarkStart w:id="7" w:name="_Toc513670310"/>
      <w:r>
        <w:t>Monolithic Applications</w:t>
      </w:r>
      <w:bookmarkEnd w:id="7"/>
    </w:p>
    <w:p w14:paraId="13DB8595" w14:textId="429BD3DB" w:rsidR="00296774" w:rsidRDefault="00296774" w:rsidP="00F67F86">
      <w:r>
        <w:t xml:space="preserve">Early computers </w:t>
      </w:r>
      <w:r w:rsidR="00F67F86">
        <w:t xml:space="preserve">had limited processing, storage and communication capabilities. </w:t>
      </w:r>
      <w:r w:rsidR="0053121F">
        <w:t>Despite</w:t>
      </w:r>
      <w:r w:rsidR="00F67F86">
        <w:t>, they were too expensive and too large in size for individuals to own or maintain. Hence, they were used only within the</w:t>
      </w:r>
      <w:r w:rsidR="0053121F">
        <w:t xml:space="preserve"> large</w:t>
      </w:r>
      <w:r w:rsidR="00F67F86">
        <w:t xml:space="preserve"> organisations. The software systems were </w:t>
      </w:r>
      <w:r w:rsidR="00F67F86" w:rsidRPr="00C40791">
        <w:t>monolithic</w:t>
      </w:r>
      <w:r w:rsidR="00206582">
        <w:t xml:space="preserve"> where </w:t>
      </w:r>
      <w:r w:rsidR="00B95584">
        <w:t>functionally distinct concepts,</w:t>
      </w:r>
      <w:r w:rsidR="00044252">
        <w:t xml:space="preserve"> e.g. data persistence and retrieval, business logic</w:t>
      </w:r>
      <w:r w:rsidR="00B95584">
        <w:t>,</w:t>
      </w:r>
      <w:r w:rsidR="00044252">
        <w:t xml:space="preserve"> user interface,</w:t>
      </w:r>
      <w:r w:rsidR="00B95584">
        <w:t xml:space="preserve"> error handling and logging,</w:t>
      </w:r>
      <w:r w:rsidR="00044252">
        <w:t xml:space="preserve"> </w:t>
      </w:r>
      <w:r w:rsidR="0017541B">
        <w:t>were</w:t>
      </w:r>
      <w:r w:rsidR="00044252">
        <w:t xml:space="preserve"> strongly interwoven without any clear boundaries</w:t>
      </w:r>
      <w:r w:rsidR="006C246B">
        <w:t xml:space="preserve"> or</w:t>
      </w:r>
      <w:r w:rsidR="00ED2102">
        <w:t xml:space="preserve"> </w:t>
      </w:r>
      <w:r w:rsidR="00B95584">
        <w:t>architectural</w:t>
      </w:r>
      <w:r w:rsidR="00ED2102">
        <w:t xml:space="preserve"> separation</w:t>
      </w:r>
      <w:r w:rsidR="00044252">
        <w:t xml:space="preserve">. </w:t>
      </w:r>
      <w:r w:rsidR="006C246B">
        <w:t>Business requirements would change rarely and hence the software systems. It was very common that a version of software remained useful for the business for years</w:t>
      </w:r>
      <w:r w:rsidR="009A1E85">
        <w:t>,</w:t>
      </w:r>
      <w:r w:rsidR="00765637">
        <w:t xml:space="preserve"> </w:t>
      </w:r>
      <w:r w:rsidR="002A288E">
        <w:t>so</w:t>
      </w:r>
      <w:r w:rsidR="006C246B">
        <w:t xml:space="preserve"> monolithic applications worked</w:t>
      </w:r>
      <w:r w:rsidR="00765637">
        <w:t xml:space="preserve"> really well</w:t>
      </w:r>
      <w:r w:rsidR="006C246B">
        <w:t xml:space="preserve">. </w:t>
      </w:r>
    </w:p>
    <w:p w14:paraId="7FA7B612" w14:textId="3430EF3A" w:rsidR="00B73F11" w:rsidRDefault="00DE4829" w:rsidP="00B73F11">
      <w:pPr>
        <w:keepNext/>
        <w:jc w:val="center"/>
      </w:pPr>
      <w:r>
        <w:object w:dxaOrig="4276" w:dyaOrig="5686" w14:anchorId="352AF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4pt;height:309.6pt" o:ole="">
            <v:imagedata r:id="rId11" o:title=""/>
          </v:shape>
          <o:OLEObject Type="Embed" ProgID="Visio.Drawing.15" ShapeID="_x0000_i1025" DrawAspect="Content" ObjectID="_1587414743" r:id="rId12"/>
        </w:object>
      </w:r>
    </w:p>
    <w:p w14:paraId="6F1B3DF1" w14:textId="6B35B367" w:rsidR="00CF3D60" w:rsidRDefault="00B73F11" w:rsidP="00B73F11">
      <w:pPr>
        <w:pStyle w:val="Caption"/>
        <w:jc w:val="center"/>
      </w:pPr>
      <w:bookmarkStart w:id="8" w:name="_Ref512783387"/>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1</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1</w:t>
      </w:r>
      <w:r w:rsidR="00CD1791">
        <w:fldChar w:fldCharType="end"/>
      </w:r>
      <w:bookmarkEnd w:id="8"/>
      <w:r>
        <w:t>Monolithic Architecture</w:t>
      </w:r>
    </w:p>
    <w:p w14:paraId="021ACEB7" w14:textId="66856D27" w:rsidR="004754DA" w:rsidRDefault="004754DA" w:rsidP="004754DA">
      <w:pPr>
        <w:pStyle w:val="Heading3"/>
      </w:pPr>
      <w:bookmarkStart w:id="9" w:name="_Toc513670311"/>
      <w:r>
        <w:t>Information Technology</w:t>
      </w:r>
      <w:bookmarkEnd w:id="9"/>
    </w:p>
    <w:p w14:paraId="36E6A1D4" w14:textId="710C3A75" w:rsidR="00C4402B" w:rsidRDefault="0053121F" w:rsidP="00F64F19">
      <w:r>
        <w:t>Over the last few decades, computing technology has seen dramatic advancement. Computing devices are becoming smaller and smaller in physical size, cheaper in cost but growing in computational power, data storage capacity and communication capabilities. The introduction of the Internet provided a global communication infrastructure</w:t>
      </w:r>
      <w:r w:rsidR="007127DF">
        <w:t>. These factors together gave birth to</w:t>
      </w:r>
      <w:r w:rsidR="00215897">
        <w:t xml:space="preserve"> the </w:t>
      </w:r>
      <w:r w:rsidR="00215897" w:rsidRPr="00C40791">
        <w:t>Information Technology</w:t>
      </w:r>
      <w:r w:rsidR="00215897">
        <w:t xml:space="preserve"> which </w:t>
      </w:r>
      <w:r w:rsidR="00215897">
        <w:lastRenderedPageBreak/>
        <w:t>involves “the development, maintenance and use of computer systems, software and networks for the processing and distribution of data”</w:t>
      </w:r>
      <w:r w:rsidR="00215897">
        <w:rPr>
          <w:rStyle w:val="FootnoteReference"/>
        </w:rPr>
        <w:footnoteReference w:id="1"/>
      </w:r>
      <w:r w:rsidR="00215897">
        <w:t xml:space="preserve">. </w:t>
      </w:r>
    </w:p>
    <w:p w14:paraId="7D2B9382" w14:textId="0A952BB1" w:rsidR="004754DA" w:rsidRDefault="004754DA" w:rsidP="004754DA">
      <w:pPr>
        <w:pStyle w:val="Heading3"/>
      </w:pPr>
      <w:bookmarkStart w:id="10" w:name="_Toc513670312"/>
      <w:r>
        <w:t>Distributed Systems</w:t>
      </w:r>
      <w:bookmarkEnd w:id="10"/>
    </w:p>
    <w:p w14:paraId="0F7DE249" w14:textId="4DED1F8C" w:rsidR="00215897" w:rsidRDefault="00F64F19" w:rsidP="0088658D">
      <w:r>
        <w:t xml:space="preserve">The powerful devices and global communication network infrastructure revolutionised the business </w:t>
      </w:r>
      <w:r w:rsidR="007D51E7">
        <w:t>information and management systems</w:t>
      </w:r>
      <w:r>
        <w:t>. It was now possible for organisations to have geographically isolated locations with</w:t>
      </w:r>
      <w:r w:rsidR="0088658D">
        <w:t xml:space="preserve"> “autonomous computers, connected through a network and distribution middleware, which enabled computers to coordinate their activities and to share the resources of the system, so that users perceive the system as a single, integrated computing facility.”</w:t>
      </w:r>
      <w:r w:rsidR="00137400">
        <w:rPr>
          <w:rStyle w:val="FootnoteReference"/>
        </w:rPr>
        <w:footnoteReference w:id="2"/>
      </w:r>
    </w:p>
    <w:p w14:paraId="1935FFD0" w14:textId="077B950A" w:rsidR="00FD153D" w:rsidRDefault="00DE4829" w:rsidP="00FD153D">
      <w:pPr>
        <w:keepNext/>
        <w:jc w:val="center"/>
      </w:pPr>
      <w:r>
        <w:object w:dxaOrig="8131" w:dyaOrig="9286" w14:anchorId="0E686CD3">
          <v:shape id="_x0000_i1026" type="#_x0000_t75" style="width:338.4pt;height:388.8pt" o:ole="">
            <v:imagedata r:id="rId13" o:title=""/>
          </v:shape>
          <o:OLEObject Type="Embed" ProgID="Visio.Drawing.15" ShapeID="_x0000_i1026" DrawAspect="Content" ObjectID="_1587414744" r:id="rId14"/>
        </w:object>
      </w:r>
    </w:p>
    <w:p w14:paraId="1CE0135B" w14:textId="617F7B0A" w:rsidR="0003413F" w:rsidRDefault="00FD153D" w:rsidP="00FD153D">
      <w:pPr>
        <w:pStyle w:val="Caption"/>
        <w:jc w:val="center"/>
      </w:pPr>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1</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2</w:t>
      </w:r>
      <w:r w:rsidR="00CD1791">
        <w:fldChar w:fldCharType="end"/>
      </w:r>
      <w:r w:rsidR="00C0609E">
        <w:t xml:space="preserve"> </w:t>
      </w:r>
      <w:r>
        <w:t>Distributed Software Architecture</w:t>
      </w:r>
    </w:p>
    <w:p w14:paraId="46D90ABD" w14:textId="5931F085" w:rsidR="00215897" w:rsidRDefault="000977FD" w:rsidP="00012166">
      <w:pPr>
        <w:pStyle w:val="Heading3"/>
      </w:pPr>
      <w:bookmarkStart w:id="11" w:name="_Toc513670313"/>
      <w:r>
        <w:t>Rise</w:t>
      </w:r>
      <w:r w:rsidR="009A1E85">
        <w:t xml:space="preserve"> of Computing Devices</w:t>
      </w:r>
      <w:bookmarkEnd w:id="11"/>
    </w:p>
    <w:p w14:paraId="29DD33C1" w14:textId="54564688" w:rsidR="009A1E85" w:rsidRDefault="004B6F20" w:rsidP="004B6F20">
      <w:r>
        <w:t>Once thought to be of the interest of large enterprises, computing technology has now become a household commodity. With the introduction of smart</w:t>
      </w:r>
      <w:r w:rsidR="009A1E85">
        <w:t xml:space="preserve"> hand-held</w:t>
      </w:r>
      <w:r>
        <w:t xml:space="preserve"> devices computing devices are now </w:t>
      </w:r>
      <w:r>
        <w:lastRenderedPageBreak/>
        <w:t>personal pocket-items. This has changed software requirements of the business organisations. The market has become competitive.</w:t>
      </w:r>
      <w:r w:rsidR="009A1E85">
        <w:t xml:space="preserve"> The businesses have to reach vast customer-base across the globe.</w:t>
      </w:r>
      <w:r>
        <w:t xml:space="preserve"> </w:t>
      </w:r>
    </w:p>
    <w:p w14:paraId="730EEE04" w14:textId="77777777" w:rsidR="000977FD" w:rsidRDefault="000977FD" w:rsidP="000977FD">
      <w:pPr>
        <w:keepNext/>
        <w:jc w:val="center"/>
      </w:pPr>
      <w:r>
        <w:rPr>
          <w:noProof/>
        </w:rPr>
        <w:drawing>
          <wp:inline distT="0" distB="0" distL="0" distR="0" wp14:anchorId="773FEA2C" wp14:editId="2711FFF6">
            <wp:extent cx="4378867" cy="2369489"/>
            <wp:effectExtent l="0" t="0" r="3175" b="0"/>
            <wp:docPr id="3" name="Picture 3" descr="Image result for smart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smart devic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8590" cy="2390984"/>
                    </a:xfrm>
                    <a:prstGeom prst="rect">
                      <a:avLst/>
                    </a:prstGeom>
                    <a:noFill/>
                    <a:ln>
                      <a:noFill/>
                    </a:ln>
                  </pic:spPr>
                </pic:pic>
              </a:graphicData>
            </a:graphic>
          </wp:inline>
        </w:drawing>
      </w:r>
    </w:p>
    <w:p w14:paraId="7428E515" w14:textId="280C1549" w:rsidR="000977FD" w:rsidRDefault="000977FD" w:rsidP="000977FD">
      <w:pPr>
        <w:pStyle w:val="Caption"/>
        <w:jc w:val="center"/>
      </w:pPr>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1</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3</w:t>
      </w:r>
      <w:r w:rsidR="00CD1791">
        <w:fldChar w:fldCharType="end"/>
      </w:r>
      <w:r>
        <w:t xml:space="preserve"> Computing/Smart devices</w:t>
      </w:r>
    </w:p>
    <w:p w14:paraId="623B9480" w14:textId="50F6BBF4" w:rsidR="009A1E85" w:rsidRDefault="009A1E85" w:rsidP="009A1E85">
      <w:pPr>
        <w:pStyle w:val="Heading3"/>
      </w:pPr>
      <w:bookmarkStart w:id="12" w:name="_Toc513670314"/>
      <w:r>
        <w:t>Heterogeneity</w:t>
      </w:r>
      <w:bookmarkEnd w:id="12"/>
    </w:p>
    <w:p w14:paraId="60483088" w14:textId="3BB1F266" w:rsidR="009A1E85" w:rsidRDefault="009A1E85" w:rsidP="00B72563">
      <w:r w:rsidRPr="009A1E85">
        <w:t xml:space="preserve">Lots of devices and manufacturers means lots of operating platforms and lots of software development frameworks. This poses the challenge of interoperability. </w:t>
      </w:r>
      <w:r>
        <w:t xml:space="preserve">Today’s ideal software systems have to be platform independent and capable of </w:t>
      </w:r>
      <w:r w:rsidR="00DF632D">
        <w:t xml:space="preserve">communicating and working with systems built using various frameworks and running on various platforms. </w:t>
      </w:r>
      <w:r w:rsidRPr="009A1E85">
        <w:t xml:space="preserve">As organisation’s customer base grows so does the </w:t>
      </w:r>
      <w:r w:rsidR="00B72563">
        <w:t xml:space="preserve">need for system interoperability, to ensure that business is able to reach customer owning different devices running on different platform. </w:t>
      </w:r>
    </w:p>
    <w:p w14:paraId="2762CC95" w14:textId="19679D4A" w:rsidR="009A1E85" w:rsidRDefault="00B72563" w:rsidP="00B72563">
      <w:pPr>
        <w:pStyle w:val="Heading3"/>
      </w:pPr>
      <w:bookmarkStart w:id="13" w:name="_Toc513670315"/>
      <w:r>
        <w:t>System Agility</w:t>
      </w:r>
      <w:bookmarkEnd w:id="13"/>
    </w:p>
    <w:p w14:paraId="0CFF6C9C" w14:textId="0259D804" w:rsidR="00DF632D" w:rsidRDefault="004B6F20" w:rsidP="009A1E85">
      <w:r>
        <w:t>To keep going alongside the competitors, organisations have to change their marketing strategy and product presentation quickly and continuously. This requires the software systems that are agile and responsive, that can be changed quickly with or without the need of redeployment</w:t>
      </w:r>
      <w:r w:rsidR="00B72563">
        <w:t>; or support Continuous Integration and Delivery.</w:t>
      </w:r>
    </w:p>
    <w:p w14:paraId="4BC0D231" w14:textId="47E62AC2" w:rsidR="00977508" w:rsidRDefault="00977508" w:rsidP="00977508">
      <w:pPr>
        <w:pStyle w:val="Heading3"/>
      </w:pPr>
      <w:bookmarkStart w:id="14" w:name="_Toc513670316"/>
      <w:r>
        <w:t>Cloud</w:t>
      </w:r>
      <w:r w:rsidR="00E7352C">
        <w:t xml:space="preserve"> Computing</w:t>
      </w:r>
      <w:bookmarkEnd w:id="14"/>
    </w:p>
    <w:p w14:paraId="0A219010" w14:textId="1D56638D" w:rsidR="00977508" w:rsidRDefault="00A72E59" w:rsidP="00977508">
      <w:r>
        <w:t>Traditionally businesses hosted their own on-premises computing infrastructure. For stable software system</w:t>
      </w:r>
      <w:r w:rsidR="006B55C0">
        <w:t>s</w:t>
      </w:r>
      <w:r>
        <w:t xml:space="preserve"> this was </w:t>
      </w:r>
      <w:r w:rsidR="009A71A1">
        <w:t>feasible both financially and technicall</w:t>
      </w:r>
      <w:r w:rsidR="00835935">
        <w:t>y</w:t>
      </w:r>
      <w:r>
        <w:t xml:space="preserve">. But as the need grew for system agility companies start looking at maintenance and upgradation of on-site computing infrastructure as a continuous financial and technical pressure. This motivated the introduction of cloud computing where specialist organisation hosted and managed computing infrastructure which and be leased by the other business organisations. This shifted the responsibility of system maintenance and upgradation from consumer organisations to the cloud providers. Cloud offered kind of elastic resources that can grow or shrink on demand. </w:t>
      </w:r>
      <w:r w:rsidR="00FE425B">
        <w:t>The consumer organisations have to pay only what they consume. This is why a huge number of organisations have moved to cloud over last decade and process of migration to cloud still continuous. Although cloud offered a scalable infrastructure it does not come out of the box. The software architecture has to be cloud friendly to take full advantage of scalable cloud infrastructure.</w:t>
      </w:r>
    </w:p>
    <w:p w14:paraId="7FC686A9" w14:textId="63FDA87F" w:rsidR="0074586E" w:rsidRDefault="0074586E" w:rsidP="00DF632D">
      <w:pPr>
        <w:pStyle w:val="Heading3"/>
      </w:pPr>
      <w:bookmarkStart w:id="15" w:name="_Toc513670317"/>
      <w:r>
        <w:lastRenderedPageBreak/>
        <w:t>Service Oriented Architecture (SOA)</w:t>
      </w:r>
      <w:bookmarkEnd w:id="15"/>
    </w:p>
    <w:p w14:paraId="12E31D22" w14:textId="7E2504B9" w:rsidR="00D67FB5" w:rsidRDefault="0074586E" w:rsidP="00C41E72">
      <w:pPr>
        <w:rPr>
          <w:rFonts w:ascii="Calibri" w:hAnsi="Calibri" w:cs="Calibri"/>
          <w:color w:val="000000"/>
        </w:rPr>
      </w:pPr>
      <w:r>
        <w:t>Unfortunately, monolithic applications lack</w:t>
      </w:r>
      <w:r w:rsidR="00A332E1">
        <w:t>ed</w:t>
      </w:r>
      <w:r>
        <w:t xml:space="preserve"> the architectural separation of concerns, therefore unable to become distributed systems. M</w:t>
      </w:r>
      <w:r w:rsidRPr="0074586E">
        <w:rPr>
          <w:rFonts w:ascii="Calibri" w:hAnsi="Calibri" w:cs="Calibri"/>
          <w:color w:val="000000"/>
        </w:rPr>
        <w:t>onolithic software systems a</w:t>
      </w:r>
      <w:r w:rsidR="00201C9C">
        <w:rPr>
          <w:rFonts w:ascii="Calibri" w:hAnsi="Calibri" w:cs="Calibri"/>
          <w:color w:val="000000"/>
        </w:rPr>
        <w:t>re</w:t>
      </w:r>
      <w:r w:rsidR="00A332E1">
        <w:rPr>
          <w:rFonts w:ascii="Calibri" w:hAnsi="Calibri" w:cs="Calibri"/>
          <w:color w:val="000000"/>
        </w:rPr>
        <w:t xml:space="preserve"> mostly built for single platform using single framework</w:t>
      </w:r>
      <w:r w:rsidR="00201C9C">
        <w:rPr>
          <w:rFonts w:ascii="Calibri" w:hAnsi="Calibri" w:cs="Calibri"/>
          <w:color w:val="000000"/>
        </w:rPr>
        <w:t>. They are difficult,</w:t>
      </w:r>
      <w:r w:rsidRPr="0074586E">
        <w:rPr>
          <w:rFonts w:ascii="Calibri" w:hAnsi="Calibri" w:cs="Calibri"/>
          <w:color w:val="000000"/>
        </w:rPr>
        <w:t xml:space="preserve"> even impossible sometimes, to be changed or scaled</w:t>
      </w:r>
      <w:r w:rsidR="00201C9C">
        <w:rPr>
          <w:rFonts w:ascii="Calibri" w:hAnsi="Calibri" w:cs="Calibri"/>
          <w:color w:val="000000"/>
        </w:rPr>
        <w:t>.</w:t>
      </w:r>
      <w:r w:rsidR="00B72563">
        <w:rPr>
          <w:rFonts w:ascii="Calibri" w:hAnsi="Calibri" w:cs="Calibri"/>
          <w:color w:val="000000"/>
        </w:rPr>
        <w:t xml:space="preserve"> System designed to run on a single platform lack the interoperability, therefore reaching customer with devices running on different platform is not possible.</w:t>
      </w:r>
      <w:r w:rsidR="00201C9C">
        <w:rPr>
          <w:rFonts w:ascii="Calibri" w:hAnsi="Calibri" w:cs="Calibri"/>
          <w:color w:val="000000"/>
        </w:rPr>
        <w:t xml:space="preserve"> </w:t>
      </w:r>
      <w:r>
        <w:rPr>
          <w:rFonts w:ascii="Calibri" w:hAnsi="Calibri" w:cs="Calibri"/>
          <w:color w:val="000000"/>
        </w:rPr>
        <w:t xml:space="preserve"> </w:t>
      </w:r>
      <w:r w:rsidR="00201C9C">
        <w:rPr>
          <w:rFonts w:ascii="Calibri" w:hAnsi="Calibri" w:cs="Calibri"/>
          <w:color w:val="000000"/>
        </w:rPr>
        <w:t xml:space="preserve">Monolithic systems therefore </w:t>
      </w:r>
      <w:r>
        <w:rPr>
          <w:rFonts w:ascii="Calibri" w:hAnsi="Calibri" w:cs="Calibri"/>
          <w:color w:val="000000"/>
        </w:rPr>
        <w:t>fail</w:t>
      </w:r>
      <w:r w:rsidR="00201C9C">
        <w:rPr>
          <w:rFonts w:ascii="Calibri" w:hAnsi="Calibri" w:cs="Calibri"/>
          <w:color w:val="000000"/>
        </w:rPr>
        <w:t>ed</w:t>
      </w:r>
      <w:r>
        <w:rPr>
          <w:rFonts w:ascii="Calibri" w:hAnsi="Calibri" w:cs="Calibri"/>
          <w:color w:val="000000"/>
        </w:rPr>
        <w:t xml:space="preserve"> to meet </w:t>
      </w:r>
      <w:r w:rsidR="00B72563">
        <w:rPr>
          <w:rFonts w:ascii="Calibri" w:hAnsi="Calibri" w:cs="Calibri"/>
          <w:color w:val="000000"/>
        </w:rPr>
        <w:t>aforementioned</w:t>
      </w:r>
      <w:r>
        <w:rPr>
          <w:rFonts w:ascii="Calibri" w:hAnsi="Calibri" w:cs="Calibri"/>
          <w:color w:val="000000"/>
        </w:rPr>
        <w:t xml:space="preserve"> challenges</w:t>
      </w:r>
      <w:r w:rsidR="006E7BE8">
        <w:rPr>
          <w:rFonts w:ascii="Calibri" w:hAnsi="Calibri" w:cs="Calibri"/>
          <w:color w:val="000000"/>
        </w:rPr>
        <w:t>. They cannot take advantage of scalable cloud infrastructure.</w:t>
      </w:r>
      <w:r>
        <w:rPr>
          <w:rFonts w:ascii="Calibri" w:hAnsi="Calibri" w:cs="Calibri"/>
          <w:color w:val="000000"/>
        </w:rPr>
        <w:t xml:space="preserve"> </w:t>
      </w:r>
      <w:r w:rsidR="00C41E72" w:rsidRPr="00C41E72">
        <w:rPr>
          <w:rFonts w:ascii="Calibri" w:hAnsi="Calibri" w:cs="Calibri"/>
          <w:color w:val="000000"/>
        </w:rPr>
        <w:t xml:space="preserve">This lead the software </w:t>
      </w:r>
      <w:r w:rsidR="00C41E72">
        <w:rPr>
          <w:rFonts w:ascii="Calibri" w:hAnsi="Calibri" w:cs="Calibri"/>
          <w:color w:val="000000"/>
        </w:rPr>
        <w:t>architects</w:t>
      </w:r>
      <w:r w:rsidR="00C41E72" w:rsidRPr="00C41E72">
        <w:rPr>
          <w:rFonts w:ascii="Calibri" w:hAnsi="Calibri" w:cs="Calibri"/>
          <w:color w:val="000000"/>
        </w:rPr>
        <w:t xml:space="preserve"> to</w:t>
      </w:r>
      <w:r w:rsidR="00C41E72">
        <w:rPr>
          <w:rFonts w:ascii="Calibri" w:hAnsi="Calibri" w:cs="Calibri"/>
          <w:color w:val="000000"/>
        </w:rPr>
        <w:t xml:space="preserve"> </w:t>
      </w:r>
      <w:r w:rsidR="00C41E72" w:rsidRPr="00C41E72">
        <w:rPr>
          <w:rFonts w:ascii="Calibri" w:hAnsi="Calibri" w:cs="Calibri"/>
          <w:color w:val="000000"/>
        </w:rPr>
        <w:t>favour software systems composed of small</w:t>
      </w:r>
      <w:r w:rsidR="00B72563">
        <w:rPr>
          <w:rFonts w:ascii="Calibri" w:hAnsi="Calibri" w:cs="Calibri"/>
          <w:color w:val="000000"/>
        </w:rPr>
        <w:t>, self-contained,</w:t>
      </w:r>
      <w:r w:rsidR="00C41E72" w:rsidRPr="00C41E72">
        <w:rPr>
          <w:rFonts w:ascii="Calibri" w:hAnsi="Calibri" w:cs="Calibri"/>
          <w:color w:val="000000"/>
        </w:rPr>
        <w:t xml:space="preserve"> independent </w:t>
      </w:r>
      <w:r w:rsidR="00B72563">
        <w:rPr>
          <w:rFonts w:ascii="Calibri" w:hAnsi="Calibri" w:cs="Calibri"/>
          <w:color w:val="000000"/>
        </w:rPr>
        <w:t xml:space="preserve">and interoperable </w:t>
      </w:r>
      <w:r w:rsidR="00C41E72" w:rsidRPr="00C41E72">
        <w:rPr>
          <w:rFonts w:ascii="Calibri" w:hAnsi="Calibri" w:cs="Calibri"/>
          <w:color w:val="000000"/>
        </w:rPr>
        <w:t xml:space="preserve">components rather than </w:t>
      </w:r>
      <w:r w:rsidR="00201C9C">
        <w:rPr>
          <w:rFonts w:ascii="Calibri" w:hAnsi="Calibri" w:cs="Calibri"/>
          <w:color w:val="000000"/>
        </w:rPr>
        <w:t>a</w:t>
      </w:r>
      <w:r w:rsidR="00C41E72" w:rsidRPr="00C41E72">
        <w:rPr>
          <w:rFonts w:ascii="Calibri" w:hAnsi="Calibri" w:cs="Calibri"/>
          <w:color w:val="000000"/>
        </w:rPr>
        <w:t xml:space="preserve"> giant</w:t>
      </w:r>
      <w:r w:rsidR="00C41E72">
        <w:rPr>
          <w:rFonts w:ascii="Calibri" w:hAnsi="Calibri" w:cs="Calibri"/>
          <w:color w:val="000000"/>
        </w:rPr>
        <w:t xml:space="preserve"> </w:t>
      </w:r>
      <w:r w:rsidR="00C41E72" w:rsidRPr="00C41E72">
        <w:rPr>
          <w:rFonts w:ascii="Calibri" w:hAnsi="Calibri" w:cs="Calibri"/>
          <w:color w:val="000000"/>
        </w:rPr>
        <w:t xml:space="preserve">monolithic system. Service oriented architecture (SOA) was one answer to </w:t>
      </w:r>
      <w:r w:rsidR="00B72563">
        <w:rPr>
          <w:rFonts w:ascii="Calibri" w:hAnsi="Calibri" w:cs="Calibri"/>
          <w:color w:val="000000"/>
        </w:rPr>
        <w:t>such</w:t>
      </w:r>
      <w:r w:rsidR="00C41E72" w:rsidRPr="00C41E72">
        <w:rPr>
          <w:rFonts w:ascii="Calibri" w:hAnsi="Calibri" w:cs="Calibri"/>
          <w:color w:val="000000"/>
        </w:rPr>
        <w:t xml:space="preserve"> problems</w:t>
      </w:r>
      <w:r w:rsidR="00C41E72">
        <w:rPr>
          <w:rFonts w:ascii="Calibri" w:hAnsi="Calibri" w:cs="Calibri"/>
          <w:color w:val="000000"/>
        </w:rPr>
        <w:t xml:space="preserve">. </w:t>
      </w:r>
      <w:r w:rsidR="00C41E72" w:rsidRPr="00C41E72">
        <w:rPr>
          <w:rFonts w:ascii="Calibri" w:hAnsi="Calibri" w:cs="Calibri"/>
          <w:color w:val="000000"/>
        </w:rPr>
        <w:t xml:space="preserve">SOA is </w:t>
      </w:r>
      <w:r w:rsidR="00A26746">
        <w:rPr>
          <w:rFonts w:ascii="Calibri" w:hAnsi="Calibri" w:cs="Calibri"/>
          <w:color w:val="000000"/>
        </w:rPr>
        <w:t>a “system architecture in which application functions are built as components (services) that are loosely coupled and well-defined to support interoperability and to improve flexibility and reuse”</w:t>
      </w:r>
      <w:r w:rsidR="00C41E72">
        <w:rPr>
          <w:rStyle w:val="FootnoteReference"/>
          <w:rFonts w:ascii="Calibri" w:hAnsi="Calibri" w:cs="Calibri"/>
          <w:color w:val="000000"/>
        </w:rPr>
        <w:footnoteReference w:id="3"/>
      </w:r>
      <w:r w:rsidR="00D67FB5">
        <w:rPr>
          <w:rFonts w:ascii="Calibri" w:hAnsi="Calibri" w:cs="Calibri"/>
          <w:color w:val="000000"/>
        </w:rPr>
        <w:t xml:space="preserve">. </w:t>
      </w:r>
    </w:p>
    <w:p w14:paraId="51A076E6" w14:textId="11A4981B" w:rsidR="00C04C23" w:rsidRDefault="00DE4829" w:rsidP="00C04C23">
      <w:pPr>
        <w:keepNext/>
        <w:jc w:val="center"/>
      </w:pPr>
      <w:r>
        <w:object w:dxaOrig="5566" w:dyaOrig="3706" w14:anchorId="3002C0D2">
          <v:shape id="_x0000_i1027" type="#_x0000_t75" style="width:324pt;height:3in" o:ole="">
            <v:imagedata r:id="rId16" o:title=""/>
          </v:shape>
          <o:OLEObject Type="Embed" ProgID="Visio.Drawing.15" ShapeID="_x0000_i1027" DrawAspect="Content" ObjectID="_1587414745" r:id="rId17"/>
        </w:object>
      </w:r>
    </w:p>
    <w:p w14:paraId="7CC23181" w14:textId="1E61573D" w:rsidR="00C04C23" w:rsidRDefault="00C04C23" w:rsidP="00C04C23">
      <w:pPr>
        <w:pStyle w:val="Caption"/>
        <w:jc w:val="center"/>
        <w:rPr>
          <w:rFonts w:ascii="Calibri" w:hAnsi="Calibri" w:cs="Calibri"/>
          <w:color w:val="000000"/>
        </w:rPr>
      </w:pPr>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1</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4</w:t>
      </w:r>
      <w:r w:rsidR="00CD1791">
        <w:fldChar w:fldCharType="end"/>
      </w:r>
      <w:r>
        <w:t xml:space="preserve"> Service Oriented Architecture</w:t>
      </w:r>
    </w:p>
    <w:p w14:paraId="3C5FCE12" w14:textId="35CDC799" w:rsidR="00D67FB5" w:rsidRDefault="00D67FB5" w:rsidP="00D67FB5">
      <w:pPr>
        <w:pStyle w:val="Heading3"/>
      </w:pPr>
      <w:bookmarkStart w:id="16" w:name="_Toc513670318"/>
      <w:r>
        <w:t>Microservices</w:t>
      </w:r>
      <w:r w:rsidR="00A14F01">
        <w:t xml:space="preserve"> Architecture (MSA)</w:t>
      </w:r>
      <w:bookmarkEnd w:id="16"/>
    </w:p>
    <w:p w14:paraId="7ED3319A" w14:textId="781365DF" w:rsidR="00F25480" w:rsidRDefault="00DE5F21" w:rsidP="00FF0BB4">
      <w:pPr>
        <w:rPr>
          <w:rFonts w:ascii="Calibri" w:hAnsi="Calibri" w:cs="Calibri"/>
          <w:color w:val="000000"/>
        </w:rPr>
      </w:pPr>
      <w:r>
        <w:t>“Microservices Architecture is basically Service Oriented Architecture done well”</w:t>
      </w:r>
      <w:r>
        <w:rPr>
          <w:rStyle w:val="FootnoteReference"/>
        </w:rPr>
        <w:footnoteReference w:id="4"/>
      </w:r>
      <w:r>
        <w:t>. Microservices Architecture “is a method of developing software applications as a suit of independently deployable, small, modular services in which each service runs a unique process and communicates through a well-defined, lightweight mechanism to serve a business goal”</w:t>
      </w:r>
      <w:r>
        <w:rPr>
          <w:rStyle w:val="FootnoteReference"/>
        </w:rPr>
        <w:footnoteReference w:id="5"/>
      </w:r>
      <w:r>
        <w:t>.</w:t>
      </w:r>
      <w:r w:rsidR="00C41E72" w:rsidRPr="00C41E72">
        <w:rPr>
          <w:rFonts w:ascii="Calibri" w:hAnsi="Calibri" w:cs="Calibri"/>
          <w:color w:val="000000"/>
        </w:rPr>
        <w:t xml:space="preserve"> </w:t>
      </w:r>
      <w:r w:rsidR="00FF0BB4">
        <w:rPr>
          <w:rFonts w:ascii="Calibri" w:hAnsi="Calibri" w:cs="Calibri"/>
          <w:color w:val="000000"/>
        </w:rPr>
        <w:t>Being able to meet almost all challenges of modern businesses, in the recent years MSA for many organisations has become a preferred architecture of creating enterprise applications. Martin Fowler notes Netflix, Amazon, eBay, Twitter, UK Government Digital Services and many other applications and websites have evolved from monolithic to MSA</w:t>
      </w:r>
      <w:r w:rsidR="00FF0BB4">
        <w:rPr>
          <w:rStyle w:val="FootnoteReference"/>
          <w:rFonts w:ascii="Calibri" w:hAnsi="Calibri" w:cs="Calibri"/>
          <w:color w:val="000000"/>
        </w:rPr>
        <w:footnoteReference w:id="6"/>
      </w:r>
      <w:r w:rsidR="00FF0BB4">
        <w:rPr>
          <w:rFonts w:ascii="Calibri" w:hAnsi="Calibri" w:cs="Calibri"/>
          <w:color w:val="000000"/>
        </w:rPr>
        <w:t>.</w:t>
      </w:r>
    </w:p>
    <w:p w14:paraId="51892B8D" w14:textId="77777777" w:rsidR="007572DC" w:rsidRDefault="007572DC" w:rsidP="007572DC">
      <w:pPr>
        <w:keepNext/>
        <w:jc w:val="center"/>
      </w:pPr>
      <w:r w:rsidRPr="007572DC">
        <w:rPr>
          <w:rFonts w:ascii="Calibri" w:hAnsi="Calibri" w:cs="Calibri"/>
          <w:noProof/>
          <w:color w:val="000000"/>
        </w:rPr>
        <w:lastRenderedPageBreak/>
        <w:drawing>
          <wp:inline distT="0" distB="0" distL="0" distR="0" wp14:anchorId="67450AAA" wp14:editId="2F0E46B9">
            <wp:extent cx="3810846" cy="2615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0738" cy="2663958"/>
                    </a:xfrm>
                    <a:prstGeom prst="rect">
                      <a:avLst/>
                    </a:prstGeom>
                  </pic:spPr>
                </pic:pic>
              </a:graphicData>
            </a:graphic>
          </wp:inline>
        </w:drawing>
      </w:r>
    </w:p>
    <w:p w14:paraId="5FFEE24E" w14:textId="2B5B39B6" w:rsidR="00F25480" w:rsidRDefault="007572DC" w:rsidP="007572DC">
      <w:pPr>
        <w:pStyle w:val="Caption"/>
        <w:jc w:val="center"/>
        <w:rPr>
          <w:rFonts w:ascii="Calibri" w:hAnsi="Calibri" w:cs="Calibri"/>
          <w:color w:val="000000"/>
        </w:rPr>
      </w:pPr>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1</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5</w:t>
      </w:r>
      <w:r w:rsidR="00CD1791">
        <w:fldChar w:fldCharType="end"/>
      </w:r>
      <w:r>
        <w:t xml:space="preserve"> Microservices Architecture</w:t>
      </w:r>
    </w:p>
    <w:p w14:paraId="45C0127D" w14:textId="77777777" w:rsidR="00F25480" w:rsidRDefault="00F25480" w:rsidP="001873D7">
      <w:pPr>
        <w:rPr>
          <w:rFonts w:ascii="Calibri" w:hAnsi="Calibri" w:cs="Calibri"/>
          <w:color w:val="000000"/>
        </w:rPr>
      </w:pPr>
    </w:p>
    <w:p w14:paraId="23E29624" w14:textId="02AC26B8" w:rsidR="00F25480" w:rsidRDefault="006064ED" w:rsidP="006064ED">
      <w:pPr>
        <w:pStyle w:val="Heading3"/>
      </w:pPr>
      <w:bookmarkStart w:id="17" w:name="_Ref512767640"/>
      <w:bookmarkStart w:id="18" w:name="_Toc513670319"/>
      <w:r>
        <w:t xml:space="preserve">Architectural </w:t>
      </w:r>
      <w:r w:rsidR="00361443">
        <w:t>Attributes</w:t>
      </w:r>
      <w:bookmarkEnd w:id="17"/>
      <w:bookmarkEnd w:id="18"/>
    </w:p>
    <w:p w14:paraId="02A7F7B5" w14:textId="142E1C08" w:rsidR="00F25480" w:rsidRDefault="00361443" w:rsidP="00361443">
      <w:r>
        <w:t xml:space="preserve">Now that we have established some of the requirements of the modern software systems and challenges involved thereby, we sum up the properties or attributes of and ideal software architecture that supports distributed applications development in a way that they are easy to integrate and response to changes in the business quickly. </w:t>
      </w:r>
    </w:p>
    <w:p w14:paraId="47F618E7" w14:textId="3AF7F972" w:rsidR="00361443" w:rsidRPr="001F115C" w:rsidRDefault="00361443" w:rsidP="00C925E2">
      <w:pPr>
        <w:pStyle w:val="ListParagraph"/>
        <w:numPr>
          <w:ilvl w:val="0"/>
          <w:numId w:val="2"/>
        </w:numPr>
        <w:rPr>
          <w:rFonts w:ascii="Calibri" w:hAnsi="Calibri" w:cs="Calibri"/>
          <w:b/>
          <w:bCs/>
          <w:color w:val="000000"/>
        </w:rPr>
      </w:pPr>
      <w:r w:rsidRPr="00950AD4">
        <w:rPr>
          <w:rFonts w:ascii="Calibri" w:hAnsi="Calibri" w:cs="Calibri"/>
          <w:b/>
          <w:bCs/>
          <w:color w:val="000000"/>
        </w:rPr>
        <w:t>Interoperability</w:t>
      </w:r>
      <w:r w:rsidR="00950AD4" w:rsidRPr="00950AD4">
        <w:rPr>
          <w:rFonts w:ascii="Calibri" w:hAnsi="Calibri" w:cs="Calibri"/>
          <w:b/>
          <w:bCs/>
          <w:color w:val="000000"/>
        </w:rPr>
        <w:t xml:space="preserve">: </w:t>
      </w:r>
      <w:r w:rsidR="001F115C" w:rsidRPr="001F115C">
        <w:rPr>
          <w:rFonts w:ascii="Calibri" w:hAnsi="Calibri" w:cs="Calibri"/>
          <w:color w:val="000000"/>
        </w:rPr>
        <w:t>The</w:t>
      </w:r>
      <w:r w:rsidR="001F115C">
        <w:rPr>
          <w:rFonts w:ascii="Calibri" w:hAnsi="Calibri" w:cs="Calibri"/>
          <w:color w:val="000000"/>
        </w:rPr>
        <w:t xml:space="preserve"> application components should have ability to communicate and interoperate with each other regardless of the language tools and frameworks they are built with or platforms that they are running on.</w:t>
      </w:r>
      <w:r w:rsidR="00627AD9">
        <w:rPr>
          <w:rFonts w:ascii="Calibri" w:hAnsi="Calibri" w:cs="Calibri"/>
          <w:color w:val="000000"/>
        </w:rPr>
        <w:t xml:space="preserve"> This will open up the vast possibility of integrating components built with different tools and technologies.</w:t>
      </w:r>
    </w:p>
    <w:p w14:paraId="034DBDB3" w14:textId="06ECA6A9" w:rsidR="001F115C" w:rsidRPr="001F115C" w:rsidRDefault="001F115C" w:rsidP="00C925E2">
      <w:pPr>
        <w:pStyle w:val="ListParagraph"/>
        <w:numPr>
          <w:ilvl w:val="0"/>
          <w:numId w:val="2"/>
        </w:numPr>
        <w:rPr>
          <w:rFonts w:ascii="Calibri" w:hAnsi="Calibri" w:cs="Calibri"/>
          <w:b/>
          <w:bCs/>
          <w:color w:val="000000"/>
        </w:rPr>
      </w:pPr>
      <w:r>
        <w:rPr>
          <w:rFonts w:ascii="Calibri" w:hAnsi="Calibri" w:cs="Calibri"/>
          <w:b/>
          <w:bCs/>
          <w:color w:val="000000"/>
        </w:rPr>
        <w:t xml:space="preserve">Scalability: </w:t>
      </w:r>
      <w:r>
        <w:rPr>
          <w:rFonts w:ascii="Calibri" w:hAnsi="Calibri" w:cs="Calibri"/>
          <w:color w:val="000000"/>
        </w:rPr>
        <w:t xml:space="preserve">The application should be able to scale itself should the need arise. This means that introduction of more infrastructural resources should proportionally enhance the system’s capacity to compute, communicate and response to the requests. </w:t>
      </w:r>
      <w:r w:rsidR="00627AD9">
        <w:rPr>
          <w:rFonts w:ascii="Calibri" w:hAnsi="Calibri" w:cs="Calibri"/>
          <w:color w:val="000000"/>
        </w:rPr>
        <w:t>This will ensure that businesses are capable of meeting quickly a sudden rise in demand.</w:t>
      </w:r>
    </w:p>
    <w:p w14:paraId="2169A914" w14:textId="08359674" w:rsidR="001F115C" w:rsidRPr="001F115C" w:rsidRDefault="001F115C" w:rsidP="00C925E2">
      <w:pPr>
        <w:pStyle w:val="ListParagraph"/>
        <w:numPr>
          <w:ilvl w:val="0"/>
          <w:numId w:val="2"/>
        </w:numPr>
        <w:rPr>
          <w:rFonts w:ascii="Calibri" w:hAnsi="Calibri" w:cs="Calibri"/>
          <w:b/>
          <w:bCs/>
          <w:color w:val="000000"/>
        </w:rPr>
      </w:pPr>
      <w:r>
        <w:rPr>
          <w:rFonts w:ascii="Calibri" w:hAnsi="Calibri" w:cs="Calibri"/>
          <w:b/>
          <w:bCs/>
          <w:color w:val="000000"/>
        </w:rPr>
        <w:t xml:space="preserve">Evolvability: </w:t>
      </w:r>
      <w:r w:rsidRPr="001F115C">
        <w:rPr>
          <w:rFonts w:ascii="Calibri" w:hAnsi="Calibri" w:cs="Calibri"/>
          <w:color w:val="000000"/>
        </w:rPr>
        <w:t>Th</w:t>
      </w:r>
      <w:r>
        <w:rPr>
          <w:rFonts w:ascii="Calibri" w:hAnsi="Calibri" w:cs="Calibri"/>
          <w:color w:val="000000"/>
        </w:rPr>
        <w:t>e different component of the software system should be able to evolve independently.</w:t>
      </w:r>
      <w:r w:rsidR="00627AD9">
        <w:rPr>
          <w:rFonts w:ascii="Calibri" w:hAnsi="Calibri" w:cs="Calibri"/>
          <w:color w:val="000000"/>
        </w:rPr>
        <w:t xml:space="preserve"> This will allow new features can be added quickly to keep up with the business’s market demands. Independent evolvability reduces the deployment and regression testing cost as only the changed components need to be tested and deployed.</w:t>
      </w:r>
    </w:p>
    <w:p w14:paraId="5BEAB48E" w14:textId="511286D6" w:rsidR="001F115C" w:rsidRPr="00C84586" w:rsidRDefault="001F115C" w:rsidP="00C925E2">
      <w:pPr>
        <w:pStyle w:val="ListParagraph"/>
        <w:numPr>
          <w:ilvl w:val="0"/>
          <w:numId w:val="2"/>
        </w:numPr>
        <w:rPr>
          <w:rFonts w:ascii="Calibri" w:hAnsi="Calibri" w:cs="Calibri"/>
          <w:b/>
          <w:bCs/>
          <w:color w:val="000000"/>
        </w:rPr>
      </w:pPr>
      <w:r>
        <w:rPr>
          <w:rFonts w:ascii="Calibri" w:hAnsi="Calibri" w:cs="Calibri"/>
          <w:b/>
          <w:bCs/>
          <w:color w:val="000000"/>
        </w:rPr>
        <w:t xml:space="preserve">Visibility: </w:t>
      </w:r>
      <w:r w:rsidR="00627AD9">
        <w:rPr>
          <w:rFonts w:ascii="Calibri" w:hAnsi="Calibri" w:cs="Calibri"/>
          <w:color w:val="000000"/>
        </w:rPr>
        <w:t xml:space="preserve">It should be possible that system performance and failures are visible without need for exposure of internal implementation details. This enables the addition of monitoring tools, load balancers and intelligent gateways without fearing the </w:t>
      </w:r>
      <w:r w:rsidR="00526C09">
        <w:rPr>
          <w:rFonts w:ascii="Calibri" w:hAnsi="Calibri" w:cs="Calibri"/>
          <w:color w:val="000000"/>
        </w:rPr>
        <w:t>disclosure</w:t>
      </w:r>
      <w:r w:rsidR="00627AD9">
        <w:rPr>
          <w:rFonts w:ascii="Calibri" w:hAnsi="Calibri" w:cs="Calibri"/>
          <w:color w:val="000000"/>
        </w:rPr>
        <w:t xml:space="preserve"> of proprietary estate.</w:t>
      </w:r>
    </w:p>
    <w:p w14:paraId="6274276A" w14:textId="6C340238" w:rsidR="00C84586" w:rsidRPr="00C84586" w:rsidRDefault="00C84586" w:rsidP="00C925E2">
      <w:pPr>
        <w:pStyle w:val="ListParagraph"/>
        <w:numPr>
          <w:ilvl w:val="0"/>
          <w:numId w:val="2"/>
        </w:numPr>
        <w:rPr>
          <w:rFonts w:ascii="Calibri" w:hAnsi="Calibri" w:cs="Calibri"/>
          <w:b/>
          <w:bCs/>
          <w:color w:val="000000"/>
        </w:rPr>
      </w:pPr>
      <w:r>
        <w:rPr>
          <w:rFonts w:ascii="Calibri" w:hAnsi="Calibri" w:cs="Calibri"/>
          <w:b/>
          <w:bCs/>
          <w:color w:val="000000"/>
        </w:rPr>
        <w:t xml:space="preserve">Reliability: </w:t>
      </w:r>
      <w:r>
        <w:t>The system should be able to recover from full or partial failure and support graceful degradation should the need arise.</w:t>
      </w:r>
    </w:p>
    <w:p w14:paraId="22460E4A" w14:textId="2C541B6D" w:rsidR="00C84586" w:rsidRPr="0004196D" w:rsidRDefault="00C84586" w:rsidP="00C925E2">
      <w:pPr>
        <w:pStyle w:val="ListParagraph"/>
        <w:numPr>
          <w:ilvl w:val="0"/>
          <w:numId w:val="2"/>
        </w:numPr>
        <w:rPr>
          <w:rFonts w:ascii="Calibri" w:hAnsi="Calibri" w:cs="Calibri"/>
          <w:b/>
          <w:bCs/>
          <w:color w:val="000000"/>
        </w:rPr>
      </w:pPr>
      <w:r>
        <w:rPr>
          <w:rFonts w:ascii="Calibri" w:hAnsi="Calibri" w:cs="Calibri"/>
          <w:b/>
          <w:bCs/>
          <w:color w:val="000000"/>
        </w:rPr>
        <w:t xml:space="preserve">Efficiency: </w:t>
      </w:r>
      <w:r>
        <w:t xml:space="preserve">The system </w:t>
      </w:r>
      <w:r w:rsidR="0004196D">
        <w:t>should be able to make efficient use of resources. It should be able to keep the server load to the minimum so the server component can manage their own resources efficiently.</w:t>
      </w:r>
    </w:p>
    <w:p w14:paraId="31ACE470" w14:textId="1B907816" w:rsidR="0004196D" w:rsidRPr="0004196D" w:rsidRDefault="0004196D" w:rsidP="00C925E2">
      <w:pPr>
        <w:pStyle w:val="ListParagraph"/>
        <w:numPr>
          <w:ilvl w:val="0"/>
          <w:numId w:val="2"/>
        </w:numPr>
        <w:rPr>
          <w:rFonts w:ascii="Calibri" w:hAnsi="Calibri" w:cs="Calibri"/>
          <w:b/>
          <w:bCs/>
          <w:color w:val="000000"/>
        </w:rPr>
      </w:pPr>
      <w:r>
        <w:rPr>
          <w:rFonts w:ascii="Calibri" w:hAnsi="Calibri" w:cs="Calibri"/>
          <w:b/>
          <w:bCs/>
          <w:color w:val="000000"/>
        </w:rPr>
        <w:lastRenderedPageBreak/>
        <w:t>Performance:</w:t>
      </w:r>
      <w:r w:rsidRPr="0004196D">
        <w:rPr>
          <w:rFonts w:ascii="Calibri" w:hAnsi="Calibri" w:cs="Calibri"/>
          <w:color w:val="000000"/>
        </w:rPr>
        <w:t xml:space="preserve"> </w:t>
      </w:r>
      <w:r>
        <w:rPr>
          <w:rFonts w:ascii="Calibri" w:hAnsi="Calibri" w:cs="Calibri"/>
          <w:color w:val="000000"/>
        </w:rPr>
        <w:t>Systems should be able to deliver responses to the requests quickly with minimum delay and improve overall perceived performance of the application.</w:t>
      </w:r>
    </w:p>
    <w:p w14:paraId="105B9992" w14:textId="7B43FF96" w:rsidR="0004196D" w:rsidRDefault="0004196D" w:rsidP="00C925E2">
      <w:pPr>
        <w:pStyle w:val="ListParagraph"/>
        <w:numPr>
          <w:ilvl w:val="0"/>
          <w:numId w:val="2"/>
        </w:numPr>
        <w:rPr>
          <w:rFonts w:ascii="Calibri" w:hAnsi="Calibri" w:cs="Calibri"/>
          <w:color w:val="000000"/>
        </w:rPr>
      </w:pPr>
      <w:r>
        <w:rPr>
          <w:rFonts w:ascii="Calibri" w:hAnsi="Calibri" w:cs="Calibri"/>
          <w:b/>
          <w:bCs/>
          <w:color w:val="000000"/>
        </w:rPr>
        <w:t xml:space="preserve">Manageability: </w:t>
      </w:r>
      <w:r w:rsidRPr="0004196D">
        <w:rPr>
          <w:rFonts w:ascii="Calibri" w:hAnsi="Calibri" w:cs="Calibri"/>
          <w:color w:val="000000"/>
        </w:rPr>
        <w:t>Systems</w:t>
      </w:r>
      <w:r>
        <w:rPr>
          <w:rFonts w:ascii="Calibri" w:hAnsi="Calibri" w:cs="Calibri"/>
          <w:color w:val="000000"/>
        </w:rPr>
        <w:t xml:space="preserve"> should be easily manageable and should support the introduction of management tools.</w:t>
      </w:r>
      <w:r w:rsidRPr="00791AC9">
        <w:rPr>
          <w:rFonts w:ascii="Calibri" w:hAnsi="Calibri" w:cs="Calibri"/>
          <w:color w:val="000000"/>
        </w:rPr>
        <w:t xml:space="preserve"> </w:t>
      </w:r>
    </w:p>
    <w:p w14:paraId="7AB129AE" w14:textId="2D3C9BC4" w:rsidR="00CA6E05" w:rsidRDefault="00CA6E05" w:rsidP="00CA6E05">
      <w:pPr>
        <w:pStyle w:val="Heading2"/>
      </w:pPr>
      <w:bookmarkStart w:id="19" w:name="_Toc513670320"/>
      <w:r>
        <w:t>Motivation</w:t>
      </w:r>
      <w:bookmarkEnd w:id="19"/>
    </w:p>
    <w:p w14:paraId="093079BC" w14:textId="0A786D78" w:rsidR="00366D76" w:rsidRDefault="00366D76" w:rsidP="00366D76">
      <w:r>
        <w:t>Distributed Systems are advanced level of the architecture that started from Inter Process Communication (IPC). Different software vendors introduce</w:t>
      </w:r>
      <w:r w:rsidR="00984CAA">
        <w:t>d</w:t>
      </w:r>
      <w:r w:rsidR="00C5455E">
        <w:t>,</w:t>
      </w:r>
      <w:r>
        <w:t xml:space="preserve"> from time to time</w:t>
      </w:r>
      <w:r w:rsidR="00C5455E">
        <w:t>,</w:t>
      </w:r>
      <w:r>
        <w:t xml:space="preserve"> different frameworks and tools. For example</w:t>
      </w:r>
      <w:r w:rsidR="009E3A6D">
        <w:t>,</w:t>
      </w:r>
      <w:r>
        <w:t xml:space="preserve"> Microsoft Component Object Model (COM) introduced in 1993 provided IPC and served as basis for some future Microsoft technologies.</w:t>
      </w:r>
      <w:r w:rsidR="009E3A6D">
        <w:t xml:space="preserve"> Java Remote Method Invocation (RMI) and Microsoft .Net Remoting next examples of technologies that worked provided Remote Procedure Call (RPC) capabilities thus influencing software systems to be composed of distributed processes. Enterprise Java Beans (EJB) and Microsoft Windows Communication Foundation (WCF) were further advancements th</w:t>
      </w:r>
      <w:r w:rsidR="00C5455E">
        <w:t>at</w:t>
      </w:r>
      <w:r w:rsidR="009E3A6D">
        <w:t xml:space="preserve"> provided some level of scalability and facilitated development </w:t>
      </w:r>
      <w:r w:rsidR="00C5455E">
        <w:t xml:space="preserve">of </w:t>
      </w:r>
      <w:r w:rsidR="009E3A6D">
        <w:t>Distributed Enterprise Systems. Almost all of these technologies were proprietary and hence could not inter-operate. SOAP based web services provided a unified standard that enabled interoperability between software sub system</w:t>
      </w:r>
      <w:r w:rsidR="00C5455E">
        <w:t>s</w:t>
      </w:r>
      <w:r w:rsidR="009E3A6D">
        <w:t xml:space="preserve"> buil</w:t>
      </w:r>
      <w:r w:rsidR="00C5455E">
        <w:t>t</w:t>
      </w:r>
      <w:r w:rsidR="009E3A6D">
        <w:t xml:space="preserve"> with different language tools/frameworks and running on different platform to communicate, coordinate and integrate in logically unified systems.</w:t>
      </w:r>
      <w:r w:rsidR="00184E2D">
        <w:t xml:space="preserve"> SOAP based web services provided the interoperability but their very nature still had RPC mindset. Server publish service contract using Web Services Definition Language (WSDL). Client</w:t>
      </w:r>
      <w:r w:rsidR="00C5455E">
        <w:t>s</w:t>
      </w:r>
      <w:r w:rsidR="00184E2D">
        <w:t xml:space="preserve"> shape themselves to conform to such service contracts. A change in service contract would mean modification and redeployment of all clients – a pain</w:t>
      </w:r>
      <w:r w:rsidR="00C5455E">
        <w:t>s</w:t>
      </w:r>
      <w:r w:rsidR="00184E2D">
        <w:t>taking and expensive process</w:t>
      </w:r>
      <w:r w:rsidR="00385534">
        <w:t xml:space="preserve"> that inhibited the system agility. </w:t>
      </w:r>
      <w:r w:rsidR="005720AB">
        <w:t xml:space="preserve">None of these technologies elegantly and fully addressed the requirements and challenges mentioned in </w:t>
      </w:r>
      <w:r w:rsidR="005720AB">
        <w:fldChar w:fldCharType="begin"/>
      </w:r>
      <w:r w:rsidR="005720AB">
        <w:instrText xml:space="preserve"> REF _Ref512186068 \r \h </w:instrText>
      </w:r>
      <w:r w:rsidR="005720AB">
        <w:fldChar w:fldCharType="separate"/>
      </w:r>
      <w:r w:rsidR="005720AB">
        <w:rPr>
          <w:cs/>
        </w:rPr>
        <w:t>‎</w:t>
      </w:r>
      <w:r w:rsidR="005720AB">
        <w:t>1.1</w:t>
      </w:r>
      <w:r w:rsidR="005720AB">
        <w:fldChar w:fldCharType="end"/>
      </w:r>
      <w:r w:rsidR="005720AB">
        <w:t xml:space="preserve"> above.</w:t>
      </w:r>
    </w:p>
    <w:p w14:paraId="3E158252" w14:textId="2A08B71B" w:rsidR="009E7AFF" w:rsidRDefault="00682860" w:rsidP="00366D76">
      <w:r>
        <w:t>In 2000 Roy Thomas Fielding, in his PhD dissertation “Architectural Styles and the Design of Network-based Software Architectures”</w:t>
      </w:r>
      <w:r>
        <w:rPr>
          <w:rStyle w:val="FootnoteReference"/>
        </w:rPr>
        <w:footnoteReference w:id="7"/>
      </w:r>
      <w:r>
        <w:t xml:space="preserve"> presented the concept Representational State Transfer (REST). </w:t>
      </w:r>
      <w:r w:rsidR="00D86439">
        <w:t>Roy has been working on the WEB and the REST for over six years prior to the publication of his dissertation. Fielding was one of the main developers of HTTP Standard (RFC2616</w:t>
      </w:r>
      <w:r w:rsidR="00D86439">
        <w:rPr>
          <w:rStyle w:val="FootnoteReference"/>
        </w:rPr>
        <w:footnoteReference w:id="8"/>
      </w:r>
      <w:r w:rsidR="00D86439">
        <w:t>) and URI Specifications (RFC3986</w:t>
      </w:r>
      <w:r w:rsidR="00D86439">
        <w:rPr>
          <w:rStyle w:val="FootnoteReference"/>
        </w:rPr>
        <w:footnoteReference w:id="9"/>
      </w:r>
      <w:r w:rsidR="00D86439">
        <w:t>) and he developed REST to describe the architectural concept</w:t>
      </w:r>
      <w:r w:rsidR="00C5455E">
        <w:t>s</w:t>
      </w:r>
      <w:r w:rsidR="00D86439">
        <w:t xml:space="preserve"> behind the design of the Web. </w:t>
      </w:r>
      <w:r w:rsidR="007323D2">
        <w:t xml:space="preserve">REST address all of the concerns mentioned above </w:t>
      </w:r>
      <w:r w:rsidR="001B11ED">
        <w:t>and provided standardised solutions to all of them. This is why RESTful services have now been recognised as generally the most useful methods to provide data-</w:t>
      </w:r>
      <w:r w:rsidR="00C5455E">
        <w:t xml:space="preserve">intensive </w:t>
      </w:r>
      <w:r w:rsidR="001B11ED">
        <w:t xml:space="preserve">services for web and mobile application development. </w:t>
      </w:r>
      <w:r w:rsidR="00151484">
        <w:t>A large number of business organisation</w:t>
      </w:r>
      <w:r w:rsidR="004C6E6D">
        <w:t>s</w:t>
      </w:r>
      <w:r w:rsidR="00151484">
        <w:t xml:space="preserve"> have switched their application architectures to REST and rest are moving towards REST quickly. </w:t>
      </w:r>
      <w:r w:rsidR="00106AEE">
        <w:t xml:space="preserve">Therefore, there is strong technical as well as </w:t>
      </w:r>
      <w:r w:rsidR="00ED5BA5">
        <w:t>career</w:t>
      </w:r>
      <w:r w:rsidR="00106AEE">
        <w:t xml:space="preserve"> motivation behind choosing this project to study RESTful architecture in </w:t>
      </w:r>
      <w:r w:rsidR="005B1DE8">
        <w:t>depth and detail</w:t>
      </w:r>
      <w:r w:rsidR="00106AEE">
        <w:t>.</w:t>
      </w:r>
    </w:p>
    <w:p w14:paraId="2EF43F9C" w14:textId="7DA17F7B" w:rsidR="00106AEE" w:rsidRDefault="00106AEE" w:rsidP="00366D76">
      <w:r>
        <w:t xml:space="preserve">Next chapters of this report </w:t>
      </w:r>
      <w:r w:rsidR="00C0609E">
        <w:t>describe</w:t>
      </w:r>
      <w:r>
        <w:t xml:space="preserve"> REST Architecture in detail and present a sample application architected in REST style to demonstrate the concepts. </w:t>
      </w:r>
    </w:p>
    <w:p w14:paraId="58B5E159" w14:textId="60343FC4" w:rsidR="008B119B" w:rsidRDefault="001C12B8" w:rsidP="001C12B8">
      <w:pPr>
        <w:pStyle w:val="Heading2"/>
      </w:pPr>
      <w:bookmarkStart w:id="20" w:name="_Toc513670321"/>
      <w:r>
        <w:lastRenderedPageBreak/>
        <w:t>Aims and Objectives</w:t>
      </w:r>
      <w:bookmarkEnd w:id="20"/>
    </w:p>
    <w:p w14:paraId="4F7F3704" w14:textId="60A29291" w:rsidR="001C12B8" w:rsidRDefault="001C12B8" w:rsidP="001C12B8">
      <w:pPr>
        <w:pStyle w:val="Heading3"/>
      </w:pPr>
      <w:bookmarkStart w:id="21" w:name="_Toc513670322"/>
      <w:r>
        <w:t>Aim</w:t>
      </w:r>
      <w:bookmarkEnd w:id="21"/>
    </w:p>
    <w:p w14:paraId="57DDA542" w14:textId="1F1DE227" w:rsidR="00E057D5" w:rsidRDefault="00E057D5" w:rsidP="00E057D5">
      <w:pPr>
        <w:rPr>
          <w:rFonts w:ascii="Calibri" w:hAnsi="Calibri" w:cs="Calibri"/>
          <w:color w:val="000000"/>
        </w:rPr>
      </w:pPr>
      <w:r w:rsidRPr="00E057D5">
        <w:rPr>
          <w:rFonts w:ascii="Calibri" w:hAnsi="Calibri" w:cs="Calibri"/>
          <w:color w:val="000000"/>
        </w:rPr>
        <w:t>The aim of this project is to study and understand in greater detail the concept of RESTful</w:t>
      </w:r>
      <w:r w:rsidRPr="00E057D5">
        <w:rPr>
          <w:rFonts w:ascii="Calibri" w:hAnsi="Calibri" w:cs="Calibri"/>
          <w:color w:val="000000"/>
        </w:rPr>
        <w:br/>
        <w:t>architectural pattern of designing web services, thereby evaluating the RESTful services compared to</w:t>
      </w:r>
      <w:r w:rsidRPr="00E057D5">
        <w:rPr>
          <w:rFonts w:ascii="Calibri" w:hAnsi="Calibri" w:cs="Calibri"/>
          <w:color w:val="000000"/>
        </w:rPr>
        <w:br/>
        <w:t>other technologies like SOAP services and RPC.</w:t>
      </w:r>
    </w:p>
    <w:p w14:paraId="5879BE12" w14:textId="57C0CAEC" w:rsidR="00E057D5" w:rsidRDefault="00E057D5" w:rsidP="00E057D5">
      <w:pPr>
        <w:pStyle w:val="Heading3"/>
      </w:pPr>
      <w:bookmarkStart w:id="22" w:name="_Toc513670323"/>
      <w:r>
        <w:t>Objectives</w:t>
      </w:r>
      <w:bookmarkEnd w:id="22"/>
    </w:p>
    <w:p w14:paraId="00593E71" w14:textId="7A9780D9" w:rsidR="00E057D5" w:rsidRDefault="00E057D5" w:rsidP="00C925E2">
      <w:pPr>
        <w:pStyle w:val="NoSpacing"/>
        <w:numPr>
          <w:ilvl w:val="0"/>
          <w:numId w:val="3"/>
        </w:numPr>
      </w:pPr>
      <w:r w:rsidRPr="00E057D5">
        <w:t xml:space="preserve">To carry out in depth study of REST principles </w:t>
      </w:r>
      <w:r w:rsidR="00DF4AB1">
        <w:t xml:space="preserve">in order </w:t>
      </w:r>
      <w:r w:rsidRPr="00E057D5">
        <w:t>to understand how RESTful services differ from</w:t>
      </w:r>
      <w:r w:rsidR="000E009E">
        <w:t xml:space="preserve"> </w:t>
      </w:r>
      <w:r w:rsidRPr="00E057D5">
        <w:t>other options.</w:t>
      </w:r>
    </w:p>
    <w:p w14:paraId="48ABAC19" w14:textId="026A586D" w:rsidR="00E057D5" w:rsidRDefault="00E057D5" w:rsidP="00C925E2">
      <w:pPr>
        <w:pStyle w:val="NoSpacing"/>
        <w:numPr>
          <w:ilvl w:val="0"/>
          <w:numId w:val="3"/>
        </w:numPr>
      </w:pPr>
      <w:r w:rsidRPr="00E057D5">
        <w:t xml:space="preserve">To build a data intensive web API software using REST architectural </w:t>
      </w:r>
      <w:r>
        <w:t>style</w:t>
      </w:r>
      <w:r w:rsidRPr="00E057D5">
        <w:t xml:space="preserve"> to help</w:t>
      </w:r>
      <w:r w:rsidRPr="00E057D5">
        <w:br/>
        <w:t>understanding and evaluation.</w:t>
      </w:r>
    </w:p>
    <w:p w14:paraId="564CFADC" w14:textId="44CF1168" w:rsidR="00E057D5" w:rsidRDefault="00E057D5" w:rsidP="00C925E2">
      <w:pPr>
        <w:pStyle w:val="NoSpacing"/>
        <w:numPr>
          <w:ilvl w:val="0"/>
          <w:numId w:val="3"/>
        </w:numPr>
      </w:pPr>
      <w:r w:rsidRPr="00E057D5">
        <w:t>To gain a detailed understanding of the nature of HTTP protocol and how HTTP and RESTful</w:t>
      </w:r>
      <w:r w:rsidRPr="00E057D5">
        <w:br/>
        <w:t>architecture</w:t>
      </w:r>
      <w:r>
        <w:t>s</w:t>
      </w:r>
      <w:r w:rsidRPr="00E057D5">
        <w:t xml:space="preserve"> are related to each other.</w:t>
      </w:r>
    </w:p>
    <w:p w14:paraId="444AAEF6" w14:textId="77777777" w:rsidR="00E057D5" w:rsidRDefault="00E057D5" w:rsidP="00C925E2">
      <w:pPr>
        <w:pStyle w:val="NoSpacing"/>
        <w:numPr>
          <w:ilvl w:val="0"/>
          <w:numId w:val="3"/>
        </w:numPr>
      </w:pPr>
      <w:r w:rsidRPr="00E057D5">
        <w:t>To make use of at least one HTTP client testing tool to gain a practical experience of how</w:t>
      </w:r>
      <w:r w:rsidRPr="00E057D5">
        <w:br/>
        <w:t>HTTP (and thereby RESTful) communication works.</w:t>
      </w:r>
    </w:p>
    <w:p w14:paraId="1A35AEA2" w14:textId="3103DA4D" w:rsidR="00E057D5" w:rsidRDefault="00E057D5" w:rsidP="00C925E2">
      <w:pPr>
        <w:pStyle w:val="NoSpacing"/>
        <w:numPr>
          <w:ilvl w:val="0"/>
          <w:numId w:val="3"/>
        </w:numPr>
      </w:pPr>
      <w:r w:rsidRPr="00E057D5">
        <w:t>To understand the software project life cycle.</w:t>
      </w:r>
    </w:p>
    <w:p w14:paraId="7BDA7B95" w14:textId="3E9701B2" w:rsidR="00F85002" w:rsidRDefault="00F85002">
      <w:pPr>
        <w:rPr>
          <w:lang w:val="en-US"/>
        </w:rPr>
      </w:pPr>
      <w:r>
        <w:br w:type="page"/>
      </w:r>
    </w:p>
    <w:p w14:paraId="4228DA5D" w14:textId="77777777" w:rsidR="00F85002" w:rsidRPr="00E057D5" w:rsidRDefault="00F85002" w:rsidP="00F85002">
      <w:pPr>
        <w:pStyle w:val="NoSpacing"/>
      </w:pPr>
    </w:p>
    <w:p w14:paraId="2129553D" w14:textId="2EFC399C" w:rsidR="00791AC9" w:rsidRPr="0004196D" w:rsidRDefault="00FC5064" w:rsidP="00FC5064">
      <w:pPr>
        <w:pStyle w:val="Heading1"/>
      </w:pPr>
      <w:bookmarkStart w:id="23" w:name="_Toc513670324"/>
      <w:r>
        <w:t xml:space="preserve">REST – </w:t>
      </w:r>
      <w:r w:rsidR="00EC4CA5">
        <w:t xml:space="preserve">A </w:t>
      </w:r>
      <w:r>
        <w:t>Better Style for</w:t>
      </w:r>
      <w:r w:rsidR="00EC4CA5">
        <w:t xml:space="preserve"> Architecting</w:t>
      </w:r>
      <w:r>
        <w:t xml:space="preserve"> Modern Applications</w:t>
      </w:r>
      <w:bookmarkEnd w:id="23"/>
    </w:p>
    <w:p w14:paraId="04ACDF94" w14:textId="1AC6572B" w:rsidR="00832AEF" w:rsidRDefault="00DD53E8" w:rsidP="000D0D78">
      <w:pPr>
        <w:pStyle w:val="Heading2"/>
      </w:pPr>
      <w:bookmarkStart w:id="24" w:name="_Toc513670325"/>
      <w:r>
        <w:t>What is REST</w:t>
      </w:r>
      <w:bookmarkEnd w:id="24"/>
    </w:p>
    <w:p w14:paraId="1CB4C290" w14:textId="77777777" w:rsidR="00DD53E8" w:rsidRDefault="00832AEF" w:rsidP="00832AEF">
      <w:r>
        <w:t>In his dissertation,</w:t>
      </w:r>
      <w:r w:rsidR="00DD53E8">
        <w:t xml:space="preserve"> Fielding describes REST as:</w:t>
      </w:r>
    </w:p>
    <w:p w14:paraId="2800C550" w14:textId="3D152FEC" w:rsidR="00832AEF" w:rsidRDefault="00DD53E8" w:rsidP="00832AEF">
      <w:pPr>
        <w:rPr>
          <w:rFonts w:ascii="Calibri" w:hAnsi="Calibri" w:cs="Calibri"/>
          <w:color w:val="000000"/>
        </w:rPr>
      </w:pPr>
      <w:r>
        <w:rPr>
          <w:rFonts w:ascii="Calibri" w:hAnsi="Calibri" w:cs="Calibri"/>
          <w:color w:val="000000"/>
        </w:rPr>
        <w:t>“</w:t>
      </w:r>
      <w:r w:rsidRPr="00DD53E8">
        <w:rPr>
          <w:rFonts w:ascii="Calibri" w:hAnsi="Calibri" w:cs="Calibri"/>
          <w:color w:val="000000"/>
        </w:rPr>
        <w:t>The name</w:t>
      </w:r>
      <w:r>
        <w:rPr>
          <w:rFonts w:ascii="Calibri" w:hAnsi="Calibri" w:cs="Calibri"/>
          <w:color w:val="000000"/>
        </w:rPr>
        <w:t xml:space="preserve"> ‘</w:t>
      </w:r>
      <w:r w:rsidRPr="00DD53E8">
        <w:rPr>
          <w:rFonts w:ascii="Calibri" w:hAnsi="Calibri" w:cs="Calibri"/>
          <w:color w:val="000000"/>
        </w:rPr>
        <w:t>Representational State Transfer</w:t>
      </w:r>
      <w:r>
        <w:rPr>
          <w:rFonts w:ascii="Calibri" w:hAnsi="Calibri" w:cs="Calibri"/>
          <w:color w:val="000000"/>
        </w:rPr>
        <w:t>’</w:t>
      </w:r>
      <w:r w:rsidRPr="00DD53E8">
        <w:rPr>
          <w:rFonts w:ascii="Calibri" w:hAnsi="Calibri" w:cs="Calibri"/>
          <w:color w:val="000000"/>
        </w:rPr>
        <w:t xml:space="preserve"> is intended to evoke an image of how a well-designed Web application behaves: a network of web pages (a virtual state-machine), where the</w:t>
      </w:r>
      <w:r>
        <w:rPr>
          <w:rFonts w:ascii="Calibri" w:hAnsi="Calibri" w:cs="Calibri"/>
          <w:color w:val="000000"/>
        </w:rPr>
        <w:t xml:space="preserve"> </w:t>
      </w:r>
      <w:r w:rsidRPr="00DD53E8">
        <w:rPr>
          <w:rFonts w:ascii="Calibri" w:hAnsi="Calibri" w:cs="Calibri"/>
          <w:color w:val="000000"/>
        </w:rPr>
        <w:t>user progresses through the application by selecting links (state transitions), resulting in</w:t>
      </w:r>
      <w:r>
        <w:rPr>
          <w:rFonts w:ascii="Calibri" w:hAnsi="Calibri" w:cs="Calibri"/>
          <w:color w:val="000000"/>
        </w:rPr>
        <w:t xml:space="preserve"> </w:t>
      </w:r>
      <w:r w:rsidRPr="00DD53E8">
        <w:rPr>
          <w:rFonts w:ascii="Calibri" w:hAnsi="Calibri" w:cs="Calibri"/>
          <w:color w:val="000000"/>
        </w:rPr>
        <w:t>the next page (representing the next state of the application) being transferred to the user</w:t>
      </w:r>
      <w:r>
        <w:rPr>
          <w:rFonts w:ascii="Calibri" w:hAnsi="Calibri" w:cs="Calibri"/>
          <w:color w:val="000000"/>
        </w:rPr>
        <w:t xml:space="preserve"> </w:t>
      </w:r>
      <w:r w:rsidRPr="00DD53E8">
        <w:rPr>
          <w:rFonts w:ascii="Calibri" w:hAnsi="Calibri" w:cs="Calibri"/>
          <w:color w:val="000000"/>
        </w:rPr>
        <w:t>and rendered for their use.</w:t>
      </w:r>
      <w:r>
        <w:rPr>
          <w:rStyle w:val="FootnoteReference"/>
          <w:rFonts w:ascii="Calibri" w:hAnsi="Calibri" w:cs="Calibri"/>
          <w:color w:val="000000"/>
        </w:rPr>
        <w:footnoteReference w:id="10"/>
      </w:r>
      <w:r>
        <w:rPr>
          <w:rFonts w:ascii="Calibri" w:hAnsi="Calibri" w:cs="Calibri"/>
          <w:color w:val="000000"/>
        </w:rPr>
        <w:t>”</w:t>
      </w:r>
    </w:p>
    <w:p w14:paraId="70DC5476" w14:textId="64F8591C" w:rsidR="00AF563A" w:rsidRDefault="00AF563A" w:rsidP="00832AEF">
      <w:pPr>
        <w:rPr>
          <w:rFonts w:ascii="Calibri" w:hAnsi="Calibri" w:cs="Calibri"/>
          <w:color w:val="000000"/>
        </w:rPr>
      </w:pPr>
      <w:r>
        <w:rPr>
          <w:rFonts w:ascii="Calibri" w:hAnsi="Calibri" w:cs="Calibri"/>
          <w:color w:val="000000"/>
        </w:rPr>
        <w:t xml:space="preserve">The description of REST above implies that first there was Web. Then it describes that how well-design system should behave. This also implies that REST is not a standard </w:t>
      </w:r>
      <w:r w:rsidR="00C64924">
        <w:rPr>
          <w:rFonts w:ascii="Calibri" w:hAnsi="Calibri" w:cs="Calibri"/>
          <w:color w:val="000000"/>
        </w:rPr>
        <w:t>but</w:t>
      </w:r>
      <w:r>
        <w:rPr>
          <w:rFonts w:ascii="Calibri" w:hAnsi="Calibri" w:cs="Calibri"/>
          <w:color w:val="000000"/>
        </w:rPr>
        <w:t xml:space="preserve"> is an architectural style. </w:t>
      </w:r>
      <w:r w:rsidR="00C64924">
        <w:rPr>
          <w:rFonts w:ascii="Calibri" w:hAnsi="Calibri" w:cs="Calibri"/>
          <w:color w:val="000000"/>
        </w:rPr>
        <w:t>However, when we implement it we will use standards of course.</w:t>
      </w:r>
      <w:r w:rsidR="00C64924">
        <w:rPr>
          <w:rStyle w:val="FootnoteReference"/>
          <w:rFonts w:ascii="Calibri" w:hAnsi="Calibri" w:cs="Calibri"/>
          <w:color w:val="000000"/>
        </w:rPr>
        <w:footnoteReference w:id="11"/>
      </w:r>
      <w:r w:rsidR="00C64924">
        <w:rPr>
          <w:rFonts w:ascii="Calibri" w:hAnsi="Calibri" w:cs="Calibri"/>
          <w:color w:val="000000"/>
        </w:rPr>
        <w:t xml:space="preserve"> </w:t>
      </w:r>
    </w:p>
    <w:p w14:paraId="267F84AE" w14:textId="59531DC0" w:rsidR="00A90041" w:rsidRDefault="00A90041" w:rsidP="00A90041">
      <w:pPr>
        <w:rPr>
          <w:rFonts w:ascii="Calibri" w:hAnsi="Calibri" w:cs="Calibri"/>
          <w:color w:val="000000"/>
        </w:rPr>
      </w:pPr>
      <w:r>
        <w:rPr>
          <w:rFonts w:ascii="Calibri" w:hAnsi="Calibri" w:cs="Calibri"/>
          <w:color w:val="000000"/>
        </w:rPr>
        <w:t xml:space="preserve">Although above description was given in context of web pages, principles of REST can be applied to any system. The idea is that client request a resource. The server returns the resource representation which is in a particular state. It also sends along controls that client can use the move the resource to next state. </w:t>
      </w:r>
      <w:r>
        <w:rPr>
          <w:rFonts w:ascii="Calibri" w:hAnsi="Calibri" w:cs="Calibri"/>
          <w:color w:val="000000"/>
        </w:rPr>
        <w:fldChar w:fldCharType="begin"/>
      </w:r>
      <w:r>
        <w:rPr>
          <w:rFonts w:ascii="Calibri" w:hAnsi="Calibri" w:cs="Calibri"/>
          <w:color w:val="000000"/>
        </w:rPr>
        <w:instrText xml:space="preserve"> REF _Ref512783387 \h </w:instrText>
      </w:r>
      <w:r>
        <w:rPr>
          <w:rFonts w:ascii="Calibri" w:hAnsi="Calibri" w:cs="Calibri"/>
          <w:color w:val="000000"/>
        </w:rPr>
      </w:r>
      <w:r>
        <w:rPr>
          <w:rFonts w:ascii="Calibri" w:hAnsi="Calibri" w:cs="Calibri"/>
          <w:color w:val="000000"/>
        </w:rPr>
        <w:fldChar w:fldCharType="separate"/>
      </w:r>
      <w:r>
        <w:t xml:space="preserve">Figure </w:t>
      </w:r>
      <w:r>
        <w:rPr>
          <w:noProof/>
          <w:cs/>
        </w:rPr>
        <w:t>‎</w:t>
      </w:r>
      <w:r>
        <w:rPr>
          <w:noProof/>
        </w:rPr>
        <w:t>1</w:t>
      </w:r>
      <w:r>
        <w:noBreakHyphen/>
      </w:r>
      <w:r>
        <w:rPr>
          <w:noProof/>
        </w:rPr>
        <w:t>1</w:t>
      </w:r>
      <w:r>
        <w:rPr>
          <w:rFonts w:ascii="Calibri" w:hAnsi="Calibri" w:cs="Calibri"/>
          <w:color w:val="000000"/>
        </w:rPr>
        <w:fldChar w:fldCharType="end"/>
      </w:r>
      <w:r>
        <w:rPr>
          <w:rFonts w:ascii="Calibri" w:hAnsi="Calibri" w:cs="Calibri"/>
          <w:color w:val="000000"/>
        </w:rPr>
        <w:t xml:space="preserve"> depicts the process of Representational State Transfer. It begins with a task in New state. With this representation of task, server sends a control: Assign, which client can use to move the task to new state Assigned. An Assigned Task is another representation of the task. When an Assigned Task is requested by a client, server returns its presentation with tow controls: Complete and De-assign. Client can use Complete control to move task to Complete state or it can use De-Assign control to move it back to New state – an so on.</w:t>
      </w:r>
    </w:p>
    <w:p w14:paraId="63E48FF4" w14:textId="77777777" w:rsidR="00A90041" w:rsidRDefault="00A90041" w:rsidP="00A90041">
      <w:pPr>
        <w:keepNext/>
        <w:jc w:val="center"/>
      </w:pPr>
      <w:r>
        <w:object w:dxaOrig="8386" w:dyaOrig="2791" w14:anchorId="6ED43E09">
          <v:shape id="_x0000_i1028" type="#_x0000_t75" style="width:396pt;height:129.6pt" o:ole="">
            <v:imagedata r:id="rId19" o:title=""/>
          </v:shape>
          <o:OLEObject Type="Embed" ProgID="Visio.Drawing.15" ShapeID="_x0000_i1028" DrawAspect="Content" ObjectID="_1587414746" r:id="rId20"/>
        </w:object>
      </w:r>
    </w:p>
    <w:p w14:paraId="6978372A" w14:textId="4164DE3E" w:rsidR="00414D92" w:rsidRDefault="00A90041" w:rsidP="00A90041">
      <w:pPr>
        <w:pStyle w:val="Caption"/>
        <w:jc w:val="center"/>
        <w:rPr>
          <w:rFonts w:ascii="Calibri" w:hAnsi="Calibri" w:cs="Calibri"/>
          <w:color w:val="000000"/>
        </w:rPr>
      </w:pPr>
      <w:bookmarkStart w:id="25" w:name="_Ref512783349"/>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2</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1</w:t>
      </w:r>
      <w:r w:rsidR="00CD1791">
        <w:fldChar w:fldCharType="end"/>
      </w:r>
      <w:r>
        <w:t xml:space="preserve"> State transfer</w:t>
      </w:r>
      <w:bookmarkEnd w:id="25"/>
    </w:p>
    <w:p w14:paraId="5072B432" w14:textId="4FADF4EF" w:rsidR="00E40104" w:rsidRDefault="00833ABC" w:rsidP="00833ABC">
      <w:pPr>
        <w:pStyle w:val="Heading3"/>
      </w:pPr>
      <w:bookmarkStart w:id="26" w:name="_Toc513670326"/>
      <w:r>
        <w:t>Misconceptions About Rest</w:t>
      </w:r>
      <w:bookmarkEnd w:id="26"/>
    </w:p>
    <w:p w14:paraId="5F9A4D9D" w14:textId="46D51D57" w:rsidR="00833ABC" w:rsidRDefault="00833ABC" w:rsidP="00090F6B">
      <w:r>
        <w:t xml:space="preserve">In literature it is often described that REST is not just another new way of calling remote procedure over the HTTP. This leads to the misconception that REST is any architecture that is not SOAP. </w:t>
      </w:r>
      <w:r w:rsidR="00090F6B">
        <w:t xml:space="preserve">This is not true. </w:t>
      </w:r>
      <w:r w:rsidR="00090F6B">
        <w:lastRenderedPageBreak/>
        <w:t>An architecture cannot be considered to be REST until it adheres to certain constraint. More on this later.</w:t>
      </w:r>
    </w:p>
    <w:p w14:paraId="2ED841A4" w14:textId="600F44FE" w:rsidR="00090F6B" w:rsidRDefault="00090F6B" w:rsidP="00090F6B">
      <w:r>
        <w:t>Almost of all the REST services use HTTP as protocol. This lead</w:t>
      </w:r>
      <w:r w:rsidR="00106154">
        <w:t>s</w:t>
      </w:r>
      <w:r>
        <w:t xml:space="preserve"> to another misconception that REST is HTTP. Theoretically this is not true. REST itself does not dictate any particular protocol. It leaves the selection of the standards and protocols with the implementer. The fact that almost all REST services on the Internet these days communicate over HTTP is no co-incidence. This is because Fielding who introduced REST was also one of the main developers of the HTTP Standard</w:t>
      </w:r>
      <w:r>
        <w:rPr>
          <w:rStyle w:val="FootnoteReference"/>
        </w:rPr>
        <w:footnoteReference w:id="12"/>
      </w:r>
      <w:r>
        <w:t>.</w:t>
      </w:r>
      <w:r w:rsidR="000C0FFD">
        <w:t xml:space="preserve"> It is quite possible to write APIs that work on HTTP but still not RESTful. </w:t>
      </w:r>
    </w:p>
    <w:p w14:paraId="06938C7F" w14:textId="0C5692DC" w:rsidR="00090F6B" w:rsidRDefault="00090F6B" w:rsidP="00090F6B">
      <w:r>
        <w:t xml:space="preserve">Majority of the RESTful APIs use JSON (JavaScript Object Notation) to represent the resources. This lead to another misconception that an API that works with JSON is REST, which is not true. JSON is just one of </w:t>
      </w:r>
      <w:r w:rsidR="00E83390">
        <w:t>many</w:t>
      </w:r>
      <w:r>
        <w:t xml:space="preserve"> representations that can be used by a RESTful application. It is the media type that defines the representation. It can be JSON, XML, CSV or any custom format. </w:t>
      </w:r>
    </w:p>
    <w:p w14:paraId="40434AD2" w14:textId="74228911" w:rsidR="000C0FFD" w:rsidRDefault="000C0FFD" w:rsidP="00090F6B">
      <w:r>
        <w:t>As said REST is an architectural style. The rest of this chapter explore that style and deriving constraints in detail, but first we will have a brief look at why we need REST.</w:t>
      </w:r>
    </w:p>
    <w:p w14:paraId="6D277B3F" w14:textId="5686991D" w:rsidR="000D0D78" w:rsidRDefault="00C46545" w:rsidP="000D0D78">
      <w:pPr>
        <w:pStyle w:val="Heading2"/>
      </w:pPr>
      <w:bookmarkStart w:id="27" w:name="_Toc513670327"/>
      <w:r>
        <w:t>Why REST</w:t>
      </w:r>
      <w:bookmarkEnd w:id="27"/>
    </w:p>
    <w:p w14:paraId="3368F5ED" w14:textId="77777777" w:rsidR="00315EA4" w:rsidRDefault="00315EA4" w:rsidP="00315EA4">
      <w:pPr>
        <w:rPr>
          <w:rFonts w:ascii="Calibri" w:hAnsi="Calibri" w:cs="Calibri"/>
          <w:color w:val="000000"/>
        </w:rPr>
      </w:pPr>
      <w:r>
        <w:rPr>
          <w:rFonts w:ascii="Calibri" w:hAnsi="Calibri" w:cs="Calibri"/>
          <w:color w:val="000000"/>
        </w:rPr>
        <w:t xml:space="preserve">The Chapter </w:t>
      </w:r>
      <w:r>
        <w:rPr>
          <w:rFonts w:ascii="Calibri" w:hAnsi="Calibri" w:cs="Calibri"/>
          <w:color w:val="000000"/>
        </w:rPr>
        <w:fldChar w:fldCharType="begin"/>
      </w:r>
      <w:r>
        <w:rPr>
          <w:rFonts w:ascii="Calibri" w:hAnsi="Calibri" w:cs="Calibri"/>
          <w:color w:val="000000"/>
        </w:rPr>
        <w:instrText xml:space="preserve"> REF _Ref512199321 \w \h </w:instrText>
      </w:r>
      <w:r>
        <w:rPr>
          <w:rFonts w:ascii="Calibri" w:hAnsi="Calibri" w:cs="Calibri"/>
          <w:color w:val="000000"/>
        </w:rPr>
      </w:r>
      <w:r>
        <w:rPr>
          <w:rFonts w:ascii="Calibri" w:hAnsi="Calibri" w:cs="Calibri"/>
          <w:color w:val="000000"/>
        </w:rPr>
        <w:fldChar w:fldCharType="separate"/>
      </w:r>
      <w:r>
        <w:rPr>
          <w:rFonts w:ascii="Calibri" w:hAnsi="Calibri" w:cs="Calibri"/>
          <w:color w:val="000000"/>
          <w:cs/>
        </w:rPr>
        <w:t>‎</w:t>
      </w:r>
      <w:r>
        <w:rPr>
          <w:rFonts w:ascii="Calibri" w:hAnsi="Calibri" w:cs="Calibri"/>
          <w:color w:val="000000"/>
        </w:rPr>
        <w:t>1</w:t>
      </w:r>
      <w:r>
        <w:rPr>
          <w:rFonts w:ascii="Calibri" w:hAnsi="Calibri" w:cs="Calibri"/>
          <w:color w:val="000000"/>
        </w:rPr>
        <w:fldChar w:fldCharType="end"/>
      </w:r>
      <w:r>
        <w:rPr>
          <w:rFonts w:ascii="Calibri" w:hAnsi="Calibri" w:cs="Calibri"/>
          <w:color w:val="000000"/>
        </w:rPr>
        <w:t xml:space="preserve"> already presents an abstract vision of what lead towards REST. Here we take a rather concrete account of some of key motivations to favour REST more.</w:t>
      </w:r>
    </w:p>
    <w:p w14:paraId="0948B1EC" w14:textId="1C867468" w:rsidR="00315EA4" w:rsidRDefault="00315EA4" w:rsidP="00246E49">
      <w:pPr>
        <w:pStyle w:val="Heading3"/>
      </w:pPr>
      <w:bookmarkStart w:id="28" w:name="_Toc513670328"/>
      <w:r>
        <w:t>Interoperability</w:t>
      </w:r>
      <w:bookmarkEnd w:id="28"/>
    </w:p>
    <w:p w14:paraId="6D8A248F" w14:textId="204A5967" w:rsidR="00315EA4" w:rsidRDefault="00315EA4" w:rsidP="00243A69">
      <w:r>
        <w:t xml:space="preserve">Interoperability refers to the ability to integrate various functional components built using different language tools and frameworks and running on different platforms. For </w:t>
      </w:r>
      <w:r w:rsidR="00B7048D">
        <w:t>example,</w:t>
      </w:r>
      <w:r>
        <w:t xml:space="preserve"> a popular news website may have various elements </w:t>
      </w:r>
      <w:r w:rsidR="00B7048D">
        <w:t>that perform various functions. It may be providing search facility using Google integration, Advertisements provided by Ad Host integration, comments manged by integrating Disqus and sharing using integration of Facebook and Twitter. All these service providers need not be running on the same platform or built using single framework, therefore cannot make any assumptions about each other. Such wide integration requires a mechanism that is simple, consistent and reliable. This makes REST a good fit for the integration of heterogenous system</w:t>
      </w:r>
      <w:r w:rsidR="00243A69">
        <w:t>.</w:t>
      </w:r>
    </w:p>
    <w:p w14:paraId="5F548382" w14:textId="11AA789D" w:rsidR="00243A69" w:rsidRDefault="00243A69" w:rsidP="00246E49">
      <w:pPr>
        <w:pStyle w:val="Heading3"/>
      </w:pPr>
      <w:bookmarkStart w:id="29" w:name="_Toc513670329"/>
      <w:r>
        <w:t>Network-based API vs. Library-based API</w:t>
      </w:r>
      <w:bookmarkEnd w:id="29"/>
    </w:p>
    <w:p w14:paraId="53E1E59E" w14:textId="6D6BA06F" w:rsidR="00243A69" w:rsidRDefault="00243A69" w:rsidP="00243A69">
      <w:r>
        <w:t xml:space="preserve">Rest comes up with the idea of network-based API rather than the Library-based API. Library-based API is mostly built using certain tools and framework that can run on a single or very few platforms. Network-based API on the other hand is not </w:t>
      </w:r>
      <w:r w:rsidR="008453D7">
        <w:t>dependent</w:t>
      </w:r>
      <w:r>
        <w:t xml:space="preserve"> upon a single platform or development framework. All it requires is to implement certain constraints that provide a standardised way of communication. If implemented correctly, such API offers unlimited interoperability between heterogeneous systems. </w:t>
      </w:r>
    </w:p>
    <w:p w14:paraId="47535F2A" w14:textId="486FD571" w:rsidR="00756E42" w:rsidRDefault="00756E42" w:rsidP="00246E49">
      <w:pPr>
        <w:pStyle w:val="Heading3"/>
      </w:pPr>
      <w:bookmarkStart w:id="30" w:name="_Toc513670330"/>
      <w:r>
        <w:t>Devices</w:t>
      </w:r>
      <w:bookmarkEnd w:id="30"/>
    </w:p>
    <w:p w14:paraId="699A4A74" w14:textId="643FF3D3" w:rsidR="00315EA4" w:rsidRDefault="00116E03" w:rsidP="00116E03">
      <w:r>
        <w:t xml:space="preserve">The last decade saw a huge rise in smart devices. These devices may range from smartphone and tablets to in-car navigation to smart-tv and smart home air conditioning system. The businesses need to reach to the maximum devices. All devices need not be running web application. They have their own </w:t>
      </w:r>
      <w:r>
        <w:lastRenderedPageBreak/>
        <w:t>operating systems and native applications. In-car navigations system may request traffic data corresponding to GPS coordinates. The smart air conditioning controller may communicate with services provided by local meteorological office to maintain suitable in-house environment. Devices and services are provided by different vendors. They may be upgraded and evolve independent of each other and REST offers such independent evolvability.</w:t>
      </w:r>
    </w:p>
    <w:p w14:paraId="0479C617" w14:textId="0B6CFD3C" w:rsidR="00D84518" w:rsidRDefault="00B45616" w:rsidP="00246E49">
      <w:pPr>
        <w:pStyle w:val="Heading3"/>
      </w:pPr>
      <w:bookmarkStart w:id="31" w:name="_Toc513670331"/>
      <w:r>
        <w:t>The Cloud</w:t>
      </w:r>
      <w:bookmarkEnd w:id="31"/>
    </w:p>
    <w:p w14:paraId="6F3B9866" w14:textId="2E7FA77F" w:rsidR="00B45616" w:rsidRPr="00B45616" w:rsidRDefault="00B45616" w:rsidP="00B45616">
      <w:r>
        <w:t>Rise in devices and increased interoperability poses another challenge to the software developers of systems that subscribe capabilities from other service providers and/or publish their own capabilities for other consumers. This opens up the possibility of dramatic rise in number of consumers. Over-subscription may push systems to the limits. To avoid such chaos</w:t>
      </w:r>
      <w:r w:rsidR="00040CF8">
        <w:t>,</w:t>
      </w:r>
      <w:r>
        <w:t xml:space="preserve"> organisations tend to favour Cloud that provides elastic infrastructure that has ability to shrink or expand on demand</w:t>
      </w:r>
      <w:r w:rsidR="00040CF8">
        <w:t xml:space="preserve">, and they are only charged what they used. This provides financial benefits as well as scalability. But scalability of the </w:t>
      </w:r>
      <w:r w:rsidR="00782BB5">
        <w:t>cloud</w:t>
      </w:r>
      <w:r w:rsidR="00040CF8">
        <w:t xml:space="preserve"> is not something out-of-the-box thing. “It is critical to build a scalable architecture in order to take advantage of a scalable infrastructure.</w:t>
      </w:r>
      <w:r w:rsidR="00B70083">
        <w:rPr>
          <w:rStyle w:val="FootnoteReference"/>
        </w:rPr>
        <w:footnoteReference w:id="13"/>
      </w:r>
      <w:r w:rsidR="00040CF8">
        <w:t>”</w:t>
      </w:r>
      <w:r w:rsidR="00580725">
        <w:t xml:space="preserve"> REST offers such scalable architecture.</w:t>
      </w:r>
    </w:p>
    <w:p w14:paraId="2CF8E8DD" w14:textId="00C8711A" w:rsidR="00116E03" w:rsidRDefault="008E3D89" w:rsidP="00B21FA4">
      <w:pPr>
        <w:pStyle w:val="Heading2"/>
      </w:pPr>
      <w:bookmarkStart w:id="32" w:name="_Toc513670332"/>
      <w:r>
        <w:t>Why Distributed Systems Fail</w:t>
      </w:r>
      <w:bookmarkEnd w:id="32"/>
    </w:p>
    <w:p w14:paraId="40D38DDA" w14:textId="50939A75" w:rsidR="00F25480" w:rsidRDefault="000D0D78" w:rsidP="001873D7">
      <w:pPr>
        <w:rPr>
          <w:rFonts w:ascii="Calibri" w:hAnsi="Calibri" w:cs="Calibri"/>
          <w:color w:val="000000"/>
        </w:rPr>
      </w:pPr>
      <w:r>
        <w:rPr>
          <w:rFonts w:ascii="Calibri" w:hAnsi="Calibri" w:cs="Calibri"/>
          <w:color w:val="000000"/>
        </w:rPr>
        <w:t xml:space="preserve">Due to the rise in versatile smart devices, applications however small and simple tend to deviate from monolithic design and begin to resemble distributed systems. The Chapter </w:t>
      </w:r>
      <w:r>
        <w:rPr>
          <w:rFonts w:ascii="Calibri" w:hAnsi="Calibri" w:cs="Calibri"/>
          <w:color w:val="000000"/>
        </w:rPr>
        <w:fldChar w:fldCharType="begin"/>
      </w:r>
      <w:r>
        <w:rPr>
          <w:rFonts w:ascii="Calibri" w:hAnsi="Calibri" w:cs="Calibri"/>
          <w:color w:val="000000"/>
        </w:rPr>
        <w:instrText xml:space="preserve"> REF _Ref512199321 \w \h </w:instrText>
      </w:r>
      <w:r>
        <w:rPr>
          <w:rFonts w:ascii="Calibri" w:hAnsi="Calibri" w:cs="Calibri"/>
          <w:color w:val="000000"/>
        </w:rPr>
      </w:r>
      <w:r>
        <w:rPr>
          <w:rFonts w:ascii="Calibri" w:hAnsi="Calibri" w:cs="Calibri"/>
          <w:color w:val="000000"/>
        </w:rPr>
        <w:fldChar w:fldCharType="separate"/>
      </w:r>
      <w:r>
        <w:rPr>
          <w:rFonts w:ascii="Calibri" w:hAnsi="Calibri" w:cs="Calibri"/>
          <w:color w:val="000000"/>
          <w:cs/>
        </w:rPr>
        <w:t>‎</w:t>
      </w:r>
      <w:r>
        <w:rPr>
          <w:rFonts w:ascii="Calibri" w:hAnsi="Calibri" w:cs="Calibri"/>
          <w:color w:val="000000"/>
        </w:rPr>
        <w:t>1</w:t>
      </w:r>
      <w:r>
        <w:rPr>
          <w:rFonts w:ascii="Calibri" w:hAnsi="Calibri" w:cs="Calibri"/>
          <w:color w:val="000000"/>
        </w:rPr>
        <w:fldChar w:fldCharType="end"/>
      </w:r>
      <w:r>
        <w:rPr>
          <w:rFonts w:ascii="Calibri" w:hAnsi="Calibri" w:cs="Calibri"/>
          <w:color w:val="000000"/>
        </w:rPr>
        <w:t xml:space="preserve"> on  </w:t>
      </w:r>
      <w:r>
        <w:rPr>
          <w:rFonts w:ascii="Calibri" w:hAnsi="Calibri" w:cs="Calibri"/>
          <w:color w:val="000000"/>
        </w:rPr>
        <w:fldChar w:fldCharType="begin"/>
      </w:r>
      <w:r>
        <w:rPr>
          <w:rFonts w:ascii="Calibri" w:hAnsi="Calibri" w:cs="Calibri"/>
          <w:color w:val="000000"/>
        </w:rPr>
        <w:instrText xml:space="preserve"> REF _Ref512199331 \h </w:instrText>
      </w:r>
      <w:r>
        <w:rPr>
          <w:rFonts w:ascii="Calibri" w:hAnsi="Calibri" w:cs="Calibri"/>
          <w:color w:val="000000"/>
        </w:rPr>
      </w:r>
      <w:r>
        <w:rPr>
          <w:rFonts w:ascii="Calibri" w:hAnsi="Calibri" w:cs="Calibri"/>
          <w:color w:val="000000"/>
        </w:rPr>
        <w:fldChar w:fldCharType="separate"/>
      </w:r>
      <w:r w:rsidRPr="006230D7">
        <w:t>Introduction</w:t>
      </w:r>
      <w:r>
        <w:rPr>
          <w:rFonts w:ascii="Calibri" w:hAnsi="Calibri" w:cs="Calibri"/>
          <w:color w:val="000000"/>
        </w:rPr>
        <w:fldChar w:fldCharType="end"/>
      </w:r>
      <w:r>
        <w:rPr>
          <w:rFonts w:ascii="Calibri" w:hAnsi="Calibri" w:cs="Calibri"/>
          <w:color w:val="000000"/>
        </w:rPr>
        <w:t xml:space="preserve"> describes in details the characteristics, requirements and challenges of modern software systems. It concludes that REST is a better approach for building</w:t>
      </w:r>
      <w:r w:rsidR="002926A2">
        <w:rPr>
          <w:rFonts w:ascii="Calibri" w:hAnsi="Calibri" w:cs="Calibri"/>
          <w:color w:val="000000"/>
        </w:rPr>
        <w:t xml:space="preserve"> modern</w:t>
      </w:r>
      <w:r>
        <w:rPr>
          <w:rFonts w:ascii="Calibri" w:hAnsi="Calibri" w:cs="Calibri"/>
          <w:color w:val="000000"/>
        </w:rPr>
        <w:t xml:space="preserve"> distributed systems.</w:t>
      </w:r>
      <w:r w:rsidR="001D20CF">
        <w:rPr>
          <w:rFonts w:ascii="Calibri" w:hAnsi="Calibri" w:cs="Calibri"/>
          <w:color w:val="000000"/>
        </w:rPr>
        <w:t xml:space="preserve"> Here we briefly discuss</w:t>
      </w:r>
      <w:r w:rsidR="002926A2">
        <w:rPr>
          <w:rFonts w:ascii="Calibri" w:hAnsi="Calibri" w:cs="Calibri"/>
          <w:color w:val="000000"/>
        </w:rPr>
        <w:t xml:space="preserve"> the </w:t>
      </w:r>
      <w:r w:rsidR="000726BF">
        <w:rPr>
          <w:rFonts w:ascii="Calibri" w:hAnsi="Calibri" w:cs="Calibri"/>
          <w:color w:val="000000"/>
        </w:rPr>
        <w:t>key factors</w:t>
      </w:r>
      <w:r w:rsidR="001D20CF">
        <w:rPr>
          <w:rFonts w:ascii="Calibri" w:hAnsi="Calibri" w:cs="Calibri"/>
          <w:color w:val="000000"/>
        </w:rPr>
        <w:t xml:space="preserve"> </w:t>
      </w:r>
      <w:r w:rsidR="000726BF">
        <w:rPr>
          <w:rFonts w:ascii="Calibri" w:hAnsi="Calibri" w:cs="Calibri"/>
          <w:color w:val="000000"/>
        </w:rPr>
        <w:t>contributing to the failure of distributed systems.</w:t>
      </w:r>
    </w:p>
    <w:p w14:paraId="3D9A6A3B" w14:textId="38605228" w:rsidR="001D20CF" w:rsidRDefault="001D20CF" w:rsidP="00B21FA4">
      <w:pPr>
        <w:pStyle w:val="Heading3"/>
      </w:pPr>
      <w:bookmarkStart w:id="33" w:name="_Toc513670333"/>
      <w:r>
        <w:t xml:space="preserve">Requirements-Driven </w:t>
      </w:r>
      <w:r w:rsidR="007A6461">
        <w:t>Architecture</w:t>
      </w:r>
      <w:bookmarkEnd w:id="33"/>
    </w:p>
    <w:p w14:paraId="036396B6" w14:textId="07000F1C" w:rsidR="001D20CF" w:rsidRDefault="00AC6BC8" w:rsidP="001D20CF">
      <w:r>
        <w:t>Traditional RPC based architectures tend to take requirement driven approach. Business requirements are identified and software are designed to fulfil those requirements. When business requirements grow, design is grown to cover those new requirements. Such software</w:t>
      </w:r>
      <w:r w:rsidR="00DF1FB3">
        <w:t xml:space="preserve"> design</w:t>
      </w:r>
      <w:r w:rsidR="00905C04">
        <w:t>s</w:t>
      </w:r>
      <w:r>
        <w:t xml:space="preserve"> are </w:t>
      </w:r>
      <w:r w:rsidR="00DF1FB3">
        <w:t>conceived</w:t>
      </w:r>
      <w:r>
        <w:t xml:space="preserve"> and tested in a controlled environment</w:t>
      </w:r>
      <w:r w:rsidR="00DF1FB3">
        <w:t xml:space="preserve"> and then deployed in the real environment. It is only </w:t>
      </w:r>
      <w:r w:rsidR="00905C04">
        <w:t>after the deployment to the real environment</w:t>
      </w:r>
      <w:r w:rsidR="00DF1FB3">
        <w:t xml:space="preserve"> that the limitations of the real environment are discovered that reduce the usability of the design</w:t>
      </w:r>
      <w:r w:rsidR="00A5178E">
        <w:t>, and eventually resulted in system failure</w:t>
      </w:r>
      <w:r w:rsidR="00DF1FB3">
        <w:t>. In requirements driven approach the architecture of the application is shaped to conform the business</w:t>
      </w:r>
      <w:r w:rsidR="00905C04">
        <w:t xml:space="preserve"> domain</w:t>
      </w:r>
      <w:r w:rsidR="00DF1FB3">
        <w:t xml:space="preserve"> and result is an architecture that is tightly </w:t>
      </w:r>
      <w:r w:rsidR="00885FB1">
        <w:t>moulded</w:t>
      </w:r>
      <w:r w:rsidR="00DF1FB3">
        <w:t xml:space="preserve"> with</w:t>
      </w:r>
      <w:r w:rsidR="00885FB1">
        <w:t>in</w:t>
      </w:r>
      <w:r w:rsidR="00DF1FB3">
        <w:t xml:space="preserve"> </w:t>
      </w:r>
      <w:r w:rsidR="00885FB1">
        <w:t>the shape of business.</w:t>
      </w:r>
    </w:p>
    <w:p w14:paraId="62C5811F" w14:textId="77777777" w:rsidR="00905C04" w:rsidRDefault="00905C04" w:rsidP="00905C04">
      <w:pPr>
        <w:pStyle w:val="Heading3"/>
      </w:pPr>
      <w:bookmarkStart w:id="34" w:name="_Toc513670334"/>
      <w:r>
        <w:t>Fallacies of Distributed Systems</w:t>
      </w:r>
      <w:bookmarkEnd w:id="34"/>
    </w:p>
    <w:p w14:paraId="043A066F" w14:textId="51F89BBB" w:rsidR="00284980" w:rsidRDefault="00905C04" w:rsidP="00284980">
      <w:r>
        <w:t>In 1994, at Sun Microsystems, Peter Deutsch identified seven assumptions that most of the architects of the distributed system tend to make. In 1997, James Gosling added another such fallacy</w:t>
      </w:r>
      <w:r>
        <w:rPr>
          <w:rStyle w:val="FootnoteReference"/>
        </w:rPr>
        <w:footnoteReference w:id="14"/>
      </w:r>
      <w:r>
        <w:t>. Howard Dierking, a Pluralsight author, identifies yet another fallacy</w:t>
      </w:r>
      <w:r>
        <w:rPr>
          <w:rStyle w:val="FootnoteReference"/>
        </w:rPr>
        <w:footnoteReference w:id="15"/>
      </w:r>
      <w:r>
        <w:t>.</w:t>
      </w:r>
      <w:r w:rsidR="00284980">
        <w:t xml:space="preserve"> Unfortunately, these assumptions prove wrong in the long run, hence causing the system to fail. In literature these assumptions are known as Fallacies of Distributed Systems and are listed below (7 from Peter Deutsch, one from James Gosling and one from Dierking):</w:t>
      </w:r>
    </w:p>
    <w:p w14:paraId="2B957754" w14:textId="3515C9D0" w:rsidR="00934414" w:rsidRDefault="00934414" w:rsidP="00934414">
      <w:pPr>
        <w:pStyle w:val="Heading4"/>
      </w:pPr>
      <w:r>
        <w:lastRenderedPageBreak/>
        <w:t>Network Reliability</w:t>
      </w:r>
    </w:p>
    <w:p w14:paraId="1FEC0EE6" w14:textId="037A7A12" w:rsidR="00934414" w:rsidRDefault="008D3A2D" w:rsidP="00934414">
      <w:r>
        <w:t>F</w:t>
      </w:r>
      <w:r w:rsidR="00E81C35">
        <w:t>allacy</w:t>
      </w:r>
      <w:r w:rsidR="00934414">
        <w:t xml:space="preserve"> is that network is reliable. Obviously, this is not true. Power failure, hardware failure, people tripping over the cable – a whole lot of reasons to compromise network reliability.</w:t>
      </w:r>
    </w:p>
    <w:p w14:paraId="3846DBB6" w14:textId="2A6482E7" w:rsidR="00934414" w:rsidRDefault="00934414" w:rsidP="00895D3B">
      <w:pPr>
        <w:pStyle w:val="Heading4"/>
      </w:pPr>
      <w:r>
        <w:t>Latency</w:t>
      </w:r>
    </w:p>
    <w:p w14:paraId="6CFE956F" w14:textId="4AE16994" w:rsidR="00934414" w:rsidRDefault="00E81C35" w:rsidP="00934414">
      <w:r>
        <w:t>Fallacy</w:t>
      </w:r>
      <w:r w:rsidR="00934414">
        <w:t xml:space="preserve"> is that latency is zero. In one local area it might not be seen as a problem. But what if user is on other side of the globe? Even in case of </w:t>
      </w:r>
      <w:r w:rsidR="00895D3B">
        <w:t xml:space="preserve">local users, they might be using mobile devices with delayed response. </w:t>
      </w:r>
    </w:p>
    <w:p w14:paraId="397DC145" w14:textId="7AD28EFD" w:rsidR="00E81C35" w:rsidRDefault="00E81C35" w:rsidP="00E81C35">
      <w:pPr>
        <w:pStyle w:val="Heading4"/>
      </w:pPr>
      <w:r>
        <w:t>Bandwidth</w:t>
      </w:r>
    </w:p>
    <w:p w14:paraId="7AC4795E" w14:textId="0C89C1CD" w:rsidR="00E81C35" w:rsidRDefault="00E81C35" w:rsidP="00E81C35">
      <w:r>
        <w:t xml:space="preserve">Fallacy is that bandwidth is infinite. Although we now have much greater bandwidth then we ever had, but it is still finite. This is particularly true in the case of mobile device, where even there is large bandwidth, user may be charged for the bandwidth they use. </w:t>
      </w:r>
    </w:p>
    <w:p w14:paraId="1BDC9C48" w14:textId="0C6A2E03" w:rsidR="00E81C35" w:rsidRDefault="00E81C35" w:rsidP="00E81C35">
      <w:pPr>
        <w:pStyle w:val="Heading4"/>
      </w:pPr>
      <w:r>
        <w:t>Security</w:t>
      </w:r>
    </w:p>
    <w:p w14:paraId="6073E9E7" w14:textId="46FF4FF7" w:rsidR="00E81C35" w:rsidRDefault="00E81C35" w:rsidP="00E81C35">
      <w:r>
        <w:t xml:space="preserve">The fallacy is that network is secure. Not all networks secure by default. And then this is the most overlooked aspect in practice of software development. </w:t>
      </w:r>
    </w:p>
    <w:p w14:paraId="4BAB966A" w14:textId="6530ECF5" w:rsidR="00E81C35" w:rsidRDefault="00E81C35" w:rsidP="00E81C35">
      <w:pPr>
        <w:pStyle w:val="Heading4"/>
      </w:pPr>
      <w:r>
        <w:t>Network Topology</w:t>
      </w:r>
    </w:p>
    <w:p w14:paraId="20FF7169" w14:textId="04BB65F1" w:rsidR="00E81C35" w:rsidRDefault="00E81C35" w:rsidP="00E81C35">
      <w:r>
        <w:t xml:space="preserve">The fallacy is that the network topology never changes. In the modern Internet world, this is absolutely untrue. Servers and intermediaries keep moving. DNS, IP address and URLs keep changing. Even </w:t>
      </w:r>
      <w:r w:rsidR="00513D3B">
        <w:t xml:space="preserve">the </w:t>
      </w:r>
      <w:r>
        <w:t xml:space="preserve">relative paths and query strings at the server keep changing. </w:t>
      </w:r>
      <w:r w:rsidR="00513D3B">
        <w:t>Topology also regularly changed when applications are scaled and more hardware is added.</w:t>
      </w:r>
    </w:p>
    <w:p w14:paraId="1427E2A8" w14:textId="37B8A007" w:rsidR="00E81C35" w:rsidRDefault="00513D3B" w:rsidP="00722A56">
      <w:pPr>
        <w:pStyle w:val="Heading4"/>
      </w:pPr>
      <w:r>
        <w:t>Administration</w:t>
      </w:r>
    </w:p>
    <w:p w14:paraId="40E00E79" w14:textId="3E104564" w:rsidR="00513D3B" w:rsidRDefault="00513D3B" w:rsidP="00513D3B">
      <w:r>
        <w:t>The fallacy is that there is one administrator. Obviously</w:t>
      </w:r>
      <w:r w:rsidR="00722A56">
        <w:t>,</w:t>
      </w:r>
      <w:r>
        <w:t xml:space="preserve"> this is not true in the case of applications distributed over the network. </w:t>
      </w:r>
      <w:r w:rsidR="00722A56">
        <w:t>For example, when a remote or third-party service fail, local administrators have now access or control to diagnose the problem.</w:t>
      </w:r>
    </w:p>
    <w:p w14:paraId="1142D497" w14:textId="3DF4C812" w:rsidR="00722A56" w:rsidRDefault="00722A56" w:rsidP="00722A56">
      <w:pPr>
        <w:pStyle w:val="Heading4"/>
      </w:pPr>
      <w:r>
        <w:t>Transport Cost</w:t>
      </w:r>
    </w:p>
    <w:p w14:paraId="72AC270A" w14:textId="17F4CB7F" w:rsidR="00722A56" w:rsidRDefault="00722A56" w:rsidP="00722A56">
      <w:r>
        <w:t>The fallacy is that the transport cost is zero. This is also overlooked aspect during the development of the application. It is assumed that setting up a hardware and network infrastructure has zero cost or at least is one off cost. While in fact such cost is regular. Things like maintenance needs, upgradation, load balancing, bandwidth cost need for scalability contribute to regular cost.</w:t>
      </w:r>
    </w:p>
    <w:p w14:paraId="252F8781" w14:textId="1D8CB4FB" w:rsidR="00722A56" w:rsidRDefault="00722A56" w:rsidP="00722A56">
      <w:pPr>
        <w:pStyle w:val="Heading4"/>
      </w:pPr>
      <w:r>
        <w:t>Heterogeneous Network</w:t>
      </w:r>
    </w:p>
    <w:p w14:paraId="3A07CFB6" w14:textId="120D5917" w:rsidR="00722A56" w:rsidRDefault="00722A56" w:rsidP="00722A56">
      <w:r>
        <w:t>The fallacy is that all nodes on the network is same. This is also false. We have seen already that in the modern world of computing, network and devices are not some. They are heterogeneous, particularly with the rise of variety of mobile devices.</w:t>
      </w:r>
    </w:p>
    <w:p w14:paraId="251F7AD5" w14:textId="387F6493" w:rsidR="00722A56" w:rsidRDefault="00722A56" w:rsidP="00722A56">
      <w:pPr>
        <w:pStyle w:val="Heading4"/>
      </w:pPr>
      <w:r>
        <w:t>Complexity</w:t>
      </w:r>
    </w:p>
    <w:p w14:paraId="1A9DB543" w14:textId="1DCDEFCB" w:rsidR="00934414" w:rsidRPr="009475CF" w:rsidRDefault="00722A56" w:rsidP="00722A56">
      <w:r>
        <w:t xml:space="preserve">This fallacy assume that consumers of our service have enough domain and context knowledge of our service such that they will use our services correctly. This is obviously not true. In today’s Internet world, publisher and consumer may not know each other or may not have proper level of technical support available. </w:t>
      </w:r>
    </w:p>
    <w:p w14:paraId="285052A8" w14:textId="2CFFEEF3" w:rsidR="00905C04" w:rsidRDefault="00ED0B80" w:rsidP="00ED0B80">
      <w:pPr>
        <w:pStyle w:val="Heading2"/>
      </w:pPr>
      <w:bookmarkStart w:id="35" w:name="_Toc513670335"/>
      <w:r>
        <w:lastRenderedPageBreak/>
        <w:t>How REST Mitigate</w:t>
      </w:r>
      <w:r w:rsidR="00405D2B">
        <w:t>s</w:t>
      </w:r>
      <w:r>
        <w:t xml:space="preserve"> Failures</w:t>
      </w:r>
      <w:bookmarkEnd w:id="35"/>
    </w:p>
    <w:p w14:paraId="309D2740" w14:textId="0BB1BC70" w:rsidR="00E5598D" w:rsidRDefault="00E5598D" w:rsidP="00E5598D">
      <w:r>
        <w:t>The forces identified by Fielding in his dissertation that influence the system behaviour are closely inline with the fallacies of distributed systems discussed above. REST is defined by taking such forces into consideration.</w:t>
      </w:r>
    </w:p>
    <w:p w14:paraId="0A8BEB8C" w14:textId="5B64444D" w:rsidR="007A6461" w:rsidRDefault="00E5598D" w:rsidP="00E5598D">
      <w:pPr>
        <w:pStyle w:val="Heading3"/>
      </w:pPr>
      <w:r>
        <w:t xml:space="preserve"> </w:t>
      </w:r>
      <w:bookmarkStart w:id="36" w:name="_Toc513670336"/>
      <w:r w:rsidR="007A6461">
        <w:t xml:space="preserve">Constraint-driven </w:t>
      </w:r>
      <w:r w:rsidR="006D145D">
        <w:t>Architecture</w:t>
      </w:r>
      <w:bookmarkEnd w:id="36"/>
    </w:p>
    <w:p w14:paraId="7E6CDB9E" w14:textId="40E37987" w:rsidR="00DF1FB3" w:rsidRDefault="00405D2B" w:rsidP="00405D2B">
      <w:r>
        <w:t xml:space="preserve">Contrary to requirement driven design </w:t>
      </w:r>
      <w:r w:rsidR="00DF1FB3">
        <w:t>REST on the other hand</w:t>
      </w:r>
      <w:r>
        <w:t xml:space="preserve"> advocates constraint-driven architecture. It</w:t>
      </w:r>
      <w:r w:rsidR="00DF1FB3">
        <w:t xml:space="preserve"> begins with identifying the </w:t>
      </w:r>
      <w:r w:rsidR="00E51C45">
        <w:t>forces</w:t>
      </w:r>
      <w:r w:rsidR="00DF1FB3">
        <w:t xml:space="preserve"> that could impact the system usability. It then defines and apply constraints on the </w:t>
      </w:r>
      <w:r w:rsidR="00885FB1">
        <w:t>architecture</w:t>
      </w:r>
      <w:r w:rsidR="00DF1FB3">
        <w:t xml:space="preserve"> design such that the impact of those </w:t>
      </w:r>
      <w:r w:rsidR="00E51C45">
        <w:t>forces</w:t>
      </w:r>
      <w:r w:rsidR="00DF1FB3">
        <w:t xml:space="preserve"> can be eliminated or at least minimised. </w:t>
      </w:r>
      <w:r w:rsidR="00885FB1">
        <w:t>REST, therefore, requires the software developer</w:t>
      </w:r>
      <w:r w:rsidR="00914662">
        <w:t>s</w:t>
      </w:r>
      <w:r w:rsidR="00885FB1">
        <w:t xml:space="preserve"> to </w:t>
      </w:r>
      <w:r w:rsidR="00D54720">
        <w:t>shape</w:t>
      </w:r>
      <w:r w:rsidR="00885FB1">
        <w:t xml:space="preserve"> business domain </w:t>
      </w:r>
      <w:r w:rsidR="00D54720">
        <w:t>to fit the</w:t>
      </w:r>
      <w:r w:rsidR="00885FB1">
        <w:t xml:space="preserve"> architectur</w:t>
      </w:r>
      <w:r w:rsidR="00D1546E">
        <w:t>al</w:t>
      </w:r>
      <w:r w:rsidR="00D54720">
        <w:t xml:space="preserve"> style</w:t>
      </w:r>
      <w:r w:rsidR="00885FB1">
        <w:t xml:space="preserve">. The resulted product is a design that works with rather than against those </w:t>
      </w:r>
      <w:r w:rsidR="00E51C45">
        <w:t>forces</w:t>
      </w:r>
      <w:r w:rsidR="00885FB1">
        <w:t xml:space="preserve">. </w:t>
      </w:r>
    </w:p>
    <w:p w14:paraId="486B5627" w14:textId="326712AB" w:rsidR="00E51C45" w:rsidRDefault="0007742D" w:rsidP="0007742D">
      <w:pPr>
        <w:pStyle w:val="Heading2"/>
      </w:pPr>
      <w:bookmarkStart w:id="37" w:name="_Toc513670337"/>
      <w:r>
        <w:t>REST Constraints</w:t>
      </w:r>
      <w:bookmarkEnd w:id="37"/>
    </w:p>
    <w:p w14:paraId="3743E850" w14:textId="2AA5D984" w:rsidR="0007742D" w:rsidRDefault="00CD32CA" w:rsidP="0007742D">
      <w:r>
        <w:t xml:space="preserve">Now when we have established that REST was designed to work with forces that impact system behaviour rather than against them, and also that REST advocates constraint-drive approach, it is time to look into what actually those constraints are that define the RESTful style. We will also see </w:t>
      </w:r>
      <w:r w:rsidR="00142C8B">
        <w:t>what influencing forces</w:t>
      </w:r>
      <w:r w:rsidR="000A6A70">
        <w:t xml:space="preserve"> </w:t>
      </w:r>
      <w:r w:rsidR="00142C8B">
        <w:t>those constraint address and what architectural attributes (</w:t>
      </w:r>
      <w:r w:rsidR="00142C8B">
        <w:fldChar w:fldCharType="begin"/>
      </w:r>
      <w:r w:rsidR="00142C8B">
        <w:instrText xml:space="preserve"> REF _Ref512767640 \r \h </w:instrText>
      </w:r>
      <w:r w:rsidR="00142C8B">
        <w:fldChar w:fldCharType="separate"/>
      </w:r>
      <w:r w:rsidR="00142C8B">
        <w:rPr>
          <w:cs/>
        </w:rPr>
        <w:t>‎</w:t>
      </w:r>
      <w:r w:rsidR="00142C8B">
        <w:t>1.1.10</w:t>
      </w:r>
      <w:r w:rsidR="00142C8B">
        <w:fldChar w:fldCharType="end"/>
      </w:r>
      <w:r w:rsidR="00142C8B">
        <w:t xml:space="preserve"> above) are achieved as a result of enforcing each of the constraints. </w:t>
      </w:r>
    </w:p>
    <w:p w14:paraId="5217E34C" w14:textId="5372A7C5" w:rsidR="00A90CCB" w:rsidRDefault="00A90CCB" w:rsidP="00A90CCB">
      <w:pPr>
        <w:pStyle w:val="Heading3"/>
      </w:pPr>
      <w:bookmarkStart w:id="38" w:name="_Toc513670338"/>
      <w:r>
        <w:t>Client-Server</w:t>
      </w:r>
      <w:bookmarkEnd w:id="38"/>
    </w:p>
    <w:p w14:paraId="59B438BD" w14:textId="18CCC880" w:rsidR="00A73F91" w:rsidRDefault="00A73F91" w:rsidP="00A73F91">
      <w:r>
        <w:t xml:space="preserve">This constraint defines that all communication between any two nodes within the distributed system is considered being between client and server. Client sends request, then server performs some processing and sends the response back to the client. The goal of this constraint is separation of concerns. </w:t>
      </w:r>
    </w:p>
    <w:p w14:paraId="2955AF3E" w14:textId="5730A335" w:rsidR="00A90CCB" w:rsidRDefault="00A90CCB" w:rsidP="00A90CCB"/>
    <w:p w14:paraId="6D28D93F" w14:textId="0DF1D494" w:rsidR="00A90CCB" w:rsidRDefault="00A73F91" w:rsidP="00A90CCB">
      <w:pPr>
        <w:keepNext/>
        <w:jc w:val="center"/>
      </w:pPr>
      <w:r>
        <w:object w:dxaOrig="7261" w:dyaOrig="6136" w14:anchorId="6A6F3E64">
          <v:shape id="_x0000_i1029" type="#_x0000_t75" style="width:316.8pt;height:266.4pt" o:ole="">
            <v:imagedata r:id="rId21" o:title=""/>
          </v:shape>
          <o:OLEObject Type="Embed" ProgID="Visio.Drawing.15" ShapeID="_x0000_i1029" DrawAspect="Content" ObjectID="_1587414747" r:id="rId22"/>
        </w:object>
      </w:r>
    </w:p>
    <w:p w14:paraId="7FF1FF3E" w14:textId="4F9A2A94" w:rsidR="00A90CCB" w:rsidRDefault="00A90CCB" w:rsidP="00A90CCB">
      <w:pPr>
        <w:pStyle w:val="Caption"/>
        <w:jc w:val="center"/>
      </w:pPr>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2</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2</w:t>
      </w:r>
      <w:r w:rsidR="00CD1791">
        <w:fldChar w:fldCharType="end"/>
      </w:r>
      <w:r>
        <w:t>Client-Server</w:t>
      </w:r>
    </w:p>
    <w:p w14:paraId="1FD831E0" w14:textId="53432F57" w:rsidR="00A90CCB" w:rsidRDefault="000A6A70" w:rsidP="000A6A70">
      <w:pPr>
        <w:pStyle w:val="NoSpacing"/>
      </w:pPr>
      <w:r>
        <w:t>This constraint Addresses the following concerns:</w:t>
      </w:r>
    </w:p>
    <w:p w14:paraId="78242125" w14:textId="06C76CCA" w:rsidR="000A6A70" w:rsidRDefault="000A6A70" w:rsidP="00C925E2">
      <w:pPr>
        <w:pStyle w:val="ListParagraph"/>
        <w:numPr>
          <w:ilvl w:val="0"/>
          <w:numId w:val="4"/>
        </w:numPr>
      </w:pPr>
      <w:r>
        <w:t>Security: the scope of network security is narrowed down to the connections between client and server.</w:t>
      </w:r>
    </w:p>
    <w:p w14:paraId="1691E355" w14:textId="46C46C2E" w:rsidR="000A6A70" w:rsidRPr="000A6A70" w:rsidRDefault="000A6A70" w:rsidP="00C925E2">
      <w:pPr>
        <w:pStyle w:val="ListParagraph"/>
        <w:numPr>
          <w:ilvl w:val="0"/>
          <w:numId w:val="4"/>
        </w:numPr>
      </w:pPr>
      <w:r>
        <w:t>Administration: the scope of administration is narrow down the connections between client and server.</w:t>
      </w:r>
    </w:p>
    <w:p w14:paraId="01E1FF7A" w14:textId="50BB7A61" w:rsidR="00A90CCB" w:rsidRDefault="000A6A70" w:rsidP="00C925E2">
      <w:pPr>
        <w:pStyle w:val="ListParagraph"/>
        <w:numPr>
          <w:ilvl w:val="0"/>
          <w:numId w:val="4"/>
        </w:numPr>
      </w:pPr>
      <w:r>
        <w:t>Complexity: Client know about the server but server has no knowledge of client. This decreases the complexity.</w:t>
      </w:r>
    </w:p>
    <w:p w14:paraId="4352C9E8" w14:textId="4AC39D98" w:rsidR="000A6A70" w:rsidRDefault="000A6A70" w:rsidP="000A6A70">
      <w:r>
        <w:t>This lead to achieve following benefits:</w:t>
      </w:r>
    </w:p>
    <w:p w14:paraId="4D81ADA7" w14:textId="041F5E91" w:rsidR="000A6A70" w:rsidRDefault="009D7A39" w:rsidP="00C925E2">
      <w:pPr>
        <w:pStyle w:val="ListParagraph"/>
        <w:numPr>
          <w:ilvl w:val="0"/>
          <w:numId w:val="5"/>
        </w:numPr>
      </w:pPr>
      <w:r>
        <w:t xml:space="preserve">Client Interoperability: Since server and clients are separated and server doesn’t need to know anything about the client, this means client running different platforms can work with server. </w:t>
      </w:r>
    </w:p>
    <w:p w14:paraId="427B8E28" w14:textId="04D2188B" w:rsidR="009D7A39" w:rsidRDefault="009D7A39" w:rsidP="00C925E2">
      <w:pPr>
        <w:pStyle w:val="ListParagraph"/>
        <w:numPr>
          <w:ilvl w:val="0"/>
          <w:numId w:val="5"/>
        </w:numPr>
      </w:pPr>
      <w:r>
        <w:t xml:space="preserve">Scalability: Since server is separate from the client, it is possible to spin up multiple instances of server which can be load-balanced. This allows system to scale easily. </w:t>
      </w:r>
    </w:p>
    <w:p w14:paraId="69BD3CBC" w14:textId="77777777" w:rsidR="008A3C1B" w:rsidRDefault="009D7A39" w:rsidP="00C925E2">
      <w:pPr>
        <w:pStyle w:val="ListParagraph"/>
        <w:numPr>
          <w:ilvl w:val="0"/>
          <w:numId w:val="5"/>
        </w:numPr>
      </w:pPr>
      <w:r>
        <w:t>Evolvability: Separation of concern means no dependency between client and server, so nodes can evolve independently.</w:t>
      </w:r>
    </w:p>
    <w:p w14:paraId="0B0433FD" w14:textId="039CAEDF" w:rsidR="009D7A39" w:rsidRDefault="008A3C1B" w:rsidP="008A3C1B">
      <w:pPr>
        <w:pStyle w:val="Heading3"/>
      </w:pPr>
      <w:bookmarkStart w:id="39" w:name="_Toc513670339"/>
      <w:r>
        <w:t>Stateless</w:t>
      </w:r>
      <w:bookmarkEnd w:id="39"/>
      <w:r w:rsidR="009D7A39">
        <w:t xml:space="preserve"> </w:t>
      </w:r>
    </w:p>
    <w:p w14:paraId="23B905E8" w14:textId="143FCD02" w:rsidR="00A90CCB" w:rsidRDefault="008D20FB" w:rsidP="0007742D">
      <w:r>
        <w:t xml:space="preserve">Stateless constraint </w:t>
      </w:r>
      <w:r w:rsidR="00C062CA">
        <w:t xml:space="preserve">defines that server should get all the state information to process the request along with the request itself and must not rely on any context information saved on the server. The stat is actually maintained on the client and it is the responsibility of client to send any state information along with the request that server may need to process the request. As is evident from </w:t>
      </w:r>
      <w:r w:rsidR="00C062CA">
        <w:fldChar w:fldCharType="begin"/>
      </w:r>
      <w:r w:rsidR="00C062CA">
        <w:instrText xml:space="preserve"> REF _Ref512784090 \h </w:instrText>
      </w:r>
      <w:r w:rsidR="00C062CA">
        <w:fldChar w:fldCharType="separate"/>
      </w:r>
      <w:r w:rsidR="00C062CA">
        <w:t xml:space="preserve">Figure </w:t>
      </w:r>
      <w:r w:rsidR="00C062CA">
        <w:rPr>
          <w:noProof/>
          <w:cs/>
        </w:rPr>
        <w:t>‎</w:t>
      </w:r>
      <w:r w:rsidR="00C062CA">
        <w:rPr>
          <w:noProof/>
        </w:rPr>
        <w:t>2</w:t>
      </w:r>
      <w:r w:rsidR="00C062CA">
        <w:noBreakHyphen/>
      </w:r>
      <w:r w:rsidR="00C062CA">
        <w:rPr>
          <w:noProof/>
        </w:rPr>
        <w:t>3</w:t>
      </w:r>
      <w:r w:rsidR="00C062CA">
        <w:fldChar w:fldCharType="end"/>
      </w:r>
      <w:r w:rsidR="00C062CA">
        <w:t>, it allows a great flexibility to the process workflow. A client can contact any server for subsequent requests as the requests are self-contained with the state which would not be possible if the state was maintained in server.</w:t>
      </w:r>
    </w:p>
    <w:p w14:paraId="287E6932" w14:textId="1496675A" w:rsidR="00606705" w:rsidRDefault="00606705" w:rsidP="0007742D"/>
    <w:p w14:paraId="3C7DBEEC" w14:textId="77777777" w:rsidR="00606705" w:rsidRDefault="00606705" w:rsidP="00606705">
      <w:pPr>
        <w:keepNext/>
        <w:jc w:val="center"/>
      </w:pPr>
      <w:r>
        <w:object w:dxaOrig="6841" w:dyaOrig="5776" w14:anchorId="17E70ED2">
          <v:shape id="_x0000_i1030" type="#_x0000_t75" style="width:252pt;height:208.8pt" o:ole="">
            <v:imagedata r:id="rId23" o:title=""/>
          </v:shape>
          <o:OLEObject Type="Embed" ProgID="Visio.Drawing.15" ShapeID="_x0000_i1030" DrawAspect="Content" ObjectID="_1587414748" r:id="rId24"/>
        </w:object>
      </w:r>
    </w:p>
    <w:p w14:paraId="6907A668" w14:textId="089B4437" w:rsidR="00606705" w:rsidRDefault="00606705" w:rsidP="00606705">
      <w:pPr>
        <w:pStyle w:val="Caption"/>
        <w:jc w:val="center"/>
      </w:pPr>
      <w:bookmarkStart w:id="40" w:name="_Ref512784090"/>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2</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3</w:t>
      </w:r>
      <w:r w:rsidR="00CD1791">
        <w:fldChar w:fldCharType="end"/>
      </w:r>
      <w:bookmarkEnd w:id="40"/>
      <w:r>
        <w:t xml:space="preserve"> Stateless systems</w:t>
      </w:r>
    </w:p>
    <w:p w14:paraId="02AE5B43" w14:textId="644E61E6" w:rsidR="00C062CA" w:rsidRDefault="00C062CA" w:rsidP="00C062CA">
      <w:r>
        <w:t>This constraint addresses the following influencing forces:</w:t>
      </w:r>
    </w:p>
    <w:p w14:paraId="2097951D" w14:textId="62A36A76" w:rsidR="00C062CA" w:rsidRDefault="00C062CA" w:rsidP="00C925E2">
      <w:pPr>
        <w:pStyle w:val="ListParagraph"/>
        <w:numPr>
          <w:ilvl w:val="0"/>
          <w:numId w:val="6"/>
        </w:numPr>
      </w:pPr>
      <w:r>
        <w:t xml:space="preserve">Network Topology: This constraint allows nodes to be added and removed from the network without any risk of state corruption as each request brings required state with itself. </w:t>
      </w:r>
    </w:p>
    <w:p w14:paraId="2E0E9F8E" w14:textId="4A50587D" w:rsidR="00C062CA" w:rsidRDefault="00C062CA" w:rsidP="00C925E2">
      <w:pPr>
        <w:pStyle w:val="ListParagraph"/>
        <w:numPr>
          <w:ilvl w:val="0"/>
          <w:numId w:val="6"/>
        </w:numPr>
      </w:pPr>
      <w:r>
        <w:t xml:space="preserve">Network Reliability: Since the state is maintained on the client, the system can conveniently recover from any network errors by starting with last </w:t>
      </w:r>
      <w:r w:rsidR="00EA3DA5">
        <w:t xml:space="preserve">known </w:t>
      </w:r>
      <w:r>
        <w:t xml:space="preserve">good state at the client. </w:t>
      </w:r>
    </w:p>
    <w:p w14:paraId="7C8969D1" w14:textId="7D993D8C" w:rsidR="00C062CA" w:rsidRDefault="00C062CA" w:rsidP="00C925E2">
      <w:pPr>
        <w:pStyle w:val="ListParagraph"/>
        <w:numPr>
          <w:ilvl w:val="0"/>
          <w:numId w:val="6"/>
        </w:numPr>
      </w:pPr>
      <w:r>
        <w:t xml:space="preserve">Administration: This constrain simplifies server administration because the administration does not have to worry about the state. </w:t>
      </w:r>
    </w:p>
    <w:p w14:paraId="7ADB2269" w14:textId="2E0781BA" w:rsidR="00C062CA" w:rsidRDefault="00C062CA" w:rsidP="00C925E2">
      <w:pPr>
        <w:pStyle w:val="ListParagraph"/>
        <w:numPr>
          <w:ilvl w:val="0"/>
          <w:numId w:val="6"/>
        </w:numPr>
      </w:pPr>
      <w:r>
        <w:t>Complexity: Addition of new nodes is simplified because it does not require the complex state management.</w:t>
      </w:r>
    </w:p>
    <w:p w14:paraId="71088087" w14:textId="2AC6282F" w:rsidR="00476E2E" w:rsidRDefault="00476E2E" w:rsidP="00476E2E">
      <w:r>
        <w:t>This constrain bring about following benefits:</w:t>
      </w:r>
    </w:p>
    <w:p w14:paraId="0F004AEF" w14:textId="415B77AB" w:rsidR="00476E2E" w:rsidRDefault="00476E2E" w:rsidP="00C925E2">
      <w:pPr>
        <w:pStyle w:val="ListParagraph"/>
        <w:numPr>
          <w:ilvl w:val="0"/>
          <w:numId w:val="7"/>
        </w:numPr>
      </w:pPr>
      <w:r>
        <w:t xml:space="preserve">Visibility: Since request contains the state, it is visible to server and any intermediaries. This visibility opens up possibility of introduction of controls like intelligent gateways that can make smart decision using the state information. </w:t>
      </w:r>
    </w:p>
    <w:p w14:paraId="009F7795" w14:textId="63C39496" w:rsidR="00476E2E" w:rsidRDefault="00476E2E" w:rsidP="00C925E2">
      <w:pPr>
        <w:pStyle w:val="ListParagraph"/>
        <w:numPr>
          <w:ilvl w:val="0"/>
          <w:numId w:val="7"/>
        </w:numPr>
      </w:pPr>
      <w:r>
        <w:t xml:space="preserve">Reliability: This is the most valuable benefit of statelessness. Since state exists at one point at any given time, client, server and network can be recovered in a deterministic way in case of failure. For example, if client fails, it can request the last know representation from the server and take it from there. If server fails, the client can update it with the current state in next request. </w:t>
      </w:r>
    </w:p>
    <w:p w14:paraId="7C9C6838" w14:textId="77777777" w:rsidR="000310C4" w:rsidRDefault="006632B6" w:rsidP="00C925E2">
      <w:pPr>
        <w:pStyle w:val="ListParagraph"/>
        <w:numPr>
          <w:ilvl w:val="0"/>
          <w:numId w:val="7"/>
        </w:numPr>
      </w:pPr>
      <w:r>
        <w:t>Scalability</w:t>
      </w:r>
      <w:r w:rsidR="00836639">
        <w:t>:</w:t>
      </w:r>
      <w:r>
        <w:t xml:space="preserve"> Since the server does not have to remember the state, new server nodes can be added at any point during the workflow.</w:t>
      </w:r>
    </w:p>
    <w:p w14:paraId="61281ACD" w14:textId="42130E52" w:rsidR="00836639" w:rsidRDefault="00241203" w:rsidP="00241203">
      <w:pPr>
        <w:pStyle w:val="Heading3"/>
      </w:pPr>
      <w:bookmarkStart w:id="41" w:name="_Toc513670340"/>
      <w:r>
        <w:t>Cache</w:t>
      </w:r>
      <w:bookmarkEnd w:id="41"/>
    </w:p>
    <w:p w14:paraId="395C63B3" w14:textId="51495A5F" w:rsidR="00241203" w:rsidRDefault="00AC0207" w:rsidP="000310C4">
      <w:r>
        <w:t xml:space="preserve">Cache constraint requires that responses </w:t>
      </w:r>
      <w:r w:rsidR="00C81F24">
        <w:t xml:space="preserve">should be explicitly </w:t>
      </w:r>
      <w:r w:rsidR="003F6F6A">
        <w:t>labelled</w:t>
      </w:r>
      <w:r w:rsidR="00C81F24">
        <w:t xml:space="preserve"> as cacheable or non-cacheable. The cache control declaration with messages opens up possibilities of multi-level caching</w:t>
      </w:r>
      <w:r w:rsidR="005D738D">
        <w:t xml:space="preserve"> including server caching, client caching and caching on any intermediary devices</w:t>
      </w:r>
      <w:r w:rsidR="00C81F24">
        <w:t xml:space="preserve">. </w:t>
      </w:r>
      <w:r w:rsidR="00E02799">
        <w:t>For example</w:t>
      </w:r>
      <w:r w:rsidR="00195490">
        <w:t>,</w:t>
      </w:r>
      <w:r w:rsidR="00E02799">
        <w:t xml:space="preserve"> in case of web </w:t>
      </w:r>
      <w:r w:rsidR="00E02799">
        <w:lastRenderedPageBreak/>
        <w:t xml:space="preserve">application, responses can be cached at browser, at server, at a proxy server or any devices that sits somewhere in the route. </w:t>
      </w:r>
    </w:p>
    <w:p w14:paraId="6CB6E2F7" w14:textId="3F2E20B5" w:rsidR="00606705" w:rsidRDefault="00606705" w:rsidP="0007742D"/>
    <w:p w14:paraId="5980DDD3" w14:textId="53388C30" w:rsidR="004F0379" w:rsidRDefault="00F3207D" w:rsidP="004F0379">
      <w:pPr>
        <w:keepNext/>
        <w:jc w:val="center"/>
      </w:pPr>
      <w:r>
        <w:object w:dxaOrig="7981" w:dyaOrig="5566" w14:anchorId="19882D87">
          <v:shape id="_x0000_i1031" type="#_x0000_t75" style="width:388.8pt;height:273.6pt" o:ole="">
            <v:imagedata r:id="rId25" o:title=""/>
          </v:shape>
          <o:OLEObject Type="Embed" ProgID="Visio.Drawing.15" ShapeID="_x0000_i1031" DrawAspect="Content" ObjectID="_1587414749" r:id="rId26"/>
        </w:object>
      </w:r>
    </w:p>
    <w:p w14:paraId="67A986B5" w14:textId="1E6F8F33" w:rsidR="00606705" w:rsidRDefault="004F0379" w:rsidP="004F0379">
      <w:pPr>
        <w:pStyle w:val="Caption"/>
        <w:jc w:val="center"/>
      </w:pPr>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2</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4</w:t>
      </w:r>
      <w:r w:rsidR="00CD1791">
        <w:fldChar w:fldCharType="end"/>
      </w:r>
      <w:r>
        <w:t xml:space="preserve"> Cacheable Architecture</w:t>
      </w:r>
    </w:p>
    <w:p w14:paraId="737B20C5" w14:textId="36A3E03D" w:rsidR="00606705" w:rsidRDefault="00D542CA" w:rsidP="0007742D">
      <w:r>
        <w:t>This constraint addresses the following influencing forces:</w:t>
      </w:r>
    </w:p>
    <w:p w14:paraId="47DE5FF2" w14:textId="7EEA12EE" w:rsidR="00D542CA" w:rsidRDefault="00D542CA" w:rsidP="00C925E2">
      <w:pPr>
        <w:pStyle w:val="ListParagraph"/>
        <w:numPr>
          <w:ilvl w:val="0"/>
          <w:numId w:val="8"/>
        </w:numPr>
      </w:pPr>
      <w:r>
        <w:t>Bandwidth: Due to caching, the request may be responded from a cache before it reaches server in which case it will use less network segment. In the case of client cache there is no bandwidth usage at all.</w:t>
      </w:r>
    </w:p>
    <w:p w14:paraId="74E5393B" w14:textId="2531608E" w:rsidR="00D542CA" w:rsidRDefault="00D542CA" w:rsidP="00C925E2">
      <w:pPr>
        <w:pStyle w:val="ListParagraph"/>
        <w:numPr>
          <w:ilvl w:val="0"/>
          <w:numId w:val="8"/>
        </w:numPr>
      </w:pPr>
      <w:r>
        <w:t>Transport Cost: Again, cache reduces the total number of network requests thus reducing the transport cost.</w:t>
      </w:r>
    </w:p>
    <w:p w14:paraId="292FADF5" w14:textId="62FC92A0" w:rsidR="00D542CA" w:rsidRDefault="00D542CA" w:rsidP="00C925E2">
      <w:pPr>
        <w:pStyle w:val="ListParagraph"/>
        <w:numPr>
          <w:ilvl w:val="0"/>
          <w:numId w:val="8"/>
        </w:numPr>
      </w:pPr>
      <w:r>
        <w:t xml:space="preserve">Latency: Caching can significantly reduce the latency by eliminating the need to make some request or serving the request from a cache that is closed to the client. </w:t>
      </w:r>
    </w:p>
    <w:p w14:paraId="0E91E3F6" w14:textId="2CB9D782" w:rsidR="00195490" w:rsidRDefault="00195490" w:rsidP="00195490">
      <w:r>
        <w:t>The constraint brings following benefits:</w:t>
      </w:r>
    </w:p>
    <w:p w14:paraId="708D70BD" w14:textId="0245BD21" w:rsidR="00195490" w:rsidRDefault="00AA2428" w:rsidP="00C925E2">
      <w:pPr>
        <w:pStyle w:val="ListParagraph"/>
        <w:numPr>
          <w:ilvl w:val="0"/>
          <w:numId w:val="9"/>
        </w:numPr>
      </w:pPr>
      <w:r>
        <w:t xml:space="preserve">Efficiency: Caching makes the application more efficient </w:t>
      </w:r>
      <w:r w:rsidR="002915BD">
        <w:t>with respect to both latency and bandwidth.</w:t>
      </w:r>
    </w:p>
    <w:p w14:paraId="487556EE" w14:textId="402F0695" w:rsidR="002915BD" w:rsidRDefault="002915BD" w:rsidP="00C925E2">
      <w:pPr>
        <w:pStyle w:val="ListParagraph"/>
        <w:numPr>
          <w:ilvl w:val="0"/>
          <w:numId w:val="9"/>
        </w:numPr>
      </w:pPr>
      <w:r>
        <w:t xml:space="preserve">Scalability: Caching allows the introduction of more client by simply scaling the workload over the entire network rather than the server alone. </w:t>
      </w:r>
    </w:p>
    <w:p w14:paraId="671C4B42" w14:textId="0451DA44" w:rsidR="00E64EA4" w:rsidRDefault="00E64EA4" w:rsidP="00C925E2">
      <w:pPr>
        <w:pStyle w:val="ListParagraph"/>
        <w:numPr>
          <w:ilvl w:val="0"/>
          <w:numId w:val="9"/>
        </w:numPr>
      </w:pPr>
      <w:r>
        <w:t xml:space="preserve">Performance: By caching responses, performance can be dramatically improved both by responding from the node that is nearest to the client and by reducing the processing cycles server has to perform to fulfil the request. </w:t>
      </w:r>
    </w:p>
    <w:p w14:paraId="3745BAC0" w14:textId="100D8412" w:rsidR="00606705" w:rsidRDefault="00F3207D" w:rsidP="00F3207D">
      <w:pPr>
        <w:pStyle w:val="Heading3"/>
      </w:pPr>
      <w:bookmarkStart w:id="42" w:name="_Toc513670341"/>
      <w:r>
        <w:lastRenderedPageBreak/>
        <w:t>Uniform Interface</w:t>
      </w:r>
      <w:bookmarkEnd w:id="42"/>
    </w:p>
    <w:p w14:paraId="71906F4B" w14:textId="25B73AAD" w:rsidR="007F72F2" w:rsidRPr="007F72F2" w:rsidRDefault="007F72F2" w:rsidP="007F72F2">
      <w:r>
        <w:t xml:space="preserve">This constraint is the key differentiator between RESTful and other architectures. In the early days of Web consistency between the all nodes of the network </w:t>
      </w:r>
      <w:r w:rsidR="00866FDD">
        <w:t>(</w:t>
      </w:r>
      <w:r>
        <w:t>i.e. clients, servers and intermediaries</w:t>
      </w:r>
      <w:r w:rsidR="00866FDD">
        <w:t xml:space="preserve"> etc.)</w:t>
      </w:r>
      <w:r>
        <w:t xml:space="preserve"> was maintained by requiring them to use the </w:t>
      </w:r>
      <w:r w:rsidR="00866FDD">
        <w:t>common client-server</w:t>
      </w:r>
      <w:r>
        <w:t xml:space="preserve"> implementation library called</w:t>
      </w:r>
      <w:r w:rsidR="00866FDD">
        <w:t xml:space="preserve"> CERN</w:t>
      </w:r>
      <w:r>
        <w:t xml:space="preserve"> libwww</w:t>
      </w:r>
      <w:r>
        <w:rPr>
          <w:rStyle w:val="FootnoteReference"/>
        </w:rPr>
        <w:footnoteReference w:id="16"/>
      </w:r>
      <w:r>
        <w:t xml:space="preserve">. </w:t>
      </w:r>
      <w:r w:rsidR="00866FDD">
        <w:t>The designer of the Web soon realised that providing consistency by way of enforcing certain implementation which is tightly coupled to the platform was not a scalable solution. Therefor</w:t>
      </w:r>
      <w:r w:rsidR="006A31D5">
        <w:t>e</w:t>
      </w:r>
      <w:r w:rsidR="00F510A6">
        <w:t>,</w:t>
      </w:r>
      <w:r w:rsidR="006A31D5">
        <w:t xml:space="preserve"> uniform interface constraint was devise to allow web scale reliably and quickly. </w:t>
      </w:r>
    </w:p>
    <w:p w14:paraId="1BD911F1" w14:textId="2302C353" w:rsidR="006A31D5" w:rsidRDefault="0055767E" w:rsidP="006A31D5">
      <w:pPr>
        <w:keepNext/>
        <w:jc w:val="center"/>
      </w:pPr>
      <w:r>
        <w:object w:dxaOrig="11656" w:dyaOrig="5761" w14:anchorId="6F049EFF">
          <v:shape id="_x0000_i1032" type="#_x0000_t75" style="width:468pt;height:230.4pt" o:ole="">
            <v:imagedata r:id="rId27" o:title=""/>
          </v:shape>
          <o:OLEObject Type="Embed" ProgID="Visio.Drawing.15" ShapeID="_x0000_i1032" DrawAspect="Content" ObjectID="_1587414750" r:id="rId28"/>
        </w:object>
      </w:r>
    </w:p>
    <w:p w14:paraId="67DA4194" w14:textId="68CE2488" w:rsidR="00606705" w:rsidRDefault="006A31D5" w:rsidP="006A31D5">
      <w:pPr>
        <w:pStyle w:val="Caption"/>
        <w:jc w:val="center"/>
      </w:pPr>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2</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5</w:t>
      </w:r>
      <w:r w:rsidR="00CD1791">
        <w:fldChar w:fldCharType="end"/>
      </w:r>
      <w:r>
        <w:t xml:space="preserve"> Uniform Interface</w:t>
      </w:r>
    </w:p>
    <w:p w14:paraId="742852F5" w14:textId="6F35BFDC" w:rsidR="00F3207D" w:rsidRDefault="00F510A6" w:rsidP="0007742D">
      <w:r>
        <w:t xml:space="preserve">Uniform interface is the largest constraint of the REST as well as the most important constraint from implementation point of view, therefore the whole next chapter is dedicated to Uniform Interface. However, for completion, a brief definition is given here. </w:t>
      </w:r>
    </w:p>
    <w:p w14:paraId="7C0E4910" w14:textId="71B2EE80" w:rsidR="00F510A6" w:rsidRDefault="00F510A6" w:rsidP="0007742D">
      <w:r>
        <w:t>The goal of the Uniform Interface was to provide a</w:t>
      </w:r>
      <w:r w:rsidR="00F06846">
        <w:t xml:space="preserve"> single</w:t>
      </w:r>
      <w:r>
        <w:t xml:space="preserve">, generalised and platform independent </w:t>
      </w:r>
      <w:r w:rsidR="00F06846">
        <w:t>technical interface</w:t>
      </w:r>
      <w:r>
        <w:t xml:space="preserve"> for</w:t>
      </w:r>
      <w:r w:rsidR="00F06846">
        <w:t xml:space="preserve"> the</w:t>
      </w:r>
      <w:r>
        <w:t xml:space="preserve"> nodes of the distributed system to communicate with each other. </w:t>
      </w:r>
    </w:p>
    <w:p w14:paraId="7C1DD4AC" w14:textId="639F927B" w:rsidR="00F510A6" w:rsidRDefault="00F510A6" w:rsidP="0007742D">
      <w:r>
        <w:t>The Uniform Interface has four elements or sub-constraints:</w:t>
      </w:r>
    </w:p>
    <w:p w14:paraId="7BC3743D" w14:textId="39BE1205" w:rsidR="00F510A6" w:rsidRDefault="00F510A6" w:rsidP="00F510A6">
      <w:pPr>
        <w:pStyle w:val="Heading4"/>
      </w:pPr>
      <w:r>
        <w:t>Identification of Resources</w:t>
      </w:r>
    </w:p>
    <w:p w14:paraId="02314F4F" w14:textId="77777777" w:rsidR="00210D9B" w:rsidRDefault="00F510A6" w:rsidP="00F510A6">
      <w:r>
        <w:t xml:space="preserve">The client consumes server capabilities by interacting with the resources which are identified by </w:t>
      </w:r>
      <w:r w:rsidR="00210D9B">
        <w:t>resource identifiers. A resource identifier uniquely identifies a resource. In typical HTTP terms this is a URL, however in theory it can be anything that uniquely identifies a resource.</w:t>
      </w:r>
    </w:p>
    <w:p w14:paraId="4BC6186A" w14:textId="6D7877B4" w:rsidR="00F510A6" w:rsidRPr="00F510A6" w:rsidRDefault="00210D9B" w:rsidP="00210D9B">
      <w:pPr>
        <w:pStyle w:val="Heading4"/>
      </w:pPr>
      <w:r>
        <w:t>Manipulation Through Representation</w:t>
      </w:r>
      <w:r w:rsidR="00F510A6">
        <w:t xml:space="preserve"> </w:t>
      </w:r>
    </w:p>
    <w:p w14:paraId="5825DC62" w14:textId="16D39DE5" w:rsidR="00F510A6" w:rsidRDefault="00210D9B" w:rsidP="0007742D">
      <w:r>
        <w:t xml:space="preserve">The client does not directly interact with resources. It rather interacts with the representation of those resources. A representation is separate from resource. When a client holds the representation of a </w:t>
      </w:r>
      <w:r>
        <w:lastRenderedPageBreak/>
        <w:t>resource, it should also have enough information about the resource so it can update or delete the resource (if API allows it).</w:t>
      </w:r>
    </w:p>
    <w:p w14:paraId="0296DAF3" w14:textId="3862DA20" w:rsidR="00210D9B" w:rsidRDefault="00210D9B" w:rsidP="00210D9B">
      <w:pPr>
        <w:pStyle w:val="Heading4"/>
      </w:pPr>
      <w:r>
        <w:t>Self-descriptive Messages</w:t>
      </w:r>
    </w:p>
    <w:p w14:paraId="7FC36B23" w14:textId="65BDBD14" w:rsidR="00F3207D" w:rsidRDefault="00210D9B" w:rsidP="0007742D">
      <w:r>
        <w:t xml:space="preserve">Each message must include description of itself that is enough for client or server to understand and/or process the message. For example, if the representation of the resource uses JSON then headers must state that the representation is JSON. </w:t>
      </w:r>
    </w:p>
    <w:p w14:paraId="1C95A2A1" w14:textId="6C0E0BD4" w:rsidR="00210D9B" w:rsidRDefault="00210D9B" w:rsidP="00210D9B">
      <w:pPr>
        <w:pStyle w:val="Heading4"/>
      </w:pPr>
      <w:r>
        <w:t>Hypermedia as the Engine of Application State (HATEOAS)</w:t>
      </w:r>
    </w:p>
    <w:p w14:paraId="6AD5BCB2" w14:textId="77777777" w:rsidR="00552DE9" w:rsidRDefault="00210D9B" w:rsidP="00210D9B">
      <w:r>
        <w:t xml:space="preserve">This is the constraint that most of the so called ‘RESTful’ APIs fail to implement. </w:t>
      </w:r>
      <w:r w:rsidR="003C3CC9">
        <w:t xml:space="preserve">This constraint provides that client and server should be truly decoupled by server having to generate links and sending with response so the client can progress through the workflow of the application using those links. </w:t>
      </w:r>
    </w:p>
    <w:p w14:paraId="2D17B1C0" w14:textId="2F22E21E" w:rsidR="00552DE9" w:rsidRDefault="00552DE9" w:rsidP="00210D9B">
      <w:r>
        <w:t>The uniform interface constraint addresses the following influencing forces:</w:t>
      </w:r>
    </w:p>
    <w:p w14:paraId="684973EF" w14:textId="1BC4A1B9" w:rsidR="00552DE9" w:rsidRDefault="00552DE9" w:rsidP="00C925E2">
      <w:pPr>
        <w:pStyle w:val="ListParagraph"/>
        <w:numPr>
          <w:ilvl w:val="0"/>
          <w:numId w:val="10"/>
        </w:numPr>
      </w:pPr>
      <w:r>
        <w:t>Network Topology: existence of uniform interface for components to communicate with each-other allows system components to be created, added, removed and evolved independently.</w:t>
      </w:r>
    </w:p>
    <w:p w14:paraId="617D09AD" w14:textId="2BC6A8F5" w:rsidR="00552DE9" w:rsidRDefault="00552DE9" w:rsidP="00C925E2">
      <w:pPr>
        <w:pStyle w:val="ListParagraph"/>
        <w:numPr>
          <w:ilvl w:val="0"/>
          <w:numId w:val="10"/>
        </w:numPr>
      </w:pPr>
      <w:r>
        <w:t xml:space="preserve">Administration: Since the interface is uniform, generalised tools can be created to investigate, manage and optimised network which facilitates administration. We will use Postman to test/demonstrate our artefact. </w:t>
      </w:r>
    </w:p>
    <w:p w14:paraId="0BA0A3C9" w14:textId="1A148A09" w:rsidR="00552DE9" w:rsidRDefault="00552DE9" w:rsidP="00C925E2">
      <w:pPr>
        <w:pStyle w:val="ListParagraph"/>
        <w:numPr>
          <w:ilvl w:val="0"/>
          <w:numId w:val="10"/>
        </w:numPr>
      </w:pPr>
      <w:r>
        <w:t>Heterogeneous Network: The uniform interface lifts the platform dependency facilitating the interoperability on heterogeneous networks.</w:t>
      </w:r>
    </w:p>
    <w:p w14:paraId="21003D95" w14:textId="1E3474FA" w:rsidR="00552DE9" w:rsidRDefault="00552DE9" w:rsidP="00C925E2">
      <w:pPr>
        <w:pStyle w:val="ListParagraph"/>
        <w:numPr>
          <w:ilvl w:val="0"/>
          <w:numId w:val="10"/>
        </w:numPr>
      </w:pPr>
      <w:r>
        <w:t xml:space="preserve">Network Reliability: consistent communication semantics </w:t>
      </w:r>
      <w:r w:rsidR="00014222">
        <w:t>facilitate client and server to reliably recover from failures.</w:t>
      </w:r>
    </w:p>
    <w:p w14:paraId="059F12E4" w14:textId="741BE5AE" w:rsidR="00014222" w:rsidRDefault="00014222" w:rsidP="00C925E2">
      <w:pPr>
        <w:pStyle w:val="ListParagraph"/>
        <w:numPr>
          <w:ilvl w:val="0"/>
          <w:numId w:val="10"/>
        </w:numPr>
      </w:pPr>
      <w:r>
        <w:t>Complexity: The complexity of the network application is limited to the complexity of the uniform interface.</w:t>
      </w:r>
    </w:p>
    <w:p w14:paraId="6D474203" w14:textId="2147AAF7" w:rsidR="00723D14" w:rsidRDefault="00723D14" w:rsidP="00723D14">
      <w:r>
        <w:t>This constraint helps achieving following attributes:</w:t>
      </w:r>
    </w:p>
    <w:p w14:paraId="55769335" w14:textId="20DBD39D" w:rsidR="00723D14" w:rsidRDefault="00723D14" w:rsidP="00C925E2">
      <w:pPr>
        <w:pStyle w:val="ListParagraph"/>
        <w:numPr>
          <w:ilvl w:val="0"/>
          <w:numId w:val="11"/>
        </w:numPr>
      </w:pPr>
      <w:r>
        <w:t xml:space="preserve">Visibility: </w:t>
      </w:r>
      <w:r w:rsidR="002A4873">
        <w:t>Uniform interface means that a message has same meaning for every component of the system involved in processing it without the need of any extra information.</w:t>
      </w:r>
    </w:p>
    <w:p w14:paraId="2C51F405" w14:textId="071EFCD2" w:rsidR="002A4873" w:rsidRDefault="002A4873" w:rsidP="00C925E2">
      <w:pPr>
        <w:pStyle w:val="ListParagraph"/>
        <w:numPr>
          <w:ilvl w:val="0"/>
          <w:numId w:val="11"/>
        </w:numPr>
      </w:pPr>
      <w:r>
        <w:t>Evolvability: Uniform interface enables the system components to be upgraded or completely replaced without compromising the system stability.</w:t>
      </w:r>
    </w:p>
    <w:p w14:paraId="71E8AE56" w14:textId="2ED17EA3" w:rsidR="00210D9B" w:rsidRDefault="004C0C82" w:rsidP="004C0C82">
      <w:pPr>
        <w:pStyle w:val="Heading3"/>
      </w:pPr>
      <w:bookmarkStart w:id="43" w:name="_Toc513670342"/>
      <w:r>
        <w:t>Layered System</w:t>
      </w:r>
      <w:bookmarkEnd w:id="43"/>
      <w:r w:rsidR="003C3CC9">
        <w:t xml:space="preserve"> </w:t>
      </w:r>
    </w:p>
    <w:p w14:paraId="69A9F7A7" w14:textId="56E2CDA4" w:rsidR="00D61473" w:rsidRDefault="004C0C82" w:rsidP="004C0C82">
      <w:r>
        <w:t xml:space="preserve">This constraint requires that </w:t>
      </w:r>
      <w:r w:rsidR="00655913">
        <w:t>RESTful architecture can comprise multiple layers. It further enforces that a component in one layer should have knowledge of only the components in the next layer and not beyond that.</w:t>
      </w:r>
      <w:r w:rsidR="00D61473">
        <w:t xml:space="preserve"> Obviously, the introduction of intermediary layer can add to latency. However, this can be mitigated by using the advantages offered by other constraints, for example, by introducing intermediate caches and load balances etc. </w:t>
      </w:r>
    </w:p>
    <w:p w14:paraId="35F41094" w14:textId="0CC97017" w:rsidR="004C0C82" w:rsidRDefault="00D61473" w:rsidP="004C0C82">
      <w:r>
        <w:t xml:space="preserve">This constraint addresses the following influencing forces: </w:t>
      </w:r>
    </w:p>
    <w:p w14:paraId="26DDD47C" w14:textId="70E4CD09" w:rsidR="00D61473" w:rsidRDefault="00D61473" w:rsidP="00C925E2">
      <w:pPr>
        <w:pStyle w:val="ListParagraph"/>
        <w:numPr>
          <w:ilvl w:val="0"/>
          <w:numId w:val="12"/>
        </w:numPr>
      </w:pPr>
      <w:r>
        <w:t>Network Topology: Changing a component affects only the components in the immediate layer and not beyond that.</w:t>
      </w:r>
    </w:p>
    <w:p w14:paraId="149AD65F" w14:textId="3D2F8665" w:rsidR="00D61473" w:rsidRDefault="00D61473" w:rsidP="00C925E2">
      <w:pPr>
        <w:pStyle w:val="ListParagraph"/>
        <w:numPr>
          <w:ilvl w:val="0"/>
          <w:numId w:val="12"/>
        </w:numPr>
      </w:pPr>
      <w:r>
        <w:t>Complexity: The fact that a component can only know about and interact with the components in the immediate limits the magnitude of complexity.</w:t>
      </w:r>
    </w:p>
    <w:p w14:paraId="6343AA74" w14:textId="20B57D8F" w:rsidR="00D61473" w:rsidRDefault="00D61473" w:rsidP="00C925E2">
      <w:pPr>
        <w:pStyle w:val="ListParagraph"/>
        <w:numPr>
          <w:ilvl w:val="0"/>
          <w:numId w:val="12"/>
        </w:numPr>
      </w:pPr>
      <w:r>
        <w:lastRenderedPageBreak/>
        <w:t>Security: Layers can be introduced on trust boundaries to hide layers inside the boundary from the layers outside the boundary.</w:t>
      </w:r>
    </w:p>
    <w:p w14:paraId="6D9EA553" w14:textId="660FD797" w:rsidR="00D61473" w:rsidRDefault="00D61473" w:rsidP="00D61473">
      <w:r>
        <w:t>This constrain brings about following properties:</w:t>
      </w:r>
    </w:p>
    <w:p w14:paraId="08CE9DB7" w14:textId="7C6EEDDD" w:rsidR="00D61473" w:rsidRDefault="00D61473" w:rsidP="00C925E2">
      <w:pPr>
        <w:pStyle w:val="ListParagraph"/>
        <w:numPr>
          <w:ilvl w:val="0"/>
          <w:numId w:val="13"/>
        </w:numPr>
      </w:pPr>
      <w:r>
        <w:t>Scalability: Layered system means that scalability gets extended beyond the local resources.</w:t>
      </w:r>
    </w:p>
    <w:p w14:paraId="46A82581" w14:textId="09AA9822" w:rsidR="00D61473" w:rsidRDefault="00D61473" w:rsidP="00C925E2">
      <w:pPr>
        <w:pStyle w:val="ListParagraph"/>
        <w:numPr>
          <w:ilvl w:val="0"/>
          <w:numId w:val="13"/>
        </w:numPr>
      </w:pPr>
      <w:r>
        <w:t xml:space="preserve">Manageability: Layered system enables the administration scope to be reduced and favours isolated managing entities. </w:t>
      </w:r>
      <w:r w:rsidR="00D77E70">
        <w:t>Managers</w:t>
      </w:r>
      <w:r>
        <w:t xml:space="preserve"> at one layer only know and </w:t>
      </w:r>
      <w:r w:rsidR="00D77E70">
        <w:t>manage</w:t>
      </w:r>
      <w:r>
        <w:t xml:space="preserve"> that layer and not </w:t>
      </w:r>
      <w:r w:rsidR="004463E7">
        <w:t xml:space="preserve">the </w:t>
      </w:r>
      <w:r>
        <w:t>layers beyond.</w:t>
      </w:r>
    </w:p>
    <w:p w14:paraId="709B106A" w14:textId="6EC9A8FA" w:rsidR="004463E7" w:rsidRPr="004C0C82" w:rsidRDefault="004463E7" w:rsidP="004463E7">
      <w:pPr>
        <w:pStyle w:val="Heading3"/>
      </w:pPr>
      <w:bookmarkStart w:id="44" w:name="_Toc513670343"/>
      <w:r>
        <w:t>Code on Demand (OPTIONAL)</w:t>
      </w:r>
      <w:bookmarkEnd w:id="44"/>
    </w:p>
    <w:p w14:paraId="39EDA90C" w14:textId="63CE64EA" w:rsidR="00210D9B" w:rsidRDefault="004463E7" w:rsidP="0007742D">
      <w:r>
        <w:t xml:space="preserve">This constraint has been described as optional in Fielding’s dissertation. What </w:t>
      </w:r>
      <w:r w:rsidR="00C80BA6">
        <w:t xml:space="preserve">this constraint says is that the along with resource representation and metadata, the server can also send code to the client so that the client </w:t>
      </w:r>
      <w:r w:rsidR="00C01FE2">
        <w:t>to extend its functionality</w:t>
      </w:r>
      <w:r w:rsidR="00C80BA6">
        <w:t xml:space="preserve">. By optional it may also imply that if this constraint is implemented, the code should not be an essential for the client to make progress. In today’s web applications the server sends extensive code in the form of JavaScript, particularly since the rise of JavaScript libraries like jQuery, Angular and React etc. However, it is not very common in the APIs. With the introduction of frameworks like NodeJS which enable JavaScript execution on native platform, it can be reasonably speculated that future API may start to make use of this constraint. </w:t>
      </w:r>
    </w:p>
    <w:p w14:paraId="1227AA0C" w14:textId="3EA0B38F" w:rsidR="00F3207D" w:rsidRDefault="00C80BA6" w:rsidP="00C80BA6">
      <w:pPr>
        <w:pStyle w:val="Heading2"/>
      </w:pPr>
      <w:bookmarkStart w:id="45" w:name="_Toc513670344"/>
      <w:r>
        <w:t>Richardson’s Maturity Model</w:t>
      </w:r>
      <w:bookmarkEnd w:id="45"/>
    </w:p>
    <w:p w14:paraId="361556E2" w14:textId="2DB53416" w:rsidR="00C80BA6" w:rsidRPr="00C80BA6" w:rsidRDefault="00C80BA6" w:rsidP="00C80BA6">
      <w:r>
        <w:t xml:space="preserve">The Richardson’s Maturity Model was developed my Leonard Richardson and has now become a scale to measure the maturity of an API. </w:t>
      </w:r>
      <w:r w:rsidR="00306471">
        <w:t>This model has got attention recently by books like Rest in Practice and authors like Martin Fowler</w:t>
      </w:r>
      <w:r w:rsidR="00306471">
        <w:rPr>
          <w:rStyle w:val="FootnoteReference"/>
        </w:rPr>
        <w:footnoteReference w:id="17"/>
      </w:r>
      <w:r w:rsidR="00306471">
        <w:t xml:space="preserve">. </w:t>
      </w:r>
    </w:p>
    <w:p w14:paraId="59357275" w14:textId="7274D315" w:rsidR="00606705" w:rsidRDefault="00606705" w:rsidP="0007742D"/>
    <w:p w14:paraId="2C05F0A5" w14:textId="727EB04F" w:rsidR="00C80BA6" w:rsidRDefault="00306471" w:rsidP="00C80BA6">
      <w:pPr>
        <w:keepNext/>
        <w:jc w:val="center"/>
      </w:pPr>
      <w:r>
        <w:rPr>
          <w:noProof/>
        </w:rPr>
        <w:drawing>
          <wp:inline distT="0" distB="0" distL="0" distR="0" wp14:anchorId="263ABA04" wp14:editId="0D79249D">
            <wp:extent cx="3583259" cy="2120060"/>
            <wp:effectExtent l="0" t="0" r="0" b="0"/>
            <wp:docPr id="4" name="Picture 4" descr="https://martinfowler.com/articles/images/richardsonMaturityModel/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martinfowler.com/articles/images/richardsonMaturityModel/overvie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8610" cy="2135059"/>
                    </a:xfrm>
                    <a:prstGeom prst="rect">
                      <a:avLst/>
                    </a:prstGeom>
                    <a:noFill/>
                    <a:ln>
                      <a:noFill/>
                    </a:ln>
                  </pic:spPr>
                </pic:pic>
              </a:graphicData>
            </a:graphic>
          </wp:inline>
        </w:drawing>
      </w:r>
    </w:p>
    <w:p w14:paraId="06D2D201" w14:textId="16F4CD3A" w:rsidR="00606705" w:rsidRDefault="00C80BA6" w:rsidP="00C80BA6">
      <w:pPr>
        <w:pStyle w:val="Caption"/>
        <w:jc w:val="center"/>
      </w:pPr>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2</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6</w:t>
      </w:r>
      <w:r w:rsidR="00CD1791">
        <w:fldChar w:fldCharType="end"/>
      </w:r>
      <w:r>
        <w:t xml:space="preserve"> Richardson's Maturity Model</w:t>
      </w:r>
      <w:r w:rsidR="00306471">
        <w:rPr>
          <w:rStyle w:val="FootnoteReference"/>
        </w:rPr>
        <w:footnoteReference w:id="18"/>
      </w:r>
    </w:p>
    <w:p w14:paraId="07762B92" w14:textId="12172E4C" w:rsidR="00606705" w:rsidRDefault="001A0EC4" w:rsidP="0007742D">
      <w:r>
        <w:t xml:space="preserve">This model defines four levels of the maturity of an API. </w:t>
      </w:r>
    </w:p>
    <w:p w14:paraId="1E57DD46" w14:textId="065BA939" w:rsidR="001A0EC4" w:rsidRDefault="001A0EC4" w:rsidP="001A0EC4">
      <w:pPr>
        <w:pStyle w:val="Heading3"/>
      </w:pPr>
      <w:bookmarkStart w:id="46" w:name="_Toc513670345"/>
      <w:r>
        <w:lastRenderedPageBreak/>
        <w:t>Level 0: Swamp of POX</w:t>
      </w:r>
      <w:bookmarkEnd w:id="46"/>
    </w:p>
    <w:p w14:paraId="0577A9B5" w14:textId="1832956E" w:rsidR="001A0EC4" w:rsidRDefault="001A0EC4" w:rsidP="00DE0CA0">
      <w:r>
        <w:t xml:space="preserve">An API at level 0 just works with a swamp of Plain Old XML (POX). Such APIs usually have single endpoint and are mostly RPC style. HTTP is used just for the remote interaction and no other HTTP capabilities are used. </w:t>
      </w:r>
      <w:r w:rsidR="00DE0CA0">
        <w:t xml:space="preserve">A single HTTP verb, e.g. POST is used to get, add, edit or delete information. </w:t>
      </w:r>
      <w:r>
        <w:t>Different procedures are called through a single URL and plain XML propagates as request</w:t>
      </w:r>
      <w:r w:rsidR="00DE0CA0">
        <w:t>s</w:t>
      </w:r>
      <w:r>
        <w:t xml:space="preserve"> a</w:t>
      </w:r>
      <w:r w:rsidR="001B1A26">
        <w:t>nd</w:t>
      </w:r>
      <w:r>
        <w:t xml:space="preserve"> response</w:t>
      </w:r>
      <w:r w:rsidR="00DE0CA0">
        <w:t>s</w:t>
      </w:r>
      <w:r>
        <w:t xml:space="preserve">. SOAP services </w:t>
      </w:r>
      <w:r w:rsidR="00DE0CA0">
        <w:t>are one example that lives at level 0</w:t>
      </w:r>
      <w:r>
        <w:t xml:space="preserve">. </w:t>
      </w:r>
    </w:p>
    <w:p w14:paraId="5F012702" w14:textId="7AF9B4EF" w:rsidR="00DE0CA0" w:rsidRDefault="00DE0CA0" w:rsidP="00DE0CA0">
      <w:pPr>
        <w:pStyle w:val="Heading3"/>
      </w:pPr>
      <w:bookmarkStart w:id="47" w:name="_Toc513670346"/>
      <w:r>
        <w:t>Level 1: Resources</w:t>
      </w:r>
      <w:bookmarkEnd w:id="47"/>
    </w:p>
    <w:p w14:paraId="589F3EB1" w14:textId="1C86F1E0" w:rsidR="00DE0CA0" w:rsidRDefault="00DE0CA0" w:rsidP="00DE0CA0">
      <w:r>
        <w:t>APIs at this level have the notion of resources. These APIs use URIs and each URI uniquely identifies a resource. However, at this level APIs still not use the HTTP verbs as specified in the standard.</w:t>
      </w:r>
    </w:p>
    <w:p w14:paraId="78136E9A" w14:textId="356510C8" w:rsidR="00DE0CA0" w:rsidRDefault="00DE0CA0" w:rsidP="00096B78">
      <w:pPr>
        <w:pStyle w:val="Heading3"/>
      </w:pPr>
      <w:bookmarkStart w:id="48" w:name="_Toc513670347"/>
      <w:r>
        <w:t>Level 2: HTTP Verbs</w:t>
      </w:r>
      <w:bookmarkEnd w:id="48"/>
    </w:p>
    <w:p w14:paraId="0141A75F" w14:textId="1FC1252C" w:rsidR="00DE0CA0" w:rsidRPr="00DE0CA0" w:rsidRDefault="00DE0CA0" w:rsidP="00DE0CA0">
      <w:r>
        <w:t>APIs at this level are already at the previous level. In addition</w:t>
      </w:r>
      <w:r w:rsidR="00096B78">
        <w:t>,</w:t>
      </w:r>
      <w:r>
        <w:t xml:space="preserve"> they make uses of HTTP verbs like GET, PUT, POST, DELETE and so on for the purposes specified in the HTTP standard. </w:t>
      </w:r>
      <w:r w:rsidR="00F10E7F">
        <w:t>Also</w:t>
      </w:r>
      <w:r w:rsidR="00787B5E">
        <w:t>,</w:t>
      </w:r>
      <w:r w:rsidR="00F10E7F">
        <w:t xml:space="preserve"> the responses contain the correct HTTP status codes to indicate the status of the response.</w:t>
      </w:r>
    </w:p>
    <w:p w14:paraId="4951480E" w14:textId="202AA9CF" w:rsidR="00606705" w:rsidRDefault="00787B5E" w:rsidP="00787B5E">
      <w:pPr>
        <w:pStyle w:val="Heading3"/>
      </w:pPr>
      <w:bookmarkStart w:id="49" w:name="_Toc513670348"/>
      <w:r>
        <w:t>Level 3: Hypermedia Controls</w:t>
      </w:r>
      <w:bookmarkEnd w:id="49"/>
    </w:p>
    <w:p w14:paraId="300BB440" w14:textId="77777777" w:rsidR="00787B5E" w:rsidRDefault="00787B5E" w:rsidP="0007742D">
      <w:r>
        <w:t>The APIs at this level support the Hypermedia as the Engine of Application State (HATEOAS). Request to GET a resource receives the requested resource as well as links that drive the application state (More on this in chapter on Uniform Interface).</w:t>
      </w:r>
    </w:p>
    <w:p w14:paraId="7016E3B4" w14:textId="4F59F3D3" w:rsidR="00606705" w:rsidRDefault="00787B5E" w:rsidP="00787B5E">
      <w:pPr>
        <w:pStyle w:val="Heading3"/>
      </w:pPr>
      <w:bookmarkStart w:id="50" w:name="_Toc513670349"/>
      <w:r>
        <w:t>Levels ‘towards the REST’ not ‘of the REST</w:t>
      </w:r>
      <w:r w:rsidR="00D46EA5">
        <w:t>’</w:t>
      </w:r>
      <w:bookmarkEnd w:id="50"/>
    </w:p>
    <w:p w14:paraId="3E39D937" w14:textId="5C0AC861" w:rsidR="00253AD5" w:rsidRDefault="00787B5E" w:rsidP="00787B5E">
      <w:r>
        <w:t>It is important to note here that levels of Richardson’s Maturity Models are steps toward the REST and not the levels of the REST. This means that the only API that qualify as RESTful is the one at the Level 3 already. Any API below this level theoretically is not RESTful. This is the reason most of the APIs, even the famous ones, that claim to be RESTful are not actually RESTful just because those do not implement HATEOAS.</w:t>
      </w:r>
    </w:p>
    <w:p w14:paraId="24B629F3" w14:textId="77777777" w:rsidR="00253AD5" w:rsidRDefault="00253AD5">
      <w:r>
        <w:br w:type="page"/>
      </w:r>
    </w:p>
    <w:p w14:paraId="5F97C26D" w14:textId="75053838" w:rsidR="00787B5E" w:rsidRPr="00787B5E" w:rsidRDefault="00253AD5" w:rsidP="00253AD5">
      <w:pPr>
        <w:pStyle w:val="Heading1"/>
      </w:pPr>
      <w:bookmarkStart w:id="51" w:name="_Toc513670350"/>
      <w:r>
        <w:lastRenderedPageBreak/>
        <w:t>Uniform Interface</w:t>
      </w:r>
      <w:bookmarkEnd w:id="51"/>
    </w:p>
    <w:p w14:paraId="27883E82" w14:textId="2CB60464" w:rsidR="00606705" w:rsidRDefault="00476783" w:rsidP="00476783">
      <w:r>
        <w:t>Uniform interface</w:t>
      </w:r>
      <w:r w:rsidR="00A16524">
        <w:t xml:space="preserve"> constraint</w:t>
      </w:r>
      <w:r>
        <w:t xml:space="preserve"> requires that communicating components share one single technical interface. U</w:t>
      </w:r>
      <w:r w:rsidR="00BC3968">
        <w:t>niform Interface is the most important key constraint that differentiates REST from other architectural style</w:t>
      </w:r>
      <w:r w:rsidR="00920D70">
        <w:t>s</w:t>
      </w:r>
      <w:r w:rsidR="00BC3968">
        <w:t>.</w:t>
      </w:r>
      <w:r w:rsidR="00592EB6">
        <w:t xml:space="preserve"> The major part of REST implementation goes to this constraint.</w:t>
      </w:r>
      <w:r w:rsidR="00BC3968">
        <w:t xml:space="preserve"> The goal of this constraint is to decouple components that communicate with each other to form a system. The level of decoupling </w:t>
      </w:r>
      <w:r w:rsidR="00920D70">
        <w:t>has to be sufficient</w:t>
      </w:r>
      <w:r w:rsidR="00BC3968">
        <w:t xml:space="preserve"> for components to evolved independently and fully interoperate </w:t>
      </w:r>
      <w:r w:rsidR="0079278F">
        <w:t>with each-other. This in turn enables system</w:t>
      </w:r>
      <w:r w:rsidR="00920D70">
        <w:t>s</w:t>
      </w:r>
      <w:r w:rsidR="0079278F">
        <w:t xml:space="preserve"> to scale quickly. In contrary to library-based API where components maintain communication consistency by adhering to the contract specifically provided by certain library, the purpose of Uniform Interface was to apply more general software design principles to the communication between distributed components. </w:t>
      </w:r>
    </w:p>
    <w:p w14:paraId="6697585A" w14:textId="1D8627E0" w:rsidR="0079278F" w:rsidRDefault="0079278F" w:rsidP="00920D70">
      <w:r>
        <w:t xml:space="preserve">The use of interface to remove dependency between classes in object-oriented programming is not a new concept. Uniform Interface is same concept on a larger scale, not to remove dependency between classes, but between </w:t>
      </w:r>
      <w:r w:rsidR="00920D70">
        <w:t>communicating components</w:t>
      </w:r>
      <w:r>
        <w:t xml:space="preserve"> </w:t>
      </w:r>
      <w:r w:rsidR="00920D70">
        <w:t>such as</w:t>
      </w:r>
      <w:r>
        <w:t xml:space="preserve"> client</w:t>
      </w:r>
      <w:r w:rsidR="00920D70">
        <w:t>s</w:t>
      </w:r>
      <w:r>
        <w:t xml:space="preserve"> and server</w:t>
      </w:r>
      <w:r w:rsidR="00920D70">
        <w:t>s</w:t>
      </w:r>
      <w:r>
        <w:t xml:space="preserve">. </w:t>
      </w:r>
      <w:r w:rsidR="00920D70">
        <w:t xml:space="preserve">As said earlier, REST architectural style has the concept of network-based API rather than library-based API. The interface in case of a library has limited scope, is specific to that particular library and known thorough it’s documentation. The Uniform Interface constraint was developed to emphasise the use of some globally known standard that can be implemented on any platform using any language tools, so that </w:t>
      </w:r>
      <w:r w:rsidR="00476783">
        <w:t>nodes in the Internet sized systems, developed, managed, deployed and evolved independently, can communicate with each other using such globally standardised interface. Although REST is not tied to a specific protocol, HTTP was one protocol that was designed according to the REST principles. This is why almost all RESTful services use HTTP</w:t>
      </w:r>
      <w:r w:rsidR="00F23381">
        <w:t xml:space="preserve"> as global standard</w:t>
      </w:r>
      <w:r w:rsidR="00476783">
        <w:t xml:space="preserve">, and academically REST principles are elaborated using the HTTP as an example. </w:t>
      </w:r>
    </w:p>
    <w:p w14:paraId="596D9818" w14:textId="77777777" w:rsidR="001B6986" w:rsidRDefault="00BA47A4" w:rsidP="001B6986">
      <w:r>
        <w:t>The Uniform Interface constraint is composed of four sub-constraints</w:t>
      </w:r>
      <w:r w:rsidR="001B6986">
        <w:t>.</w:t>
      </w:r>
    </w:p>
    <w:p w14:paraId="692193F6" w14:textId="31CB696B" w:rsidR="00A90CCB" w:rsidRDefault="00D846C3" w:rsidP="00D846C3">
      <w:pPr>
        <w:pStyle w:val="Heading2"/>
      </w:pPr>
      <w:bookmarkStart w:id="52" w:name="_Toc513670351"/>
      <w:r>
        <w:t>Identification of Resources</w:t>
      </w:r>
      <w:bookmarkEnd w:id="52"/>
    </w:p>
    <w:p w14:paraId="6397F99F" w14:textId="7BD1BFB0" w:rsidR="00D846C3" w:rsidRDefault="00D846C3" w:rsidP="00D846C3">
      <w:r>
        <w:t>This sub-constraint requires that individual resources are identified in the request. Two things here: Resources and Resource Identifiers.</w:t>
      </w:r>
    </w:p>
    <w:p w14:paraId="38B3B3C8" w14:textId="32B3535F" w:rsidR="00D846C3" w:rsidRDefault="00D846C3" w:rsidP="00D846C3">
      <w:pPr>
        <w:pStyle w:val="Heading3"/>
      </w:pPr>
      <w:bookmarkStart w:id="53" w:name="_Ref513405144"/>
      <w:bookmarkStart w:id="54" w:name="_Toc513670352"/>
      <w:r>
        <w:t>Resources</w:t>
      </w:r>
      <w:bookmarkEnd w:id="53"/>
      <w:bookmarkEnd w:id="54"/>
    </w:p>
    <w:p w14:paraId="2492285F" w14:textId="11B3EA25" w:rsidR="00D846C3" w:rsidRDefault="00D846C3" w:rsidP="00D846C3">
      <w:r>
        <w:t>Resources are concepts and not the entities as rows in the database</w:t>
      </w:r>
      <w:r w:rsidR="007F7B81">
        <w:t xml:space="preserve"> table</w:t>
      </w:r>
      <w:r>
        <w:t>. However</w:t>
      </w:r>
      <w:r w:rsidR="007F7B81">
        <w:t>,</w:t>
      </w:r>
      <w:r>
        <w:t xml:space="preserve"> they are </w:t>
      </w:r>
      <w:r w:rsidR="007F7B81">
        <w:t xml:space="preserve">related to entities. Resources map concept to one or more entities over time. There can be many-to-many relationship between resources and entities. While entities are internal implementation details, resources are concepts known to the outer world. This isolation of concept and implementation provides the abstraction required for decoupling. The resources are conceptually separated from the representation that is sent to the client. A representation of resource can be XML, JSON, HTML or any custom format if API supports it. A resource does not map to an entity. It may map to more than one entities in more than one database or even representation returned by other services. </w:t>
      </w:r>
    </w:p>
    <w:p w14:paraId="3E2A597E" w14:textId="22DF4E3B" w:rsidR="007F7B81" w:rsidRPr="00D846C3" w:rsidRDefault="00B046E1" w:rsidP="00D846C3">
      <w:r>
        <w:t>The</w:t>
      </w:r>
      <w:r w:rsidR="00A52D52">
        <w:t xml:space="preserve"> example in</w:t>
      </w:r>
      <w:r w:rsidR="00A837A7">
        <w:t xml:space="preserve"> </w:t>
      </w:r>
      <w:r w:rsidR="00A837A7">
        <w:fldChar w:fldCharType="begin"/>
      </w:r>
      <w:r w:rsidR="00A837A7">
        <w:instrText xml:space="preserve"> REF _Ref512969413 \h </w:instrText>
      </w:r>
      <w:r w:rsidR="00A837A7">
        <w:fldChar w:fldCharType="separate"/>
      </w:r>
      <w:r w:rsidR="00A837A7">
        <w:t xml:space="preserve">Figure </w:t>
      </w:r>
      <w:r w:rsidR="00A837A7">
        <w:rPr>
          <w:noProof/>
          <w:cs/>
        </w:rPr>
        <w:t>‎</w:t>
      </w:r>
      <w:r w:rsidR="00A837A7">
        <w:rPr>
          <w:noProof/>
        </w:rPr>
        <w:t>3</w:t>
      </w:r>
      <w:r w:rsidR="00A837A7">
        <w:noBreakHyphen/>
      </w:r>
      <w:r w:rsidR="00A837A7">
        <w:rPr>
          <w:noProof/>
        </w:rPr>
        <w:t>1</w:t>
      </w:r>
      <w:r w:rsidR="00A837A7">
        <w:fldChar w:fldCharType="end"/>
      </w:r>
      <w:r w:rsidR="00A837A7">
        <w:t>,</w:t>
      </w:r>
      <w:r w:rsidR="00A52D52">
        <w:t xml:space="preserve"> </w:t>
      </w:r>
      <w:r>
        <w:t>taken from our implementation</w:t>
      </w:r>
      <w:r w:rsidR="00A837A7">
        <w:t>,</w:t>
      </w:r>
      <w:r>
        <w:t xml:space="preserve"> demonstrates this mapping of resources on internal entities.</w:t>
      </w:r>
      <w:r w:rsidR="00D94E6B">
        <w:t xml:space="preserve"> As we can see in this example that the resources Account, Profile and Credential all are mapped to an internal entity User. Conversely, the resource Task maps to internal entities User, Group and Task. </w:t>
      </w:r>
    </w:p>
    <w:p w14:paraId="1FBEFEC7" w14:textId="21C6F314" w:rsidR="00D94E6B" w:rsidRDefault="00D94E6B" w:rsidP="00D94E6B">
      <w:pPr>
        <w:keepNext/>
        <w:jc w:val="center"/>
      </w:pPr>
      <w:r>
        <w:object w:dxaOrig="9766" w:dyaOrig="5296" w14:anchorId="2751EA57">
          <v:shape id="_x0000_i1033" type="#_x0000_t75" style="width:439.2pt;height:237.6pt" o:ole="">
            <v:imagedata r:id="rId30" o:title=""/>
          </v:shape>
          <o:OLEObject Type="Embed" ProgID="Visio.Drawing.15" ShapeID="_x0000_i1033" DrawAspect="Content" ObjectID="_1587414751" r:id="rId31"/>
        </w:object>
      </w:r>
    </w:p>
    <w:p w14:paraId="5889D83F" w14:textId="0B403FE0" w:rsidR="00D846C3" w:rsidRPr="00D846C3" w:rsidRDefault="00D94E6B" w:rsidP="00D94E6B">
      <w:pPr>
        <w:pStyle w:val="Caption"/>
        <w:jc w:val="center"/>
      </w:pPr>
      <w:bookmarkStart w:id="55" w:name="_Ref512969413"/>
      <w:bookmarkStart w:id="56" w:name="_Ref512969356"/>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3</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1</w:t>
      </w:r>
      <w:r w:rsidR="00CD1791">
        <w:fldChar w:fldCharType="end"/>
      </w:r>
      <w:bookmarkEnd w:id="55"/>
      <w:r>
        <w:t xml:space="preserve"> Resources-to-entities relation/mapping</w:t>
      </w:r>
      <w:bookmarkEnd w:id="56"/>
    </w:p>
    <w:p w14:paraId="645ECD4E" w14:textId="42342DC2" w:rsidR="00A90CCB" w:rsidRDefault="007D704D" w:rsidP="007D704D">
      <w:pPr>
        <w:pStyle w:val="Heading3"/>
      </w:pPr>
      <w:bookmarkStart w:id="57" w:name="_Toc513670353"/>
      <w:r>
        <w:t>Resource Identifier</w:t>
      </w:r>
      <w:bookmarkEnd w:id="57"/>
    </w:p>
    <w:p w14:paraId="121284F0" w14:textId="062D7E5B" w:rsidR="00A52D52" w:rsidRDefault="007D704D" w:rsidP="00C24CCC">
      <w:r>
        <w:t>Resource identifier is a piece of information that uniquely identify a resource. A resource identifier can be anything, however it must be an agreed upon standard. In the Internet world, RFC3986</w:t>
      </w:r>
      <w:r>
        <w:rPr>
          <w:rStyle w:val="FootnoteReference"/>
        </w:rPr>
        <w:footnoteReference w:id="19"/>
      </w:r>
      <w:r>
        <w:t xml:space="preserve"> (URI: Uniform Resource Identifier) standard is the globally agreed standard, hence used by almost all of RESTful services.</w:t>
      </w:r>
      <w:r w:rsidR="009A1922">
        <w:t xml:space="preserve"> In REST the URI space is owned by the server.</w:t>
      </w:r>
      <w:r>
        <w:t xml:space="preserve"> Since the resource is an abstract </w:t>
      </w:r>
      <w:r w:rsidR="009A1922">
        <w:t xml:space="preserve">concept, the resource identifier should not be frequently changed. However, mapping between resource and internal entities can change. This ensures that when server evolves, any clients who has subscribed to the URI space do not break. </w:t>
      </w:r>
      <w:r w:rsidR="00A837A7">
        <w:t xml:space="preserve">As an example of URIs, following are URIs for the example presented in </w:t>
      </w:r>
      <w:r w:rsidR="00A837A7">
        <w:fldChar w:fldCharType="begin"/>
      </w:r>
      <w:r w:rsidR="00A837A7">
        <w:instrText xml:space="preserve"> REF _Ref512969413 \h </w:instrText>
      </w:r>
      <w:r w:rsidR="00A837A7">
        <w:fldChar w:fldCharType="separate"/>
      </w:r>
      <w:r w:rsidR="00A837A7">
        <w:t xml:space="preserve">Figure </w:t>
      </w:r>
      <w:r w:rsidR="00A837A7">
        <w:rPr>
          <w:noProof/>
          <w:cs/>
        </w:rPr>
        <w:t>‎</w:t>
      </w:r>
      <w:r w:rsidR="00A837A7">
        <w:rPr>
          <w:noProof/>
        </w:rPr>
        <w:t>3</w:t>
      </w:r>
      <w:r w:rsidR="00A837A7">
        <w:noBreakHyphen/>
      </w:r>
      <w:r w:rsidR="00A837A7">
        <w:rPr>
          <w:noProof/>
        </w:rPr>
        <w:t>1</w:t>
      </w:r>
      <w:r w:rsidR="00A837A7">
        <w:fldChar w:fldCharType="end"/>
      </w:r>
      <w:r w:rsidR="00A837A7">
        <w:t>:</w:t>
      </w:r>
    </w:p>
    <w:p w14:paraId="16C64CA0" w14:textId="262CA6EE" w:rsidR="00A837A7" w:rsidRPr="00C24CCC" w:rsidRDefault="00A837A7" w:rsidP="00A837A7">
      <w:pPr>
        <w:pStyle w:val="NoSpacing"/>
        <w:rPr>
          <w:rFonts w:ascii="Consolas" w:hAnsi="Consolas"/>
          <w:sz w:val="20"/>
          <w:szCs w:val="20"/>
        </w:rPr>
      </w:pPr>
      <w:r w:rsidRPr="00C24CCC">
        <w:rPr>
          <w:rFonts w:ascii="Consolas" w:hAnsi="Consolas"/>
          <w:sz w:val="20"/>
          <w:szCs w:val="20"/>
        </w:rPr>
        <w:t>/api/accounts/{user-name}</w:t>
      </w:r>
    </w:p>
    <w:p w14:paraId="0632E7C5" w14:textId="785E28E4" w:rsidR="00A837A7" w:rsidRPr="00C24CCC" w:rsidRDefault="00A837A7" w:rsidP="00A837A7">
      <w:pPr>
        <w:pStyle w:val="NoSpacing"/>
        <w:rPr>
          <w:rFonts w:ascii="Consolas" w:hAnsi="Consolas"/>
          <w:sz w:val="20"/>
          <w:szCs w:val="20"/>
        </w:rPr>
      </w:pPr>
      <w:r w:rsidRPr="00C24CCC">
        <w:rPr>
          <w:rFonts w:ascii="Consolas" w:hAnsi="Consolas"/>
          <w:sz w:val="20"/>
          <w:szCs w:val="20"/>
        </w:rPr>
        <w:t>/api/accounts/{user-name}/profile</w:t>
      </w:r>
    </w:p>
    <w:p w14:paraId="4F53B73A" w14:textId="4579E55B" w:rsidR="00A837A7" w:rsidRPr="00C24CCC" w:rsidRDefault="00A837A7" w:rsidP="00A837A7">
      <w:pPr>
        <w:pStyle w:val="NoSpacing"/>
        <w:rPr>
          <w:rFonts w:ascii="Consolas" w:hAnsi="Consolas"/>
          <w:sz w:val="20"/>
          <w:szCs w:val="20"/>
        </w:rPr>
      </w:pPr>
      <w:r w:rsidRPr="00C24CCC">
        <w:rPr>
          <w:rFonts w:ascii="Consolas" w:hAnsi="Consolas"/>
          <w:sz w:val="20"/>
          <w:szCs w:val="20"/>
        </w:rPr>
        <w:t>/api/groups/{group-id}/tasks/{task-id}</w:t>
      </w:r>
    </w:p>
    <w:p w14:paraId="7060BDDB" w14:textId="2FF744F3" w:rsidR="00A837A7" w:rsidRDefault="00A837A7" w:rsidP="00A837A7">
      <w:pPr>
        <w:pStyle w:val="NoSpacing"/>
        <w:rPr>
          <w:rFonts w:ascii="Consolas" w:hAnsi="Consolas"/>
          <w:sz w:val="20"/>
          <w:szCs w:val="20"/>
        </w:rPr>
      </w:pPr>
      <w:r w:rsidRPr="00C24CCC">
        <w:rPr>
          <w:rFonts w:ascii="Consolas" w:hAnsi="Consolas"/>
          <w:sz w:val="20"/>
          <w:szCs w:val="20"/>
        </w:rPr>
        <w:t>/api/accounts/{user-name}/credentials</w:t>
      </w:r>
    </w:p>
    <w:p w14:paraId="06BF4A6C" w14:textId="2D9A86C9" w:rsidR="006D1DF6" w:rsidRDefault="006D1DF6" w:rsidP="006D1DF6">
      <w:pPr>
        <w:pStyle w:val="Heading2"/>
      </w:pPr>
      <w:bookmarkStart w:id="58" w:name="_Toc513670354"/>
      <w:r>
        <w:t>Manipulation of Resources Through Representations</w:t>
      </w:r>
      <w:bookmarkEnd w:id="58"/>
    </w:p>
    <w:p w14:paraId="7C23C872" w14:textId="2E4D6523" w:rsidR="006D1DF6" w:rsidRDefault="00EA2995" w:rsidP="0007742D">
      <w:r>
        <w:t xml:space="preserve">An identified resource can be returned in various formats such as HTML, XML, JSON, PNG and so on. These formats are different representations of the resource. This constraint defines that when a client has a representation of the resource, it can use this representation (partially or fully) along with any metadata to add, update or delete the resource. </w:t>
      </w:r>
      <w:r>
        <w:fldChar w:fldCharType="begin"/>
      </w:r>
      <w:r>
        <w:instrText xml:space="preserve"> REF _Ref512972202 \h </w:instrText>
      </w:r>
      <w:r>
        <w:fldChar w:fldCharType="separate"/>
      </w:r>
      <w:r>
        <w:t xml:space="preserve">Figure </w:t>
      </w:r>
      <w:r>
        <w:rPr>
          <w:noProof/>
          <w:cs/>
        </w:rPr>
        <w:t>‎</w:t>
      </w:r>
      <w:r>
        <w:rPr>
          <w:noProof/>
        </w:rPr>
        <w:t>3</w:t>
      </w:r>
      <w:r>
        <w:noBreakHyphen/>
      </w:r>
      <w:r>
        <w:rPr>
          <w:noProof/>
        </w:rPr>
        <w:t>2</w:t>
      </w:r>
      <w:r>
        <w:fldChar w:fldCharType="end"/>
      </w:r>
      <w:r>
        <w:t xml:space="preserve"> is a screenshot of Postman (a generic HTTP client) taken from our implementation. We can see that the client has JSON representation of Task resource and it is using HTTP PUT method and send this representation to the resource URI to update the Task.</w:t>
      </w:r>
    </w:p>
    <w:p w14:paraId="24012437" w14:textId="77777777" w:rsidR="00EA2995" w:rsidRDefault="00EA2995" w:rsidP="00EA2995">
      <w:pPr>
        <w:keepNext/>
        <w:jc w:val="center"/>
      </w:pPr>
      <w:r>
        <w:rPr>
          <w:noProof/>
        </w:rPr>
        <w:lastRenderedPageBreak/>
        <w:drawing>
          <wp:inline distT="0" distB="0" distL="0" distR="0" wp14:anchorId="6F433375" wp14:editId="1A2DE366">
            <wp:extent cx="5160397" cy="1846937"/>
            <wp:effectExtent l="190500" t="190500" r="193040" b="1917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98456" cy="1860559"/>
                    </a:xfrm>
                    <a:prstGeom prst="rect">
                      <a:avLst/>
                    </a:prstGeom>
                    <a:ln>
                      <a:noFill/>
                    </a:ln>
                    <a:effectLst>
                      <a:outerShdw blurRad="190500" algn="tl" rotWithShape="0">
                        <a:srgbClr val="000000">
                          <a:alpha val="70000"/>
                        </a:srgbClr>
                      </a:outerShdw>
                    </a:effectLst>
                  </pic:spPr>
                </pic:pic>
              </a:graphicData>
            </a:graphic>
          </wp:inline>
        </w:drawing>
      </w:r>
    </w:p>
    <w:p w14:paraId="5BCB76BF" w14:textId="67D005C2" w:rsidR="00EA2995" w:rsidRDefault="00EA2995" w:rsidP="00EA2995">
      <w:pPr>
        <w:pStyle w:val="Caption"/>
        <w:jc w:val="center"/>
      </w:pPr>
      <w:bookmarkStart w:id="59" w:name="_Ref512972202"/>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3</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2</w:t>
      </w:r>
      <w:r w:rsidR="00CD1791">
        <w:fldChar w:fldCharType="end"/>
      </w:r>
      <w:bookmarkEnd w:id="59"/>
      <w:r>
        <w:t xml:space="preserve"> Manipulating a resource </w:t>
      </w:r>
      <w:r w:rsidR="003B68CE">
        <w:t>through</w:t>
      </w:r>
      <w:r>
        <w:t xml:space="preserve"> representation</w:t>
      </w:r>
    </w:p>
    <w:p w14:paraId="774CE824" w14:textId="38A2ED88" w:rsidR="00A837A7" w:rsidRDefault="00100FF1" w:rsidP="00100FF1">
      <w:pPr>
        <w:pStyle w:val="Heading2"/>
      </w:pPr>
      <w:bookmarkStart w:id="60" w:name="_Toc513670355"/>
      <w:r>
        <w:t>Self-Descriptive Messages</w:t>
      </w:r>
      <w:bookmarkEnd w:id="60"/>
    </w:p>
    <w:p w14:paraId="5D7F4F39" w14:textId="36D15E73" w:rsidR="00EE5612" w:rsidRDefault="00EE5612" w:rsidP="00EE5612">
      <w:r>
        <w:t xml:space="preserve">Both a request to server and response to client are messages. This constraint requires that the message should be self-descriptive. That means that the recipient of the message should receive enough information </w:t>
      </w:r>
      <w:r w:rsidR="002A5E79">
        <w:t>along with the message itself in order to understand the message and any operation that is required to perform. Put in other words, the messages should be state-less or context-less</w:t>
      </w:r>
      <w:r w:rsidR="002A5E79">
        <w:rPr>
          <w:rStyle w:val="FootnoteReference"/>
        </w:rPr>
        <w:footnoteReference w:id="20"/>
      </w:r>
      <w:r w:rsidR="002A5E79">
        <w:t>.</w:t>
      </w:r>
      <w:r w:rsidR="00A0041D">
        <w:t xml:space="preserve"> This means that the recipient should get all the information (description) with the message itself so it can understand the message and/or perform any required operation without the need of any contextual information from other than the message itself. </w:t>
      </w:r>
    </w:p>
    <w:p w14:paraId="19214027" w14:textId="411DDE99" w:rsidR="00C722EE" w:rsidRDefault="00C722EE" w:rsidP="00C722EE">
      <w:pPr>
        <w:pStyle w:val="Heading3"/>
      </w:pPr>
      <w:bookmarkStart w:id="61" w:name="_Toc513670356"/>
      <w:r>
        <w:t>Describing Request Message</w:t>
      </w:r>
      <w:bookmarkEnd w:id="61"/>
    </w:p>
    <w:p w14:paraId="31F169AD" w14:textId="150E146C" w:rsidR="00C722EE" w:rsidRDefault="00C722EE" w:rsidP="00C722EE">
      <w:r>
        <w:t>Following is an example request message</w:t>
      </w:r>
      <w:r w:rsidR="00B127D3">
        <w:t xml:space="preserve"> from our implementation</w:t>
      </w:r>
      <w:r>
        <w:t>. We see how it describes itself using HTTP standards.</w:t>
      </w:r>
    </w:p>
    <w:p w14:paraId="0030AFF9" w14:textId="77777777" w:rsidR="00FF71A3" w:rsidRDefault="00732C6D" w:rsidP="00FF71A3">
      <w:pPr>
        <w:keepNext/>
        <w:jc w:val="center"/>
      </w:pPr>
      <w:r>
        <w:rPr>
          <w:noProof/>
        </w:rPr>
        <w:drawing>
          <wp:inline distT="0" distB="0" distL="0" distR="0" wp14:anchorId="5CA4BCCB" wp14:editId="25458DDC">
            <wp:extent cx="5731289" cy="1749287"/>
            <wp:effectExtent l="190500" t="190500" r="193675" b="1943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2605" cy="1764949"/>
                    </a:xfrm>
                    <a:prstGeom prst="rect">
                      <a:avLst/>
                    </a:prstGeom>
                    <a:ln>
                      <a:noFill/>
                    </a:ln>
                    <a:effectLst>
                      <a:outerShdw blurRad="190500" algn="tl" rotWithShape="0">
                        <a:srgbClr val="000000">
                          <a:alpha val="70000"/>
                        </a:srgbClr>
                      </a:outerShdw>
                    </a:effectLst>
                  </pic:spPr>
                </pic:pic>
              </a:graphicData>
            </a:graphic>
          </wp:inline>
        </w:drawing>
      </w:r>
    </w:p>
    <w:p w14:paraId="0353F3D2" w14:textId="0AE30589" w:rsidR="00732C6D" w:rsidRDefault="00FF71A3" w:rsidP="00FF71A3">
      <w:pPr>
        <w:pStyle w:val="Caption"/>
        <w:jc w:val="center"/>
      </w:pPr>
      <w:bookmarkStart w:id="62" w:name="_Ref512976600"/>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3</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3</w:t>
      </w:r>
      <w:r w:rsidR="00CD1791">
        <w:fldChar w:fldCharType="end"/>
      </w:r>
      <w:bookmarkEnd w:id="62"/>
      <w:r>
        <w:t xml:space="preserve"> Self-descriptive</w:t>
      </w:r>
      <w:r w:rsidR="00F70BCE">
        <w:t xml:space="preserve"> request</w:t>
      </w:r>
      <w:r>
        <w:t xml:space="preserve"> message</w:t>
      </w:r>
    </w:p>
    <w:p w14:paraId="4D46AC5A" w14:textId="7A3B128A" w:rsidR="00EB2891" w:rsidRDefault="00EB2891" w:rsidP="00C925E2">
      <w:pPr>
        <w:pStyle w:val="ListParagraph"/>
        <w:numPr>
          <w:ilvl w:val="0"/>
          <w:numId w:val="14"/>
        </w:numPr>
      </w:pPr>
      <w:r w:rsidRPr="00EB2891">
        <w:rPr>
          <w:b/>
          <w:bCs/>
        </w:rPr>
        <w:lastRenderedPageBreak/>
        <w:t>Protocol and Version:</w:t>
      </w:r>
      <w:r>
        <w:t xml:space="preserve"> Tells the recipient that this message is sent using HTTP version 1.1 so should be interpreted using this protocol and version.</w:t>
      </w:r>
    </w:p>
    <w:p w14:paraId="474338DC" w14:textId="29993FAC" w:rsidR="00EB2891" w:rsidRDefault="00EB2891" w:rsidP="00C925E2">
      <w:pPr>
        <w:pStyle w:val="ListParagraph"/>
        <w:numPr>
          <w:ilvl w:val="0"/>
          <w:numId w:val="14"/>
        </w:numPr>
      </w:pPr>
      <w:r w:rsidRPr="00EB2891">
        <w:rPr>
          <w:b/>
          <w:bCs/>
        </w:rPr>
        <w:t>HTTP Method:</w:t>
      </w:r>
      <w:r>
        <w:t xml:space="preserve"> Tells the recipient that what to do with message. In this example it says PUT which means that if a resource exists at the given URI then update it using the resource representation in the message body, or insert the resource represented in the body at the give URI.</w:t>
      </w:r>
    </w:p>
    <w:p w14:paraId="772C8305" w14:textId="6BF6CF31" w:rsidR="00EB2891" w:rsidRDefault="00EB2891" w:rsidP="00C925E2">
      <w:pPr>
        <w:pStyle w:val="ListParagraph"/>
        <w:numPr>
          <w:ilvl w:val="0"/>
          <w:numId w:val="14"/>
        </w:numPr>
      </w:pPr>
      <w:r w:rsidRPr="00EB2891">
        <w:rPr>
          <w:b/>
          <w:bCs/>
        </w:rPr>
        <w:t>Relative URI:</w:t>
      </w:r>
      <w:r>
        <w:t xml:space="preserve"> This is the identifier that uniquely identifies the resource under question.</w:t>
      </w:r>
    </w:p>
    <w:p w14:paraId="7A22E451" w14:textId="4AD545A2" w:rsidR="00EB2891" w:rsidRDefault="00EB2891" w:rsidP="00C925E2">
      <w:pPr>
        <w:pStyle w:val="ListParagraph"/>
        <w:numPr>
          <w:ilvl w:val="0"/>
          <w:numId w:val="14"/>
        </w:numPr>
      </w:pPr>
      <w:r>
        <w:t>Server Host: This HTTP header tells that this message is to the server hosted with this domain name.</w:t>
      </w:r>
    </w:p>
    <w:p w14:paraId="6A9FB3E5" w14:textId="4B397F29" w:rsidR="00EB2891" w:rsidRDefault="00EB2891" w:rsidP="00C925E2">
      <w:pPr>
        <w:pStyle w:val="ListParagraph"/>
        <w:numPr>
          <w:ilvl w:val="0"/>
          <w:numId w:val="14"/>
        </w:numPr>
      </w:pPr>
      <w:r w:rsidRPr="00EB2891">
        <w:rPr>
          <w:b/>
          <w:bCs/>
        </w:rPr>
        <w:t>Format of the message body:</w:t>
      </w:r>
      <w:r>
        <w:t xml:space="preserve"> This HTTP header tells the recipient that the message in the body is JSON representation of the resource.</w:t>
      </w:r>
    </w:p>
    <w:p w14:paraId="77D0137E" w14:textId="5DCEC5B0" w:rsidR="00EB2891" w:rsidRPr="00EB2891" w:rsidRDefault="00EB2891" w:rsidP="00C925E2">
      <w:pPr>
        <w:pStyle w:val="ListParagraph"/>
        <w:numPr>
          <w:ilvl w:val="0"/>
          <w:numId w:val="14"/>
        </w:numPr>
      </w:pPr>
      <w:r w:rsidRPr="00EB2891">
        <w:rPr>
          <w:b/>
          <w:bCs/>
        </w:rPr>
        <w:t>Actual Message Body:</w:t>
      </w:r>
      <w:r>
        <w:t xml:space="preserve"> the message itself. </w:t>
      </w:r>
    </w:p>
    <w:p w14:paraId="7A6675CC" w14:textId="22AC0F02" w:rsidR="007D704D" w:rsidRDefault="0092688A" w:rsidP="0092688A">
      <w:pPr>
        <w:pStyle w:val="Heading3"/>
      </w:pPr>
      <w:bookmarkStart w:id="63" w:name="_Toc513670357"/>
      <w:r>
        <w:t>Describing Response Message</w:t>
      </w:r>
      <w:bookmarkEnd w:id="63"/>
    </w:p>
    <w:p w14:paraId="58F0A81C" w14:textId="257FD1CA" w:rsidR="00A90CCB" w:rsidRDefault="0092688A" w:rsidP="0007742D">
      <w:r>
        <w:t xml:space="preserve">Following is an example response message (Response to request given in </w:t>
      </w:r>
      <w:r>
        <w:fldChar w:fldCharType="begin"/>
      </w:r>
      <w:r>
        <w:instrText xml:space="preserve"> REF _Ref512976600 \h </w:instrText>
      </w:r>
      <w:r>
        <w:fldChar w:fldCharType="separate"/>
      </w:r>
      <w:r>
        <w:t xml:space="preserve">Figure </w:t>
      </w:r>
      <w:r>
        <w:rPr>
          <w:rFonts w:hint="cs"/>
          <w:noProof/>
          <w:cs/>
        </w:rPr>
        <w:t>‎</w:t>
      </w:r>
      <w:r>
        <w:rPr>
          <w:noProof/>
        </w:rPr>
        <w:t>3</w:t>
      </w:r>
      <w:r>
        <w:noBreakHyphen/>
      </w:r>
      <w:r>
        <w:rPr>
          <w:noProof/>
        </w:rPr>
        <w:t>3</w:t>
      </w:r>
      <w:r>
        <w:fldChar w:fldCharType="end"/>
      </w:r>
      <w:r>
        <w:t>). The example demonstrates how message is described using HTTP Standard.</w:t>
      </w:r>
    </w:p>
    <w:p w14:paraId="1D41E506" w14:textId="33A00661" w:rsidR="00F70BCE" w:rsidRDefault="004949CD" w:rsidP="00F70BCE">
      <w:pPr>
        <w:keepNext/>
        <w:jc w:val="center"/>
      </w:pPr>
      <w:r>
        <w:rPr>
          <w:noProof/>
        </w:rPr>
        <w:drawing>
          <wp:inline distT="0" distB="0" distL="0" distR="0" wp14:anchorId="5BB9FEAF" wp14:editId="1F9490E6">
            <wp:extent cx="5316563" cy="3053301"/>
            <wp:effectExtent l="190500" t="190500" r="189230" b="1854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7587" cy="3071118"/>
                    </a:xfrm>
                    <a:prstGeom prst="rect">
                      <a:avLst/>
                    </a:prstGeom>
                    <a:ln>
                      <a:noFill/>
                    </a:ln>
                    <a:effectLst>
                      <a:outerShdw blurRad="190500" algn="tl" rotWithShape="0">
                        <a:srgbClr val="000000">
                          <a:alpha val="70000"/>
                        </a:srgbClr>
                      </a:outerShdw>
                    </a:effectLst>
                  </pic:spPr>
                </pic:pic>
              </a:graphicData>
            </a:graphic>
          </wp:inline>
        </w:drawing>
      </w:r>
    </w:p>
    <w:p w14:paraId="5759CC46" w14:textId="3F46C7F2" w:rsidR="004949CD" w:rsidRDefault="00F70BCE" w:rsidP="00F70BCE">
      <w:pPr>
        <w:pStyle w:val="Caption"/>
        <w:jc w:val="center"/>
      </w:pPr>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3</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4</w:t>
      </w:r>
      <w:r w:rsidR="00CD1791">
        <w:fldChar w:fldCharType="end"/>
      </w:r>
      <w:r>
        <w:t xml:space="preserve"> Self-descriptive response message</w:t>
      </w:r>
    </w:p>
    <w:p w14:paraId="52D153F0" w14:textId="438E12A0" w:rsidR="00A90CCB" w:rsidRDefault="00A90CCB" w:rsidP="0007742D"/>
    <w:p w14:paraId="3C6D684E" w14:textId="1C5EB95D" w:rsidR="00A90CCB" w:rsidRDefault="00A03264" w:rsidP="00C925E2">
      <w:pPr>
        <w:pStyle w:val="ListParagraph"/>
        <w:numPr>
          <w:ilvl w:val="0"/>
          <w:numId w:val="15"/>
        </w:numPr>
      </w:pPr>
      <w:r w:rsidRPr="00A03264">
        <w:rPr>
          <w:b/>
          <w:bCs/>
        </w:rPr>
        <w:t>Protocol and version:</w:t>
      </w:r>
      <w:r>
        <w:t xml:space="preserve"> Describes that this message should be interpreted as per HTTP 1.1 Standard</w:t>
      </w:r>
    </w:p>
    <w:p w14:paraId="78F9F422" w14:textId="5046C331" w:rsidR="00A03264" w:rsidRDefault="00A03264" w:rsidP="00C925E2">
      <w:pPr>
        <w:pStyle w:val="ListParagraph"/>
        <w:numPr>
          <w:ilvl w:val="0"/>
          <w:numId w:val="15"/>
        </w:numPr>
      </w:pPr>
      <w:r w:rsidRPr="00A03264">
        <w:rPr>
          <w:b/>
          <w:bCs/>
        </w:rPr>
        <w:t>HTTP Status Code:</w:t>
      </w:r>
      <w:r>
        <w:t xml:space="preserve"> Describes that server was able to successfully fulfil the request (200 OK).</w:t>
      </w:r>
    </w:p>
    <w:p w14:paraId="45BB1108" w14:textId="76D64FA7" w:rsidR="00A03264" w:rsidRDefault="00A03264" w:rsidP="00C925E2">
      <w:pPr>
        <w:pStyle w:val="ListParagraph"/>
        <w:numPr>
          <w:ilvl w:val="0"/>
          <w:numId w:val="15"/>
        </w:numPr>
      </w:pPr>
      <w:r>
        <w:t>Format of the message body: Describes that message body is JSON representation of the resource.</w:t>
      </w:r>
    </w:p>
    <w:p w14:paraId="16BAA438" w14:textId="2EFC423C" w:rsidR="00A03264" w:rsidRDefault="00A03264" w:rsidP="00C925E2">
      <w:pPr>
        <w:pStyle w:val="ListParagraph"/>
        <w:numPr>
          <w:ilvl w:val="0"/>
          <w:numId w:val="15"/>
        </w:numPr>
      </w:pPr>
      <w:r w:rsidRPr="00A03264">
        <w:rPr>
          <w:b/>
          <w:bCs/>
        </w:rPr>
        <w:lastRenderedPageBreak/>
        <w:t>Actual message body:</w:t>
      </w:r>
      <w:r>
        <w:t xml:space="preserve"> Shows the “state” of the resource after update. </w:t>
      </w:r>
    </w:p>
    <w:p w14:paraId="32E45311" w14:textId="04483EE5" w:rsidR="00BA0C93" w:rsidRDefault="00BA0C93" w:rsidP="00BA0C93">
      <w:pPr>
        <w:pStyle w:val="Heading3"/>
      </w:pPr>
      <w:bookmarkStart w:id="64" w:name="_Ref513397935"/>
      <w:bookmarkStart w:id="65" w:name="_Toc513670358"/>
      <w:r>
        <w:t>HTTP Status Codes</w:t>
      </w:r>
      <w:r w:rsidR="00A0175C">
        <w:rPr>
          <w:rStyle w:val="FootnoteReference"/>
        </w:rPr>
        <w:footnoteReference w:id="21"/>
      </w:r>
      <w:bookmarkEnd w:id="64"/>
      <w:bookmarkEnd w:id="65"/>
    </w:p>
    <w:p w14:paraId="1B2FA484" w14:textId="0343EF7D" w:rsidR="00DB1642" w:rsidRDefault="00DB1642" w:rsidP="00DB1642">
      <w:r>
        <w:t xml:space="preserve">When a client makes a request to the server and gets a response back, the client cannot make any assumption as to whether the request was successfully fulfilled or otherwise there had been a problem at the server. HTTP defines standard list of status codes. The server can and should send the appropriate status code with the response message in order for the requester to know what was happened to the request. As mentioned earlier, status codes are part of message description, hence conformance to the self-descriptive messages requires status codes being sent to the request originator. </w:t>
      </w:r>
    </w:p>
    <w:p w14:paraId="0DC72C34" w14:textId="21B2819F" w:rsidR="00DB1642" w:rsidRDefault="00DB1642" w:rsidP="00DB1642">
      <w:r>
        <w:t>HTTP Standard RFC2616 Standard defines a long list of status codes. Status code is a number with some associated meanings. RFC2616 defines various classes of status codes. The right-most digit of the status code indicates the class. Here are the classes defined by the HTTP Standard.</w:t>
      </w:r>
    </w:p>
    <w:p w14:paraId="38B609DE" w14:textId="77777777" w:rsidR="00DE6598" w:rsidRDefault="00DB1642" w:rsidP="00DE6598">
      <w:pPr>
        <w:pStyle w:val="Heading4"/>
      </w:pPr>
      <w:r>
        <w:t xml:space="preserve">Informational 1xx </w:t>
      </w:r>
    </w:p>
    <w:p w14:paraId="2CF78EF9" w14:textId="3A588B43" w:rsidR="00DB1642" w:rsidRDefault="00DE6598" w:rsidP="00DB1642">
      <w:r>
        <w:t xml:space="preserve">This </w:t>
      </w:r>
      <w:r w:rsidR="00DB1642">
        <w:t>class of status codes indicates provisional information response.</w:t>
      </w:r>
    </w:p>
    <w:p w14:paraId="393E85F5" w14:textId="77777777" w:rsidR="00DE6598" w:rsidRDefault="00DB1642" w:rsidP="00DE6598">
      <w:pPr>
        <w:pStyle w:val="Heading4"/>
      </w:pPr>
      <w:r>
        <w:t>Successful 2xx</w:t>
      </w:r>
    </w:p>
    <w:p w14:paraId="3034B642" w14:textId="2512E65E" w:rsidR="00DB1642" w:rsidRDefault="00DE6598" w:rsidP="00DB1642">
      <w:r>
        <w:t>This</w:t>
      </w:r>
      <w:r w:rsidR="00DB1642">
        <w:t xml:space="preserve"> class of status codes indicates that the client’s request was successfully received, understood and accepted.</w:t>
      </w:r>
    </w:p>
    <w:p w14:paraId="1C902ACB" w14:textId="77777777" w:rsidR="00DE6598" w:rsidRDefault="00DB1642" w:rsidP="00DE6598">
      <w:pPr>
        <w:pStyle w:val="Heading4"/>
      </w:pPr>
      <w:r>
        <w:t>Redirection 3xx</w:t>
      </w:r>
    </w:p>
    <w:p w14:paraId="7140C69C" w14:textId="7D0BD8B7" w:rsidR="00DB1642" w:rsidRDefault="00DE6598" w:rsidP="00DB1642">
      <w:r>
        <w:t>This</w:t>
      </w:r>
      <w:r w:rsidR="00DB1642">
        <w:t xml:space="preserve"> class of status codes indicates that further action needs to be taken by the user agent in order to fulfil the request.</w:t>
      </w:r>
    </w:p>
    <w:p w14:paraId="0CB729EE" w14:textId="77777777" w:rsidR="00DE6598" w:rsidRDefault="00DB1642" w:rsidP="00DE6598">
      <w:pPr>
        <w:pStyle w:val="Heading4"/>
      </w:pPr>
      <w:r>
        <w:t>Client Error 4xx</w:t>
      </w:r>
    </w:p>
    <w:p w14:paraId="5D103732" w14:textId="63129835" w:rsidR="00DB1642" w:rsidRDefault="00DE6598" w:rsidP="00DB1642">
      <w:r>
        <w:t>This</w:t>
      </w:r>
      <w:r w:rsidR="00DB1642">
        <w:t xml:space="preserve"> class of status code sis intended for cases where the client seems to have erred.</w:t>
      </w:r>
    </w:p>
    <w:p w14:paraId="739A2100" w14:textId="77777777" w:rsidR="00DE6598" w:rsidRDefault="00DB1642" w:rsidP="00DE6598">
      <w:pPr>
        <w:pStyle w:val="Heading4"/>
      </w:pPr>
      <w:r>
        <w:t>Server Error 5xx</w:t>
      </w:r>
    </w:p>
    <w:p w14:paraId="0D97FEE8" w14:textId="70981AD0" w:rsidR="00DB1642" w:rsidRPr="00DB1642" w:rsidRDefault="00DE6598" w:rsidP="00DB1642">
      <w:r>
        <w:t>This</w:t>
      </w:r>
      <w:r w:rsidR="00DB1642">
        <w:t xml:space="preserve"> class of status codes indicate cases in which the server is aware that it has erred or is incapable of performing the request.</w:t>
      </w:r>
    </w:p>
    <w:p w14:paraId="37B4EF06" w14:textId="7DA51C59" w:rsidR="00BA0C93" w:rsidRDefault="00DD58BC" w:rsidP="00DD58BC">
      <w:pPr>
        <w:pStyle w:val="Heading4"/>
      </w:pPr>
      <w:r>
        <w:t>Status Codes Used</w:t>
      </w:r>
    </w:p>
    <w:p w14:paraId="72DD51A2" w14:textId="77777777" w:rsidR="00A47F95" w:rsidRPr="00DD58BC" w:rsidRDefault="00DD58BC" w:rsidP="00DD58BC">
      <w:r>
        <w:t>The following table lists the HTTP Status Codes used in our implementation</w:t>
      </w:r>
    </w:p>
    <w:p w14:paraId="06F12FC9" w14:textId="5C60FB31" w:rsidR="00FC0BBE" w:rsidRDefault="00FC0BBE" w:rsidP="00744D7D">
      <w:pPr>
        <w:pStyle w:val="Caption"/>
        <w:keepNext/>
        <w:jc w:val="center"/>
      </w:pPr>
      <w:r>
        <w:t xml:space="preserve">Table </w:t>
      </w:r>
      <w:r>
        <w:fldChar w:fldCharType="begin"/>
      </w:r>
      <w:r>
        <w:instrText xml:space="preserve"> SEQ Table \* ARABIC </w:instrText>
      </w:r>
      <w:r>
        <w:fldChar w:fldCharType="separate"/>
      </w:r>
      <w:r w:rsidR="00E94A9E">
        <w:rPr>
          <w:noProof/>
        </w:rPr>
        <w:t>1</w:t>
      </w:r>
      <w:r>
        <w:fldChar w:fldCharType="end"/>
      </w:r>
      <w:r>
        <w:t xml:space="preserve"> HTTP Status Codes used in our implementation</w:t>
      </w:r>
    </w:p>
    <w:tbl>
      <w:tblPr>
        <w:tblStyle w:val="GridTable1Light"/>
        <w:tblW w:w="0" w:type="auto"/>
        <w:tblLook w:val="04A0" w:firstRow="1" w:lastRow="0" w:firstColumn="1" w:lastColumn="0" w:noHBand="0" w:noVBand="1"/>
      </w:tblPr>
      <w:tblGrid>
        <w:gridCol w:w="2263"/>
        <w:gridCol w:w="3402"/>
        <w:gridCol w:w="3685"/>
      </w:tblGrid>
      <w:tr w:rsidR="00A47F95" w:rsidRPr="001642B7" w14:paraId="3AE01203" w14:textId="77777777" w:rsidTr="000C3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A71C8ED" w14:textId="0213CDFB" w:rsidR="00A47F95" w:rsidRPr="001642B7" w:rsidRDefault="00A47F95" w:rsidP="00DD58BC">
            <w:pPr>
              <w:rPr>
                <w:sz w:val="18"/>
                <w:szCs w:val="18"/>
              </w:rPr>
            </w:pPr>
            <w:r w:rsidRPr="001642B7">
              <w:rPr>
                <w:sz w:val="18"/>
                <w:szCs w:val="18"/>
              </w:rPr>
              <w:t>Status Code</w:t>
            </w:r>
          </w:p>
        </w:tc>
        <w:tc>
          <w:tcPr>
            <w:tcW w:w="3402" w:type="dxa"/>
          </w:tcPr>
          <w:p w14:paraId="6A35FEA1" w14:textId="74B8C692" w:rsidR="00A47F95" w:rsidRPr="001642B7" w:rsidRDefault="00A47F95" w:rsidP="00DD58BC">
            <w:pPr>
              <w:cnfStyle w:val="100000000000" w:firstRow="1" w:lastRow="0" w:firstColumn="0" w:lastColumn="0" w:oddVBand="0" w:evenVBand="0" w:oddHBand="0" w:evenHBand="0" w:firstRowFirstColumn="0" w:firstRowLastColumn="0" w:lastRowFirstColumn="0" w:lastRowLastColumn="0"/>
              <w:rPr>
                <w:sz w:val="18"/>
                <w:szCs w:val="18"/>
              </w:rPr>
            </w:pPr>
            <w:r w:rsidRPr="001642B7">
              <w:rPr>
                <w:sz w:val="18"/>
                <w:szCs w:val="18"/>
              </w:rPr>
              <w:t>RFC2616</w:t>
            </w:r>
            <w:r w:rsidR="00192798">
              <w:rPr>
                <w:sz w:val="18"/>
                <w:szCs w:val="18"/>
              </w:rPr>
              <w:t>/4918</w:t>
            </w:r>
            <w:r w:rsidRPr="001642B7">
              <w:rPr>
                <w:sz w:val="18"/>
                <w:szCs w:val="18"/>
              </w:rPr>
              <w:t xml:space="preserve"> Description</w:t>
            </w:r>
          </w:p>
        </w:tc>
        <w:tc>
          <w:tcPr>
            <w:tcW w:w="3685" w:type="dxa"/>
          </w:tcPr>
          <w:p w14:paraId="34765678" w14:textId="2364C296" w:rsidR="00A47F95" w:rsidRPr="001642B7" w:rsidRDefault="001642B7" w:rsidP="00DD58BC">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We used for</w:t>
            </w:r>
          </w:p>
        </w:tc>
      </w:tr>
      <w:tr w:rsidR="00A47F95" w:rsidRPr="001642B7" w14:paraId="6885D961"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411FBD74" w14:textId="3AD52E03" w:rsidR="00A47F95" w:rsidRPr="001642B7" w:rsidRDefault="00A47F95" w:rsidP="00DD58BC">
            <w:pPr>
              <w:rPr>
                <w:sz w:val="18"/>
                <w:szCs w:val="18"/>
              </w:rPr>
            </w:pPr>
            <w:r w:rsidRPr="001642B7">
              <w:rPr>
                <w:sz w:val="18"/>
                <w:szCs w:val="18"/>
              </w:rPr>
              <w:t>200 OK</w:t>
            </w:r>
          </w:p>
        </w:tc>
        <w:tc>
          <w:tcPr>
            <w:tcW w:w="3402" w:type="dxa"/>
          </w:tcPr>
          <w:p w14:paraId="79B3E61A" w14:textId="2B2D274C" w:rsidR="00A47F95" w:rsidRPr="001642B7" w:rsidRDefault="00A47F95" w:rsidP="00DD58BC">
            <w:pPr>
              <w:cnfStyle w:val="000000000000" w:firstRow="0" w:lastRow="0" w:firstColumn="0" w:lastColumn="0" w:oddVBand="0" w:evenVBand="0" w:oddHBand="0" w:evenHBand="0" w:firstRowFirstColumn="0" w:firstRowLastColumn="0" w:lastRowFirstColumn="0" w:lastRowLastColumn="0"/>
              <w:rPr>
                <w:sz w:val="18"/>
                <w:szCs w:val="18"/>
              </w:rPr>
            </w:pPr>
            <w:r w:rsidRPr="001642B7">
              <w:rPr>
                <w:sz w:val="18"/>
                <w:szCs w:val="18"/>
              </w:rPr>
              <w:t>The request has succeeded.</w:t>
            </w:r>
          </w:p>
        </w:tc>
        <w:tc>
          <w:tcPr>
            <w:tcW w:w="3685" w:type="dxa"/>
          </w:tcPr>
          <w:p w14:paraId="0916F1E5" w14:textId="77777777" w:rsidR="00A47F95" w:rsidRDefault="001642B7"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GET request</w:t>
            </w:r>
          </w:p>
          <w:p w14:paraId="18ABCD69" w14:textId="77777777" w:rsidR="001642B7" w:rsidRDefault="001642B7"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HEAD request</w:t>
            </w:r>
          </w:p>
          <w:p w14:paraId="67B94E48" w14:textId="77777777" w:rsidR="001642B7" w:rsidRDefault="001642B7"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PUT request for update</w:t>
            </w:r>
          </w:p>
          <w:p w14:paraId="058F60EB" w14:textId="78A3C839" w:rsidR="00591A23" w:rsidRPr="001642B7" w:rsidRDefault="00591A23"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POST request for logon</w:t>
            </w:r>
            <w:r w:rsidR="00407E24">
              <w:rPr>
                <w:sz w:val="18"/>
                <w:szCs w:val="18"/>
              </w:rPr>
              <w:t>*</w:t>
            </w:r>
          </w:p>
        </w:tc>
      </w:tr>
      <w:tr w:rsidR="00A47F95" w:rsidRPr="001642B7" w14:paraId="6FB24E50"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71F15F69" w14:textId="0BE7222D" w:rsidR="00A47F95" w:rsidRPr="001642B7" w:rsidRDefault="00A47F95" w:rsidP="00DD58BC">
            <w:pPr>
              <w:rPr>
                <w:sz w:val="18"/>
                <w:szCs w:val="18"/>
              </w:rPr>
            </w:pPr>
            <w:r w:rsidRPr="001642B7">
              <w:rPr>
                <w:sz w:val="18"/>
                <w:szCs w:val="18"/>
              </w:rPr>
              <w:t>201 Created</w:t>
            </w:r>
          </w:p>
        </w:tc>
        <w:tc>
          <w:tcPr>
            <w:tcW w:w="3402" w:type="dxa"/>
          </w:tcPr>
          <w:p w14:paraId="53E6450A" w14:textId="1C98C71D" w:rsidR="00A47F95" w:rsidRPr="001642B7" w:rsidRDefault="00A47F95" w:rsidP="00A47F95">
            <w:pPr>
              <w:cnfStyle w:val="000000000000" w:firstRow="0" w:lastRow="0" w:firstColumn="0" w:lastColumn="0" w:oddVBand="0" w:evenVBand="0" w:oddHBand="0" w:evenHBand="0" w:firstRowFirstColumn="0" w:firstRowLastColumn="0" w:lastRowFirstColumn="0" w:lastRowLastColumn="0"/>
              <w:rPr>
                <w:sz w:val="18"/>
                <w:szCs w:val="18"/>
              </w:rPr>
            </w:pPr>
            <w:r w:rsidRPr="001642B7">
              <w:rPr>
                <w:sz w:val="18"/>
                <w:szCs w:val="18"/>
              </w:rPr>
              <w:t>The request has been fulfilled and resulted in a new resource being created.</w:t>
            </w:r>
          </w:p>
        </w:tc>
        <w:tc>
          <w:tcPr>
            <w:tcW w:w="3685" w:type="dxa"/>
          </w:tcPr>
          <w:p w14:paraId="1219C677" w14:textId="77777777" w:rsidR="00A47F95" w:rsidRDefault="00591A23"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POST request for creation</w:t>
            </w:r>
          </w:p>
          <w:p w14:paraId="43F38140" w14:textId="314FE901" w:rsidR="00591A23" w:rsidRPr="001642B7" w:rsidRDefault="00591A23"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PUT request for creation</w:t>
            </w:r>
          </w:p>
        </w:tc>
      </w:tr>
      <w:tr w:rsidR="00A47F95" w:rsidRPr="001642B7" w14:paraId="06DA407A"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267339A4" w14:textId="5DCDD6E3" w:rsidR="00A47F95" w:rsidRPr="001642B7" w:rsidRDefault="00A47F95" w:rsidP="00DD58BC">
            <w:pPr>
              <w:rPr>
                <w:sz w:val="18"/>
                <w:szCs w:val="18"/>
              </w:rPr>
            </w:pPr>
            <w:r w:rsidRPr="001642B7">
              <w:rPr>
                <w:sz w:val="18"/>
                <w:szCs w:val="18"/>
              </w:rPr>
              <w:t>204 No Content</w:t>
            </w:r>
          </w:p>
        </w:tc>
        <w:tc>
          <w:tcPr>
            <w:tcW w:w="3402" w:type="dxa"/>
          </w:tcPr>
          <w:p w14:paraId="2D7715AE" w14:textId="3C5F15DF" w:rsidR="00A47F95" w:rsidRPr="001642B7" w:rsidRDefault="00A47F95" w:rsidP="00A47F95">
            <w:pPr>
              <w:cnfStyle w:val="000000000000" w:firstRow="0" w:lastRow="0" w:firstColumn="0" w:lastColumn="0" w:oddVBand="0" w:evenVBand="0" w:oddHBand="0" w:evenHBand="0" w:firstRowFirstColumn="0" w:firstRowLastColumn="0" w:lastRowFirstColumn="0" w:lastRowLastColumn="0"/>
              <w:rPr>
                <w:sz w:val="18"/>
                <w:szCs w:val="18"/>
              </w:rPr>
            </w:pPr>
            <w:r w:rsidRPr="001642B7">
              <w:rPr>
                <w:sz w:val="18"/>
                <w:szCs w:val="18"/>
              </w:rPr>
              <w:t>The server has fulfilled the request but does not need to return an entity-body</w:t>
            </w:r>
          </w:p>
        </w:tc>
        <w:tc>
          <w:tcPr>
            <w:tcW w:w="3685" w:type="dxa"/>
          </w:tcPr>
          <w:p w14:paraId="144585B1" w14:textId="77777777" w:rsidR="00A47F95" w:rsidRDefault="0058333D"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OPTIONS request</w:t>
            </w:r>
          </w:p>
          <w:p w14:paraId="3826610C" w14:textId="77777777" w:rsidR="0058333D" w:rsidRDefault="0058333D"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DELTE request</w:t>
            </w:r>
          </w:p>
          <w:p w14:paraId="4C878A87" w14:textId="6459550C" w:rsidR="0058333D" w:rsidRPr="001642B7" w:rsidRDefault="0058333D"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PUT request for change password*</w:t>
            </w:r>
          </w:p>
        </w:tc>
      </w:tr>
      <w:tr w:rsidR="00A47F95" w:rsidRPr="001642B7" w14:paraId="523E9A4F"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7DE83D37" w14:textId="18185235" w:rsidR="00A47F95" w:rsidRPr="001642B7" w:rsidRDefault="003C17C1" w:rsidP="00DD58BC">
            <w:pPr>
              <w:rPr>
                <w:sz w:val="18"/>
                <w:szCs w:val="18"/>
              </w:rPr>
            </w:pPr>
            <w:r>
              <w:rPr>
                <w:sz w:val="18"/>
                <w:szCs w:val="18"/>
              </w:rPr>
              <w:t>400 Bad Request</w:t>
            </w:r>
          </w:p>
        </w:tc>
        <w:tc>
          <w:tcPr>
            <w:tcW w:w="3402" w:type="dxa"/>
          </w:tcPr>
          <w:p w14:paraId="51817053" w14:textId="0BF8FA18" w:rsidR="00A47F95" w:rsidRPr="001642B7" w:rsidRDefault="003C17C1" w:rsidP="003C17C1">
            <w:pPr>
              <w:cnfStyle w:val="000000000000" w:firstRow="0" w:lastRow="0" w:firstColumn="0" w:lastColumn="0" w:oddVBand="0" w:evenVBand="0" w:oddHBand="0" w:evenHBand="0" w:firstRowFirstColumn="0" w:firstRowLastColumn="0" w:lastRowFirstColumn="0" w:lastRowLastColumn="0"/>
              <w:rPr>
                <w:sz w:val="18"/>
                <w:szCs w:val="18"/>
              </w:rPr>
            </w:pPr>
            <w:r w:rsidRPr="003C17C1">
              <w:rPr>
                <w:sz w:val="18"/>
                <w:szCs w:val="18"/>
              </w:rPr>
              <w:t xml:space="preserve">The request could not be understood by the server due to malformed syntax. The </w:t>
            </w:r>
            <w:r w:rsidRPr="003C17C1">
              <w:rPr>
                <w:sz w:val="18"/>
                <w:szCs w:val="18"/>
              </w:rPr>
              <w:lastRenderedPageBreak/>
              <w:t>client SHOULD NOT repeat the request without modifications.</w:t>
            </w:r>
          </w:p>
        </w:tc>
        <w:tc>
          <w:tcPr>
            <w:tcW w:w="3685" w:type="dxa"/>
          </w:tcPr>
          <w:p w14:paraId="59A7086D" w14:textId="5CF62AE7" w:rsidR="00A47F95" w:rsidRDefault="003C17C1"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lastRenderedPageBreak/>
              <w:t>Expected request message body missing</w:t>
            </w:r>
          </w:p>
          <w:p w14:paraId="6DBEF80A" w14:textId="1924603D" w:rsidR="003C17C1" w:rsidRPr="001642B7" w:rsidRDefault="003C17C1"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Malformed request message body</w:t>
            </w:r>
          </w:p>
        </w:tc>
      </w:tr>
      <w:tr w:rsidR="00A47F95" w:rsidRPr="001642B7" w14:paraId="45012196"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46B29A25" w14:textId="32E3C229" w:rsidR="00A47F95" w:rsidRPr="001642B7" w:rsidRDefault="003C17C1" w:rsidP="00DD58BC">
            <w:pPr>
              <w:rPr>
                <w:sz w:val="18"/>
                <w:szCs w:val="18"/>
              </w:rPr>
            </w:pPr>
            <w:r>
              <w:rPr>
                <w:sz w:val="18"/>
                <w:szCs w:val="18"/>
              </w:rPr>
              <w:t>401 Unauthorized</w:t>
            </w:r>
          </w:p>
        </w:tc>
        <w:tc>
          <w:tcPr>
            <w:tcW w:w="3402" w:type="dxa"/>
          </w:tcPr>
          <w:p w14:paraId="4CD0684A" w14:textId="3F89E7A9" w:rsidR="00A47F95" w:rsidRPr="001642B7" w:rsidRDefault="003C17C1" w:rsidP="00DD58BC">
            <w:pPr>
              <w:cnfStyle w:val="000000000000" w:firstRow="0" w:lastRow="0" w:firstColumn="0" w:lastColumn="0" w:oddVBand="0" w:evenVBand="0" w:oddHBand="0" w:evenHBand="0" w:firstRowFirstColumn="0" w:firstRowLastColumn="0" w:lastRowFirstColumn="0" w:lastRowLastColumn="0"/>
              <w:rPr>
                <w:sz w:val="18"/>
                <w:szCs w:val="18"/>
              </w:rPr>
            </w:pPr>
            <w:r w:rsidRPr="003C17C1">
              <w:rPr>
                <w:sz w:val="18"/>
                <w:szCs w:val="18"/>
              </w:rPr>
              <w:t>The request requires user authentication.</w:t>
            </w:r>
          </w:p>
        </w:tc>
        <w:tc>
          <w:tcPr>
            <w:tcW w:w="3685" w:type="dxa"/>
          </w:tcPr>
          <w:p w14:paraId="723DB978" w14:textId="78594CC7" w:rsidR="00A47F95" w:rsidRPr="001642B7" w:rsidRDefault="003C17C1"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request required a logged</w:t>
            </w:r>
            <w:r w:rsidR="00875D19">
              <w:rPr>
                <w:sz w:val="18"/>
                <w:szCs w:val="18"/>
              </w:rPr>
              <w:t>-</w:t>
            </w:r>
            <w:r>
              <w:rPr>
                <w:sz w:val="18"/>
                <w:szCs w:val="18"/>
              </w:rPr>
              <w:t>on user, but no user is logged on.</w:t>
            </w:r>
          </w:p>
        </w:tc>
      </w:tr>
      <w:tr w:rsidR="00A47F95" w:rsidRPr="001642B7" w14:paraId="4EE47157"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57724E09" w14:textId="64B7CE33" w:rsidR="00A47F95" w:rsidRPr="001642B7" w:rsidRDefault="00875D19" w:rsidP="00DD58BC">
            <w:pPr>
              <w:rPr>
                <w:sz w:val="18"/>
                <w:szCs w:val="18"/>
              </w:rPr>
            </w:pPr>
            <w:r>
              <w:rPr>
                <w:sz w:val="18"/>
                <w:szCs w:val="18"/>
              </w:rPr>
              <w:t>403 Forbidden</w:t>
            </w:r>
          </w:p>
        </w:tc>
        <w:tc>
          <w:tcPr>
            <w:tcW w:w="3402" w:type="dxa"/>
          </w:tcPr>
          <w:p w14:paraId="5728813D" w14:textId="267A5669" w:rsidR="00A47F95" w:rsidRPr="001642B7" w:rsidRDefault="00875D19" w:rsidP="00DD58BC">
            <w:pPr>
              <w:cnfStyle w:val="000000000000" w:firstRow="0" w:lastRow="0" w:firstColumn="0" w:lastColumn="0" w:oddVBand="0" w:evenVBand="0" w:oddHBand="0" w:evenHBand="0" w:firstRowFirstColumn="0" w:firstRowLastColumn="0" w:lastRowFirstColumn="0" w:lastRowLastColumn="0"/>
              <w:rPr>
                <w:sz w:val="18"/>
                <w:szCs w:val="18"/>
              </w:rPr>
            </w:pPr>
            <w:r w:rsidRPr="00875D19">
              <w:rPr>
                <w:sz w:val="18"/>
                <w:szCs w:val="18"/>
              </w:rPr>
              <w:t>The server understood the request but is refusing to fulfil it.</w:t>
            </w:r>
          </w:p>
        </w:tc>
        <w:tc>
          <w:tcPr>
            <w:tcW w:w="3685" w:type="dxa"/>
          </w:tcPr>
          <w:p w14:paraId="47F2F66C" w14:textId="185354F2" w:rsidR="00A47F95" w:rsidRPr="001642B7" w:rsidRDefault="00875D19"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logged-on user is not authorised to a resource</w:t>
            </w:r>
          </w:p>
        </w:tc>
      </w:tr>
      <w:tr w:rsidR="00A47F95" w:rsidRPr="001642B7" w14:paraId="2E385BC3"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2CDCE3DC" w14:textId="57E5294F" w:rsidR="00A47F95" w:rsidRPr="001642B7" w:rsidRDefault="00875D19" w:rsidP="00DD58BC">
            <w:pPr>
              <w:rPr>
                <w:sz w:val="18"/>
                <w:szCs w:val="18"/>
              </w:rPr>
            </w:pPr>
            <w:r>
              <w:rPr>
                <w:sz w:val="18"/>
                <w:szCs w:val="18"/>
              </w:rPr>
              <w:t>404 Not Found</w:t>
            </w:r>
          </w:p>
        </w:tc>
        <w:tc>
          <w:tcPr>
            <w:tcW w:w="3402" w:type="dxa"/>
          </w:tcPr>
          <w:p w14:paraId="311E2CD0" w14:textId="42E6B096" w:rsidR="00A47F95" w:rsidRPr="001642B7" w:rsidRDefault="00875D19" w:rsidP="00DD58BC">
            <w:pPr>
              <w:cnfStyle w:val="000000000000" w:firstRow="0" w:lastRow="0" w:firstColumn="0" w:lastColumn="0" w:oddVBand="0" w:evenVBand="0" w:oddHBand="0" w:evenHBand="0" w:firstRowFirstColumn="0" w:firstRowLastColumn="0" w:lastRowFirstColumn="0" w:lastRowLastColumn="0"/>
              <w:rPr>
                <w:sz w:val="18"/>
                <w:szCs w:val="18"/>
              </w:rPr>
            </w:pPr>
            <w:r w:rsidRPr="00875D19">
              <w:rPr>
                <w:sz w:val="18"/>
                <w:szCs w:val="18"/>
              </w:rPr>
              <w:t>The server has not found anything matching the Request-URI.</w:t>
            </w:r>
          </w:p>
        </w:tc>
        <w:tc>
          <w:tcPr>
            <w:tcW w:w="3685" w:type="dxa"/>
          </w:tcPr>
          <w:p w14:paraId="6DAA02BF" w14:textId="54B98DD2" w:rsidR="00A47F95" w:rsidRPr="001642B7" w:rsidRDefault="00875D19"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request referred to a resource that did not exist.</w:t>
            </w:r>
          </w:p>
        </w:tc>
      </w:tr>
      <w:tr w:rsidR="00875D19" w:rsidRPr="001642B7" w14:paraId="77B1912E"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16A72B84" w14:textId="27BC5BB1" w:rsidR="00875D19" w:rsidRDefault="00875D19" w:rsidP="00DD58BC">
            <w:pPr>
              <w:rPr>
                <w:sz w:val="18"/>
                <w:szCs w:val="18"/>
              </w:rPr>
            </w:pPr>
            <w:r>
              <w:rPr>
                <w:sz w:val="18"/>
                <w:szCs w:val="18"/>
              </w:rPr>
              <w:t>409 Conflict</w:t>
            </w:r>
          </w:p>
        </w:tc>
        <w:tc>
          <w:tcPr>
            <w:tcW w:w="3402" w:type="dxa"/>
          </w:tcPr>
          <w:p w14:paraId="263D2153" w14:textId="317C6547" w:rsidR="00875D19" w:rsidRPr="00875D19" w:rsidRDefault="00875D19" w:rsidP="00875D19">
            <w:pPr>
              <w:cnfStyle w:val="000000000000" w:firstRow="0" w:lastRow="0" w:firstColumn="0" w:lastColumn="0" w:oddVBand="0" w:evenVBand="0" w:oddHBand="0" w:evenHBand="0" w:firstRowFirstColumn="0" w:firstRowLastColumn="0" w:lastRowFirstColumn="0" w:lastRowLastColumn="0"/>
              <w:rPr>
                <w:sz w:val="18"/>
                <w:szCs w:val="18"/>
              </w:rPr>
            </w:pPr>
            <w:r w:rsidRPr="00875D19">
              <w:rPr>
                <w:sz w:val="18"/>
                <w:szCs w:val="18"/>
              </w:rPr>
              <w:t>The request could not be completed due to a conflict with the current</w:t>
            </w:r>
            <w:r>
              <w:rPr>
                <w:sz w:val="18"/>
                <w:szCs w:val="18"/>
              </w:rPr>
              <w:t xml:space="preserve"> </w:t>
            </w:r>
            <w:r w:rsidRPr="00875D19">
              <w:rPr>
                <w:sz w:val="18"/>
                <w:szCs w:val="18"/>
              </w:rPr>
              <w:t>state of the resource.</w:t>
            </w:r>
          </w:p>
        </w:tc>
        <w:tc>
          <w:tcPr>
            <w:tcW w:w="3685" w:type="dxa"/>
          </w:tcPr>
          <w:p w14:paraId="123433BD" w14:textId="2E149B5D" w:rsidR="00875D19" w:rsidRDefault="00875D19" w:rsidP="00875D1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request is not valid for the current state of the resource, for example, a user tries to assign a task that has already been completed</w:t>
            </w:r>
          </w:p>
        </w:tc>
      </w:tr>
      <w:tr w:rsidR="00875D19" w:rsidRPr="001642B7" w14:paraId="0450CC2F"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6A3B4166" w14:textId="6393615E" w:rsidR="00875D19" w:rsidRDefault="00875D19" w:rsidP="00DD58BC">
            <w:pPr>
              <w:rPr>
                <w:sz w:val="18"/>
                <w:szCs w:val="18"/>
              </w:rPr>
            </w:pPr>
            <w:r>
              <w:rPr>
                <w:sz w:val="18"/>
                <w:szCs w:val="18"/>
              </w:rPr>
              <w:t>422 Unprocessable Entity</w:t>
            </w:r>
            <w:r>
              <w:rPr>
                <w:rStyle w:val="FootnoteReference"/>
                <w:sz w:val="18"/>
                <w:szCs w:val="18"/>
              </w:rPr>
              <w:footnoteReference w:id="22"/>
            </w:r>
          </w:p>
        </w:tc>
        <w:tc>
          <w:tcPr>
            <w:tcW w:w="3402" w:type="dxa"/>
          </w:tcPr>
          <w:p w14:paraId="7E48D219" w14:textId="00116E17" w:rsidR="00875D19" w:rsidRPr="00875D19" w:rsidRDefault="0085362C" w:rsidP="0085362C">
            <w:pPr>
              <w:cnfStyle w:val="000000000000" w:firstRow="0" w:lastRow="0" w:firstColumn="0" w:lastColumn="0" w:oddVBand="0" w:evenVBand="0" w:oddHBand="0" w:evenHBand="0" w:firstRowFirstColumn="0" w:firstRowLastColumn="0" w:lastRowFirstColumn="0" w:lastRowLastColumn="0"/>
              <w:rPr>
                <w:sz w:val="18"/>
                <w:szCs w:val="18"/>
              </w:rPr>
            </w:pPr>
            <w:r w:rsidRPr="0085362C">
              <w:rPr>
                <w:sz w:val="18"/>
                <w:szCs w:val="18"/>
              </w:rPr>
              <w:t>the server understands the content type of the request entity (hence a</w:t>
            </w:r>
            <w:r>
              <w:rPr>
                <w:sz w:val="18"/>
                <w:szCs w:val="18"/>
              </w:rPr>
              <w:t xml:space="preserve"> </w:t>
            </w:r>
            <w:r w:rsidRPr="0085362C">
              <w:rPr>
                <w:sz w:val="18"/>
                <w:szCs w:val="18"/>
              </w:rPr>
              <w:t>415</w:t>
            </w:r>
            <w:r>
              <w:rPr>
                <w:sz w:val="18"/>
                <w:szCs w:val="18"/>
              </w:rPr>
              <w:t xml:space="preserve"> </w:t>
            </w:r>
            <w:r w:rsidRPr="0085362C">
              <w:rPr>
                <w:sz w:val="18"/>
                <w:szCs w:val="18"/>
              </w:rPr>
              <w:t>(Unsupported Media Type) status code is inappropriate), and the syntax of the request entity is correct (thus a 400 (Bad Request) status code is inappropriate) but was unable to process the contained</w:t>
            </w:r>
            <w:r>
              <w:rPr>
                <w:sz w:val="18"/>
                <w:szCs w:val="18"/>
              </w:rPr>
              <w:t xml:space="preserve"> </w:t>
            </w:r>
            <w:r w:rsidRPr="0085362C">
              <w:rPr>
                <w:sz w:val="18"/>
                <w:szCs w:val="18"/>
              </w:rPr>
              <w:t>instructions.</w:t>
            </w:r>
          </w:p>
        </w:tc>
        <w:tc>
          <w:tcPr>
            <w:tcW w:w="3685" w:type="dxa"/>
          </w:tcPr>
          <w:p w14:paraId="4AB10670" w14:textId="1DAF7F90" w:rsidR="00875D19" w:rsidRDefault="0085362C" w:rsidP="00875D1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Validation failed on the </w:t>
            </w:r>
            <w:r w:rsidR="007B5922">
              <w:rPr>
                <w:sz w:val="18"/>
                <w:szCs w:val="18"/>
              </w:rPr>
              <w:t xml:space="preserve">request message </w:t>
            </w:r>
          </w:p>
        </w:tc>
      </w:tr>
      <w:tr w:rsidR="007459F9" w:rsidRPr="001642B7" w14:paraId="7DA84E06"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46769DB6" w14:textId="5E76655D" w:rsidR="007459F9" w:rsidRDefault="007459F9" w:rsidP="00DD58BC">
            <w:pPr>
              <w:rPr>
                <w:sz w:val="18"/>
                <w:szCs w:val="18"/>
              </w:rPr>
            </w:pPr>
            <w:r>
              <w:rPr>
                <w:sz w:val="18"/>
                <w:szCs w:val="18"/>
              </w:rPr>
              <w:t>500 Internal Server Error</w:t>
            </w:r>
          </w:p>
        </w:tc>
        <w:tc>
          <w:tcPr>
            <w:tcW w:w="3402" w:type="dxa"/>
          </w:tcPr>
          <w:p w14:paraId="4F8D3C49" w14:textId="5239E960" w:rsidR="007459F9" w:rsidRPr="0085362C" w:rsidRDefault="007459F9" w:rsidP="007459F9">
            <w:pPr>
              <w:cnfStyle w:val="000000000000" w:firstRow="0" w:lastRow="0" w:firstColumn="0" w:lastColumn="0" w:oddVBand="0" w:evenVBand="0" w:oddHBand="0" w:evenHBand="0" w:firstRowFirstColumn="0" w:firstRowLastColumn="0" w:lastRowFirstColumn="0" w:lastRowLastColumn="0"/>
              <w:rPr>
                <w:sz w:val="18"/>
                <w:szCs w:val="18"/>
              </w:rPr>
            </w:pPr>
            <w:r w:rsidRPr="007459F9">
              <w:rPr>
                <w:sz w:val="18"/>
                <w:szCs w:val="18"/>
              </w:rPr>
              <w:t>The server encountered an unexpected condition which prevented it from fulfilling the request.</w:t>
            </w:r>
          </w:p>
        </w:tc>
        <w:tc>
          <w:tcPr>
            <w:tcW w:w="3685" w:type="dxa"/>
          </w:tcPr>
          <w:p w14:paraId="784EAF4E" w14:textId="1E4C5B2B" w:rsidR="007459F9" w:rsidRDefault="007459F9" w:rsidP="00875D1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When unexpected </w:t>
            </w:r>
            <w:r w:rsidR="00F378BA">
              <w:rPr>
                <w:sz w:val="18"/>
                <w:szCs w:val="18"/>
              </w:rPr>
              <w:t>exception</w:t>
            </w:r>
            <w:r>
              <w:rPr>
                <w:sz w:val="18"/>
                <w:szCs w:val="18"/>
              </w:rPr>
              <w:t xml:space="preserve"> occurs for which the code does not provide a handling</w:t>
            </w:r>
          </w:p>
        </w:tc>
      </w:tr>
    </w:tbl>
    <w:p w14:paraId="423D8CA6" w14:textId="2FAF4B02" w:rsidR="00DD58BC" w:rsidRPr="00DD58BC" w:rsidRDefault="00DD58BC" w:rsidP="00DD58BC"/>
    <w:p w14:paraId="22039A30" w14:textId="6A9B4515" w:rsidR="00464CCD" w:rsidRDefault="00217A44" w:rsidP="00217A44">
      <w:pPr>
        <w:pStyle w:val="Heading3"/>
      </w:pPr>
      <w:bookmarkStart w:id="66" w:name="_Ref513397901"/>
      <w:bookmarkStart w:id="67" w:name="_Toc513670359"/>
      <w:r>
        <w:t>HTTP Methods</w:t>
      </w:r>
      <w:bookmarkEnd w:id="66"/>
      <w:bookmarkEnd w:id="67"/>
    </w:p>
    <w:p w14:paraId="61B628E5" w14:textId="37AFB39D" w:rsidR="002C3E54" w:rsidRDefault="002C3E54" w:rsidP="002C3E54">
      <w:r>
        <w:t xml:space="preserve">In the RPC world, when caller makes a call, the procedure being called is supposed to implement the functionality of the operation intended. In the REST style there is no concept of function or procedure, instead the user agent </w:t>
      </w:r>
      <w:r w:rsidR="00530D74">
        <w:t>makes request for</w:t>
      </w:r>
      <w:r>
        <w:t xml:space="preserve"> the resource identified by the URI the request was made to. When it comes to know what to do with the request, the request message brings with itself what is called HTTP method. It is this method that describes the operation to be performed by the server.</w:t>
      </w:r>
      <w:r w:rsidR="009D0739">
        <w:t xml:space="preserve"> Section 9 of</w:t>
      </w:r>
      <w:r>
        <w:t xml:space="preserve"> HTTP Standard defines a set of methods. </w:t>
      </w:r>
      <w:r w:rsidR="009D0739">
        <w:t>Section 9.1 t defines two important concepts associated with the HTTP methods.</w:t>
      </w:r>
    </w:p>
    <w:p w14:paraId="6A8A6ED7" w14:textId="3F5C178E" w:rsidR="009D0739" w:rsidRDefault="009D0739" w:rsidP="009D0739">
      <w:pPr>
        <w:pStyle w:val="Heading4"/>
      </w:pPr>
      <w:r>
        <w:t>Method Safety and Idempotency</w:t>
      </w:r>
    </w:p>
    <w:p w14:paraId="4B006BA4" w14:textId="37549766" w:rsidR="009D0739" w:rsidRDefault="009D0739" w:rsidP="009D0739">
      <w:pPr>
        <w:pStyle w:val="Heading5"/>
      </w:pPr>
      <w:r>
        <w:t>Safe Method</w:t>
      </w:r>
    </w:p>
    <w:p w14:paraId="17BF888F" w14:textId="42120ED2" w:rsidR="00735F58" w:rsidRDefault="009D0739" w:rsidP="009D0739">
      <w:r>
        <w:t>A method is said to be safe if invoking that method does not cause any side effect. In simple words, safe method does not make any change</w:t>
      </w:r>
      <w:r w:rsidR="00735F58">
        <w:t xml:space="preserve"> to</w:t>
      </w:r>
      <w:r>
        <w:t xml:space="preserve"> the state of the resource. However</w:t>
      </w:r>
      <w:r w:rsidR="00735F58">
        <w:t>,</w:t>
      </w:r>
      <w:r>
        <w:t xml:space="preserve"> it does not mean that server always returns the same response</w:t>
      </w:r>
      <w:r w:rsidR="00735F58">
        <w:t>. When a client makes a request using a safe method, it can do so with the explicit knowledge that it is not going to make any change to state of the resource</w:t>
      </w:r>
    </w:p>
    <w:p w14:paraId="792A91AB" w14:textId="712335A5" w:rsidR="00735F58" w:rsidRDefault="00735F58" w:rsidP="00735F58">
      <w:pPr>
        <w:pStyle w:val="Heading5"/>
      </w:pPr>
      <w:r>
        <w:t>Idempotent Method</w:t>
      </w:r>
    </w:p>
    <w:p w14:paraId="6ECDE3C3" w14:textId="72415975" w:rsidR="00735F58" w:rsidRDefault="00735F58" w:rsidP="00735F58">
      <w:r>
        <w:t xml:space="preserve">A method is said to be idempotent when invoking the method many times has the same effect as if it was called once. </w:t>
      </w:r>
    </w:p>
    <w:p w14:paraId="017DBD33" w14:textId="5011E280" w:rsidR="00705A64" w:rsidRDefault="00705A64" w:rsidP="00735F58">
      <w:r>
        <w:t xml:space="preserve">The table below </w:t>
      </w:r>
      <w:r w:rsidR="00CF656F">
        <w:t>summarises the safety and idempotency of commonly used HTTP methods.</w:t>
      </w:r>
    </w:p>
    <w:p w14:paraId="0E77BB64" w14:textId="416961A9" w:rsidR="00895706" w:rsidRDefault="00895706" w:rsidP="00744D7D">
      <w:pPr>
        <w:pStyle w:val="Caption"/>
        <w:keepNext/>
        <w:jc w:val="center"/>
      </w:pPr>
      <w:r>
        <w:t xml:space="preserve">Table </w:t>
      </w:r>
      <w:r>
        <w:fldChar w:fldCharType="begin"/>
      </w:r>
      <w:r>
        <w:instrText xml:space="preserve"> SEQ Table \* ARABIC </w:instrText>
      </w:r>
      <w:r>
        <w:fldChar w:fldCharType="separate"/>
      </w:r>
      <w:r w:rsidR="00E94A9E">
        <w:rPr>
          <w:noProof/>
        </w:rPr>
        <w:t>2</w:t>
      </w:r>
      <w:r>
        <w:fldChar w:fldCharType="end"/>
      </w:r>
      <w:r>
        <w:t xml:space="preserve"> HTTP Methods' safety and </w:t>
      </w:r>
      <w:r w:rsidR="003C431F">
        <w:t>idempotency</w:t>
      </w:r>
    </w:p>
    <w:tbl>
      <w:tblPr>
        <w:tblStyle w:val="GridTable1Light"/>
        <w:tblW w:w="0" w:type="auto"/>
        <w:jc w:val="center"/>
        <w:tblLook w:val="04A0" w:firstRow="1" w:lastRow="0" w:firstColumn="1" w:lastColumn="0" w:noHBand="0" w:noVBand="1"/>
      </w:tblPr>
      <w:tblGrid>
        <w:gridCol w:w="1051"/>
        <w:gridCol w:w="1007"/>
        <w:gridCol w:w="1301"/>
      </w:tblGrid>
      <w:tr w:rsidR="00CF656F" w14:paraId="4D03F781" w14:textId="77777777" w:rsidTr="00895706">
        <w:trPr>
          <w:cnfStyle w:val="100000000000" w:firstRow="1" w:lastRow="0" w:firstColumn="0" w:lastColumn="0" w:oddVBand="0" w:evenVBand="0" w:oddHBand="0" w:evenHBand="0" w:firstRowFirstColumn="0" w:firstRowLastColumn="0" w:lastRowFirstColumn="0" w:lastRowLastColumn="0"/>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3B452F66" w14:textId="682BD942" w:rsidR="00CF656F" w:rsidRDefault="00CF656F" w:rsidP="00735F58">
            <w:r>
              <w:t>METHOD</w:t>
            </w:r>
          </w:p>
        </w:tc>
        <w:tc>
          <w:tcPr>
            <w:tcW w:w="1007" w:type="dxa"/>
          </w:tcPr>
          <w:p w14:paraId="4D2B1E60" w14:textId="5838BA16" w:rsidR="00CF656F" w:rsidRDefault="00CF656F" w:rsidP="00735F58">
            <w:pPr>
              <w:cnfStyle w:val="100000000000" w:firstRow="1" w:lastRow="0" w:firstColumn="0" w:lastColumn="0" w:oddVBand="0" w:evenVBand="0" w:oddHBand="0" w:evenHBand="0" w:firstRowFirstColumn="0" w:firstRowLastColumn="0" w:lastRowFirstColumn="0" w:lastRowLastColumn="0"/>
            </w:pPr>
            <w:r>
              <w:t>Safe</w:t>
            </w:r>
          </w:p>
        </w:tc>
        <w:tc>
          <w:tcPr>
            <w:tcW w:w="1301" w:type="dxa"/>
          </w:tcPr>
          <w:p w14:paraId="0A392318" w14:textId="2F632FCD" w:rsidR="00CF656F" w:rsidRDefault="00CF656F" w:rsidP="00735F58">
            <w:pPr>
              <w:cnfStyle w:val="100000000000" w:firstRow="1" w:lastRow="0" w:firstColumn="0" w:lastColumn="0" w:oddVBand="0" w:evenVBand="0" w:oddHBand="0" w:evenHBand="0" w:firstRowFirstColumn="0" w:firstRowLastColumn="0" w:lastRowFirstColumn="0" w:lastRowLastColumn="0"/>
            </w:pPr>
            <w:r>
              <w:t>Idempotent</w:t>
            </w:r>
          </w:p>
        </w:tc>
      </w:tr>
      <w:tr w:rsidR="00CF656F" w14:paraId="5C16DCF6" w14:textId="77777777" w:rsidTr="00895706">
        <w:trPr>
          <w:trHeight w:val="383"/>
          <w:jc w:val="center"/>
        </w:trPr>
        <w:tc>
          <w:tcPr>
            <w:cnfStyle w:val="001000000000" w:firstRow="0" w:lastRow="0" w:firstColumn="1" w:lastColumn="0" w:oddVBand="0" w:evenVBand="0" w:oddHBand="0" w:evenHBand="0" w:firstRowFirstColumn="0" w:firstRowLastColumn="0" w:lastRowFirstColumn="0" w:lastRowLastColumn="0"/>
            <w:tcW w:w="1051" w:type="dxa"/>
          </w:tcPr>
          <w:p w14:paraId="2C3AFB03" w14:textId="6BF356D0" w:rsidR="00CF656F" w:rsidRPr="00CF656F" w:rsidRDefault="00CF656F" w:rsidP="00CF656F">
            <w:pPr>
              <w:rPr>
                <w:b w:val="0"/>
                <w:bCs w:val="0"/>
              </w:rPr>
            </w:pPr>
            <w:r>
              <w:lastRenderedPageBreak/>
              <w:t>OPTIONS</w:t>
            </w:r>
          </w:p>
        </w:tc>
        <w:tc>
          <w:tcPr>
            <w:tcW w:w="1007" w:type="dxa"/>
          </w:tcPr>
          <w:p w14:paraId="71757BF1" w14:textId="6F9D1A70"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c>
          <w:tcPr>
            <w:tcW w:w="1301" w:type="dxa"/>
          </w:tcPr>
          <w:p w14:paraId="4320CAF4" w14:textId="2C7ED6FB"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r w:rsidR="00CF656F" w14:paraId="3963802F"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7427BFE7" w14:textId="1DB04C63" w:rsidR="00CF656F" w:rsidRDefault="00CF656F" w:rsidP="00735F58">
            <w:r>
              <w:t>GET</w:t>
            </w:r>
          </w:p>
        </w:tc>
        <w:tc>
          <w:tcPr>
            <w:tcW w:w="1007" w:type="dxa"/>
          </w:tcPr>
          <w:p w14:paraId="15553EB0" w14:textId="62CA9471"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c>
          <w:tcPr>
            <w:tcW w:w="1301" w:type="dxa"/>
          </w:tcPr>
          <w:p w14:paraId="0252B12B" w14:textId="4C090226"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r w:rsidR="00CF656F" w14:paraId="0BD242D0"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39396272" w14:textId="0AE67D35" w:rsidR="00CF656F" w:rsidRDefault="00CF656F" w:rsidP="00735F58">
            <w:r>
              <w:t>HEAD</w:t>
            </w:r>
          </w:p>
        </w:tc>
        <w:tc>
          <w:tcPr>
            <w:tcW w:w="1007" w:type="dxa"/>
          </w:tcPr>
          <w:p w14:paraId="4C5A5C81" w14:textId="43645487"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c>
          <w:tcPr>
            <w:tcW w:w="1301" w:type="dxa"/>
          </w:tcPr>
          <w:p w14:paraId="419BA9EA" w14:textId="1C6F2BCF"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r w:rsidR="00CF656F" w14:paraId="6AAFC32D"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1C59E002" w14:textId="0D751438" w:rsidR="00CF656F" w:rsidRDefault="00CF656F" w:rsidP="00735F58">
            <w:r>
              <w:t>POST</w:t>
            </w:r>
          </w:p>
        </w:tc>
        <w:tc>
          <w:tcPr>
            <w:tcW w:w="1007" w:type="dxa"/>
          </w:tcPr>
          <w:p w14:paraId="1DA6CF8F" w14:textId="73D328D5"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c>
          <w:tcPr>
            <w:tcW w:w="1301" w:type="dxa"/>
          </w:tcPr>
          <w:p w14:paraId="23756BA8" w14:textId="536C6415"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r>
      <w:tr w:rsidR="00CF656F" w14:paraId="172F5A8E" w14:textId="77777777" w:rsidTr="00895706">
        <w:trPr>
          <w:trHeight w:val="383"/>
          <w:jc w:val="center"/>
        </w:trPr>
        <w:tc>
          <w:tcPr>
            <w:cnfStyle w:val="001000000000" w:firstRow="0" w:lastRow="0" w:firstColumn="1" w:lastColumn="0" w:oddVBand="0" w:evenVBand="0" w:oddHBand="0" w:evenHBand="0" w:firstRowFirstColumn="0" w:firstRowLastColumn="0" w:lastRowFirstColumn="0" w:lastRowLastColumn="0"/>
            <w:tcW w:w="1051" w:type="dxa"/>
          </w:tcPr>
          <w:p w14:paraId="73DF898F" w14:textId="131998A0" w:rsidR="00CF656F" w:rsidRDefault="00CF656F" w:rsidP="00735F58">
            <w:r>
              <w:t>PUT</w:t>
            </w:r>
          </w:p>
        </w:tc>
        <w:tc>
          <w:tcPr>
            <w:tcW w:w="1007" w:type="dxa"/>
          </w:tcPr>
          <w:p w14:paraId="4AFAE339" w14:textId="70F09D30"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c>
          <w:tcPr>
            <w:tcW w:w="1301" w:type="dxa"/>
          </w:tcPr>
          <w:p w14:paraId="15EBEEA8" w14:textId="18C39661"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r w:rsidR="00CF656F" w14:paraId="2BA4A04E"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0EB1C3EB" w14:textId="62716046" w:rsidR="00CF656F" w:rsidRDefault="00CF656F" w:rsidP="00735F58">
            <w:r>
              <w:t>PATCH</w:t>
            </w:r>
          </w:p>
        </w:tc>
        <w:tc>
          <w:tcPr>
            <w:tcW w:w="1007" w:type="dxa"/>
          </w:tcPr>
          <w:p w14:paraId="5CEE6716" w14:textId="40B10B3D"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c>
          <w:tcPr>
            <w:tcW w:w="1301" w:type="dxa"/>
          </w:tcPr>
          <w:p w14:paraId="40F5AAC2" w14:textId="6A54C0E1"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r>
      <w:tr w:rsidR="00CF656F" w14:paraId="5E2FF27D"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65A6A348" w14:textId="46085C64" w:rsidR="00CF656F" w:rsidRDefault="00CF656F" w:rsidP="00735F58">
            <w:r>
              <w:t>DELETE</w:t>
            </w:r>
          </w:p>
        </w:tc>
        <w:tc>
          <w:tcPr>
            <w:tcW w:w="1007" w:type="dxa"/>
          </w:tcPr>
          <w:p w14:paraId="68985543" w14:textId="2CD541D7"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c>
          <w:tcPr>
            <w:tcW w:w="1301" w:type="dxa"/>
          </w:tcPr>
          <w:p w14:paraId="370BE3D3" w14:textId="728D8693"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bl>
    <w:p w14:paraId="592B3239" w14:textId="77777777" w:rsidR="00CF656F" w:rsidRPr="00735F58" w:rsidRDefault="00CF656F" w:rsidP="00735F58"/>
    <w:p w14:paraId="67FD7543" w14:textId="75DE46E7" w:rsidR="009D0739" w:rsidRDefault="00EB5E55" w:rsidP="00EB5E55">
      <w:pPr>
        <w:pStyle w:val="Heading4"/>
      </w:pPr>
      <w:r>
        <w:t>OPTIONS</w:t>
      </w:r>
    </w:p>
    <w:p w14:paraId="6B52F6FD" w14:textId="28BCB64A" w:rsidR="00EB5E55" w:rsidRDefault="00EB5E55" w:rsidP="00EB5E55">
      <w:r>
        <w:t>This method requests the communication options available for the resource identified by the requested URI. Response of OPTIONS request usually does not contain a message body. It usually returns “Allow” header with the comma-separated list of HTTP methods available for the identified resource.</w:t>
      </w:r>
    </w:p>
    <w:p w14:paraId="6AA9F266" w14:textId="08160E3F" w:rsidR="00F4019E" w:rsidRDefault="00F4019E" w:rsidP="00C925E2">
      <w:pPr>
        <w:pStyle w:val="ListParagraph"/>
        <w:numPr>
          <w:ilvl w:val="0"/>
          <w:numId w:val="16"/>
        </w:numPr>
      </w:pPr>
      <w:r>
        <w:t>This method should be safe, i.e. should not cause a change to the resource</w:t>
      </w:r>
      <w:r w:rsidR="00F36359">
        <w:t xml:space="preserve"> identified by the request-URI</w:t>
      </w:r>
    </w:p>
    <w:p w14:paraId="131EBA7D" w14:textId="469A739B" w:rsidR="00F4019E" w:rsidRDefault="00F4019E" w:rsidP="00C925E2">
      <w:pPr>
        <w:pStyle w:val="ListParagraph"/>
        <w:numPr>
          <w:ilvl w:val="0"/>
          <w:numId w:val="16"/>
        </w:numPr>
      </w:pPr>
      <w:r>
        <w:t>This method should be idempotent, i.e. same outcome of invoking multiple times should</w:t>
      </w:r>
      <w:r w:rsidR="002B493B">
        <w:t xml:space="preserve"> be</w:t>
      </w:r>
      <w:r>
        <w:t xml:space="preserve"> same as invoking single time</w:t>
      </w:r>
    </w:p>
    <w:p w14:paraId="2CEA4944" w14:textId="096DB172" w:rsidR="00F4019E" w:rsidRDefault="00F4019E" w:rsidP="00C925E2">
      <w:pPr>
        <w:pStyle w:val="ListParagraph"/>
        <w:numPr>
          <w:ilvl w:val="0"/>
          <w:numId w:val="16"/>
        </w:numPr>
      </w:pPr>
      <w:r>
        <w:t>It should return 200 Ok, 204 No Contents</w:t>
      </w:r>
      <w:r w:rsidR="00F36359">
        <w:t xml:space="preserve"> for the found resource, or 404 Not Found if the resource at the request-URI was not found.</w:t>
      </w:r>
    </w:p>
    <w:p w14:paraId="12C1AFF7" w14:textId="611F6EF6" w:rsidR="002B493B" w:rsidRDefault="002B493B" w:rsidP="00C925E2">
      <w:pPr>
        <w:pStyle w:val="ListParagraph"/>
        <w:numPr>
          <w:ilvl w:val="0"/>
          <w:numId w:val="16"/>
        </w:numPr>
      </w:pPr>
      <w:r>
        <w:t>It can return other appropriate status codes in cases of, for example, authentication/authorisation failures or malformed request etc.</w:t>
      </w:r>
    </w:p>
    <w:p w14:paraId="4AF38327" w14:textId="5A75A836" w:rsidR="00643544" w:rsidRDefault="00643544" w:rsidP="00643544">
      <w:pPr>
        <w:pStyle w:val="Heading4"/>
      </w:pPr>
      <w:r>
        <w:t>GET</w:t>
      </w:r>
    </w:p>
    <w:p w14:paraId="6EC308E4" w14:textId="0DF0AE09" w:rsidR="00643544" w:rsidRDefault="00643544" w:rsidP="00643544">
      <w:r>
        <w:t>This method requests the transfer of the current representation of the resource identified by the URI. The GET method can be scoped to a single resource or collection resource. The response to a GET request contains the current representation of the resource in the message body. It may also return specific headers describing the message/metadata.</w:t>
      </w:r>
    </w:p>
    <w:p w14:paraId="31E47B4B" w14:textId="67657507" w:rsidR="00F36359" w:rsidRDefault="00F36359" w:rsidP="00C925E2">
      <w:pPr>
        <w:pStyle w:val="ListParagraph"/>
        <w:numPr>
          <w:ilvl w:val="0"/>
          <w:numId w:val="16"/>
        </w:numPr>
      </w:pPr>
      <w:r>
        <w:t>This method should be safe, i.e. should not cause a change to the resource identified by the request-URI.</w:t>
      </w:r>
    </w:p>
    <w:p w14:paraId="255AAA70" w14:textId="77777777" w:rsidR="00F36359" w:rsidRDefault="00F36359" w:rsidP="00C925E2">
      <w:pPr>
        <w:pStyle w:val="ListParagraph"/>
        <w:numPr>
          <w:ilvl w:val="0"/>
          <w:numId w:val="16"/>
        </w:numPr>
      </w:pPr>
      <w:r>
        <w:t>This method should be idempotent, i.e. same outcome of invoking multiple times should be same as invoking single time</w:t>
      </w:r>
    </w:p>
    <w:p w14:paraId="22495B63" w14:textId="512D417B" w:rsidR="00F36359" w:rsidRDefault="00F36359" w:rsidP="00C925E2">
      <w:pPr>
        <w:pStyle w:val="ListParagraph"/>
        <w:numPr>
          <w:ilvl w:val="0"/>
          <w:numId w:val="16"/>
        </w:numPr>
      </w:pPr>
      <w:r>
        <w:t>It should return 200 Ok for the found resource, or 404 Not Found if the resource at the request-URI was not found.</w:t>
      </w:r>
    </w:p>
    <w:p w14:paraId="7343B07D" w14:textId="77777777" w:rsidR="00F36359" w:rsidRDefault="00F36359" w:rsidP="00C925E2">
      <w:pPr>
        <w:pStyle w:val="ListParagraph"/>
        <w:numPr>
          <w:ilvl w:val="0"/>
          <w:numId w:val="16"/>
        </w:numPr>
      </w:pPr>
      <w:r>
        <w:t>It can return other appropriate status codes in cases of, for example, authentication/authorisation failures or malformed request etc.</w:t>
      </w:r>
    </w:p>
    <w:p w14:paraId="55CB8910" w14:textId="1992A6B7" w:rsidR="00643544" w:rsidRDefault="00643544" w:rsidP="00643544">
      <w:pPr>
        <w:pStyle w:val="Heading4"/>
      </w:pPr>
      <w:r>
        <w:t>HEAD</w:t>
      </w:r>
    </w:p>
    <w:p w14:paraId="2A127A05" w14:textId="3F6BF258" w:rsidR="00643544" w:rsidRDefault="00343F3F" w:rsidP="00643544">
      <w:r>
        <w:t>This method requests the resource metadata. The response to the HEAD method should be identical to that of GET request except it MUST NOT contain the message body. The header/metadata should be exactly same as a GET request would return for the same resource. This method is used to obtain the resource metadata without transferring the resource representation.</w:t>
      </w:r>
    </w:p>
    <w:p w14:paraId="5D9B6FC6" w14:textId="77777777" w:rsidR="00D01248" w:rsidRDefault="00D01248" w:rsidP="00C925E2">
      <w:pPr>
        <w:pStyle w:val="ListParagraph"/>
        <w:numPr>
          <w:ilvl w:val="0"/>
          <w:numId w:val="16"/>
        </w:numPr>
      </w:pPr>
      <w:r>
        <w:lastRenderedPageBreak/>
        <w:t>This method should be safe, i.e. should not cause a change to the resource identified by the request-URI.</w:t>
      </w:r>
    </w:p>
    <w:p w14:paraId="2F1BE37C" w14:textId="77777777" w:rsidR="00D01248" w:rsidRDefault="00D01248" w:rsidP="00C925E2">
      <w:pPr>
        <w:pStyle w:val="ListParagraph"/>
        <w:numPr>
          <w:ilvl w:val="0"/>
          <w:numId w:val="16"/>
        </w:numPr>
      </w:pPr>
      <w:r>
        <w:t>This method should be idempotent, i.e. same outcome of invoking multiple times should be same as invoking single time</w:t>
      </w:r>
    </w:p>
    <w:p w14:paraId="5BF2DCBE" w14:textId="77777777" w:rsidR="00D01248" w:rsidRDefault="00D01248" w:rsidP="00C925E2">
      <w:pPr>
        <w:pStyle w:val="ListParagraph"/>
        <w:numPr>
          <w:ilvl w:val="0"/>
          <w:numId w:val="16"/>
        </w:numPr>
      </w:pPr>
      <w:r>
        <w:t>It should return 200 Ok for the found resource, or 404 Not Found if the resource at the request-URI was not found.</w:t>
      </w:r>
    </w:p>
    <w:p w14:paraId="0F0B56EB" w14:textId="77777777" w:rsidR="00D01248" w:rsidRDefault="00D01248" w:rsidP="00C925E2">
      <w:pPr>
        <w:pStyle w:val="ListParagraph"/>
        <w:numPr>
          <w:ilvl w:val="0"/>
          <w:numId w:val="16"/>
        </w:numPr>
      </w:pPr>
      <w:r>
        <w:t>It can return other appropriate status codes in cases of, for example, authentication/authorisation failures or malformed request etc.</w:t>
      </w:r>
    </w:p>
    <w:p w14:paraId="2BD850B2" w14:textId="4AE156B5" w:rsidR="005628BD" w:rsidRDefault="005628BD" w:rsidP="00B10C27">
      <w:pPr>
        <w:pStyle w:val="Heading4"/>
      </w:pPr>
      <w:r>
        <w:t>POST</w:t>
      </w:r>
    </w:p>
    <w:p w14:paraId="41C830A0" w14:textId="41122C72" w:rsidR="00B10C27" w:rsidRDefault="00B10C27" w:rsidP="00B10C27">
      <w:r>
        <w:t xml:space="preserve">This method tells the server that it should accept the enclosed representation as the subordinate of the resource identified by the request-URI. It is usually used to insert a resource to the resource collection. </w:t>
      </w:r>
      <w:r w:rsidR="00710FB4">
        <w:t xml:space="preserve">The PUT request must contain the representation of subordinate resource in its message body. The PUT request should not dictate the server the URI of the resource and server may decide the URI itself. </w:t>
      </w:r>
    </w:p>
    <w:p w14:paraId="713FD84B" w14:textId="183F8723" w:rsidR="00D01248" w:rsidRDefault="00D01248" w:rsidP="00C925E2">
      <w:pPr>
        <w:pStyle w:val="ListParagraph"/>
        <w:numPr>
          <w:ilvl w:val="0"/>
          <w:numId w:val="17"/>
        </w:numPr>
      </w:pPr>
      <w:r>
        <w:t>This method is not safe as it can create a new subordinate resource to the resource identified by the request-URI hence changing its state.</w:t>
      </w:r>
    </w:p>
    <w:p w14:paraId="58300DE6" w14:textId="70745E7D" w:rsidR="00D01248" w:rsidRDefault="00D01248" w:rsidP="00C925E2">
      <w:pPr>
        <w:pStyle w:val="ListParagraph"/>
        <w:numPr>
          <w:ilvl w:val="0"/>
          <w:numId w:val="17"/>
        </w:numPr>
      </w:pPr>
      <w:r>
        <w:t xml:space="preserve">This method is not idempotent as calling multiple times inserts new resource at each call. </w:t>
      </w:r>
    </w:p>
    <w:p w14:paraId="3B59C73D" w14:textId="7B7F3660" w:rsidR="00D01248" w:rsidRDefault="00D01248" w:rsidP="00C925E2">
      <w:pPr>
        <w:pStyle w:val="ListParagraph"/>
        <w:numPr>
          <w:ilvl w:val="0"/>
          <w:numId w:val="17"/>
        </w:numPr>
      </w:pPr>
      <w:r>
        <w:t>It should return 201 Created if successful, 404 not found if resource at request-URI not found.</w:t>
      </w:r>
    </w:p>
    <w:p w14:paraId="2F88789E" w14:textId="77777777" w:rsidR="00D01248" w:rsidRDefault="00D01248" w:rsidP="00C925E2">
      <w:pPr>
        <w:pStyle w:val="ListParagraph"/>
        <w:numPr>
          <w:ilvl w:val="0"/>
          <w:numId w:val="17"/>
        </w:numPr>
      </w:pPr>
      <w:r>
        <w:t>It can return other appropriate status codes in cases of, for example, authentication/authorisation failures or malformed request etc.</w:t>
      </w:r>
    </w:p>
    <w:p w14:paraId="5A55FAEF" w14:textId="65F73432" w:rsidR="00D01248" w:rsidRDefault="00D01248" w:rsidP="00C925E2">
      <w:pPr>
        <w:pStyle w:val="ListParagraph"/>
        <w:numPr>
          <w:ilvl w:val="0"/>
          <w:numId w:val="17"/>
        </w:numPr>
      </w:pPr>
      <w:r>
        <w:t>It should preferably return the representation of created resource.</w:t>
      </w:r>
    </w:p>
    <w:p w14:paraId="579A43B8" w14:textId="2D9B22AB" w:rsidR="00D01248" w:rsidRDefault="00D01248" w:rsidP="00C925E2">
      <w:pPr>
        <w:pStyle w:val="ListParagraph"/>
        <w:numPr>
          <w:ilvl w:val="0"/>
          <w:numId w:val="17"/>
        </w:numPr>
      </w:pPr>
      <w:r>
        <w:t>It should return the URI of newly created resource as a HTTP header “Location”.</w:t>
      </w:r>
    </w:p>
    <w:p w14:paraId="26AA190A" w14:textId="11844CF1" w:rsidR="00710FB4" w:rsidRDefault="00710FB4" w:rsidP="00710FB4">
      <w:pPr>
        <w:pStyle w:val="Heading4"/>
      </w:pPr>
      <w:r>
        <w:t>PUT</w:t>
      </w:r>
    </w:p>
    <w:p w14:paraId="1B8869BB" w14:textId="338DCCFE" w:rsidR="00710FB4" w:rsidRDefault="00710FB4" w:rsidP="00710FB4">
      <w:r>
        <w:t>This requests that the enclosed representation should be stored in the supplied request-URI. This means that PUT request must contain the representation in its message body as well as should dictate the URI of this representation. The server should create the resource at the give URI if it did not already exist or replace the existing resource at the URI with the supplied representation.</w:t>
      </w:r>
      <w:r w:rsidR="00722FC4">
        <w:t xml:space="preserve"> This method is usually used for full resource update. </w:t>
      </w:r>
    </w:p>
    <w:p w14:paraId="61FE0211" w14:textId="5CA4C93B" w:rsidR="00D01248" w:rsidRDefault="00D01248" w:rsidP="00C925E2">
      <w:pPr>
        <w:pStyle w:val="ListParagraph"/>
        <w:numPr>
          <w:ilvl w:val="0"/>
          <w:numId w:val="18"/>
        </w:numPr>
      </w:pPr>
      <w:r>
        <w:t xml:space="preserve">This method is not safe as this can replace the existing resource which is essentially a change in state. </w:t>
      </w:r>
    </w:p>
    <w:p w14:paraId="38C8C3D6" w14:textId="7382870E" w:rsidR="00F71878" w:rsidRDefault="00F71878" w:rsidP="00C925E2">
      <w:pPr>
        <w:pStyle w:val="ListParagraph"/>
        <w:numPr>
          <w:ilvl w:val="0"/>
          <w:numId w:val="18"/>
        </w:numPr>
      </w:pPr>
      <w:r>
        <w:t>This method is idempotent as invoking it more than one time has no more effect than the first invocation.</w:t>
      </w:r>
    </w:p>
    <w:p w14:paraId="0A545F94" w14:textId="79F5A106" w:rsidR="00F71878" w:rsidRDefault="00F71878" w:rsidP="00C925E2">
      <w:pPr>
        <w:pStyle w:val="ListParagraph"/>
        <w:numPr>
          <w:ilvl w:val="0"/>
          <w:numId w:val="18"/>
        </w:numPr>
      </w:pPr>
      <w:r>
        <w:t xml:space="preserve">It should return 200 OK, 204 No Content for update and 201 Created if no resource already existed at the request-URI. </w:t>
      </w:r>
    </w:p>
    <w:p w14:paraId="43D288FE" w14:textId="77777777" w:rsidR="00F71878" w:rsidRDefault="00F71878" w:rsidP="00C925E2">
      <w:pPr>
        <w:pStyle w:val="ListParagraph"/>
        <w:numPr>
          <w:ilvl w:val="0"/>
          <w:numId w:val="18"/>
        </w:numPr>
      </w:pPr>
      <w:r>
        <w:t>It can return other appropriate status codes in cases of, for example, authentication/authorisation failures or malformed request etc.</w:t>
      </w:r>
    </w:p>
    <w:p w14:paraId="33BE802A" w14:textId="58E4DBD6" w:rsidR="00F71878" w:rsidRDefault="00F71878" w:rsidP="00C925E2">
      <w:pPr>
        <w:pStyle w:val="ListParagraph"/>
        <w:numPr>
          <w:ilvl w:val="0"/>
          <w:numId w:val="18"/>
        </w:numPr>
      </w:pPr>
      <w:r>
        <w:t>It can optionally return the representation of updated/created resource in which case it must not return 204 No Content.</w:t>
      </w:r>
    </w:p>
    <w:p w14:paraId="6C1DAAE9" w14:textId="416B813F" w:rsidR="00722FC4" w:rsidRDefault="00722FC4" w:rsidP="00722FC4">
      <w:pPr>
        <w:pStyle w:val="Heading4"/>
      </w:pPr>
      <w:r>
        <w:lastRenderedPageBreak/>
        <w:t>PATCH</w:t>
      </w:r>
    </w:p>
    <w:p w14:paraId="544A1ECF" w14:textId="05A5B6FA" w:rsidR="00722FC4" w:rsidRDefault="00722FC4" w:rsidP="00722FC4">
      <w:r>
        <w:t xml:space="preserve">This method is used to make partial updates to an existing resource. This means that it should send a representation that can be used to identify the requested changes to the existing resource state. We used the JSON Patch </w:t>
      </w:r>
      <w:r w:rsidR="00971378">
        <w:t>Specification</w:t>
      </w:r>
      <w:r>
        <w:rPr>
          <w:rStyle w:val="FootnoteReference"/>
        </w:rPr>
        <w:footnoteReference w:id="23"/>
      </w:r>
      <w:r>
        <w:t xml:space="preserve"> </w:t>
      </w:r>
      <w:r w:rsidR="00971378">
        <w:t xml:space="preserve">to </w:t>
      </w:r>
      <w:r>
        <w:t xml:space="preserve">format </w:t>
      </w:r>
      <w:r w:rsidR="00971378">
        <w:t>our patch document.</w:t>
      </w:r>
    </w:p>
    <w:p w14:paraId="4169558F" w14:textId="19D07523" w:rsidR="00F71878" w:rsidRDefault="00F71878" w:rsidP="00C925E2">
      <w:pPr>
        <w:pStyle w:val="ListParagraph"/>
        <w:numPr>
          <w:ilvl w:val="0"/>
          <w:numId w:val="19"/>
        </w:numPr>
      </w:pPr>
      <w:r>
        <w:t>This method is not safe as it causes the change in state of the resource identified by the request-URI.</w:t>
      </w:r>
    </w:p>
    <w:p w14:paraId="6D2A809A" w14:textId="1552DEDD" w:rsidR="00F71878" w:rsidRDefault="00F71878" w:rsidP="00C925E2">
      <w:pPr>
        <w:pStyle w:val="ListParagraph"/>
        <w:numPr>
          <w:ilvl w:val="0"/>
          <w:numId w:val="19"/>
        </w:numPr>
      </w:pPr>
      <w:r>
        <w:t>This method is not idempotent as, for example, the patch document might dictate “Add” to a subordinate of the resource identified by the request-URI.</w:t>
      </w:r>
    </w:p>
    <w:p w14:paraId="3BC101B2" w14:textId="02A5D953" w:rsidR="00F71878" w:rsidRDefault="00271C72" w:rsidP="00C925E2">
      <w:pPr>
        <w:pStyle w:val="ListParagraph"/>
        <w:numPr>
          <w:ilvl w:val="0"/>
          <w:numId w:val="19"/>
        </w:numPr>
      </w:pPr>
      <w:r>
        <w:t>This method should return 200 OK or 204 No Content. It should return 404 Not Found if the request-URI does not indicate an existing resource.</w:t>
      </w:r>
    </w:p>
    <w:p w14:paraId="6B5E0B78" w14:textId="11EAF927" w:rsidR="00271C72" w:rsidRDefault="00271C72" w:rsidP="00C925E2">
      <w:pPr>
        <w:pStyle w:val="ListParagraph"/>
        <w:numPr>
          <w:ilvl w:val="0"/>
          <w:numId w:val="19"/>
        </w:numPr>
      </w:pPr>
      <w:r>
        <w:t>It can return other appropriate status codes in cases of, for example, authentication/authorisation failures or malformed request etc</w:t>
      </w:r>
    </w:p>
    <w:p w14:paraId="5101EACF" w14:textId="3286C775" w:rsidR="00971378" w:rsidRDefault="00971378" w:rsidP="00971378">
      <w:pPr>
        <w:pStyle w:val="Heading4"/>
      </w:pPr>
      <w:r>
        <w:t>DELETE</w:t>
      </w:r>
    </w:p>
    <w:p w14:paraId="779E9729" w14:textId="30452295" w:rsidR="00971378" w:rsidRDefault="00971378" w:rsidP="00971378">
      <w:r>
        <w:t>This method requests that the server deletes the resource identified by the request-URI</w:t>
      </w:r>
      <w:r w:rsidR="006E52B8">
        <w:t>. Although it can be used for both single and collection resources, using it for collection is considered to be catastrophic and hence is not advisable.</w:t>
      </w:r>
    </w:p>
    <w:p w14:paraId="674C8977" w14:textId="12215457" w:rsidR="00A926C9" w:rsidRDefault="00A926C9" w:rsidP="00C925E2">
      <w:pPr>
        <w:pStyle w:val="ListParagraph"/>
        <w:numPr>
          <w:ilvl w:val="0"/>
          <w:numId w:val="20"/>
        </w:numPr>
      </w:pPr>
      <w:r>
        <w:t>This method is not safe and deleting a resource essentially means change in resource.</w:t>
      </w:r>
    </w:p>
    <w:p w14:paraId="23AD3BB0" w14:textId="521E86A0" w:rsidR="00A926C9" w:rsidRDefault="00A926C9" w:rsidP="00C925E2">
      <w:pPr>
        <w:pStyle w:val="ListParagraph"/>
        <w:numPr>
          <w:ilvl w:val="0"/>
          <w:numId w:val="20"/>
        </w:numPr>
      </w:pPr>
      <w:r>
        <w:t>This method is idempotent as it has no effect after first invocation.</w:t>
      </w:r>
    </w:p>
    <w:p w14:paraId="781F8BDA" w14:textId="3057C504" w:rsidR="00A926C9" w:rsidRDefault="00A926C9" w:rsidP="00C925E2">
      <w:pPr>
        <w:pStyle w:val="ListParagraph"/>
        <w:numPr>
          <w:ilvl w:val="0"/>
          <w:numId w:val="20"/>
        </w:numPr>
      </w:pPr>
      <w:r>
        <w:t>It should return 200 OK, or 404 Not Found if the no resource at the request-URI was found</w:t>
      </w:r>
    </w:p>
    <w:p w14:paraId="322DFF93" w14:textId="6A293C33" w:rsidR="00A926C9" w:rsidRPr="00971378" w:rsidRDefault="00A926C9" w:rsidP="00C925E2">
      <w:pPr>
        <w:pStyle w:val="ListParagraph"/>
        <w:numPr>
          <w:ilvl w:val="0"/>
          <w:numId w:val="20"/>
        </w:numPr>
      </w:pPr>
      <w:r>
        <w:t>It can return other appropriate status codes in cases of, for example, authentication/authorisation failures or malformed request etc.</w:t>
      </w:r>
    </w:p>
    <w:p w14:paraId="064F31EA" w14:textId="2591A5E2" w:rsidR="0030456E" w:rsidRDefault="0030456E" w:rsidP="0030456E">
      <w:pPr>
        <w:pStyle w:val="Heading2"/>
      </w:pPr>
      <w:bookmarkStart w:id="68" w:name="_Toc513670360"/>
      <w:r>
        <w:t xml:space="preserve">Hypermedia </w:t>
      </w:r>
      <w:r w:rsidR="00F326C2">
        <w:t>A</w:t>
      </w:r>
      <w:r>
        <w:t xml:space="preserve">s </w:t>
      </w:r>
      <w:r w:rsidR="00F326C2">
        <w:t>T</w:t>
      </w:r>
      <w:r>
        <w:t xml:space="preserve">he Engine </w:t>
      </w:r>
      <w:r w:rsidR="00F326C2">
        <w:t>O</w:t>
      </w:r>
      <w:r>
        <w:t>f Application State</w:t>
      </w:r>
      <w:r w:rsidR="00F326C2">
        <w:t xml:space="preserve"> (HATEOAS)</w:t>
      </w:r>
      <w:bookmarkEnd w:id="68"/>
    </w:p>
    <w:p w14:paraId="5F95917D" w14:textId="7F044662" w:rsidR="00C90E31" w:rsidRDefault="008F56C8" w:rsidP="00C90E31">
      <w:r>
        <w:t>This is key constraint that distinguishes the RESTful systems from the other</w:t>
      </w:r>
      <w:r w:rsidR="00432920">
        <w:t xml:space="preserve"> architectural styles. What this constrain means is that how a client should interact with the application is through the hypermedia controls dynamically generated and provided by the server. The HTML standard already provides means for server to provide the controls necessary to transition the state. The most common is HTML anchor </w:t>
      </w:r>
      <w:r w:rsidR="00432920" w:rsidRPr="00580E2A">
        <w:rPr>
          <w:rFonts w:ascii="Consolas" w:hAnsi="Consolas"/>
          <w:sz w:val="20"/>
          <w:szCs w:val="20"/>
        </w:rPr>
        <w:t>&lt;a …&gt;</w:t>
      </w:r>
      <w:r w:rsidR="00432920">
        <w:t xml:space="preserve"> tag, that has a </w:t>
      </w:r>
      <w:r w:rsidR="00432920" w:rsidRPr="00580E2A">
        <w:rPr>
          <w:rFonts w:ascii="Consolas" w:hAnsi="Consolas"/>
          <w:sz w:val="20"/>
          <w:szCs w:val="20"/>
        </w:rPr>
        <w:t>href</w:t>
      </w:r>
      <w:r w:rsidR="00432920">
        <w:t xml:space="preserve"> and </w:t>
      </w:r>
      <w:r w:rsidR="00432920" w:rsidRPr="00580E2A">
        <w:rPr>
          <w:rFonts w:ascii="Consolas" w:hAnsi="Consolas"/>
          <w:sz w:val="20"/>
          <w:szCs w:val="20"/>
        </w:rPr>
        <w:t>rel</w:t>
      </w:r>
      <w:r w:rsidR="00432920">
        <w:t xml:space="preserve"> attribute. The </w:t>
      </w:r>
      <w:r w:rsidR="00432920" w:rsidRPr="00580E2A">
        <w:rPr>
          <w:rFonts w:ascii="Consolas" w:hAnsi="Consolas"/>
          <w:sz w:val="20"/>
          <w:szCs w:val="20"/>
        </w:rPr>
        <w:t>href</w:t>
      </w:r>
      <w:r w:rsidR="00432920">
        <w:t xml:space="preserve"> provides the link to next transition while </w:t>
      </w:r>
      <w:r w:rsidR="00432920" w:rsidRPr="00580E2A">
        <w:rPr>
          <w:rFonts w:ascii="Consolas" w:hAnsi="Consolas"/>
          <w:sz w:val="20"/>
          <w:szCs w:val="20"/>
        </w:rPr>
        <w:t>rel</w:t>
      </w:r>
      <w:r w:rsidR="00432920">
        <w:t xml:space="preserve"> attribute tells the client about the relation this link has with the currently represented resource. </w:t>
      </w:r>
    </w:p>
    <w:p w14:paraId="620D1D47" w14:textId="167291CF" w:rsidR="00432920" w:rsidRDefault="00432920" w:rsidP="00C90E31">
      <w:r>
        <w:t xml:space="preserve">HATOAS does not stop there. At it’s sophisticated level, it even provides controls to shape up that data the client has to submit to the server HTML </w:t>
      </w:r>
      <w:r w:rsidRPr="00580E2A">
        <w:rPr>
          <w:rFonts w:ascii="Consolas" w:hAnsi="Consolas"/>
          <w:sz w:val="20"/>
          <w:szCs w:val="20"/>
        </w:rPr>
        <w:t>&lt;form...&gt;</w:t>
      </w:r>
      <w:r>
        <w:t xml:space="preserve"> element is an example. The server can dynamically generate the input elements and client can compose those values in to the request message. </w:t>
      </w:r>
    </w:p>
    <w:p w14:paraId="445081C6" w14:textId="047A957F" w:rsidR="00432920" w:rsidRDefault="00432920" w:rsidP="00C90E31">
      <w:r>
        <w:t xml:space="preserve">However most of the representation other than HTML do not provide as such a standard for the hypermedia controls. The API designer can come up with a reasonable and comprehensible custom format for the links. </w:t>
      </w:r>
    </w:p>
    <w:p w14:paraId="6DC5CEE6" w14:textId="0F616F00" w:rsidR="009309AB" w:rsidRDefault="009309AB" w:rsidP="00C90E31">
      <w:r>
        <w:t xml:space="preserve">This constraint offers a great independence and loose coupling between client and server. The idea is that the client does not have to know or know minimum about how to consume or use the API. The </w:t>
      </w:r>
      <w:r>
        <w:lastRenderedPageBreak/>
        <w:t xml:space="preserve">server provides such information on the fly. All the client has to do is just to follow those dynamic links. This allows the server control over the application workflow that it can change any time without the fear or breaking clients. In an ideal situation, the client should only know about the root document. Then this document has the </w:t>
      </w:r>
      <w:r w:rsidR="00E21913">
        <w:t xml:space="preserve">initial links to other documents. </w:t>
      </w:r>
    </w:p>
    <w:p w14:paraId="27EC08CD" w14:textId="3195DC2E" w:rsidR="00E21913" w:rsidRDefault="00E21913" w:rsidP="00C90E31">
      <w:r>
        <w:t>Having server in charge of controlling the control also means that server can control things like whether a logged-on user has the access to certain resource. It then adds or removes the further links to depending upon current user’s access privileges. In other words, HATEOAS allows for a self-documenting API.</w:t>
      </w:r>
    </w:p>
    <w:p w14:paraId="5D2C8E86" w14:textId="778B27FE" w:rsidR="00D2734B" w:rsidRDefault="00E21913" w:rsidP="00C90E31">
      <w:r>
        <w:t>Despite being the core constraint of the REST, this is the constraint most of APIs fail to implement. Having not implemented this constraint does not mean that API is not good, however it is important to understand the importance of this constraint and benefits it brings to the REST.</w:t>
      </w:r>
    </w:p>
    <w:p w14:paraId="308A4345" w14:textId="77777777" w:rsidR="00D2734B" w:rsidRDefault="00D2734B">
      <w:r>
        <w:br w:type="page"/>
      </w:r>
    </w:p>
    <w:p w14:paraId="7966CB1E" w14:textId="07D987C7" w:rsidR="00E21913" w:rsidRDefault="005C1F2A" w:rsidP="00D2734B">
      <w:pPr>
        <w:pStyle w:val="Heading1"/>
      </w:pPr>
      <w:bookmarkStart w:id="69" w:name="_Toc513670361"/>
      <w:r>
        <w:lastRenderedPageBreak/>
        <w:t>REST</w:t>
      </w:r>
      <w:r w:rsidR="00BF391F">
        <w:t xml:space="preserve"> Service API</w:t>
      </w:r>
      <w:r w:rsidR="00E117AC">
        <w:t xml:space="preserve"> Implementation</w:t>
      </w:r>
      <w:bookmarkEnd w:id="69"/>
    </w:p>
    <w:p w14:paraId="0F57C343" w14:textId="482C7102" w:rsidR="00D27F71" w:rsidRDefault="009F30E5" w:rsidP="00D27F71">
      <w:r>
        <w:t xml:space="preserve">In this </w:t>
      </w:r>
      <w:r w:rsidR="00E76942">
        <w:t xml:space="preserve">chapter we will use our knowledge of REST architecture style we </w:t>
      </w:r>
      <w:r w:rsidR="005D6212">
        <w:t xml:space="preserve">have </w:t>
      </w:r>
      <w:r w:rsidR="00E76942">
        <w:t xml:space="preserve">gathered so far to implement a demonstrable artefact. </w:t>
      </w:r>
      <w:r w:rsidR="00D27F71">
        <w:t xml:space="preserve">We will develop the back-end API in REST style for an example application we call “Task Book”. </w:t>
      </w:r>
    </w:p>
    <w:p w14:paraId="6BF82361" w14:textId="6C0AF314" w:rsidR="005D2A5E" w:rsidRDefault="005D2A5E" w:rsidP="00D27F71">
      <w:r>
        <w:t>It is important to note that this chapter does not describe each implementation detail of the artefact. Instead it ensures that at least one example to demonstrate each important aspect of the REST style is described from</w:t>
      </w:r>
      <w:r w:rsidR="00AB5366">
        <w:t xml:space="preserve"> the implementation.</w:t>
      </w:r>
    </w:p>
    <w:p w14:paraId="257BB1B0" w14:textId="29BFDE89" w:rsidR="00D27F71" w:rsidRDefault="00D27F71" w:rsidP="00D27F71">
      <w:pPr>
        <w:pStyle w:val="Heading2"/>
      </w:pPr>
      <w:bookmarkStart w:id="70" w:name="_Toc513670362"/>
      <w:r>
        <w:t>Requirements</w:t>
      </w:r>
      <w:bookmarkEnd w:id="70"/>
    </w:p>
    <w:p w14:paraId="46F741ED" w14:textId="10578BFE" w:rsidR="00D27F71" w:rsidRDefault="00D27F71" w:rsidP="00D27F71">
      <w:r>
        <w:t>Task Book is back-end RESTful service API that can be used by any REST client including mobile and/or web application that provides the functionality of task assignment and accomplishment. The idea is to create a kind of social software where there are individual users who can store their daily life TO-DOs and track and get notified when the accomplishment of such tasks is due. The service should include</w:t>
      </w:r>
      <w:r w:rsidR="0094251C">
        <w:t xml:space="preserve"> APIs</w:t>
      </w:r>
      <w:r>
        <w:t xml:space="preserve">: </w:t>
      </w:r>
    </w:p>
    <w:p w14:paraId="46101CEF" w14:textId="30FD8FAC" w:rsidR="00D27F71" w:rsidRDefault="0094251C" w:rsidP="00C925E2">
      <w:pPr>
        <w:pStyle w:val="ListParagraph"/>
        <w:numPr>
          <w:ilvl w:val="0"/>
          <w:numId w:val="21"/>
        </w:numPr>
      </w:pPr>
      <w:r>
        <w:t>F</w:t>
      </w:r>
      <w:r w:rsidR="00D27F71">
        <w:t>or the registration of individual users.</w:t>
      </w:r>
    </w:p>
    <w:p w14:paraId="75D65C03" w14:textId="33F73529" w:rsidR="0094251C" w:rsidRDefault="0094251C" w:rsidP="00C925E2">
      <w:pPr>
        <w:pStyle w:val="ListParagraph"/>
        <w:numPr>
          <w:ilvl w:val="0"/>
          <w:numId w:val="21"/>
        </w:numPr>
      </w:pPr>
      <w:r>
        <w:t>For managing credential, i.e. changing user password.</w:t>
      </w:r>
    </w:p>
    <w:p w14:paraId="2DBF352C" w14:textId="5FEC4937" w:rsidR="0094251C" w:rsidRDefault="0094251C" w:rsidP="00C925E2">
      <w:pPr>
        <w:pStyle w:val="ListParagraph"/>
        <w:numPr>
          <w:ilvl w:val="0"/>
          <w:numId w:val="21"/>
        </w:numPr>
      </w:pPr>
      <w:r>
        <w:t>For creating and updating user profiles.</w:t>
      </w:r>
    </w:p>
    <w:p w14:paraId="06C1B4BA" w14:textId="1439CDFB" w:rsidR="0094251C" w:rsidRDefault="0094251C" w:rsidP="00C925E2">
      <w:pPr>
        <w:pStyle w:val="ListParagraph"/>
        <w:numPr>
          <w:ilvl w:val="0"/>
          <w:numId w:val="21"/>
        </w:numPr>
      </w:pPr>
      <w:r>
        <w:t>To create user groups. The user who creates a group is the owner of the group. The owner of the group has more control over the group the own than those who are only members, e.g. editing or deleting a group.</w:t>
      </w:r>
    </w:p>
    <w:p w14:paraId="03F99F0E" w14:textId="67A17895" w:rsidR="0094251C" w:rsidRDefault="0094251C" w:rsidP="00C925E2">
      <w:pPr>
        <w:pStyle w:val="ListParagraph"/>
        <w:numPr>
          <w:ilvl w:val="0"/>
          <w:numId w:val="21"/>
        </w:numPr>
      </w:pPr>
      <w:r>
        <w:t>To add other users to the group (called membership)</w:t>
      </w:r>
    </w:p>
    <w:p w14:paraId="389BE510" w14:textId="6AD1F7BF" w:rsidR="0094251C" w:rsidRDefault="0094251C" w:rsidP="00C925E2">
      <w:pPr>
        <w:pStyle w:val="ListParagraph"/>
        <w:numPr>
          <w:ilvl w:val="0"/>
          <w:numId w:val="21"/>
        </w:numPr>
      </w:pPr>
      <w:r>
        <w:t>For users to list their memberships (the list of groups they are member of)</w:t>
      </w:r>
    </w:p>
    <w:p w14:paraId="141A3EB8" w14:textId="26049C08" w:rsidR="0094251C" w:rsidRDefault="0094251C" w:rsidP="00C925E2">
      <w:pPr>
        <w:pStyle w:val="ListParagraph"/>
        <w:numPr>
          <w:ilvl w:val="0"/>
          <w:numId w:val="21"/>
        </w:numPr>
      </w:pPr>
      <w:r>
        <w:t>To create/publish tasks to a group, retrieve, update and delete group tasks.</w:t>
      </w:r>
    </w:p>
    <w:p w14:paraId="5FDAE67E" w14:textId="101FC530" w:rsidR="0094251C" w:rsidRDefault="00574393" w:rsidP="00C925E2">
      <w:pPr>
        <w:pStyle w:val="ListParagraph"/>
        <w:numPr>
          <w:ilvl w:val="0"/>
          <w:numId w:val="21"/>
        </w:numPr>
      </w:pPr>
      <w:r>
        <w:t xml:space="preserve">For viewing the tasks </w:t>
      </w:r>
      <w:r w:rsidR="00407D36">
        <w:t xml:space="preserve">published to groups that a user is member of. </w:t>
      </w:r>
    </w:p>
    <w:p w14:paraId="2DDC837A" w14:textId="44DB8D03" w:rsidR="00261620" w:rsidRDefault="00261620" w:rsidP="00C925E2">
      <w:pPr>
        <w:pStyle w:val="ListParagraph"/>
        <w:numPr>
          <w:ilvl w:val="0"/>
          <w:numId w:val="21"/>
        </w:numPr>
      </w:pPr>
      <w:r>
        <w:t>For users to assign tasks to themselves, view task assignments and unassign a task.</w:t>
      </w:r>
    </w:p>
    <w:p w14:paraId="35BD803C" w14:textId="633F7327" w:rsidR="00261620" w:rsidRDefault="00261620" w:rsidP="00C925E2">
      <w:pPr>
        <w:pStyle w:val="ListParagraph"/>
        <w:numPr>
          <w:ilvl w:val="0"/>
          <w:numId w:val="21"/>
        </w:numPr>
      </w:pPr>
      <w:r>
        <w:t xml:space="preserve">For users to mark task completion, undo a marked task completion and view the task that have been completed. </w:t>
      </w:r>
    </w:p>
    <w:p w14:paraId="14318539" w14:textId="4D097011" w:rsidR="005B52A6" w:rsidRDefault="005B52A6" w:rsidP="005B52A6">
      <w:r>
        <w:t>The above APIs have been carefully selected so the maximum aspects of RESTful APIs can be demonstrated.</w:t>
      </w:r>
    </w:p>
    <w:p w14:paraId="7E1D2A8B" w14:textId="27149F97" w:rsidR="005B52A6" w:rsidRDefault="005B52A6" w:rsidP="005B52A6">
      <w:pPr>
        <w:pStyle w:val="Heading2"/>
      </w:pPr>
      <w:bookmarkStart w:id="71" w:name="_Toc513670363"/>
      <w:r>
        <w:t>Scope</w:t>
      </w:r>
      <w:bookmarkEnd w:id="71"/>
    </w:p>
    <w:p w14:paraId="5D3B3AB2" w14:textId="6A975452" w:rsidR="005B52A6" w:rsidRDefault="005B52A6" w:rsidP="005B52A6">
      <w:r>
        <w:t>The main objective of the project is to study in depth, understand and implement RESTful API. Therefore, the scope of this implementation is limited to the demonstration of aspects of REST, rather than providing a fully functional application, implementation is almost fully function back-end service though.</w:t>
      </w:r>
    </w:p>
    <w:p w14:paraId="4A8AC29A" w14:textId="67C4391E" w:rsidR="005B52A6" w:rsidRDefault="005B52A6" w:rsidP="005B52A6">
      <w:pPr>
        <w:pStyle w:val="Heading3"/>
      </w:pPr>
      <w:bookmarkStart w:id="72" w:name="_Toc513670364"/>
      <w:r>
        <w:t>Demonstrable REST Features</w:t>
      </w:r>
      <w:bookmarkEnd w:id="72"/>
    </w:p>
    <w:p w14:paraId="42CD0C14" w14:textId="77777777" w:rsidR="00B938D1" w:rsidRDefault="005B52A6" w:rsidP="005B52A6">
      <w:r>
        <w:t xml:space="preserve">The implementation sufficiently demonstrates the features of REST. It includes </w:t>
      </w:r>
    </w:p>
    <w:p w14:paraId="3F589075" w14:textId="77777777" w:rsidR="00B938D1" w:rsidRDefault="005B52A6" w:rsidP="00C925E2">
      <w:pPr>
        <w:pStyle w:val="ListParagraph"/>
        <w:numPr>
          <w:ilvl w:val="0"/>
          <w:numId w:val="22"/>
        </w:numPr>
      </w:pPr>
      <w:r>
        <w:t xml:space="preserve">server separation, </w:t>
      </w:r>
    </w:p>
    <w:p w14:paraId="085D3690" w14:textId="77777777" w:rsidR="00B938D1" w:rsidRDefault="005B52A6" w:rsidP="00C925E2">
      <w:pPr>
        <w:pStyle w:val="ListParagraph"/>
        <w:numPr>
          <w:ilvl w:val="0"/>
          <w:numId w:val="22"/>
        </w:numPr>
      </w:pPr>
      <w:r>
        <w:t xml:space="preserve">ability to be scaled on layer system, </w:t>
      </w:r>
    </w:p>
    <w:p w14:paraId="3BF6885F" w14:textId="77777777" w:rsidR="00B938D1" w:rsidRDefault="005B52A6" w:rsidP="00C925E2">
      <w:pPr>
        <w:pStyle w:val="ListParagraph"/>
        <w:numPr>
          <w:ilvl w:val="0"/>
          <w:numId w:val="22"/>
        </w:numPr>
      </w:pPr>
      <w:r>
        <w:lastRenderedPageBreak/>
        <w:t xml:space="preserve">statelessness and </w:t>
      </w:r>
    </w:p>
    <w:p w14:paraId="26472109" w14:textId="3E34C23F" w:rsidR="00B938D1" w:rsidRDefault="00B938D1" w:rsidP="00C925E2">
      <w:pPr>
        <w:pStyle w:val="ListParagraph"/>
        <w:numPr>
          <w:ilvl w:val="0"/>
          <w:numId w:val="22"/>
        </w:numPr>
      </w:pPr>
      <w:r>
        <w:t>of course,</w:t>
      </w:r>
      <w:r w:rsidR="005B52A6">
        <w:t xml:space="preserve"> the most important feature namely uniform interface</w:t>
      </w:r>
      <w:r>
        <w:t>.</w:t>
      </w:r>
      <w:r w:rsidR="005B52A6">
        <w:t xml:space="preserve"> </w:t>
      </w:r>
      <w:r>
        <w:t xml:space="preserve">To demonstrate uniform interface, it ensures that it highlights the concept of </w:t>
      </w:r>
    </w:p>
    <w:p w14:paraId="49348D21" w14:textId="33E62428" w:rsidR="00B938D1" w:rsidRDefault="00B938D1" w:rsidP="00C925E2">
      <w:pPr>
        <w:pStyle w:val="ListParagraph"/>
        <w:numPr>
          <w:ilvl w:val="1"/>
          <w:numId w:val="22"/>
        </w:numPr>
      </w:pPr>
      <w:r>
        <w:t>resource</w:t>
      </w:r>
      <w:r w:rsidR="005B2EE0">
        <w:t xml:space="preserve"> and at least one example to emphasise that resources are separate from business entities</w:t>
      </w:r>
      <w:r>
        <w:t xml:space="preserve">, </w:t>
      </w:r>
    </w:p>
    <w:p w14:paraId="113D46DE" w14:textId="7C2DF6D2" w:rsidR="00B938D1" w:rsidRDefault="00B938D1" w:rsidP="00C925E2">
      <w:pPr>
        <w:pStyle w:val="ListParagraph"/>
        <w:numPr>
          <w:ilvl w:val="1"/>
          <w:numId w:val="22"/>
        </w:numPr>
      </w:pPr>
      <w:r>
        <w:t xml:space="preserve">resource identification through URIs, </w:t>
      </w:r>
      <w:r w:rsidR="005B2EE0">
        <w:t>and design of appropriate hierarchy of URI space,</w:t>
      </w:r>
    </w:p>
    <w:p w14:paraId="4EB4C990" w14:textId="77777777" w:rsidR="00B938D1" w:rsidRDefault="00B938D1" w:rsidP="00C925E2">
      <w:pPr>
        <w:pStyle w:val="ListParagraph"/>
        <w:numPr>
          <w:ilvl w:val="1"/>
          <w:numId w:val="22"/>
        </w:numPr>
      </w:pPr>
      <w:r>
        <w:t xml:space="preserve">at least one example of each of the HTTP Methods mentioned in section </w:t>
      </w:r>
      <w:r>
        <w:fldChar w:fldCharType="begin"/>
      </w:r>
      <w:r>
        <w:instrText xml:space="preserve"> REF _Ref513397901 \r \h </w:instrText>
      </w:r>
      <w:r>
        <w:fldChar w:fldCharType="separate"/>
      </w:r>
      <w:r>
        <w:rPr>
          <w:rFonts w:hint="cs"/>
          <w:cs/>
        </w:rPr>
        <w:t>‎</w:t>
      </w:r>
      <w:r>
        <w:t>3.3.4</w:t>
      </w:r>
      <w:r>
        <w:fldChar w:fldCharType="end"/>
      </w:r>
      <w:r>
        <w:t xml:space="preserve">, </w:t>
      </w:r>
    </w:p>
    <w:p w14:paraId="6DD02257" w14:textId="414D10CD" w:rsidR="005B52A6" w:rsidRDefault="00B938D1" w:rsidP="00C925E2">
      <w:pPr>
        <w:pStyle w:val="ListParagraph"/>
        <w:numPr>
          <w:ilvl w:val="1"/>
          <w:numId w:val="22"/>
        </w:numPr>
      </w:pPr>
      <w:r>
        <w:t xml:space="preserve">at least one example of each of the status codes listed in section </w:t>
      </w:r>
      <w:r>
        <w:fldChar w:fldCharType="begin"/>
      </w:r>
      <w:r>
        <w:instrText xml:space="preserve"> REF _Ref513397935 \w \h </w:instrText>
      </w:r>
      <w:r>
        <w:fldChar w:fldCharType="separate"/>
      </w:r>
      <w:r>
        <w:rPr>
          <w:rFonts w:hint="cs"/>
          <w:cs/>
        </w:rPr>
        <w:t>‎</w:t>
      </w:r>
      <w:r>
        <w:t>3.3.3</w:t>
      </w:r>
      <w:r>
        <w:fldChar w:fldCharType="end"/>
      </w:r>
      <w:r w:rsidR="002E0CF5">
        <w:t>,</w:t>
      </w:r>
    </w:p>
    <w:p w14:paraId="4E9B6CB3" w14:textId="1F0A647C" w:rsidR="00B938D1" w:rsidRDefault="00B938D1" w:rsidP="00C925E2">
      <w:pPr>
        <w:pStyle w:val="ListParagraph"/>
        <w:numPr>
          <w:ilvl w:val="1"/>
          <w:numId w:val="22"/>
        </w:numPr>
      </w:pPr>
      <w:r>
        <w:t>at least one example of resource metadata</w:t>
      </w:r>
      <w:r w:rsidR="002E0CF5">
        <w:t>, and</w:t>
      </w:r>
    </w:p>
    <w:p w14:paraId="1D3BA1D6" w14:textId="56756254" w:rsidR="00B938D1" w:rsidRDefault="00B938D1" w:rsidP="00C925E2">
      <w:pPr>
        <w:pStyle w:val="ListParagraph"/>
        <w:numPr>
          <w:ilvl w:val="1"/>
          <w:numId w:val="22"/>
        </w:numPr>
      </w:pPr>
      <w:r>
        <w:t>at least one example of use of media type</w:t>
      </w:r>
    </w:p>
    <w:p w14:paraId="704A1AFC" w14:textId="6EE03D83" w:rsidR="002E0CF5" w:rsidRDefault="002E0CF5" w:rsidP="002E0CF5">
      <w:pPr>
        <w:pStyle w:val="Heading3"/>
      </w:pPr>
      <w:bookmarkStart w:id="73" w:name="_Toc513670365"/>
      <w:r>
        <w:t>Handling of Data Intensity</w:t>
      </w:r>
      <w:bookmarkEnd w:id="73"/>
    </w:p>
    <w:p w14:paraId="2BA4B4EA" w14:textId="7FA31331" w:rsidR="002E0CF5" w:rsidRDefault="002E0CF5" w:rsidP="002E0CF5">
      <w:r>
        <w:t>Although our artefact does not have huge amount of data, it has implemented some of the techniques that are aimed at handling data intensity. It ensures that it has at least one example of each of the following:</w:t>
      </w:r>
    </w:p>
    <w:p w14:paraId="2E244719" w14:textId="2DCA29AA" w:rsidR="002E0CF5" w:rsidRDefault="002E0CF5" w:rsidP="00C925E2">
      <w:pPr>
        <w:pStyle w:val="ListParagraph"/>
        <w:numPr>
          <w:ilvl w:val="0"/>
          <w:numId w:val="23"/>
        </w:numPr>
      </w:pPr>
      <w:r>
        <w:t>Data paging</w:t>
      </w:r>
    </w:p>
    <w:p w14:paraId="43874165" w14:textId="784C275B" w:rsidR="002E0CF5" w:rsidRDefault="002E0CF5" w:rsidP="00C925E2">
      <w:pPr>
        <w:pStyle w:val="ListParagraph"/>
        <w:numPr>
          <w:ilvl w:val="0"/>
          <w:numId w:val="23"/>
        </w:numPr>
      </w:pPr>
      <w:r>
        <w:t>Data sorting</w:t>
      </w:r>
    </w:p>
    <w:p w14:paraId="1C8EC054" w14:textId="48B6CA22" w:rsidR="002E0CF5" w:rsidRDefault="002E0CF5" w:rsidP="00C925E2">
      <w:pPr>
        <w:pStyle w:val="ListParagraph"/>
        <w:numPr>
          <w:ilvl w:val="0"/>
          <w:numId w:val="23"/>
        </w:numPr>
      </w:pPr>
      <w:r>
        <w:t>Data searching</w:t>
      </w:r>
    </w:p>
    <w:p w14:paraId="2775626E" w14:textId="1007003D" w:rsidR="002E0CF5" w:rsidRDefault="002E0CF5" w:rsidP="00C925E2">
      <w:pPr>
        <w:pStyle w:val="ListParagraph"/>
        <w:numPr>
          <w:ilvl w:val="0"/>
          <w:numId w:val="23"/>
        </w:numPr>
      </w:pPr>
      <w:r>
        <w:t>Data filtering</w:t>
      </w:r>
    </w:p>
    <w:p w14:paraId="77A0E412" w14:textId="2B804A49" w:rsidR="005D2A5E" w:rsidRDefault="00C97EA7" w:rsidP="00C97EA7">
      <w:pPr>
        <w:pStyle w:val="Heading2"/>
      </w:pPr>
      <w:bookmarkStart w:id="74" w:name="_Toc513670366"/>
      <w:r>
        <w:t>Selection of Language and Tools</w:t>
      </w:r>
      <w:bookmarkEnd w:id="74"/>
    </w:p>
    <w:p w14:paraId="73AE9F78" w14:textId="0C4FD920" w:rsidR="00D6096C" w:rsidRDefault="00D6096C" w:rsidP="00D6096C">
      <w:r>
        <w:t>A careful consideration was given to making selection of tools and language for the development of the artefact. The objective was to look for some development language/tool that requires minimal effort to set up boilerplate code in order to concentrate the actual topic, i.e. the REST Services. Since we had a requirement for user registration, ideally, we were looking for some tools that come with out-of-box authentication and authorisation. This would prevent us to put much efforts on the overhead of coding for authentication and authorisation. Since our product is REST service, then the URI is at the core of it. The URL routing requires significant amount of work to code for routing which is again a kind of boilerplate code. After bit of research ASP.NET MVC Core</w:t>
      </w:r>
      <w:r w:rsidR="00A2248E">
        <w:rPr>
          <w:rStyle w:val="FootnoteReference"/>
        </w:rPr>
        <w:footnoteReference w:id="24"/>
      </w:r>
      <w:r>
        <w:t xml:space="preserve"> was selected as the development framework. This is because it comes with rich tooling and strong project templates </w:t>
      </w:r>
      <w:r w:rsidR="00170F30">
        <w:t xml:space="preserve">out of the box which does lot of plumbing work including authentication/authorisation and URL routing. </w:t>
      </w:r>
      <w:r w:rsidR="00345916">
        <w:t>Choosing such tools allowed us to spend most of the time on the topic, i.e. REST and not the boilerplate code.</w:t>
      </w:r>
      <w:r w:rsidR="006648C2">
        <w:t xml:space="preserve"> Following is brief description of tools, language and framework that we used for implementation. We also mention why those tools were selected. </w:t>
      </w:r>
    </w:p>
    <w:p w14:paraId="6E494EA1" w14:textId="2B79B85D" w:rsidR="006648C2" w:rsidRDefault="006648C2" w:rsidP="006648C2">
      <w:pPr>
        <w:pStyle w:val="Heading3"/>
      </w:pPr>
      <w:bookmarkStart w:id="75" w:name="_Toc513670367"/>
      <w:r>
        <w:t>Data Persistence</w:t>
      </w:r>
      <w:bookmarkEnd w:id="75"/>
    </w:p>
    <w:p w14:paraId="77A2A092" w14:textId="41F11830" w:rsidR="006648C2" w:rsidRDefault="006648C2" w:rsidP="006648C2">
      <w:r>
        <w:t>We chose Microsoft SQL Server for data persistence. We used the Microsoft SQL Server 2017 Developer Edition, because it come free of cost. Moreover, it has very good ORM (Object Relational Mapping) support that save us the significant effort on the overhead of database designing and querying.</w:t>
      </w:r>
    </w:p>
    <w:p w14:paraId="5939BA22" w14:textId="51CCD39F" w:rsidR="00E0205A" w:rsidRDefault="00E0205A" w:rsidP="00E0205A">
      <w:pPr>
        <w:pStyle w:val="Heading3"/>
      </w:pPr>
      <w:bookmarkStart w:id="76" w:name="_Ref513459567"/>
      <w:bookmarkStart w:id="77" w:name="_Toc513670368"/>
      <w:r>
        <w:lastRenderedPageBreak/>
        <w:t>Entity Framework Core (EF Core)</w:t>
      </w:r>
      <w:bookmarkEnd w:id="76"/>
      <w:bookmarkEnd w:id="77"/>
    </w:p>
    <w:p w14:paraId="5A99ECF6" w14:textId="01B005FB" w:rsidR="00E0205A" w:rsidRDefault="00E0205A" w:rsidP="00E0205A">
      <w:r>
        <w:t>We chose the EF Core open source Object Relational Mapper (ORM). This saved us significant effort of designing and querying database.</w:t>
      </w:r>
    </w:p>
    <w:p w14:paraId="58E21D16" w14:textId="52A26CB9" w:rsidR="00E0205A" w:rsidRDefault="00E0205A" w:rsidP="00E0205A">
      <w:pPr>
        <w:pStyle w:val="Heading3"/>
      </w:pPr>
      <w:bookmarkStart w:id="78" w:name="_Ref513452607"/>
      <w:bookmarkStart w:id="79" w:name="_Toc513670369"/>
      <w:r>
        <w:t>ASP.NET Core MVC</w:t>
      </w:r>
      <w:bookmarkEnd w:id="78"/>
      <w:bookmarkEnd w:id="79"/>
    </w:p>
    <w:p w14:paraId="3C31C455" w14:textId="516AB410" w:rsidR="005E0502" w:rsidRDefault="005E0502" w:rsidP="005E0502">
      <w:r>
        <w:t>We chose ASP.NET Core MVC framework for the core development of our API. We chose this because this is a Model View Controller framework that comes with following out of the box:</w:t>
      </w:r>
    </w:p>
    <w:p w14:paraId="058AAE72" w14:textId="595A1C9C" w:rsidR="005E0502" w:rsidRDefault="005E0502" w:rsidP="00C925E2">
      <w:pPr>
        <w:pStyle w:val="ListParagraph"/>
        <w:numPr>
          <w:ilvl w:val="0"/>
          <w:numId w:val="24"/>
        </w:numPr>
      </w:pPr>
      <w:r>
        <w:t>URL routing</w:t>
      </w:r>
    </w:p>
    <w:p w14:paraId="7108762B" w14:textId="28853CE9" w:rsidR="005E0502" w:rsidRDefault="005E0502" w:rsidP="00C925E2">
      <w:pPr>
        <w:pStyle w:val="ListParagraph"/>
        <w:numPr>
          <w:ilvl w:val="0"/>
          <w:numId w:val="24"/>
        </w:numPr>
      </w:pPr>
      <w:r>
        <w:t>Inversion of Control</w:t>
      </w:r>
    </w:p>
    <w:p w14:paraId="1A7E86BF" w14:textId="51176E9A" w:rsidR="005E0502" w:rsidRDefault="005E0502" w:rsidP="00C925E2">
      <w:pPr>
        <w:pStyle w:val="ListParagraph"/>
        <w:numPr>
          <w:ilvl w:val="0"/>
          <w:numId w:val="24"/>
        </w:numPr>
      </w:pPr>
      <w:r>
        <w:t>Model View Controller design pattern</w:t>
      </w:r>
    </w:p>
    <w:p w14:paraId="0AFAE6B6" w14:textId="5375F9E4" w:rsidR="005E0502" w:rsidRDefault="005E0502" w:rsidP="00C925E2">
      <w:pPr>
        <w:pStyle w:val="ListParagraph"/>
        <w:numPr>
          <w:ilvl w:val="0"/>
          <w:numId w:val="24"/>
        </w:numPr>
      </w:pPr>
      <w:r>
        <w:t xml:space="preserve">Built-in authorisation/authentication framework called Microsoft Identity </w:t>
      </w:r>
    </w:p>
    <w:p w14:paraId="70007312" w14:textId="6D592007" w:rsidR="005E0502" w:rsidRDefault="005E0502" w:rsidP="005E0502">
      <w:r>
        <w:t>The above feature saved us from almost all overheads and enabled us to concentrate solely on our topic, the REST.</w:t>
      </w:r>
    </w:p>
    <w:p w14:paraId="0F2EA1CF" w14:textId="144A258D" w:rsidR="007E776D" w:rsidRDefault="007E776D" w:rsidP="007E776D">
      <w:pPr>
        <w:pStyle w:val="Heading3"/>
      </w:pPr>
      <w:bookmarkStart w:id="80" w:name="_Toc513670370"/>
      <w:r>
        <w:t>C#</w:t>
      </w:r>
      <w:bookmarkEnd w:id="80"/>
    </w:p>
    <w:p w14:paraId="7B8F568E" w14:textId="06811DF3" w:rsidR="007E776D" w:rsidRDefault="007E776D" w:rsidP="007E776D">
      <w:r>
        <w:t>We chose C# as programming language to take advantage of its rich class library and Language Integrated Query (LINQ) support that enables Rapid Application Development.</w:t>
      </w:r>
      <w:r w:rsidR="00225A2D">
        <w:t xml:space="preserve"> </w:t>
      </w:r>
    </w:p>
    <w:p w14:paraId="2266B717" w14:textId="17DC68ED" w:rsidR="00225A2D" w:rsidRDefault="00225A2D" w:rsidP="00225A2D">
      <w:pPr>
        <w:pStyle w:val="Heading3"/>
      </w:pPr>
      <w:bookmarkStart w:id="81" w:name="_Toc513670371"/>
      <w:r>
        <w:t>AutoMapper</w:t>
      </w:r>
      <w:r>
        <w:rPr>
          <w:rStyle w:val="FootnoteReference"/>
        </w:rPr>
        <w:footnoteReference w:id="25"/>
      </w:r>
      <w:bookmarkEnd w:id="81"/>
    </w:p>
    <w:p w14:paraId="4D767F30" w14:textId="2C0D90FA" w:rsidR="001B031C" w:rsidRDefault="001B031C" w:rsidP="00BB0D0D">
      <w:r>
        <w:t xml:space="preserve">As mentioned in Section </w:t>
      </w:r>
      <w:r>
        <w:fldChar w:fldCharType="begin"/>
      </w:r>
      <w:r>
        <w:instrText xml:space="preserve"> REF _Ref513405144 \w \h </w:instrText>
      </w:r>
      <w:r>
        <w:fldChar w:fldCharType="separate"/>
      </w:r>
      <w:r>
        <w:rPr>
          <w:rFonts w:hint="cs"/>
          <w:cs/>
        </w:rPr>
        <w:t>‎</w:t>
      </w:r>
      <w:r>
        <w:t>3.1.1</w:t>
      </w:r>
      <w:r>
        <w:fldChar w:fldCharType="end"/>
      </w:r>
      <w:r>
        <w:t>, resources are not tied to business/domain entities. To demonstrate this, we used separate Abstract Data Types (ADTs) for domain entities and model types that are returned to client. Model types are visible to the client, while internal implementation uses domain entities to model the data. Therefore</w:t>
      </w:r>
      <w:r w:rsidR="00CD6108">
        <w:t>,</w:t>
      </w:r>
      <w:r>
        <w:t xml:space="preserve"> there was a need to copy that between models and entities</w:t>
      </w:r>
      <w:r w:rsidR="00663A5A">
        <w:t xml:space="preserve"> which would lead to repeated code chunks that is considered to be a bad practice according the DRY (Don’t repeat yourself) principle</w:t>
      </w:r>
      <w:r w:rsidR="00292E24">
        <w:rPr>
          <w:rStyle w:val="FootnoteReference"/>
        </w:rPr>
        <w:footnoteReference w:id="26"/>
      </w:r>
      <w:r w:rsidR="00663A5A">
        <w:t xml:space="preserve"> of software development.</w:t>
      </w:r>
      <w:r w:rsidR="00CD6108">
        <w:t xml:space="preserve"> We did a bit of research and found the open sources type mapping framework AutoMapper written for the .Net Core. AutoMapper is configurable and </w:t>
      </w:r>
      <w:r w:rsidR="00BB0D0D">
        <w:t>convention-based</w:t>
      </w:r>
      <w:r w:rsidR="00CD6108">
        <w:t xml:space="preserve"> type mapping framework that only requires one-off configuration for the types mapping and then we can reuse that mapping throughout the application. </w:t>
      </w:r>
      <w:r w:rsidR="00BB0D0D">
        <w:t>This not only allowed us to adhere to the DRY principle, but also allowed rapid development.</w:t>
      </w:r>
    </w:p>
    <w:p w14:paraId="1F7F987F" w14:textId="3D03C132" w:rsidR="0041328B" w:rsidRPr="001B031C" w:rsidRDefault="0041328B" w:rsidP="00CA0759">
      <w:pPr>
        <w:pStyle w:val="Heading3"/>
      </w:pPr>
      <w:bookmarkStart w:id="82" w:name="_Toc513670372"/>
      <w:r>
        <w:t>Microsoft Visual Studio 2017</w:t>
      </w:r>
      <w:r>
        <w:rPr>
          <w:rStyle w:val="FootnoteReference"/>
        </w:rPr>
        <w:footnoteReference w:id="27"/>
      </w:r>
      <w:bookmarkEnd w:id="82"/>
    </w:p>
    <w:p w14:paraId="76C1552E" w14:textId="22A89A68" w:rsidR="005E0502" w:rsidRDefault="00CA0759" w:rsidP="005E0502">
      <w:r>
        <w:t xml:space="preserve">We used Microsoft Visual Studio (VS) as development tool. VS is a sophisticated Integrated Development Environment (IDE) that is official IDE for .Net Core and C# development. It comes with very strong tooling for development. </w:t>
      </w:r>
    </w:p>
    <w:p w14:paraId="3938530C" w14:textId="48CF8B44" w:rsidR="00762B95" w:rsidRDefault="00762B95" w:rsidP="00762B95">
      <w:pPr>
        <w:pStyle w:val="Heading3"/>
      </w:pPr>
      <w:bookmarkStart w:id="83" w:name="_Toc513670373"/>
      <w:r>
        <w:t>Postman</w:t>
      </w:r>
      <w:r>
        <w:rPr>
          <w:rStyle w:val="FootnoteReference"/>
        </w:rPr>
        <w:footnoteReference w:id="28"/>
      </w:r>
      <w:bookmarkEnd w:id="83"/>
    </w:p>
    <w:p w14:paraId="5567ECE8" w14:textId="3D2D8FA4" w:rsidR="005E0502" w:rsidRDefault="00507A63" w:rsidP="005E0502">
      <w:r>
        <w:t xml:space="preserve">Since our artefact is </w:t>
      </w:r>
      <w:r w:rsidR="00CB23F5">
        <w:t>just a Service, this meant it would not have a user interface. It is just a back-end RESTful Service. To enable us to test our services, we had couple of options:</w:t>
      </w:r>
    </w:p>
    <w:p w14:paraId="17EC4DD6" w14:textId="177E9EB4" w:rsidR="00CB23F5" w:rsidRDefault="00CB23F5" w:rsidP="00C925E2">
      <w:pPr>
        <w:pStyle w:val="ListParagraph"/>
        <w:numPr>
          <w:ilvl w:val="0"/>
          <w:numId w:val="25"/>
        </w:numPr>
      </w:pPr>
      <w:r>
        <w:t>Also develop client application that communicates with the REST Services</w:t>
      </w:r>
    </w:p>
    <w:p w14:paraId="6F9B0F6B" w14:textId="628D88BD" w:rsidR="00CB23F5" w:rsidRDefault="00CB23F5" w:rsidP="00C925E2">
      <w:pPr>
        <w:pStyle w:val="ListParagraph"/>
        <w:numPr>
          <w:ilvl w:val="0"/>
          <w:numId w:val="25"/>
        </w:numPr>
      </w:pPr>
      <w:r>
        <w:lastRenderedPageBreak/>
        <w:t xml:space="preserve">Look for some standard generic REST client tool specifically designed for API development and testing. </w:t>
      </w:r>
    </w:p>
    <w:p w14:paraId="6AC3A2CF" w14:textId="69C3AB7F" w:rsidR="00CB23F5" w:rsidRDefault="00CB23F5" w:rsidP="00CB23F5">
      <w:r>
        <w:t xml:space="preserve">Option 1 was not feasible as it would require a lot of development time cost which would be out of context of our topic. We chose option 2 and found an industry standard free REST testing IDE called Postman. This has become industry standard testing tool for the REST API testing. </w:t>
      </w:r>
    </w:p>
    <w:p w14:paraId="12970B9E" w14:textId="714EE5F4" w:rsidR="00E45EBB" w:rsidRDefault="00E45EBB" w:rsidP="00E45EBB">
      <w:pPr>
        <w:pStyle w:val="Heading3"/>
      </w:pPr>
      <w:bookmarkStart w:id="84" w:name="_Toc513670374"/>
      <w:r>
        <w:t>Swagger</w:t>
      </w:r>
      <w:bookmarkEnd w:id="84"/>
    </w:p>
    <w:p w14:paraId="7AD8A7D7" w14:textId="68616E6A" w:rsidR="00E45EBB" w:rsidRPr="00E45EBB" w:rsidRDefault="00E45EBB" w:rsidP="00E45EBB">
      <w:r>
        <w:t>We used the Swagger standard to document our API. Swagger</w:t>
      </w:r>
      <w:r w:rsidR="006F34FB">
        <w:rPr>
          <w:rStyle w:val="FootnoteReference"/>
        </w:rPr>
        <w:footnoteReference w:id="29"/>
      </w:r>
      <w:r>
        <w:t xml:space="preserve"> is a language agnostic specification for describing REST APIs.</w:t>
      </w:r>
      <w:r w:rsidR="002E2C2B">
        <w:t xml:space="preserve"> Swashbuckle.AspNetCore is open source implementation of Swagger specification written for ASP.NET Core.  We used Swashbuckle.AspNetCore</w:t>
      </w:r>
      <w:r w:rsidR="002E2C2B">
        <w:rPr>
          <w:rStyle w:val="FootnoteReference"/>
        </w:rPr>
        <w:footnoteReference w:id="30"/>
      </w:r>
      <w:r w:rsidR="002E2C2B">
        <w:t xml:space="preserve"> to document our API.</w:t>
      </w:r>
    </w:p>
    <w:p w14:paraId="52E8202A" w14:textId="4C60C510" w:rsidR="001045D2" w:rsidRDefault="001045D2" w:rsidP="001045D2">
      <w:pPr>
        <w:pStyle w:val="Heading3"/>
      </w:pPr>
      <w:bookmarkStart w:id="85" w:name="_Toc513670375"/>
      <w:r>
        <w:t>Microsoft Office Word and Visio</w:t>
      </w:r>
      <w:bookmarkEnd w:id="85"/>
    </w:p>
    <w:p w14:paraId="3774D752" w14:textId="173D22F4" w:rsidR="001045D2" w:rsidRPr="001045D2" w:rsidRDefault="001045D2" w:rsidP="001045D2">
      <w:r>
        <w:t xml:space="preserve">We used </w:t>
      </w:r>
      <w:r w:rsidR="00472037">
        <w:t>these tools</w:t>
      </w:r>
      <w:r>
        <w:t xml:space="preserve"> for documentation</w:t>
      </w:r>
      <w:r w:rsidR="00151041">
        <w:t xml:space="preserve"> and diagramming.</w:t>
      </w:r>
    </w:p>
    <w:p w14:paraId="63672DD8" w14:textId="59FB579B" w:rsidR="005E0502" w:rsidRDefault="00832934" w:rsidP="00832934">
      <w:pPr>
        <w:pStyle w:val="Heading2"/>
      </w:pPr>
      <w:bookmarkStart w:id="86" w:name="_Toc513670376"/>
      <w:r>
        <w:t>Domain Model</w:t>
      </w:r>
      <w:bookmarkEnd w:id="86"/>
    </w:p>
    <w:p w14:paraId="74360E41" w14:textId="77777777" w:rsidR="00D61510" w:rsidRDefault="00D61510" w:rsidP="00D61510">
      <w:pPr>
        <w:pStyle w:val="Heading3"/>
      </w:pPr>
      <w:bookmarkStart w:id="87" w:name="_Ref513452781"/>
      <w:bookmarkStart w:id="88" w:name="_Toc513670377"/>
      <w:r>
        <w:t>Design</w:t>
      </w:r>
      <w:bookmarkEnd w:id="87"/>
      <w:bookmarkEnd w:id="88"/>
    </w:p>
    <w:p w14:paraId="58CDC3B4" w14:textId="77777777" w:rsidR="00D61510" w:rsidRPr="00BD7FD3" w:rsidRDefault="00D61510" w:rsidP="00D61510">
      <w:pPr>
        <w:pStyle w:val="Heading4"/>
      </w:pPr>
      <w:r>
        <w:t>Entities</w:t>
      </w:r>
    </w:p>
    <w:p w14:paraId="68D9C667" w14:textId="77777777" w:rsidR="00D61510" w:rsidRDefault="00D61510" w:rsidP="00D61510">
      <w:r>
        <w:t>We identified three entities of which the domain model is going to be composed of. These are:</w:t>
      </w:r>
    </w:p>
    <w:p w14:paraId="059D3A7C" w14:textId="58619FB6" w:rsidR="00D61510" w:rsidRDefault="00D61510" w:rsidP="00D61510">
      <w:pPr>
        <w:pStyle w:val="Caption"/>
        <w:keepNext/>
        <w:jc w:val="center"/>
      </w:pPr>
      <w:r>
        <w:t xml:space="preserve">Table </w:t>
      </w:r>
      <w:r>
        <w:fldChar w:fldCharType="begin"/>
      </w:r>
      <w:r>
        <w:instrText xml:space="preserve"> SEQ Table \* ARABIC </w:instrText>
      </w:r>
      <w:r>
        <w:fldChar w:fldCharType="separate"/>
      </w:r>
      <w:r w:rsidR="00E94A9E">
        <w:rPr>
          <w:noProof/>
        </w:rPr>
        <w:t>3</w:t>
      </w:r>
      <w:r>
        <w:fldChar w:fldCharType="end"/>
      </w:r>
      <w:r>
        <w:t xml:space="preserve"> Domain entities</w:t>
      </w:r>
    </w:p>
    <w:tbl>
      <w:tblPr>
        <w:tblStyle w:val="GridTable1Light"/>
        <w:tblW w:w="0" w:type="auto"/>
        <w:jc w:val="center"/>
        <w:tblLook w:val="04A0" w:firstRow="1" w:lastRow="0" w:firstColumn="1" w:lastColumn="0" w:noHBand="0" w:noVBand="1"/>
      </w:tblPr>
      <w:tblGrid>
        <w:gridCol w:w="880"/>
        <w:gridCol w:w="3600"/>
      </w:tblGrid>
      <w:tr w:rsidR="00D61510" w14:paraId="76A2589B" w14:textId="77777777" w:rsidTr="00390FA9">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880" w:type="dxa"/>
          </w:tcPr>
          <w:p w14:paraId="7BD94B16" w14:textId="77777777" w:rsidR="00D61510" w:rsidRDefault="00D61510" w:rsidP="00390FA9">
            <w:r>
              <w:t>Entity</w:t>
            </w:r>
          </w:p>
        </w:tc>
        <w:tc>
          <w:tcPr>
            <w:tcW w:w="3600" w:type="dxa"/>
          </w:tcPr>
          <w:p w14:paraId="5A2272FE" w14:textId="77777777" w:rsidR="00D61510" w:rsidRDefault="00D61510" w:rsidP="00390FA9">
            <w:pPr>
              <w:cnfStyle w:val="100000000000" w:firstRow="1" w:lastRow="0" w:firstColumn="0" w:lastColumn="0" w:oddVBand="0" w:evenVBand="0" w:oddHBand="0" w:evenHBand="0" w:firstRowFirstColumn="0" w:firstRowLastColumn="0" w:lastRowFirstColumn="0" w:lastRowLastColumn="0"/>
            </w:pPr>
            <w:r>
              <w:t>Description</w:t>
            </w:r>
          </w:p>
        </w:tc>
      </w:tr>
      <w:tr w:rsidR="00D61510" w14:paraId="6EDF1412" w14:textId="77777777" w:rsidTr="00390FA9">
        <w:trPr>
          <w:trHeight w:val="296"/>
          <w:jc w:val="center"/>
        </w:trPr>
        <w:tc>
          <w:tcPr>
            <w:cnfStyle w:val="001000000000" w:firstRow="0" w:lastRow="0" w:firstColumn="1" w:lastColumn="0" w:oddVBand="0" w:evenVBand="0" w:oddHBand="0" w:evenHBand="0" w:firstRowFirstColumn="0" w:firstRowLastColumn="0" w:lastRowFirstColumn="0" w:lastRowLastColumn="0"/>
            <w:tcW w:w="880" w:type="dxa"/>
          </w:tcPr>
          <w:p w14:paraId="4D2E2672" w14:textId="77777777" w:rsidR="00D61510" w:rsidRDefault="00D61510" w:rsidP="00390FA9">
            <w:r>
              <w:t>User</w:t>
            </w:r>
          </w:p>
        </w:tc>
        <w:tc>
          <w:tcPr>
            <w:tcW w:w="3600" w:type="dxa"/>
          </w:tcPr>
          <w:p w14:paraId="7E85D23B" w14:textId="77777777" w:rsidR="00D61510" w:rsidRDefault="00D61510" w:rsidP="00390FA9">
            <w:pPr>
              <w:cnfStyle w:val="000000000000" w:firstRow="0" w:lastRow="0" w:firstColumn="0" w:lastColumn="0" w:oddVBand="0" w:evenVBand="0" w:oddHBand="0" w:evenHBand="0" w:firstRowFirstColumn="0" w:firstRowLastColumn="0" w:lastRowFirstColumn="0" w:lastRowLastColumn="0"/>
            </w:pPr>
            <w:r>
              <w:t>The user of the system. The system can have many users</w:t>
            </w:r>
          </w:p>
        </w:tc>
      </w:tr>
      <w:tr w:rsidR="00D61510" w14:paraId="37C43AD0" w14:textId="77777777" w:rsidTr="00390FA9">
        <w:trPr>
          <w:trHeight w:val="283"/>
          <w:jc w:val="center"/>
        </w:trPr>
        <w:tc>
          <w:tcPr>
            <w:cnfStyle w:val="001000000000" w:firstRow="0" w:lastRow="0" w:firstColumn="1" w:lastColumn="0" w:oddVBand="0" w:evenVBand="0" w:oddHBand="0" w:evenHBand="0" w:firstRowFirstColumn="0" w:firstRowLastColumn="0" w:lastRowFirstColumn="0" w:lastRowLastColumn="0"/>
            <w:tcW w:w="880" w:type="dxa"/>
          </w:tcPr>
          <w:p w14:paraId="7F11F371" w14:textId="77777777" w:rsidR="00D61510" w:rsidRDefault="00D61510" w:rsidP="00390FA9">
            <w:r>
              <w:t>Group</w:t>
            </w:r>
          </w:p>
        </w:tc>
        <w:tc>
          <w:tcPr>
            <w:tcW w:w="3600" w:type="dxa"/>
          </w:tcPr>
          <w:p w14:paraId="6EB52E75" w14:textId="77777777" w:rsidR="00D61510" w:rsidRDefault="00D61510" w:rsidP="00390FA9">
            <w:pPr>
              <w:cnfStyle w:val="000000000000" w:firstRow="0" w:lastRow="0" w:firstColumn="0" w:lastColumn="0" w:oddVBand="0" w:evenVBand="0" w:oddHBand="0" w:evenHBand="0" w:firstRowFirstColumn="0" w:firstRowLastColumn="0" w:lastRowFirstColumn="0" w:lastRowLastColumn="0"/>
            </w:pPr>
            <w:r>
              <w:t>User can be member of a Group. A task can be published to a Group</w:t>
            </w:r>
          </w:p>
        </w:tc>
      </w:tr>
      <w:tr w:rsidR="00D61510" w14:paraId="2BF4FCA2" w14:textId="77777777" w:rsidTr="00390FA9">
        <w:trPr>
          <w:trHeight w:val="283"/>
          <w:jc w:val="center"/>
        </w:trPr>
        <w:tc>
          <w:tcPr>
            <w:cnfStyle w:val="001000000000" w:firstRow="0" w:lastRow="0" w:firstColumn="1" w:lastColumn="0" w:oddVBand="0" w:evenVBand="0" w:oddHBand="0" w:evenHBand="0" w:firstRowFirstColumn="0" w:firstRowLastColumn="0" w:lastRowFirstColumn="0" w:lastRowLastColumn="0"/>
            <w:tcW w:w="880" w:type="dxa"/>
          </w:tcPr>
          <w:p w14:paraId="7E10FE39" w14:textId="77777777" w:rsidR="00D61510" w:rsidRDefault="00D61510" w:rsidP="00390FA9">
            <w:r>
              <w:t>Task</w:t>
            </w:r>
          </w:p>
        </w:tc>
        <w:tc>
          <w:tcPr>
            <w:tcW w:w="3600" w:type="dxa"/>
          </w:tcPr>
          <w:p w14:paraId="6CF5C78A" w14:textId="77777777" w:rsidR="00D61510" w:rsidRDefault="00D61510" w:rsidP="00390FA9">
            <w:pPr>
              <w:cnfStyle w:val="000000000000" w:firstRow="0" w:lastRow="0" w:firstColumn="0" w:lastColumn="0" w:oddVBand="0" w:evenVBand="0" w:oddHBand="0" w:evenHBand="0" w:firstRowFirstColumn="0" w:firstRowLastColumn="0" w:lastRowFirstColumn="0" w:lastRowLastColumn="0"/>
            </w:pPr>
            <w:r>
              <w:t>A piece of work to be done. A task is published to a Group</w:t>
            </w:r>
          </w:p>
        </w:tc>
      </w:tr>
    </w:tbl>
    <w:p w14:paraId="708CA44C" w14:textId="77777777" w:rsidR="00D61510" w:rsidRDefault="00D61510" w:rsidP="00D61510">
      <w:pPr>
        <w:pStyle w:val="Heading4"/>
      </w:pPr>
      <w:r>
        <w:t>Relationships and Cardinality</w:t>
      </w:r>
    </w:p>
    <w:p w14:paraId="5E87E275" w14:textId="77777777" w:rsidR="00D61510" w:rsidRDefault="00D61510" w:rsidP="00D61510">
      <w:pPr>
        <w:pStyle w:val="ListParagraph"/>
        <w:numPr>
          <w:ilvl w:val="0"/>
          <w:numId w:val="26"/>
        </w:numPr>
      </w:pPr>
      <w:r>
        <w:t xml:space="preserve">User-Group: </w:t>
      </w:r>
    </w:p>
    <w:p w14:paraId="1E077D3F" w14:textId="77777777" w:rsidR="00D61510" w:rsidRDefault="00D61510" w:rsidP="00D61510">
      <w:pPr>
        <w:pStyle w:val="ListParagraph"/>
        <w:numPr>
          <w:ilvl w:val="1"/>
          <w:numId w:val="26"/>
        </w:numPr>
      </w:pPr>
      <w:r>
        <w:t>A User can be associated with zero or more groups, A group can be associated with one or more Users.</w:t>
      </w:r>
    </w:p>
    <w:p w14:paraId="205C8C17" w14:textId="77777777" w:rsidR="00D61510" w:rsidRDefault="00D61510" w:rsidP="00D61510">
      <w:pPr>
        <w:pStyle w:val="ListParagraph"/>
        <w:numPr>
          <w:ilvl w:val="1"/>
          <w:numId w:val="26"/>
        </w:numPr>
      </w:pPr>
      <w:r>
        <w:t>This relationship has an associated attribute Relation Type. A User can be either Owner or Member of a Group</w:t>
      </w:r>
    </w:p>
    <w:p w14:paraId="19771CA9" w14:textId="77777777" w:rsidR="00D61510" w:rsidRDefault="00D61510" w:rsidP="00D61510">
      <w:pPr>
        <w:pStyle w:val="ListParagraph"/>
        <w:numPr>
          <w:ilvl w:val="0"/>
          <w:numId w:val="26"/>
        </w:numPr>
      </w:pPr>
      <w:r>
        <w:t>Group-Task</w:t>
      </w:r>
    </w:p>
    <w:p w14:paraId="09932BC1" w14:textId="654D86AB" w:rsidR="00D61510" w:rsidRDefault="00D61510" w:rsidP="00D61510">
      <w:pPr>
        <w:pStyle w:val="ListParagraph"/>
        <w:numPr>
          <w:ilvl w:val="1"/>
          <w:numId w:val="26"/>
        </w:numPr>
      </w:pPr>
      <w:r>
        <w:t>A Group can have zero or more tasks, a Task is associated with exactly one Group</w:t>
      </w:r>
    </w:p>
    <w:p w14:paraId="6A34488D" w14:textId="0F0668EC" w:rsidR="00D61510" w:rsidRDefault="00D61510" w:rsidP="00D61510">
      <w:pPr>
        <w:pStyle w:val="ListParagraph"/>
        <w:numPr>
          <w:ilvl w:val="0"/>
          <w:numId w:val="26"/>
        </w:numPr>
      </w:pPr>
      <w:r>
        <w:t>User-Group</w:t>
      </w:r>
    </w:p>
    <w:p w14:paraId="03F3D0BF" w14:textId="352F1A6B" w:rsidR="00D61510" w:rsidRDefault="00D61510" w:rsidP="00D61510">
      <w:pPr>
        <w:pStyle w:val="ListParagraph"/>
        <w:numPr>
          <w:ilvl w:val="1"/>
          <w:numId w:val="26"/>
        </w:numPr>
      </w:pPr>
      <w:r>
        <w:t xml:space="preserve">A user can be creator of zero or more Tasks, </w:t>
      </w:r>
      <w:r w:rsidR="00995379">
        <w:t xml:space="preserve">a </w:t>
      </w:r>
      <w:r>
        <w:t xml:space="preserve">Task has exactly one </w:t>
      </w:r>
      <w:r w:rsidR="00995379">
        <w:t>creator (User)</w:t>
      </w:r>
    </w:p>
    <w:p w14:paraId="0D1C610A" w14:textId="7C916175" w:rsidR="00995379" w:rsidRPr="00BD7FD3" w:rsidRDefault="00995379" w:rsidP="00D61510">
      <w:pPr>
        <w:pStyle w:val="ListParagraph"/>
        <w:numPr>
          <w:ilvl w:val="1"/>
          <w:numId w:val="26"/>
        </w:numPr>
      </w:pPr>
      <w:r>
        <w:t>A user can have zero or more Tasks assigned, a Task is assigned to exactly one assignee (User)</w:t>
      </w:r>
    </w:p>
    <w:p w14:paraId="0EE161F2" w14:textId="13FD0F09" w:rsidR="00186A94" w:rsidRDefault="00D61510" w:rsidP="00186A94">
      <w:pPr>
        <w:keepNext/>
        <w:jc w:val="center"/>
      </w:pPr>
      <w:r>
        <w:object w:dxaOrig="10875" w:dyaOrig="9540" w14:anchorId="4E1E91D7">
          <v:shape id="_x0000_i1064" type="#_x0000_t75" style="width:468pt;height:410.4pt" o:ole="">
            <v:imagedata r:id="rId35" o:title=""/>
          </v:shape>
          <o:OLEObject Type="Embed" ProgID="Visio.Drawing.15" ShapeID="_x0000_i1064" DrawAspect="Content" ObjectID="_1587414752" r:id="rId36"/>
        </w:object>
      </w:r>
    </w:p>
    <w:p w14:paraId="0A357C65" w14:textId="27C20AC1" w:rsidR="002E0CF5" w:rsidRDefault="00186A94" w:rsidP="00186A94">
      <w:pPr>
        <w:pStyle w:val="Caption"/>
        <w:jc w:val="center"/>
      </w:pPr>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4</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1</w:t>
      </w:r>
      <w:r w:rsidR="00CD1791">
        <w:fldChar w:fldCharType="end"/>
      </w:r>
      <w:r>
        <w:t xml:space="preserve"> Domain Model</w:t>
      </w:r>
    </w:p>
    <w:p w14:paraId="45116D80" w14:textId="2F5D1349" w:rsidR="00B419C4" w:rsidRDefault="003C716C" w:rsidP="00B419C4">
      <w:pPr>
        <w:pStyle w:val="Heading3"/>
      </w:pPr>
      <w:bookmarkStart w:id="89" w:name="_Toc513670378"/>
      <w:r>
        <w:t>Implementing the Domain Model</w:t>
      </w:r>
      <w:bookmarkEnd w:id="89"/>
    </w:p>
    <w:p w14:paraId="6B446154" w14:textId="7691DF62" w:rsidR="00B419C4" w:rsidRDefault="008B3AF2" w:rsidP="00B419C4">
      <w:r>
        <w:t>We</w:t>
      </w:r>
      <w:r w:rsidR="00B419C4">
        <w:t xml:space="preserve"> mentioned</w:t>
      </w:r>
      <w:r>
        <w:t xml:space="preserve"> in Section </w:t>
      </w:r>
      <w:r>
        <w:fldChar w:fldCharType="begin"/>
      </w:r>
      <w:r>
        <w:instrText xml:space="preserve"> REF _Ref513452607 \r \h </w:instrText>
      </w:r>
      <w:r>
        <w:fldChar w:fldCharType="separate"/>
      </w:r>
      <w:r>
        <w:rPr>
          <w:cs/>
        </w:rPr>
        <w:t>‎</w:t>
      </w:r>
      <w:r>
        <w:t>4.3.3</w:t>
      </w:r>
      <w:r>
        <w:fldChar w:fldCharType="end"/>
      </w:r>
      <w:r>
        <w:t xml:space="preserve"> that we want to take advantage of out-of-the-box authentication and authorisation framework Microsoft Identity. Identity uses its own data model to store credential, claims, logins and so on. The Identity data model already define a table called AspNetUsers that stores the user information. This kind of overlaps our own data model described in Section </w:t>
      </w:r>
      <w:r>
        <w:fldChar w:fldCharType="begin"/>
      </w:r>
      <w:r>
        <w:instrText xml:space="preserve"> REF _Ref513452781 \r \h </w:instrText>
      </w:r>
      <w:r>
        <w:fldChar w:fldCharType="separate"/>
      </w:r>
      <w:r>
        <w:rPr>
          <w:cs/>
        </w:rPr>
        <w:t>‎</w:t>
      </w:r>
      <w:r>
        <w:t>4.4.1</w:t>
      </w:r>
      <w:r>
        <w:fldChar w:fldCharType="end"/>
      </w:r>
      <w:r w:rsidR="00261EEA">
        <w:t xml:space="preserve"> (</w:t>
      </w:r>
      <w:r w:rsidR="00261EEA">
        <w:fldChar w:fldCharType="begin"/>
      </w:r>
      <w:r w:rsidR="00261EEA">
        <w:instrText xml:space="preserve"> REF _Ref513453682 \h </w:instrText>
      </w:r>
      <w:r w:rsidR="00261EEA">
        <w:fldChar w:fldCharType="separate"/>
      </w:r>
      <w:r w:rsidR="00261EEA">
        <w:t xml:space="preserve">Figure </w:t>
      </w:r>
      <w:r w:rsidR="00261EEA">
        <w:rPr>
          <w:noProof/>
          <w:cs/>
        </w:rPr>
        <w:t>‎</w:t>
      </w:r>
      <w:r w:rsidR="00261EEA">
        <w:rPr>
          <w:noProof/>
        </w:rPr>
        <w:t>4</w:t>
      </w:r>
      <w:r w:rsidR="00261EEA">
        <w:noBreakHyphen/>
      </w:r>
      <w:r w:rsidR="00261EEA">
        <w:rPr>
          <w:noProof/>
        </w:rPr>
        <w:t>2</w:t>
      </w:r>
      <w:r w:rsidR="00261EEA">
        <w:fldChar w:fldCharType="end"/>
      </w:r>
      <w:r w:rsidR="00261EEA">
        <w:t>)</w:t>
      </w:r>
      <w:r>
        <w:t>.</w:t>
      </w:r>
      <w:r w:rsidR="00AA6DA8">
        <w:t xml:space="preserve"> It would be ideal to use a single domain model rather than two separate models. Therefore, we decided to extend the Identity domain model to include our own Task Book entities. This involved adding our entities to the Identity model as well as adding our own columns to AspNetUsers entity. </w:t>
      </w:r>
      <w:r w:rsidR="004C1D43">
        <w:t>Fortunately,</w:t>
      </w:r>
      <w:r w:rsidR="00AA6DA8">
        <w:t xml:space="preserve"> Microsoft Identity is built using Object Oriented Approach, therefore supports the extensibility via inheritance. We exploited this feature to merge Identity domain model to our own Task Book domain model, forming one single domain model.</w:t>
      </w:r>
      <w:r w:rsidR="003F54CE">
        <w:t xml:space="preserve"> The Identity uses strings as Keys, while we decided to use GUIDs instead. To be able to merge two models into one, we had to make this consistent. C# Generics came to rescue us and we were able to extend the Identity model in a way that we also changed the type of the Key columns.  </w:t>
      </w:r>
    </w:p>
    <w:p w14:paraId="4EA82CEF" w14:textId="46735030" w:rsidR="00261EEA" w:rsidRDefault="00B22AFE" w:rsidP="00261EEA">
      <w:pPr>
        <w:keepNext/>
        <w:jc w:val="center"/>
      </w:pPr>
      <w:r>
        <w:object w:dxaOrig="8221" w:dyaOrig="4966" w14:anchorId="6A342BF3">
          <v:shape id="_x0000_i1065" type="#_x0000_t75" style="width:331.2pt;height:201.6pt" o:ole="">
            <v:imagedata r:id="rId37" o:title=""/>
          </v:shape>
          <o:OLEObject Type="Embed" ProgID="Visio.Drawing.15" ShapeID="_x0000_i1065" DrawAspect="Content" ObjectID="_1587414753" r:id="rId38"/>
        </w:object>
      </w:r>
    </w:p>
    <w:p w14:paraId="3D665CFE" w14:textId="498B59F9" w:rsidR="008B3AF2" w:rsidRDefault="00261EEA" w:rsidP="00261EEA">
      <w:pPr>
        <w:pStyle w:val="Caption"/>
        <w:jc w:val="center"/>
      </w:pPr>
      <w:bookmarkStart w:id="90" w:name="_Ref513453682"/>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4</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2</w:t>
      </w:r>
      <w:r w:rsidR="00CD1791">
        <w:fldChar w:fldCharType="end"/>
      </w:r>
      <w:bookmarkEnd w:id="90"/>
      <w:r>
        <w:t xml:space="preserve"> ASP.NET Identity and Task</w:t>
      </w:r>
      <w:r w:rsidR="00AA6DA8">
        <w:t xml:space="preserve"> </w:t>
      </w:r>
      <w:r>
        <w:t>Book domain overlap</w:t>
      </w:r>
    </w:p>
    <w:p w14:paraId="74D03CA3" w14:textId="4EBF3268" w:rsidR="008B3AF2" w:rsidRDefault="004B4A01" w:rsidP="003C716C">
      <w:pPr>
        <w:pStyle w:val="Heading3"/>
      </w:pPr>
      <w:bookmarkStart w:id="91" w:name="_Toc513670379"/>
      <w:r>
        <w:t>Creating</w:t>
      </w:r>
      <w:r w:rsidR="003C716C">
        <w:t xml:space="preserve"> the Domain Model</w:t>
      </w:r>
      <w:bookmarkEnd w:id="91"/>
    </w:p>
    <w:p w14:paraId="0D51D98E" w14:textId="5492C34B" w:rsidR="003C716C" w:rsidRDefault="007F06FA" w:rsidP="003C716C">
      <w:r>
        <w:t>We mentioned in Section</w:t>
      </w:r>
      <w:r>
        <w:fldChar w:fldCharType="begin"/>
      </w:r>
      <w:r>
        <w:instrText xml:space="preserve"> REF _Ref513459567 \r \h </w:instrText>
      </w:r>
      <w:r>
        <w:fldChar w:fldCharType="separate"/>
      </w:r>
      <w:r>
        <w:rPr>
          <w:cs/>
        </w:rPr>
        <w:t>‎</w:t>
      </w:r>
      <w:r>
        <w:rPr>
          <w:rFonts w:hint="cs"/>
        </w:rPr>
        <w:t xml:space="preserve"> </w:t>
      </w:r>
      <w:r>
        <w:t>4.3.2</w:t>
      </w:r>
      <w:r>
        <w:fldChar w:fldCharType="end"/>
      </w:r>
      <w:r>
        <w:t xml:space="preserve"> that we chose to use Entity Framework Core (EF) to code our domain model. EF is an open source Object Relational Mapping (ORM) framework maintained by Microsoft. The EF offers many different workflows. We chose the code-first workflow for its rapid development feature. In the code-first, domain model is implemented using OOP classes. Then EF tools invoked that translate the OO domain model into relational model. The EF tools also provide for actually creating the domain model on a Relational Database Management System (RDBMS). We chose Microsoft SQL Server as RDBMS and chose EF’s code-first workflow to migrate database. The code-first workflow involves following steps:</w:t>
      </w:r>
    </w:p>
    <w:p w14:paraId="1D5AFDE6" w14:textId="0FC4D299" w:rsidR="007F06FA" w:rsidRDefault="007F06FA" w:rsidP="00E40711">
      <w:pPr>
        <w:pStyle w:val="ListParagraph"/>
        <w:numPr>
          <w:ilvl w:val="0"/>
          <w:numId w:val="27"/>
        </w:numPr>
      </w:pPr>
      <w:r>
        <w:t>Write classes, one per entity</w:t>
      </w:r>
    </w:p>
    <w:p w14:paraId="0CCFEBCF" w14:textId="682D8483" w:rsidR="007F06FA" w:rsidRDefault="007F06FA" w:rsidP="00E40711">
      <w:pPr>
        <w:pStyle w:val="ListParagraph"/>
        <w:numPr>
          <w:ilvl w:val="0"/>
          <w:numId w:val="27"/>
        </w:numPr>
      </w:pPr>
      <w:r>
        <w:t>Write configuration (if required) for those classes</w:t>
      </w:r>
    </w:p>
    <w:p w14:paraId="354171D4" w14:textId="40B762E8" w:rsidR="007F06FA" w:rsidRDefault="007F06FA" w:rsidP="00E40711">
      <w:pPr>
        <w:pStyle w:val="ListParagraph"/>
        <w:numPr>
          <w:ilvl w:val="0"/>
          <w:numId w:val="27"/>
        </w:numPr>
      </w:pPr>
      <w:r>
        <w:t xml:space="preserve">Write a class that implements </w:t>
      </w:r>
      <w:r w:rsidRPr="00E40711">
        <w:rPr>
          <w:rFonts w:ascii="Consolas" w:hAnsi="Consolas"/>
          <w:sz w:val="20"/>
          <w:szCs w:val="20"/>
        </w:rPr>
        <w:t>DbContext</w:t>
      </w:r>
      <w:r>
        <w:t>. This class represents the entire database.</w:t>
      </w:r>
    </w:p>
    <w:p w14:paraId="565A3ABE" w14:textId="7B721A61" w:rsidR="00E40711" w:rsidRDefault="00E40711" w:rsidP="00E40711">
      <w:pPr>
        <w:pStyle w:val="ListParagraph"/>
        <w:numPr>
          <w:ilvl w:val="0"/>
          <w:numId w:val="27"/>
        </w:numPr>
      </w:pPr>
      <w:r>
        <w:t>Add migration using EF tooling. This generates code necessary to migrate OO model to Relational model</w:t>
      </w:r>
    </w:p>
    <w:p w14:paraId="636B0255" w14:textId="5CA40283" w:rsidR="00E40711" w:rsidRPr="003C716C" w:rsidRDefault="00E40711" w:rsidP="00E40711">
      <w:pPr>
        <w:pStyle w:val="ListParagraph"/>
        <w:numPr>
          <w:ilvl w:val="0"/>
          <w:numId w:val="27"/>
        </w:numPr>
      </w:pPr>
      <w:r>
        <w:t>Update database using EF tooling. This executes migration on RDBMS to actually create the domain data model.</w:t>
      </w:r>
    </w:p>
    <w:p w14:paraId="3D751234" w14:textId="5DA38365" w:rsidR="008B3AF2" w:rsidRDefault="00494BDA" w:rsidP="00494BDA">
      <w:pPr>
        <w:pStyle w:val="Heading4"/>
      </w:pPr>
      <w:r>
        <w:t>Coding for Entities</w:t>
      </w:r>
    </w:p>
    <w:tbl>
      <w:tblPr>
        <w:tblStyle w:val="GridTable1Light-Accent3"/>
        <w:tblW w:w="0" w:type="auto"/>
        <w:tblLook w:val="04A0" w:firstRow="1" w:lastRow="0" w:firstColumn="1" w:lastColumn="0" w:noHBand="0" w:noVBand="1"/>
      </w:tblPr>
      <w:tblGrid>
        <w:gridCol w:w="9350"/>
      </w:tblGrid>
      <w:tr w:rsidR="00A32CBA" w14:paraId="73CB6E13" w14:textId="77777777" w:rsidTr="00AB5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B360E32" w14:textId="7546A25F" w:rsidR="00A32CBA" w:rsidRDefault="00A32CBA" w:rsidP="00494BDA">
            <w:r>
              <w:t>User.cs</w:t>
            </w:r>
          </w:p>
        </w:tc>
      </w:tr>
      <w:tr w:rsidR="00A32CBA" w14:paraId="76CA129F" w14:textId="77777777" w:rsidTr="00AB5918">
        <w:tc>
          <w:tcPr>
            <w:cnfStyle w:val="001000000000" w:firstRow="0" w:lastRow="0" w:firstColumn="1" w:lastColumn="0" w:oddVBand="0" w:evenVBand="0" w:oddHBand="0" w:evenHBand="0" w:firstRowFirstColumn="0" w:firstRowLastColumn="0" w:lastRowFirstColumn="0" w:lastRowLastColumn="0"/>
            <w:tcW w:w="9350" w:type="dxa"/>
          </w:tcPr>
          <w:p w14:paraId="3CC645D2"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class</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2B91AF"/>
                <w:sz w:val="16"/>
                <w:szCs w:val="16"/>
              </w:rPr>
              <w:t>User</w:t>
            </w:r>
            <w:r w:rsidRPr="00AB5918">
              <w:rPr>
                <w:rFonts w:ascii="Consolas" w:hAnsi="Consolas" w:cs="Consolas"/>
                <w:b w:val="0"/>
                <w:bCs w:val="0"/>
                <w:color w:val="000000"/>
                <w:sz w:val="16"/>
                <w:szCs w:val="16"/>
              </w:rPr>
              <w:t xml:space="preserve"> : IdentityUser&lt;Guid&gt;</w:t>
            </w:r>
          </w:p>
          <w:p w14:paraId="1D714FA6"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w:t>
            </w:r>
          </w:p>
          <w:p w14:paraId="1F095C4A"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string</w:t>
            </w:r>
            <w:r w:rsidRPr="00AB5918">
              <w:rPr>
                <w:rFonts w:ascii="Consolas" w:hAnsi="Consolas" w:cs="Consolas"/>
                <w:b w:val="0"/>
                <w:bCs w:val="0"/>
                <w:color w:val="000000"/>
                <w:sz w:val="16"/>
                <w:szCs w:val="16"/>
              </w:rPr>
              <w:t xml:space="preserve"> FirstName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w:t>
            </w:r>
          </w:p>
          <w:p w14:paraId="45263336"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65877E86"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string</w:t>
            </w:r>
            <w:r w:rsidRPr="00AB5918">
              <w:rPr>
                <w:rFonts w:ascii="Consolas" w:hAnsi="Consolas" w:cs="Consolas"/>
                <w:b w:val="0"/>
                <w:bCs w:val="0"/>
                <w:color w:val="000000"/>
                <w:sz w:val="16"/>
                <w:szCs w:val="16"/>
              </w:rPr>
              <w:t xml:space="preserve"> LastName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w:t>
            </w:r>
          </w:p>
          <w:p w14:paraId="1A0DC7B4"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1DB302E2"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DateTime? DateOfBirth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w:t>
            </w:r>
          </w:p>
          <w:p w14:paraId="77825E4E"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5F68DE1B"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virtual</w:t>
            </w:r>
            <w:r w:rsidRPr="00AB5918">
              <w:rPr>
                <w:rFonts w:ascii="Consolas" w:hAnsi="Consolas" w:cs="Consolas"/>
                <w:b w:val="0"/>
                <w:bCs w:val="0"/>
                <w:color w:val="000000"/>
                <w:sz w:val="16"/>
                <w:szCs w:val="16"/>
              </w:rPr>
              <w:t xml:space="preserve"> ICollection&lt;UserGroup&gt; UserGroups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xml:space="preserve">; } = </w:t>
            </w:r>
            <w:r w:rsidRPr="00AB5918">
              <w:rPr>
                <w:rFonts w:ascii="Consolas" w:hAnsi="Consolas" w:cs="Consolas"/>
                <w:b w:val="0"/>
                <w:bCs w:val="0"/>
                <w:color w:val="0000FF"/>
                <w:sz w:val="16"/>
                <w:szCs w:val="16"/>
              </w:rPr>
              <w:t>new</w:t>
            </w:r>
            <w:r w:rsidRPr="00AB5918">
              <w:rPr>
                <w:rFonts w:ascii="Consolas" w:hAnsi="Consolas" w:cs="Consolas"/>
                <w:b w:val="0"/>
                <w:bCs w:val="0"/>
                <w:color w:val="000000"/>
                <w:sz w:val="16"/>
                <w:szCs w:val="16"/>
              </w:rPr>
              <w:t xml:space="preserve"> HashSet&lt;UserGroup&gt;();</w:t>
            </w:r>
          </w:p>
          <w:p w14:paraId="551D90BE"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6A46A82E"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virtual</w:t>
            </w:r>
            <w:r w:rsidRPr="00AB5918">
              <w:rPr>
                <w:rFonts w:ascii="Consolas" w:hAnsi="Consolas" w:cs="Consolas"/>
                <w:b w:val="0"/>
                <w:bCs w:val="0"/>
                <w:color w:val="000000"/>
                <w:sz w:val="16"/>
                <w:szCs w:val="16"/>
              </w:rPr>
              <w:t xml:space="preserve"> ICollection&lt;Task&gt; TasksAssigned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xml:space="preserve">; } = </w:t>
            </w:r>
            <w:r w:rsidRPr="00AB5918">
              <w:rPr>
                <w:rFonts w:ascii="Consolas" w:hAnsi="Consolas" w:cs="Consolas"/>
                <w:b w:val="0"/>
                <w:bCs w:val="0"/>
                <w:color w:val="0000FF"/>
                <w:sz w:val="16"/>
                <w:szCs w:val="16"/>
              </w:rPr>
              <w:t>new</w:t>
            </w:r>
            <w:r w:rsidRPr="00AB5918">
              <w:rPr>
                <w:rFonts w:ascii="Consolas" w:hAnsi="Consolas" w:cs="Consolas"/>
                <w:b w:val="0"/>
                <w:bCs w:val="0"/>
                <w:color w:val="000000"/>
                <w:sz w:val="16"/>
                <w:szCs w:val="16"/>
              </w:rPr>
              <w:t xml:space="preserve"> HashSet&lt;Task&gt;();</w:t>
            </w:r>
          </w:p>
          <w:p w14:paraId="33AEE0C7"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56F1F3A1"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virtual</w:t>
            </w:r>
            <w:r w:rsidRPr="00AB5918">
              <w:rPr>
                <w:rFonts w:ascii="Consolas" w:hAnsi="Consolas" w:cs="Consolas"/>
                <w:b w:val="0"/>
                <w:bCs w:val="0"/>
                <w:color w:val="000000"/>
                <w:sz w:val="16"/>
                <w:szCs w:val="16"/>
              </w:rPr>
              <w:t xml:space="preserve"> ICollection&lt;Task&gt; TasksCreated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xml:space="preserve">; } = </w:t>
            </w:r>
            <w:r w:rsidRPr="00AB5918">
              <w:rPr>
                <w:rFonts w:ascii="Consolas" w:hAnsi="Consolas" w:cs="Consolas"/>
                <w:b w:val="0"/>
                <w:bCs w:val="0"/>
                <w:color w:val="0000FF"/>
                <w:sz w:val="16"/>
                <w:szCs w:val="16"/>
              </w:rPr>
              <w:t>new</w:t>
            </w:r>
            <w:r w:rsidRPr="00AB5918">
              <w:rPr>
                <w:rFonts w:ascii="Consolas" w:hAnsi="Consolas" w:cs="Consolas"/>
                <w:b w:val="0"/>
                <w:bCs w:val="0"/>
                <w:color w:val="000000"/>
                <w:sz w:val="16"/>
                <w:szCs w:val="16"/>
              </w:rPr>
              <w:t xml:space="preserve"> HashSet&lt;Task&gt;();</w:t>
            </w:r>
          </w:p>
          <w:p w14:paraId="5E4ACDE7" w14:textId="1B1C5051" w:rsidR="00A32CBA" w:rsidRDefault="00AB5918" w:rsidP="00124BD5">
            <w:pPr>
              <w:keepNext/>
            </w:pPr>
            <w:r w:rsidRPr="00AB5918">
              <w:rPr>
                <w:rFonts w:ascii="Consolas" w:hAnsi="Consolas" w:cs="Consolas"/>
                <w:b w:val="0"/>
                <w:bCs w:val="0"/>
                <w:color w:val="000000"/>
                <w:sz w:val="16"/>
                <w:szCs w:val="16"/>
              </w:rPr>
              <w:t>}</w:t>
            </w:r>
          </w:p>
        </w:tc>
      </w:tr>
    </w:tbl>
    <w:p w14:paraId="3543CBFD" w14:textId="71F2C30E" w:rsidR="00124BD5" w:rsidRDefault="00124BD5" w:rsidP="00124BD5">
      <w:pPr>
        <w:pStyle w:val="Caption"/>
        <w:jc w:val="center"/>
      </w:pPr>
      <w:r>
        <w:lastRenderedPageBreak/>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1</w:t>
      </w:r>
      <w:r w:rsidR="00F124DD">
        <w:fldChar w:fldCharType="end"/>
      </w:r>
      <w:r>
        <w:t xml:space="preserve"> User entitiy</w:t>
      </w:r>
    </w:p>
    <w:p w14:paraId="64F4A583" w14:textId="54E04DBD" w:rsidR="00494BDA" w:rsidRDefault="004F3373" w:rsidP="00494BDA">
      <w:r>
        <w:t xml:space="preserve">Please note that </w:t>
      </w:r>
      <w:r w:rsidRPr="004F3373">
        <w:rPr>
          <w:rFonts w:ascii="Consolas" w:hAnsi="Consolas"/>
        </w:rPr>
        <w:t>User</w:t>
      </w:r>
      <w:r>
        <w:t xml:space="preserve"> class inherits from </w:t>
      </w:r>
      <w:r w:rsidRPr="004F3373">
        <w:rPr>
          <w:rFonts w:ascii="Consolas" w:hAnsi="Consolas"/>
        </w:rPr>
        <w:t>IdentityUser&lt;Guid&gt;.</w:t>
      </w:r>
      <w:r>
        <w:t xml:space="preserve"> This is how we extended the Identity model to accommodate our own requirements.</w:t>
      </w:r>
    </w:p>
    <w:tbl>
      <w:tblPr>
        <w:tblStyle w:val="GridTable1Light-Accent3"/>
        <w:tblW w:w="0" w:type="auto"/>
        <w:tblLook w:val="04A0" w:firstRow="1" w:lastRow="0" w:firstColumn="1" w:lastColumn="0" w:noHBand="0" w:noVBand="1"/>
      </w:tblPr>
      <w:tblGrid>
        <w:gridCol w:w="9350"/>
      </w:tblGrid>
      <w:tr w:rsidR="000F218E" w14:paraId="7BE99AF0" w14:textId="77777777" w:rsidTr="0039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91BD5E6" w14:textId="4F76F9AE" w:rsidR="000F218E" w:rsidRDefault="00CC1B8B" w:rsidP="00390FA9">
            <w:r>
              <w:t>Group</w:t>
            </w:r>
            <w:r w:rsidR="000F218E">
              <w:t>.cs</w:t>
            </w:r>
          </w:p>
        </w:tc>
      </w:tr>
      <w:tr w:rsidR="000F218E" w14:paraId="00BEE979" w14:textId="77777777" w:rsidTr="00390FA9">
        <w:tc>
          <w:tcPr>
            <w:cnfStyle w:val="001000000000" w:firstRow="0" w:lastRow="0" w:firstColumn="1" w:lastColumn="0" w:oddVBand="0" w:evenVBand="0" w:oddHBand="0" w:evenHBand="0" w:firstRowFirstColumn="0" w:firstRowLastColumn="0" w:lastRowFirstColumn="0" w:lastRowLastColumn="0"/>
            <w:tcW w:w="9350" w:type="dxa"/>
          </w:tcPr>
          <w:p w14:paraId="3F315030"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class</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2B91AF"/>
                <w:sz w:val="16"/>
                <w:szCs w:val="16"/>
              </w:rPr>
              <w:t>Group</w:t>
            </w:r>
          </w:p>
          <w:p w14:paraId="61DE1BF3"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w:t>
            </w:r>
          </w:p>
          <w:p w14:paraId="20E3234E"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Guid Id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w:t>
            </w:r>
          </w:p>
          <w:p w14:paraId="44CE1BA3"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32070DD0"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string</w:t>
            </w:r>
            <w:r w:rsidRPr="000F218E">
              <w:rPr>
                <w:rFonts w:ascii="Consolas" w:hAnsi="Consolas" w:cs="Consolas"/>
                <w:b w:val="0"/>
                <w:bCs w:val="0"/>
                <w:color w:val="000000"/>
                <w:sz w:val="16"/>
                <w:szCs w:val="16"/>
              </w:rPr>
              <w:t xml:space="preserve"> Name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w:t>
            </w:r>
          </w:p>
          <w:p w14:paraId="53A9B6FC"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30DDB3E5"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bool</w:t>
            </w:r>
            <w:r w:rsidRPr="000F218E">
              <w:rPr>
                <w:rFonts w:ascii="Consolas" w:hAnsi="Consolas" w:cs="Consolas"/>
                <w:b w:val="0"/>
                <w:bCs w:val="0"/>
                <w:color w:val="000000"/>
                <w:sz w:val="16"/>
                <w:szCs w:val="16"/>
              </w:rPr>
              <w:t xml:space="preserve"> IsActive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w:t>
            </w:r>
          </w:p>
          <w:p w14:paraId="444B2392"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11A0678B"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DateTime DateCreated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w:t>
            </w:r>
          </w:p>
          <w:p w14:paraId="51B0E842"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0ACAFEA0"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virtual</w:t>
            </w:r>
            <w:r w:rsidRPr="000F218E">
              <w:rPr>
                <w:rFonts w:ascii="Consolas" w:hAnsi="Consolas" w:cs="Consolas"/>
                <w:b w:val="0"/>
                <w:bCs w:val="0"/>
                <w:color w:val="000000"/>
                <w:sz w:val="16"/>
                <w:szCs w:val="16"/>
              </w:rPr>
              <w:t xml:space="preserve"> ICollection&lt;UserGroup&gt; UserGroups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xml:space="preserve">; } = </w:t>
            </w:r>
            <w:r w:rsidRPr="000F218E">
              <w:rPr>
                <w:rFonts w:ascii="Consolas" w:hAnsi="Consolas" w:cs="Consolas"/>
                <w:b w:val="0"/>
                <w:bCs w:val="0"/>
                <w:color w:val="0000FF"/>
                <w:sz w:val="16"/>
                <w:szCs w:val="16"/>
              </w:rPr>
              <w:t>new</w:t>
            </w:r>
            <w:r w:rsidRPr="000F218E">
              <w:rPr>
                <w:rFonts w:ascii="Consolas" w:hAnsi="Consolas" w:cs="Consolas"/>
                <w:b w:val="0"/>
                <w:bCs w:val="0"/>
                <w:color w:val="000000"/>
                <w:sz w:val="16"/>
                <w:szCs w:val="16"/>
              </w:rPr>
              <w:t xml:space="preserve"> HashSet&lt;UserGroup&gt;();</w:t>
            </w:r>
          </w:p>
          <w:p w14:paraId="28970104"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440EB578"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virtual</w:t>
            </w:r>
            <w:r w:rsidRPr="000F218E">
              <w:rPr>
                <w:rFonts w:ascii="Consolas" w:hAnsi="Consolas" w:cs="Consolas"/>
                <w:b w:val="0"/>
                <w:bCs w:val="0"/>
                <w:color w:val="000000"/>
                <w:sz w:val="16"/>
                <w:szCs w:val="16"/>
              </w:rPr>
              <w:t xml:space="preserve"> ICollection&lt;Task&gt; Tasks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xml:space="preserve">; } = </w:t>
            </w:r>
            <w:r w:rsidRPr="000F218E">
              <w:rPr>
                <w:rFonts w:ascii="Consolas" w:hAnsi="Consolas" w:cs="Consolas"/>
                <w:b w:val="0"/>
                <w:bCs w:val="0"/>
                <w:color w:val="0000FF"/>
                <w:sz w:val="16"/>
                <w:szCs w:val="16"/>
              </w:rPr>
              <w:t>new</w:t>
            </w:r>
            <w:r w:rsidRPr="000F218E">
              <w:rPr>
                <w:rFonts w:ascii="Consolas" w:hAnsi="Consolas" w:cs="Consolas"/>
                <w:b w:val="0"/>
                <w:bCs w:val="0"/>
                <w:color w:val="000000"/>
                <w:sz w:val="16"/>
                <w:szCs w:val="16"/>
              </w:rPr>
              <w:t xml:space="preserve"> HashSet&lt;Task&gt;();</w:t>
            </w:r>
          </w:p>
          <w:p w14:paraId="399769B4" w14:textId="03548D38" w:rsidR="000F218E" w:rsidRPr="000F218E" w:rsidRDefault="000F218E" w:rsidP="00124BD5">
            <w:pPr>
              <w:keepNext/>
              <w:rPr>
                <w:b w:val="0"/>
                <w:bCs w:val="0"/>
                <w:sz w:val="16"/>
                <w:szCs w:val="16"/>
              </w:rPr>
            </w:pPr>
            <w:r w:rsidRPr="000F218E">
              <w:rPr>
                <w:rFonts w:ascii="Consolas" w:hAnsi="Consolas" w:cs="Consolas"/>
                <w:b w:val="0"/>
                <w:bCs w:val="0"/>
                <w:color w:val="000000"/>
                <w:sz w:val="16"/>
                <w:szCs w:val="16"/>
              </w:rPr>
              <w:t>}</w:t>
            </w:r>
          </w:p>
        </w:tc>
      </w:tr>
    </w:tbl>
    <w:p w14:paraId="36A1F6A5" w14:textId="7A8939CC" w:rsidR="004F3373" w:rsidRDefault="00124BD5" w:rsidP="00124BD5">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2</w:t>
      </w:r>
      <w:r w:rsidR="00F124DD">
        <w:fldChar w:fldCharType="end"/>
      </w:r>
      <w:r>
        <w:t xml:space="preserve"> Group entity</w:t>
      </w:r>
    </w:p>
    <w:tbl>
      <w:tblPr>
        <w:tblStyle w:val="GridTable1Light-Accent3"/>
        <w:tblW w:w="0" w:type="auto"/>
        <w:tblLook w:val="04A0" w:firstRow="1" w:lastRow="0" w:firstColumn="1" w:lastColumn="0" w:noHBand="0" w:noVBand="1"/>
      </w:tblPr>
      <w:tblGrid>
        <w:gridCol w:w="9350"/>
      </w:tblGrid>
      <w:tr w:rsidR="00060794" w14:paraId="023767BF" w14:textId="77777777" w:rsidTr="0039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61156B0" w14:textId="2B7DD204" w:rsidR="00060794" w:rsidRDefault="00060794" w:rsidP="00390FA9">
            <w:r>
              <w:t>Task.cs</w:t>
            </w:r>
          </w:p>
        </w:tc>
      </w:tr>
      <w:tr w:rsidR="00060794" w14:paraId="06D2F2F8" w14:textId="77777777" w:rsidTr="00390FA9">
        <w:tc>
          <w:tcPr>
            <w:cnfStyle w:val="001000000000" w:firstRow="0" w:lastRow="0" w:firstColumn="1" w:lastColumn="0" w:oddVBand="0" w:evenVBand="0" w:oddHBand="0" w:evenHBand="0" w:firstRowFirstColumn="0" w:firstRowLastColumn="0" w:lastRowFirstColumn="0" w:lastRowLastColumn="0"/>
            <w:tcW w:w="9350" w:type="dxa"/>
          </w:tcPr>
          <w:p w14:paraId="05259956"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class</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2B91AF"/>
                <w:sz w:val="16"/>
                <w:szCs w:val="16"/>
              </w:rPr>
              <w:t>Task</w:t>
            </w:r>
          </w:p>
          <w:p w14:paraId="0E783E74"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w:t>
            </w:r>
          </w:p>
          <w:p w14:paraId="3600A32F"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Guid Id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51812102"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61DC28E2"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string</w:t>
            </w:r>
            <w:r w:rsidRPr="00060794">
              <w:rPr>
                <w:rFonts w:ascii="Consolas" w:hAnsi="Consolas" w:cs="Consolas"/>
                <w:b w:val="0"/>
                <w:bCs w:val="0"/>
                <w:color w:val="000000"/>
                <w:sz w:val="16"/>
                <w:szCs w:val="16"/>
              </w:rPr>
              <w:t xml:space="preserve"> Title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56195A2A"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25A4E4F6"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string</w:t>
            </w:r>
            <w:r w:rsidRPr="00060794">
              <w:rPr>
                <w:rFonts w:ascii="Consolas" w:hAnsi="Consolas" w:cs="Consolas"/>
                <w:b w:val="0"/>
                <w:bCs w:val="0"/>
                <w:color w:val="000000"/>
                <w:sz w:val="16"/>
                <w:szCs w:val="16"/>
              </w:rPr>
              <w:t xml:space="preserve"> Description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41F073D4"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40986A47"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DateTime DateTimeCreated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3231EC9A"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404E9C5F"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DateTime Deadline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22D1CCD8"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65AC3642"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DateTime? DateTimeCompleted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1AAA803C"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1A0633BF"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bool</w:t>
            </w:r>
            <w:r w:rsidRPr="00060794">
              <w:rPr>
                <w:rFonts w:ascii="Consolas" w:hAnsi="Consolas" w:cs="Consolas"/>
                <w:b w:val="0"/>
                <w:bCs w:val="0"/>
                <w:color w:val="000000"/>
                <w:sz w:val="16"/>
                <w:szCs w:val="16"/>
              </w:rPr>
              <w:t xml:space="preserve"> IsOverdue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7AFBF7D5"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2F5F913A"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DateTime? DateTimeAssigned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005338D0"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13B735C4"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Guid? AssignedToUserId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76966E80"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041A2BF5"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virtual</w:t>
            </w:r>
            <w:r w:rsidRPr="00060794">
              <w:rPr>
                <w:rFonts w:ascii="Consolas" w:hAnsi="Consolas" w:cs="Consolas"/>
                <w:b w:val="0"/>
                <w:bCs w:val="0"/>
                <w:color w:val="000000"/>
                <w:sz w:val="16"/>
                <w:szCs w:val="16"/>
              </w:rPr>
              <w:t xml:space="preserve"> User AssignedToUser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7B14FAA4"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6EE05EF6"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Guid GroupId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30A7E719"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34597AEE"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virtual</w:t>
            </w:r>
            <w:r w:rsidRPr="00060794">
              <w:rPr>
                <w:rFonts w:ascii="Consolas" w:hAnsi="Consolas" w:cs="Consolas"/>
                <w:b w:val="0"/>
                <w:bCs w:val="0"/>
                <w:color w:val="000000"/>
                <w:sz w:val="16"/>
                <w:szCs w:val="16"/>
              </w:rPr>
              <w:t xml:space="preserve"> Group Group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67CDD5EC"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5E94BA4A"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Guid CreatedByUserId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0ABB96E2"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59980217"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virtual</w:t>
            </w:r>
            <w:r w:rsidRPr="00060794">
              <w:rPr>
                <w:rFonts w:ascii="Consolas" w:hAnsi="Consolas" w:cs="Consolas"/>
                <w:b w:val="0"/>
                <w:bCs w:val="0"/>
                <w:color w:val="000000"/>
                <w:sz w:val="16"/>
                <w:szCs w:val="16"/>
              </w:rPr>
              <w:t xml:space="preserve"> User CreatedByUser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379509B8"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6EEFF690" w14:textId="6BA297C1" w:rsidR="00060794" w:rsidRPr="00060794" w:rsidRDefault="00060794" w:rsidP="0024669C">
            <w:pPr>
              <w:keepNext/>
              <w:rPr>
                <w:b w:val="0"/>
                <w:bCs w:val="0"/>
                <w:sz w:val="16"/>
                <w:szCs w:val="16"/>
              </w:rPr>
            </w:pPr>
            <w:r w:rsidRPr="00060794">
              <w:rPr>
                <w:rFonts w:ascii="Consolas" w:hAnsi="Consolas" w:cs="Consolas"/>
                <w:b w:val="0"/>
                <w:bCs w:val="0"/>
                <w:color w:val="000000"/>
                <w:sz w:val="16"/>
                <w:szCs w:val="16"/>
              </w:rPr>
              <w:t>}</w:t>
            </w:r>
          </w:p>
        </w:tc>
      </w:tr>
    </w:tbl>
    <w:p w14:paraId="1497FEA9" w14:textId="0D6C479A" w:rsidR="00060794" w:rsidRDefault="0024669C" w:rsidP="00972119">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3</w:t>
      </w:r>
      <w:r w:rsidR="00F124DD">
        <w:fldChar w:fldCharType="end"/>
      </w:r>
      <w:r>
        <w:t xml:space="preserve"> Task entity</w:t>
      </w:r>
    </w:p>
    <w:tbl>
      <w:tblPr>
        <w:tblStyle w:val="GridTable1Light-Accent3"/>
        <w:tblW w:w="0" w:type="auto"/>
        <w:tblLook w:val="04A0" w:firstRow="1" w:lastRow="0" w:firstColumn="1" w:lastColumn="0" w:noHBand="0" w:noVBand="1"/>
      </w:tblPr>
      <w:tblGrid>
        <w:gridCol w:w="9350"/>
      </w:tblGrid>
      <w:tr w:rsidR="00014192" w14:paraId="62E02120" w14:textId="77777777" w:rsidTr="0039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031002A" w14:textId="099F1E57" w:rsidR="00014192" w:rsidRDefault="00014192" w:rsidP="00390FA9">
            <w:r>
              <w:t>UserGroup.cs</w:t>
            </w:r>
          </w:p>
        </w:tc>
      </w:tr>
      <w:tr w:rsidR="00014192" w14:paraId="1C08E0CD" w14:textId="77777777" w:rsidTr="00014192">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4C9B6A7A"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class</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2B91AF"/>
                <w:sz w:val="16"/>
                <w:szCs w:val="16"/>
              </w:rPr>
              <w:t>UserGroup</w:t>
            </w:r>
          </w:p>
          <w:p w14:paraId="0150ACEE"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w:t>
            </w:r>
          </w:p>
          <w:p w14:paraId="0F06DB70"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Guid UserId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151D1B47"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p>
          <w:p w14:paraId="18AC2BA1"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virtual</w:t>
            </w:r>
            <w:r w:rsidRPr="00014192">
              <w:rPr>
                <w:rFonts w:ascii="Consolas" w:hAnsi="Consolas" w:cs="Consolas"/>
                <w:b w:val="0"/>
                <w:bCs w:val="0"/>
                <w:color w:val="000000"/>
                <w:sz w:val="16"/>
                <w:szCs w:val="16"/>
              </w:rPr>
              <w:t xml:space="preserve"> User User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20127D7E"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p>
          <w:p w14:paraId="00651D3C"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Guid GroupId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421F4972"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p>
          <w:p w14:paraId="455176EA"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lastRenderedPageBreak/>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virtual</w:t>
            </w:r>
            <w:r w:rsidRPr="00014192">
              <w:rPr>
                <w:rFonts w:ascii="Consolas" w:hAnsi="Consolas" w:cs="Consolas"/>
                <w:b w:val="0"/>
                <w:bCs w:val="0"/>
                <w:color w:val="000000"/>
                <w:sz w:val="16"/>
                <w:szCs w:val="16"/>
              </w:rPr>
              <w:t xml:space="preserve"> Group Group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614BCD0B"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p>
          <w:p w14:paraId="3405F743"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UserGroupRelationType RelationType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3AF9F3A5" w14:textId="77777777" w:rsidR="00014192" w:rsidRDefault="00014192" w:rsidP="00014192">
            <w:pPr>
              <w:keepNext/>
              <w:rPr>
                <w:rFonts w:ascii="Consolas" w:hAnsi="Consolas" w:cs="Consolas"/>
                <w:color w:val="000000"/>
                <w:sz w:val="16"/>
                <w:szCs w:val="16"/>
              </w:rPr>
            </w:pPr>
            <w:r w:rsidRPr="00014192">
              <w:rPr>
                <w:rFonts w:ascii="Consolas" w:hAnsi="Consolas" w:cs="Consolas"/>
                <w:b w:val="0"/>
                <w:bCs w:val="0"/>
                <w:color w:val="000000"/>
                <w:sz w:val="16"/>
                <w:szCs w:val="16"/>
              </w:rPr>
              <w:t>}</w:t>
            </w:r>
          </w:p>
          <w:p w14:paraId="2C58DE37" w14:textId="77777777" w:rsidR="00014192" w:rsidRDefault="00014192" w:rsidP="00014192">
            <w:pPr>
              <w:keepNext/>
              <w:rPr>
                <w:sz w:val="16"/>
                <w:szCs w:val="16"/>
              </w:rPr>
            </w:pPr>
          </w:p>
          <w:p w14:paraId="3DCEDDF6"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enum</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2B91AF"/>
                <w:sz w:val="16"/>
                <w:szCs w:val="16"/>
              </w:rPr>
              <w:t>UserGroupRelationType</w:t>
            </w:r>
          </w:p>
          <w:p w14:paraId="4425ED2D" w14:textId="2A8D143F"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w:t>
            </w:r>
          </w:p>
          <w:p w14:paraId="7E08BAC6" w14:textId="26EDBA8F"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Owner,</w:t>
            </w:r>
          </w:p>
          <w:p w14:paraId="2FF23F8F" w14:textId="0DCD460F"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Member</w:t>
            </w:r>
          </w:p>
          <w:p w14:paraId="777D468F" w14:textId="3F63C370" w:rsidR="00014192" w:rsidRPr="00014192" w:rsidRDefault="00014192" w:rsidP="00AB155B">
            <w:pPr>
              <w:keepNext/>
              <w:rPr>
                <w:b w:val="0"/>
                <w:bCs w:val="0"/>
                <w:sz w:val="16"/>
                <w:szCs w:val="16"/>
              </w:rPr>
            </w:pPr>
            <w:r w:rsidRPr="00014192">
              <w:rPr>
                <w:rFonts w:ascii="Consolas" w:hAnsi="Consolas" w:cs="Consolas"/>
                <w:b w:val="0"/>
                <w:bCs w:val="0"/>
                <w:color w:val="000000"/>
                <w:sz w:val="16"/>
                <w:szCs w:val="16"/>
              </w:rPr>
              <w:t>}</w:t>
            </w:r>
          </w:p>
        </w:tc>
      </w:tr>
    </w:tbl>
    <w:p w14:paraId="7991378A" w14:textId="71716CAA" w:rsidR="00014192" w:rsidRDefault="00AB155B" w:rsidP="00AB155B">
      <w:pPr>
        <w:pStyle w:val="Caption"/>
        <w:jc w:val="center"/>
      </w:pPr>
      <w:r>
        <w:lastRenderedPageBreak/>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4</w:t>
      </w:r>
      <w:r w:rsidR="00F124DD">
        <w:fldChar w:fldCharType="end"/>
      </w:r>
      <w:r>
        <w:t xml:space="preserve"> UserGroup associative entity</w:t>
      </w:r>
    </w:p>
    <w:p w14:paraId="39CE08B6" w14:textId="3B5F4A5D" w:rsidR="00014192" w:rsidRDefault="00014192" w:rsidP="00014192">
      <w:r w:rsidRPr="004008B7">
        <w:rPr>
          <w:rFonts w:ascii="Consolas" w:hAnsi="Consolas"/>
          <w:sz w:val="20"/>
          <w:szCs w:val="20"/>
        </w:rPr>
        <w:t>UserGroup</w:t>
      </w:r>
      <w:r>
        <w:t xml:space="preserve"> is an associative entity that implements many-to-many relationship between </w:t>
      </w:r>
      <w:r w:rsidRPr="004008B7">
        <w:rPr>
          <w:rFonts w:ascii="Consolas" w:hAnsi="Consolas"/>
          <w:sz w:val="20"/>
          <w:szCs w:val="20"/>
        </w:rPr>
        <w:t>User</w:t>
      </w:r>
      <w:r>
        <w:t xml:space="preserve"> and </w:t>
      </w:r>
      <w:r w:rsidRPr="004008B7">
        <w:rPr>
          <w:rFonts w:ascii="Consolas" w:hAnsi="Consolas"/>
          <w:sz w:val="20"/>
          <w:szCs w:val="20"/>
        </w:rPr>
        <w:t>Group</w:t>
      </w:r>
      <w:r>
        <w:t>.</w:t>
      </w:r>
      <w:r w:rsidR="004008B7">
        <w:t xml:space="preserve"> Please note the associative attribute </w:t>
      </w:r>
      <w:r w:rsidR="004008B7" w:rsidRPr="004008B7">
        <w:rPr>
          <w:rFonts w:ascii="Consolas" w:hAnsi="Consolas"/>
          <w:sz w:val="20"/>
          <w:szCs w:val="20"/>
        </w:rPr>
        <w:t>RelationType</w:t>
      </w:r>
      <w:r w:rsidR="004008B7">
        <w:t>.</w:t>
      </w:r>
    </w:p>
    <w:p w14:paraId="0AA83725" w14:textId="7691AF6C" w:rsidR="004F3373" w:rsidRDefault="00014192" w:rsidP="00014192">
      <w:pPr>
        <w:pStyle w:val="Heading4"/>
      </w:pPr>
      <w:r>
        <w:t>Configuring Entities</w:t>
      </w:r>
    </w:p>
    <w:tbl>
      <w:tblPr>
        <w:tblStyle w:val="GridTable1Light-Accent3"/>
        <w:tblW w:w="0" w:type="auto"/>
        <w:tblLook w:val="04A0" w:firstRow="1" w:lastRow="0" w:firstColumn="1" w:lastColumn="0" w:noHBand="0" w:noVBand="1"/>
      </w:tblPr>
      <w:tblGrid>
        <w:gridCol w:w="9350"/>
      </w:tblGrid>
      <w:tr w:rsidR="00390FA9" w14:paraId="7768981E" w14:textId="77777777" w:rsidTr="0039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1F38CAE" w14:textId="415A3252" w:rsidR="00390FA9" w:rsidRDefault="00390FA9" w:rsidP="00390FA9">
            <w:r>
              <w:t>UserEntityTypeConfig.cs</w:t>
            </w:r>
          </w:p>
        </w:tc>
      </w:tr>
      <w:tr w:rsidR="00390FA9" w14:paraId="61AF59C7" w14:textId="77777777" w:rsidTr="00390FA9">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0F9B838F"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FF"/>
                <w:sz w:val="16"/>
                <w:szCs w:val="16"/>
              </w:rPr>
              <w:t>public</w:t>
            </w:r>
            <w:r w:rsidRPr="00390FA9">
              <w:rPr>
                <w:rFonts w:ascii="Consolas" w:hAnsi="Consolas" w:cs="Consolas"/>
                <w:b w:val="0"/>
                <w:bCs w:val="0"/>
                <w:color w:val="000000"/>
                <w:sz w:val="16"/>
                <w:szCs w:val="16"/>
              </w:rPr>
              <w:t xml:space="preserve"> </w:t>
            </w:r>
            <w:r w:rsidRPr="00390FA9">
              <w:rPr>
                <w:rFonts w:ascii="Consolas" w:hAnsi="Consolas" w:cs="Consolas"/>
                <w:b w:val="0"/>
                <w:bCs w:val="0"/>
                <w:color w:val="0000FF"/>
                <w:sz w:val="16"/>
                <w:szCs w:val="16"/>
              </w:rPr>
              <w:t>void</w:t>
            </w:r>
            <w:r w:rsidRPr="00390FA9">
              <w:rPr>
                <w:rFonts w:ascii="Consolas" w:hAnsi="Consolas" w:cs="Consolas"/>
                <w:b w:val="0"/>
                <w:bCs w:val="0"/>
                <w:color w:val="000000"/>
                <w:sz w:val="16"/>
                <w:szCs w:val="16"/>
              </w:rPr>
              <w:t xml:space="preserve"> Configure(EntityTypeBuilder&lt;User&gt; builder)</w:t>
            </w:r>
          </w:p>
          <w:p w14:paraId="5C12C4C9"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w:t>
            </w:r>
          </w:p>
          <w:p w14:paraId="571449EE"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builder.Property(u =&gt; u.Id)</w:t>
            </w:r>
          </w:p>
          <w:p w14:paraId="4065136A"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.HasDefaultValueSql(</w:t>
            </w:r>
            <w:r w:rsidRPr="00390FA9">
              <w:rPr>
                <w:rFonts w:ascii="Consolas" w:hAnsi="Consolas" w:cs="Consolas"/>
                <w:b w:val="0"/>
                <w:bCs w:val="0"/>
                <w:color w:val="A31515"/>
                <w:sz w:val="16"/>
                <w:szCs w:val="16"/>
              </w:rPr>
              <w:t>"newsequentialid()"</w:t>
            </w:r>
            <w:r w:rsidRPr="00390FA9">
              <w:rPr>
                <w:rFonts w:ascii="Consolas" w:hAnsi="Consolas" w:cs="Consolas"/>
                <w:b w:val="0"/>
                <w:bCs w:val="0"/>
                <w:color w:val="000000"/>
                <w:sz w:val="16"/>
                <w:szCs w:val="16"/>
              </w:rPr>
              <w:t>);</w:t>
            </w:r>
          </w:p>
          <w:p w14:paraId="00A6AF31"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p>
          <w:p w14:paraId="159B8A93"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builder.Property(u =&gt; u.DateOfBirth)</w:t>
            </w:r>
          </w:p>
          <w:p w14:paraId="0B1FDD7B"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.HasColumnType(</w:t>
            </w:r>
            <w:r w:rsidRPr="00390FA9">
              <w:rPr>
                <w:rFonts w:ascii="Consolas" w:hAnsi="Consolas" w:cs="Consolas"/>
                <w:b w:val="0"/>
                <w:bCs w:val="0"/>
                <w:color w:val="A31515"/>
                <w:sz w:val="16"/>
                <w:szCs w:val="16"/>
              </w:rPr>
              <w:t>"date"</w:t>
            </w:r>
            <w:r w:rsidRPr="00390FA9">
              <w:rPr>
                <w:rFonts w:ascii="Consolas" w:hAnsi="Consolas" w:cs="Consolas"/>
                <w:b w:val="0"/>
                <w:bCs w:val="0"/>
                <w:color w:val="000000"/>
                <w:sz w:val="16"/>
                <w:szCs w:val="16"/>
              </w:rPr>
              <w:t>);</w:t>
            </w:r>
          </w:p>
          <w:p w14:paraId="60807FE0"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p>
          <w:p w14:paraId="3CB6A1CF"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builder.Property(u =&gt; u.FirstName).HasMaxLength(100);</w:t>
            </w:r>
          </w:p>
          <w:p w14:paraId="456A53DF"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p>
          <w:p w14:paraId="1B206B67"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builder.Property(u =&gt; u.LastName).HasMaxLength(100);</w:t>
            </w:r>
          </w:p>
          <w:p w14:paraId="72452528" w14:textId="45C51CA5" w:rsidR="00390FA9" w:rsidRPr="00390FA9" w:rsidRDefault="00390FA9" w:rsidP="00390FA9">
            <w:pPr>
              <w:keepNext/>
              <w:rPr>
                <w:b w:val="0"/>
                <w:bCs w:val="0"/>
                <w:sz w:val="16"/>
                <w:szCs w:val="16"/>
              </w:rPr>
            </w:pPr>
            <w:r w:rsidRPr="00390FA9">
              <w:rPr>
                <w:rFonts w:ascii="Consolas" w:hAnsi="Consolas" w:cs="Consolas"/>
                <w:b w:val="0"/>
                <w:bCs w:val="0"/>
                <w:color w:val="000000"/>
                <w:sz w:val="16"/>
                <w:szCs w:val="16"/>
              </w:rPr>
              <w:t>}</w:t>
            </w:r>
          </w:p>
        </w:tc>
      </w:tr>
      <w:tr w:rsidR="00390FA9" w14:paraId="16D7EA16" w14:textId="77777777" w:rsidTr="00390FA9">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44105FC0" w14:textId="77777777" w:rsidR="00390FA9" w:rsidRDefault="00390FA9" w:rsidP="00390FA9">
            <w:pPr>
              <w:spacing w:after="160" w:line="259" w:lineRule="auto"/>
            </w:pPr>
            <w:r w:rsidRPr="00390FA9">
              <w:rPr>
                <w:b w:val="0"/>
                <w:bCs w:val="0"/>
              </w:rPr>
              <w:t>This configuration</w:t>
            </w:r>
            <w:r>
              <w:rPr>
                <w:b w:val="0"/>
                <w:bCs w:val="0"/>
              </w:rPr>
              <w:t xml:space="preserve"> tells the EF to:</w:t>
            </w:r>
          </w:p>
          <w:p w14:paraId="74955985" w14:textId="77777777" w:rsidR="00390FA9" w:rsidRPr="00C343A8" w:rsidRDefault="00390FA9" w:rsidP="00C343A8">
            <w:pPr>
              <w:pStyle w:val="ListParagraph"/>
              <w:numPr>
                <w:ilvl w:val="0"/>
                <w:numId w:val="28"/>
              </w:numPr>
              <w:rPr>
                <w:b w:val="0"/>
                <w:bCs w:val="0"/>
              </w:rPr>
            </w:pPr>
            <w:r w:rsidRPr="00C343A8">
              <w:rPr>
                <w:b w:val="0"/>
                <w:bCs w:val="0"/>
              </w:rPr>
              <w:t>Auto generate ID</w:t>
            </w:r>
          </w:p>
          <w:p w14:paraId="1E50ACF8" w14:textId="574AE7D1" w:rsidR="00390FA9" w:rsidRPr="00C343A8" w:rsidRDefault="00390FA9" w:rsidP="00F11C48">
            <w:pPr>
              <w:pStyle w:val="ListParagraph"/>
              <w:numPr>
                <w:ilvl w:val="0"/>
                <w:numId w:val="28"/>
              </w:numPr>
            </w:pPr>
            <w:r w:rsidRPr="00F11C48">
              <w:rPr>
                <w:rFonts w:ascii="Consolas" w:hAnsi="Consolas"/>
                <w:b w:val="0"/>
                <w:bCs w:val="0"/>
                <w:sz w:val="20"/>
                <w:szCs w:val="20"/>
              </w:rPr>
              <w:t>DateOfBirth</w:t>
            </w:r>
            <w:r w:rsidRPr="00C343A8">
              <w:t xml:space="preserve"> </w:t>
            </w:r>
            <w:r w:rsidRPr="00F11C48">
              <w:rPr>
                <w:b w:val="0"/>
                <w:bCs w:val="0"/>
              </w:rPr>
              <w:t xml:space="preserve">is SQL date </w:t>
            </w:r>
            <w:r w:rsidR="00F11C48">
              <w:rPr>
                <w:b w:val="0"/>
                <w:bCs w:val="0"/>
              </w:rPr>
              <w:t>t</w:t>
            </w:r>
            <w:r w:rsidRPr="00F11C48">
              <w:rPr>
                <w:b w:val="0"/>
                <w:bCs w:val="0"/>
              </w:rPr>
              <w:t>ype</w:t>
            </w:r>
          </w:p>
          <w:p w14:paraId="635389BC" w14:textId="03F3EC32" w:rsidR="00390FA9" w:rsidRPr="00390FA9" w:rsidRDefault="00C343A8" w:rsidP="00E04A1E">
            <w:pPr>
              <w:pStyle w:val="ListParagraph"/>
              <w:keepNext/>
              <w:numPr>
                <w:ilvl w:val="0"/>
                <w:numId w:val="28"/>
              </w:numPr>
            </w:pPr>
            <w:r w:rsidRPr="00C343A8">
              <w:rPr>
                <w:b w:val="0"/>
                <w:bCs w:val="0"/>
              </w:rPr>
              <w:t xml:space="preserve">Maximum length for </w:t>
            </w:r>
            <w:r w:rsidRPr="00F11C48">
              <w:rPr>
                <w:rFonts w:ascii="Consolas" w:hAnsi="Consolas"/>
                <w:b w:val="0"/>
                <w:bCs w:val="0"/>
                <w:sz w:val="20"/>
                <w:szCs w:val="20"/>
              </w:rPr>
              <w:t>FirstName</w:t>
            </w:r>
            <w:r w:rsidRPr="00C343A8">
              <w:rPr>
                <w:b w:val="0"/>
                <w:bCs w:val="0"/>
              </w:rPr>
              <w:t xml:space="preserve"> and </w:t>
            </w:r>
            <w:r w:rsidRPr="00F11C48">
              <w:rPr>
                <w:rFonts w:ascii="Consolas" w:hAnsi="Consolas"/>
                <w:b w:val="0"/>
                <w:bCs w:val="0"/>
                <w:sz w:val="20"/>
                <w:szCs w:val="20"/>
              </w:rPr>
              <w:t>LastName</w:t>
            </w:r>
            <w:r w:rsidRPr="00C343A8">
              <w:rPr>
                <w:b w:val="0"/>
                <w:bCs w:val="0"/>
              </w:rPr>
              <w:t xml:space="preserve"> is 100 characters</w:t>
            </w:r>
          </w:p>
        </w:tc>
      </w:tr>
    </w:tbl>
    <w:p w14:paraId="4BF69561" w14:textId="7F5B6472" w:rsidR="00E04A1E" w:rsidRDefault="00E04A1E" w:rsidP="00E04A1E">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5</w:t>
      </w:r>
      <w:r w:rsidR="00F124DD">
        <w:fldChar w:fldCharType="end"/>
      </w:r>
      <w:r>
        <w:t xml:space="preserve"> Configuration for User entity</w:t>
      </w:r>
    </w:p>
    <w:p w14:paraId="4E03C6EF" w14:textId="12D904FB" w:rsidR="00390FA9" w:rsidRDefault="00390FA9" w:rsidP="00C343A8">
      <w:pPr>
        <w:pStyle w:val="Caption"/>
        <w:jc w:val="center"/>
      </w:pPr>
    </w:p>
    <w:tbl>
      <w:tblPr>
        <w:tblStyle w:val="GridTable1Light-Accent3"/>
        <w:tblW w:w="0" w:type="auto"/>
        <w:tblLook w:val="04A0" w:firstRow="1" w:lastRow="0" w:firstColumn="1" w:lastColumn="0" w:noHBand="0" w:noVBand="1"/>
      </w:tblPr>
      <w:tblGrid>
        <w:gridCol w:w="9350"/>
      </w:tblGrid>
      <w:tr w:rsidR="00F11C48" w14:paraId="5895243F" w14:textId="77777777" w:rsidTr="00137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1A88222" w14:textId="1986B465" w:rsidR="00F11C48" w:rsidRDefault="00F11C48" w:rsidP="00137976">
            <w:r>
              <w:t>GroupEntityTypeConfig.cs</w:t>
            </w:r>
          </w:p>
        </w:tc>
      </w:tr>
      <w:tr w:rsidR="00F11C48" w14:paraId="73FC0DDF" w14:textId="77777777" w:rsidTr="00137976">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5F8749D9"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FF"/>
                <w:sz w:val="16"/>
                <w:szCs w:val="16"/>
              </w:rPr>
              <w:t>public</w:t>
            </w:r>
            <w:r w:rsidRPr="00F11C48">
              <w:rPr>
                <w:rFonts w:ascii="Consolas" w:hAnsi="Consolas" w:cs="Consolas"/>
                <w:b w:val="0"/>
                <w:bCs w:val="0"/>
                <w:color w:val="000000"/>
                <w:sz w:val="16"/>
                <w:szCs w:val="16"/>
              </w:rPr>
              <w:t xml:space="preserve"> </w:t>
            </w:r>
            <w:r w:rsidRPr="00F11C48">
              <w:rPr>
                <w:rFonts w:ascii="Consolas" w:hAnsi="Consolas" w:cs="Consolas"/>
                <w:b w:val="0"/>
                <w:bCs w:val="0"/>
                <w:color w:val="0000FF"/>
                <w:sz w:val="16"/>
                <w:szCs w:val="16"/>
              </w:rPr>
              <w:t>class</w:t>
            </w:r>
            <w:r w:rsidRPr="00F11C48">
              <w:rPr>
                <w:rFonts w:ascii="Consolas" w:hAnsi="Consolas" w:cs="Consolas"/>
                <w:b w:val="0"/>
                <w:bCs w:val="0"/>
                <w:color w:val="000000"/>
                <w:sz w:val="16"/>
                <w:szCs w:val="16"/>
              </w:rPr>
              <w:t xml:space="preserve"> </w:t>
            </w:r>
            <w:r w:rsidRPr="00F11C48">
              <w:rPr>
                <w:rFonts w:ascii="Consolas" w:hAnsi="Consolas" w:cs="Consolas"/>
                <w:b w:val="0"/>
                <w:bCs w:val="0"/>
                <w:color w:val="2B91AF"/>
                <w:sz w:val="16"/>
                <w:szCs w:val="16"/>
              </w:rPr>
              <w:t>GroupEntityTypeConfig</w:t>
            </w:r>
            <w:r w:rsidRPr="00F11C48">
              <w:rPr>
                <w:rFonts w:ascii="Consolas" w:hAnsi="Consolas" w:cs="Consolas"/>
                <w:b w:val="0"/>
                <w:bCs w:val="0"/>
                <w:color w:val="000000"/>
                <w:sz w:val="16"/>
                <w:szCs w:val="16"/>
              </w:rPr>
              <w:t xml:space="preserve"> : IEntityTypeConfiguration&lt;Group&gt;</w:t>
            </w:r>
          </w:p>
          <w:p w14:paraId="6428F294"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w:t>
            </w:r>
          </w:p>
          <w:p w14:paraId="11EF156C"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w:t>
            </w:r>
            <w:r w:rsidRPr="00F11C48">
              <w:rPr>
                <w:rFonts w:ascii="Consolas" w:hAnsi="Consolas" w:cs="Consolas"/>
                <w:b w:val="0"/>
                <w:bCs w:val="0"/>
                <w:color w:val="0000FF"/>
                <w:sz w:val="16"/>
                <w:szCs w:val="16"/>
              </w:rPr>
              <w:t>public</w:t>
            </w:r>
            <w:r w:rsidRPr="00F11C48">
              <w:rPr>
                <w:rFonts w:ascii="Consolas" w:hAnsi="Consolas" w:cs="Consolas"/>
                <w:b w:val="0"/>
                <w:bCs w:val="0"/>
                <w:color w:val="000000"/>
                <w:sz w:val="16"/>
                <w:szCs w:val="16"/>
              </w:rPr>
              <w:t xml:space="preserve"> </w:t>
            </w:r>
            <w:r w:rsidRPr="00F11C48">
              <w:rPr>
                <w:rFonts w:ascii="Consolas" w:hAnsi="Consolas" w:cs="Consolas"/>
                <w:b w:val="0"/>
                <w:bCs w:val="0"/>
                <w:color w:val="0000FF"/>
                <w:sz w:val="16"/>
                <w:szCs w:val="16"/>
              </w:rPr>
              <w:t>void</w:t>
            </w:r>
            <w:r w:rsidRPr="00F11C48">
              <w:rPr>
                <w:rFonts w:ascii="Consolas" w:hAnsi="Consolas" w:cs="Consolas"/>
                <w:b w:val="0"/>
                <w:bCs w:val="0"/>
                <w:color w:val="000000"/>
                <w:sz w:val="16"/>
                <w:szCs w:val="16"/>
              </w:rPr>
              <w:t xml:space="preserve"> Configure(EntityTypeBuilder&lt;Group&gt; builder)</w:t>
            </w:r>
          </w:p>
          <w:p w14:paraId="1C159B2A"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w:t>
            </w:r>
          </w:p>
          <w:p w14:paraId="03EE6650"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builder.Property(g =&gt; g.Name)</w:t>
            </w:r>
          </w:p>
          <w:p w14:paraId="6BD7CC8C"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.IsRequired()</w:t>
            </w:r>
          </w:p>
          <w:p w14:paraId="50CF0D9F"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.HasMaxLength(100);</w:t>
            </w:r>
          </w:p>
          <w:p w14:paraId="324A62DB"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p>
          <w:p w14:paraId="6ABF3A15"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builder.Property(g =&gt; g.DateCreated)</w:t>
            </w:r>
          </w:p>
          <w:p w14:paraId="45241F41"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.HasColumnType(</w:t>
            </w:r>
            <w:r w:rsidRPr="00F11C48">
              <w:rPr>
                <w:rFonts w:ascii="Consolas" w:hAnsi="Consolas" w:cs="Consolas"/>
                <w:b w:val="0"/>
                <w:bCs w:val="0"/>
                <w:color w:val="A31515"/>
                <w:sz w:val="16"/>
                <w:szCs w:val="16"/>
              </w:rPr>
              <w:t>"date"</w:t>
            </w:r>
            <w:r w:rsidRPr="00F11C48">
              <w:rPr>
                <w:rFonts w:ascii="Consolas" w:hAnsi="Consolas" w:cs="Consolas"/>
                <w:b w:val="0"/>
                <w:bCs w:val="0"/>
                <w:color w:val="000000"/>
                <w:sz w:val="16"/>
                <w:szCs w:val="16"/>
              </w:rPr>
              <w:t>)</w:t>
            </w:r>
          </w:p>
          <w:p w14:paraId="15CFE279"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.HasDefaultValueSql(</w:t>
            </w:r>
            <w:r w:rsidRPr="00F11C48">
              <w:rPr>
                <w:rFonts w:ascii="Consolas" w:hAnsi="Consolas" w:cs="Consolas"/>
                <w:b w:val="0"/>
                <w:bCs w:val="0"/>
                <w:color w:val="A31515"/>
                <w:sz w:val="16"/>
                <w:szCs w:val="16"/>
              </w:rPr>
              <w:t>"getdate()"</w:t>
            </w:r>
            <w:r w:rsidRPr="00F11C48">
              <w:rPr>
                <w:rFonts w:ascii="Consolas" w:hAnsi="Consolas" w:cs="Consolas"/>
                <w:b w:val="0"/>
                <w:bCs w:val="0"/>
                <w:color w:val="000000"/>
                <w:sz w:val="16"/>
                <w:szCs w:val="16"/>
              </w:rPr>
              <w:t>)</w:t>
            </w:r>
          </w:p>
          <w:p w14:paraId="632FF7F9"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.ValueGeneratedOnAdd();</w:t>
            </w:r>
          </w:p>
          <w:p w14:paraId="4248F841"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w:t>
            </w:r>
          </w:p>
          <w:p w14:paraId="6702DD98" w14:textId="0468A591" w:rsidR="00F11C48" w:rsidRPr="00F11C48" w:rsidRDefault="00F11C48" w:rsidP="00F11C48">
            <w:pPr>
              <w:keepNext/>
              <w:rPr>
                <w:b w:val="0"/>
                <w:bCs w:val="0"/>
                <w:sz w:val="16"/>
                <w:szCs w:val="16"/>
              </w:rPr>
            </w:pPr>
            <w:r w:rsidRPr="00F11C48">
              <w:rPr>
                <w:rFonts w:ascii="Consolas" w:hAnsi="Consolas" w:cs="Consolas"/>
                <w:b w:val="0"/>
                <w:bCs w:val="0"/>
                <w:color w:val="000000"/>
                <w:sz w:val="16"/>
                <w:szCs w:val="16"/>
              </w:rPr>
              <w:t>}</w:t>
            </w:r>
          </w:p>
        </w:tc>
      </w:tr>
      <w:tr w:rsidR="00F11C48" w14:paraId="36171D64" w14:textId="77777777" w:rsidTr="00137976">
        <w:trPr>
          <w:trHeight w:val="455"/>
        </w:trPr>
        <w:tc>
          <w:tcPr>
            <w:cnfStyle w:val="001000000000" w:firstRow="0" w:lastRow="0" w:firstColumn="1" w:lastColumn="0" w:oddVBand="0" w:evenVBand="0" w:oddHBand="0" w:evenHBand="0" w:firstRowFirstColumn="0" w:firstRowLastColumn="0" w:lastRowFirstColumn="0" w:lastRowLastColumn="0"/>
            <w:tcW w:w="9350" w:type="dxa"/>
          </w:tcPr>
          <w:p w14:paraId="492B5656" w14:textId="77777777" w:rsidR="00F11C48" w:rsidRDefault="00F11C48" w:rsidP="00137976">
            <w:pPr>
              <w:spacing w:after="160" w:line="259" w:lineRule="auto"/>
            </w:pPr>
            <w:r w:rsidRPr="00390FA9">
              <w:rPr>
                <w:b w:val="0"/>
                <w:bCs w:val="0"/>
              </w:rPr>
              <w:t>This configuration</w:t>
            </w:r>
            <w:r>
              <w:rPr>
                <w:b w:val="0"/>
                <w:bCs w:val="0"/>
              </w:rPr>
              <w:t xml:space="preserve"> tells the EF to: </w:t>
            </w:r>
          </w:p>
          <w:p w14:paraId="7FC46EFA" w14:textId="77777777" w:rsidR="00F11C48" w:rsidRPr="00F11C48" w:rsidRDefault="00F11C48" w:rsidP="00F11C48">
            <w:pPr>
              <w:pStyle w:val="ListParagraph"/>
              <w:numPr>
                <w:ilvl w:val="0"/>
                <w:numId w:val="28"/>
              </w:numPr>
              <w:rPr>
                <w:b w:val="0"/>
                <w:bCs w:val="0"/>
              </w:rPr>
            </w:pPr>
            <w:r w:rsidRPr="00F11C48">
              <w:rPr>
                <w:b w:val="0"/>
                <w:bCs w:val="0"/>
              </w:rPr>
              <w:t xml:space="preserve">Make </w:t>
            </w:r>
            <w:r w:rsidRPr="00F11C48">
              <w:rPr>
                <w:rFonts w:ascii="Consolas" w:hAnsi="Consolas"/>
                <w:b w:val="0"/>
                <w:bCs w:val="0"/>
                <w:sz w:val="20"/>
                <w:szCs w:val="20"/>
              </w:rPr>
              <w:t>Name</w:t>
            </w:r>
            <w:r w:rsidRPr="00F11C48">
              <w:rPr>
                <w:b w:val="0"/>
                <w:bCs w:val="0"/>
              </w:rPr>
              <w:t xml:space="preserve"> a required filed</w:t>
            </w:r>
          </w:p>
          <w:p w14:paraId="6DC65453" w14:textId="77777777" w:rsidR="00F11C48" w:rsidRPr="00F11C48" w:rsidRDefault="00F11C48" w:rsidP="00F11C48">
            <w:pPr>
              <w:pStyle w:val="ListParagraph"/>
              <w:numPr>
                <w:ilvl w:val="0"/>
                <w:numId w:val="28"/>
              </w:numPr>
              <w:rPr>
                <w:b w:val="0"/>
                <w:bCs w:val="0"/>
              </w:rPr>
            </w:pPr>
            <w:r w:rsidRPr="00F11C48">
              <w:rPr>
                <w:b w:val="0"/>
                <w:bCs w:val="0"/>
              </w:rPr>
              <w:t xml:space="preserve">Set maximum length for </w:t>
            </w:r>
            <w:r w:rsidRPr="00F11C48">
              <w:rPr>
                <w:rFonts w:ascii="Consolas" w:hAnsi="Consolas"/>
                <w:b w:val="0"/>
                <w:bCs w:val="0"/>
                <w:sz w:val="20"/>
                <w:szCs w:val="20"/>
              </w:rPr>
              <w:t>Name</w:t>
            </w:r>
            <w:r w:rsidRPr="00F11C48">
              <w:rPr>
                <w:b w:val="0"/>
                <w:bCs w:val="0"/>
              </w:rPr>
              <w:t xml:space="preserve"> to be 100 charcacters</w:t>
            </w:r>
          </w:p>
          <w:p w14:paraId="3E1687C4" w14:textId="77777777" w:rsidR="00F11C48" w:rsidRPr="00F11C48" w:rsidRDefault="00F11C48" w:rsidP="00F11C48">
            <w:pPr>
              <w:pStyle w:val="ListParagraph"/>
              <w:numPr>
                <w:ilvl w:val="0"/>
                <w:numId w:val="28"/>
              </w:numPr>
              <w:rPr>
                <w:b w:val="0"/>
                <w:bCs w:val="0"/>
              </w:rPr>
            </w:pPr>
            <w:r w:rsidRPr="00F11C48">
              <w:rPr>
                <w:b w:val="0"/>
                <w:bCs w:val="0"/>
              </w:rPr>
              <w:t xml:space="preserve">Set the SQL type of the </w:t>
            </w:r>
            <w:r w:rsidRPr="00F11C48">
              <w:rPr>
                <w:rFonts w:ascii="Consolas" w:hAnsi="Consolas"/>
                <w:b w:val="0"/>
                <w:bCs w:val="0"/>
                <w:sz w:val="20"/>
                <w:szCs w:val="20"/>
              </w:rPr>
              <w:t>DateCreated</w:t>
            </w:r>
            <w:r w:rsidRPr="00F11C48">
              <w:rPr>
                <w:b w:val="0"/>
                <w:bCs w:val="0"/>
              </w:rPr>
              <w:t xml:space="preserve"> to date</w:t>
            </w:r>
          </w:p>
          <w:p w14:paraId="27AD154E" w14:textId="4D04BE49" w:rsidR="00F11C48" w:rsidRPr="00F11C48" w:rsidRDefault="00F11C48" w:rsidP="00E04A1E">
            <w:pPr>
              <w:pStyle w:val="ListParagraph"/>
              <w:keepNext/>
              <w:numPr>
                <w:ilvl w:val="0"/>
                <w:numId w:val="28"/>
              </w:numPr>
            </w:pPr>
            <w:r w:rsidRPr="00F11C48">
              <w:rPr>
                <w:b w:val="0"/>
                <w:bCs w:val="0"/>
              </w:rPr>
              <w:t xml:space="preserve">Set default value for the </w:t>
            </w:r>
            <w:r w:rsidRPr="00F11C48">
              <w:rPr>
                <w:rFonts w:ascii="Consolas" w:hAnsi="Consolas"/>
                <w:b w:val="0"/>
                <w:bCs w:val="0"/>
                <w:sz w:val="20"/>
                <w:szCs w:val="20"/>
              </w:rPr>
              <w:t>DateCreated</w:t>
            </w:r>
            <w:r w:rsidRPr="00F11C48">
              <w:rPr>
                <w:b w:val="0"/>
                <w:bCs w:val="0"/>
              </w:rPr>
              <w:t xml:space="preserve"> to current date/time</w:t>
            </w:r>
          </w:p>
        </w:tc>
      </w:tr>
    </w:tbl>
    <w:p w14:paraId="7CACE719" w14:textId="1D9CFA8F" w:rsidR="00127EA9" w:rsidRDefault="00E04A1E" w:rsidP="00E04A1E">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6</w:t>
      </w:r>
      <w:r w:rsidR="00F124DD">
        <w:fldChar w:fldCharType="end"/>
      </w:r>
      <w:r>
        <w:t xml:space="preserve"> Configuration for Group entity</w:t>
      </w:r>
    </w:p>
    <w:p w14:paraId="57A9A194" w14:textId="77777777" w:rsidR="00F11C48" w:rsidRDefault="00F11C48" w:rsidP="00127EA9"/>
    <w:tbl>
      <w:tblPr>
        <w:tblStyle w:val="GridTable1Light-Accent3"/>
        <w:tblW w:w="0" w:type="auto"/>
        <w:tblLook w:val="04A0" w:firstRow="1" w:lastRow="0" w:firstColumn="1" w:lastColumn="0" w:noHBand="0" w:noVBand="1"/>
      </w:tblPr>
      <w:tblGrid>
        <w:gridCol w:w="9350"/>
      </w:tblGrid>
      <w:tr w:rsidR="00127EA9" w14:paraId="6932F6FD" w14:textId="77777777" w:rsidTr="00137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0C463BB" w14:textId="5401B547" w:rsidR="00127EA9" w:rsidRDefault="00127EA9" w:rsidP="00137976">
            <w:r w:rsidRPr="00127EA9">
              <w:t>UserGroupEntityTypeConfig</w:t>
            </w:r>
            <w:r>
              <w:t>.cs</w:t>
            </w:r>
          </w:p>
        </w:tc>
      </w:tr>
      <w:tr w:rsidR="00127EA9" w14:paraId="4C39504A" w14:textId="77777777" w:rsidTr="00137976">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10BC283D" w14:textId="77777777"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FF"/>
                <w:sz w:val="16"/>
                <w:szCs w:val="16"/>
              </w:rPr>
              <w:t>public</w:t>
            </w:r>
            <w:r w:rsidRPr="00127EA9">
              <w:rPr>
                <w:rFonts w:ascii="Consolas" w:hAnsi="Consolas" w:cs="Consolas"/>
                <w:b w:val="0"/>
                <w:bCs w:val="0"/>
                <w:color w:val="000000"/>
                <w:sz w:val="16"/>
                <w:szCs w:val="16"/>
              </w:rPr>
              <w:t xml:space="preserve"> </w:t>
            </w:r>
            <w:r w:rsidRPr="00127EA9">
              <w:rPr>
                <w:rFonts w:ascii="Consolas" w:hAnsi="Consolas" w:cs="Consolas"/>
                <w:b w:val="0"/>
                <w:bCs w:val="0"/>
                <w:color w:val="0000FF"/>
                <w:sz w:val="16"/>
                <w:szCs w:val="16"/>
              </w:rPr>
              <w:t>class</w:t>
            </w:r>
            <w:r w:rsidRPr="00127EA9">
              <w:rPr>
                <w:rFonts w:ascii="Consolas" w:hAnsi="Consolas" w:cs="Consolas"/>
                <w:b w:val="0"/>
                <w:bCs w:val="0"/>
                <w:color w:val="000000"/>
                <w:sz w:val="16"/>
                <w:szCs w:val="16"/>
              </w:rPr>
              <w:t xml:space="preserve"> </w:t>
            </w:r>
            <w:r w:rsidRPr="00127EA9">
              <w:rPr>
                <w:rFonts w:ascii="Consolas" w:hAnsi="Consolas" w:cs="Consolas"/>
                <w:b w:val="0"/>
                <w:bCs w:val="0"/>
                <w:color w:val="2B91AF"/>
                <w:sz w:val="16"/>
                <w:szCs w:val="16"/>
              </w:rPr>
              <w:t>UserGroupEntityTypeConfig</w:t>
            </w:r>
            <w:r w:rsidRPr="00127EA9">
              <w:rPr>
                <w:rFonts w:ascii="Consolas" w:hAnsi="Consolas" w:cs="Consolas"/>
                <w:b w:val="0"/>
                <w:bCs w:val="0"/>
                <w:color w:val="000000"/>
                <w:sz w:val="16"/>
                <w:szCs w:val="16"/>
              </w:rPr>
              <w:t xml:space="preserve"> : IEntityTypeConfiguration&lt;UserGroup&gt;</w:t>
            </w:r>
          </w:p>
          <w:p w14:paraId="1D6066C2" w14:textId="60F8EB77"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w:t>
            </w:r>
          </w:p>
          <w:p w14:paraId="1652D59B" w14:textId="1464A421"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 xml:space="preserve">    </w:t>
            </w:r>
            <w:r w:rsidRPr="00127EA9">
              <w:rPr>
                <w:rFonts w:ascii="Consolas" w:hAnsi="Consolas" w:cs="Consolas"/>
                <w:b w:val="0"/>
                <w:bCs w:val="0"/>
                <w:color w:val="0000FF"/>
                <w:sz w:val="16"/>
                <w:szCs w:val="16"/>
              </w:rPr>
              <w:t>public</w:t>
            </w:r>
            <w:r w:rsidRPr="00127EA9">
              <w:rPr>
                <w:rFonts w:ascii="Consolas" w:hAnsi="Consolas" w:cs="Consolas"/>
                <w:b w:val="0"/>
                <w:bCs w:val="0"/>
                <w:color w:val="000000"/>
                <w:sz w:val="16"/>
                <w:szCs w:val="16"/>
              </w:rPr>
              <w:t xml:space="preserve"> </w:t>
            </w:r>
            <w:r w:rsidRPr="00127EA9">
              <w:rPr>
                <w:rFonts w:ascii="Consolas" w:hAnsi="Consolas" w:cs="Consolas"/>
                <w:b w:val="0"/>
                <w:bCs w:val="0"/>
                <w:color w:val="0000FF"/>
                <w:sz w:val="16"/>
                <w:szCs w:val="16"/>
              </w:rPr>
              <w:t>void</w:t>
            </w:r>
            <w:r w:rsidRPr="00127EA9">
              <w:rPr>
                <w:rFonts w:ascii="Consolas" w:hAnsi="Consolas" w:cs="Consolas"/>
                <w:b w:val="0"/>
                <w:bCs w:val="0"/>
                <w:color w:val="000000"/>
                <w:sz w:val="16"/>
                <w:szCs w:val="16"/>
              </w:rPr>
              <w:t xml:space="preserve"> Configure(EntityTypeBuilder&lt;UserGroup&gt; builder)</w:t>
            </w:r>
          </w:p>
          <w:p w14:paraId="02D94679" w14:textId="21E2C9CE"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 xml:space="preserve">    {</w:t>
            </w:r>
          </w:p>
          <w:p w14:paraId="6471350B" w14:textId="3EC4E31C"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 xml:space="preserve">        builder.HasKey(ug =&gt; </w:t>
            </w:r>
            <w:r w:rsidRPr="00127EA9">
              <w:rPr>
                <w:rFonts w:ascii="Consolas" w:hAnsi="Consolas" w:cs="Consolas"/>
                <w:b w:val="0"/>
                <w:bCs w:val="0"/>
                <w:color w:val="0000FF"/>
                <w:sz w:val="16"/>
                <w:szCs w:val="16"/>
              </w:rPr>
              <w:t>new</w:t>
            </w:r>
            <w:r w:rsidRPr="00127EA9">
              <w:rPr>
                <w:rFonts w:ascii="Consolas" w:hAnsi="Consolas" w:cs="Consolas"/>
                <w:b w:val="0"/>
                <w:bCs w:val="0"/>
                <w:color w:val="000000"/>
                <w:sz w:val="16"/>
                <w:szCs w:val="16"/>
              </w:rPr>
              <w:t xml:space="preserve"> {ug.UserId, ug.GroupId});</w:t>
            </w:r>
          </w:p>
          <w:p w14:paraId="660CE3D4" w14:textId="386F8DA6"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 xml:space="preserve">    }</w:t>
            </w:r>
          </w:p>
          <w:p w14:paraId="0F5F0B18" w14:textId="5E28712B" w:rsidR="00127EA9" w:rsidRPr="00127EA9" w:rsidRDefault="00127EA9" w:rsidP="00127EA9">
            <w:pPr>
              <w:keepNext/>
              <w:rPr>
                <w:b w:val="0"/>
                <w:bCs w:val="0"/>
                <w:sz w:val="16"/>
                <w:szCs w:val="16"/>
              </w:rPr>
            </w:pPr>
            <w:r w:rsidRPr="00127EA9">
              <w:rPr>
                <w:rFonts w:ascii="Consolas" w:hAnsi="Consolas" w:cs="Consolas"/>
                <w:b w:val="0"/>
                <w:bCs w:val="0"/>
                <w:color w:val="000000"/>
                <w:sz w:val="16"/>
                <w:szCs w:val="16"/>
              </w:rPr>
              <w:t>}</w:t>
            </w:r>
          </w:p>
        </w:tc>
      </w:tr>
      <w:tr w:rsidR="00127EA9" w14:paraId="0AC50FEF" w14:textId="77777777" w:rsidTr="00127EA9">
        <w:trPr>
          <w:trHeight w:val="455"/>
        </w:trPr>
        <w:tc>
          <w:tcPr>
            <w:cnfStyle w:val="001000000000" w:firstRow="0" w:lastRow="0" w:firstColumn="1" w:lastColumn="0" w:oddVBand="0" w:evenVBand="0" w:oddHBand="0" w:evenHBand="0" w:firstRowFirstColumn="0" w:firstRowLastColumn="0" w:lastRowFirstColumn="0" w:lastRowLastColumn="0"/>
            <w:tcW w:w="9350" w:type="dxa"/>
          </w:tcPr>
          <w:p w14:paraId="5A55059C" w14:textId="70DF0FB9" w:rsidR="00127EA9" w:rsidRPr="00390FA9" w:rsidRDefault="00127EA9" w:rsidP="00E04A1E">
            <w:pPr>
              <w:keepNext/>
              <w:spacing w:after="160" w:line="259" w:lineRule="auto"/>
            </w:pPr>
            <w:r w:rsidRPr="00390FA9">
              <w:rPr>
                <w:b w:val="0"/>
                <w:bCs w:val="0"/>
              </w:rPr>
              <w:t>This configuration</w:t>
            </w:r>
            <w:r>
              <w:rPr>
                <w:b w:val="0"/>
                <w:bCs w:val="0"/>
              </w:rPr>
              <w:t xml:space="preserve"> tells the EF to compose </w:t>
            </w:r>
            <w:r w:rsidRPr="00086545">
              <w:rPr>
                <w:rFonts w:ascii="Consolas" w:hAnsi="Consolas"/>
                <w:b w:val="0"/>
                <w:bCs w:val="0"/>
                <w:sz w:val="20"/>
                <w:szCs w:val="20"/>
              </w:rPr>
              <w:t>UserId</w:t>
            </w:r>
            <w:r>
              <w:rPr>
                <w:b w:val="0"/>
                <w:bCs w:val="0"/>
              </w:rPr>
              <w:t xml:space="preserve"> and </w:t>
            </w:r>
            <w:r w:rsidRPr="00086545">
              <w:rPr>
                <w:rFonts w:ascii="Consolas" w:hAnsi="Consolas"/>
                <w:b w:val="0"/>
                <w:bCs w:val="0"/>
                <w:sz w:val="20"/>
                <w:szCs w:val="20"/>
              </w:rPr>
              <w:t>GroupId</w:t>
            </w:r>
            <w:r>
              <w:rPr>
                <w:b w:val="0"/>
                <w:bCs w:val="0"/>
              </w:rPr>
              <w:t xml:space="preserve"> to form a composite primary key</w:t>
            </w:r>
            <w:r w:rsidR="00086545">
              <w:rPr>
                <w:b w:val="0"/>
                <w:bCs w:val="0"/>
              </w:rPr>
              <w:t xml:space="preserve"> to implement many-to-many relationship between </w:t>
            </w:r>
            <w:r w:rsidR="00086545" w:rsidRPr="00086545">
              <w:rPr>
                <w:rFonts w:ascii="Consolas" w:hAnsi="Consolas"/>
                <w:b w:val="0"/>
                <w:bCs w:val="0"/>
                <w:sz w:val="20"/>
                <w:szCs w:val="20"/>
              </w:rPr>
              <w:t>User</w:t>
            </w:r>
            <w:r w:rsidR="00086545">
              <w:rPr>
                <w:b w:val="0"/>
                <w:bCs w:val="0"/>
              </w:rPr>
              <w:t xml:space="preserve"> and </w:t>
            </w:r>
            <w:r w:rsidR="00086545" w:rsidRPr="00086545">
              <w:rPr>
                <w:rFonts w:ascii="Consolas" w:hAnsi="Consolas"/>
                <w:b w:val="0"/>
                <w:bCs w:val="0"/>
                <w:sz w:val="20"/>
                <w:szCs w:val="20"/>
              </w:rPr>
              <w:t>Group</w:t>
            </w:r>
          </w:p>
        </w:tc>
      </w:tr>
    </w:tbl>
    <w:p w14:paraId="5163125D" w14:textId="13D05024" w:rsidR="00127EA9" w:rsidRDefault="00E04A1E" w:rsidP="00E04A1E">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7</w:t>
      </w:r>
      <w:r w:rsidR="00F124DD">
        <w:fldChar w:fldCharType="end"/>
      </w:r>
      <w:r>
        <w:t xml:space="preserve"> Configuration for UserGroup associative entity</w:t>
      </w:r>
    </w:p>
    <w:p w14:paraId="41C7E51B" w14:textId="77777777" w:rsidR="00E04A1E" w:rsidRPr="00E04A1E" w:rsidRDefault="00E04A1E" w:rsidP="00E04A1E"/>
    <w:tbl>
      <w:tblPr>
        <w:tblStyle w:val="GridTable1Light-Accent3"/>
        <w:tblW w:w="0" w:type="auto"/>
        <w:tblLook w:val="04A0" w:firstRow="1" w:lastRow="0" w:firstColumn="1" w:lastColumn="0" w:noHBand="0" w:noVBand="1"/>
      </w:tblPr>
      <w:tblGrid>
        <w:gridCol w:w="9350"/>
      </w:tblGrid>
      <w:tr w:rsidR="009B42DE" w14:paraId="3796E827" w14:textId="77777777" w:rsidTr="00137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C8DD0FB" w14:textId="62D5D6FD" w:rsidR="009B42DE" w:rsidRDefault="009B42DE" w:rsidP="00137976">
            <w:r>
              <w:t>Task</w:t>
            </w:r>
            <w:r w:rsidRPr="00127EA9">
              <w:t>EntityTypeConfig</w:t>
            </w:r>
            <w:r>
              <w:t>.cs</w:t>
            </w:r>
          </w:p>
        </w:tc>
      </w:tr>
      <w:tr w:rsidR="009B42DE" w14:paraId="47876A7E" w14:textId="77777777" w:rsidTr="00137976">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0A8E7669"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FF"/>
                <w:sz w:val="16"/>
                <w:szCs w:val="16"/>
              </w:rPr>
              <w:t>public</w:t>
            </w:r>
            <w:r w:rsidRPr="009B42DE">
              <w:rPr>
                <w:rFonts w:ascii="Consolas" w:hAnsi="Consolas" w:cs="Consolas"/>
                <w:b w:val="0"/>
                <w:bCs w:val="0"/>
                <w:color w:val="000000"/>
                <w:sz w:val="16"/>
                <w:szCs w:val="16"/>
              </w:rPr>
              <w:t xml:space="preserve"> </w:t>
            </w:r>
            <w:r w:rsidRPr="009B42DE">
              <w:rPr>
                <w:rFonts w:ascii="Consolas" w:hAnsi="Consolas" w:cs="Consolas"/>
                <w:b w:val="0"/>
                <w:bCs w:val="0"/>
                <w:color w:val="0000FF"/>
                <w:sz w:val="16"/>
                <w:szCs w:val="16"/>
              </w:rPr>
              <w:t>class</w:t>
            </w:r>
            <w:r w:rsidRPr="009B42DE">
              <w:rPr>
                <w:rFonts w:ascii="Consolas" w:hAnsi="Consolas" w:cs="Consolas"/>
                <w:b w:val="0"/>
                <w:bCs w:val="0"/>
                <w:color w:val="000000"/>
                <w:sz w:val="16"/>
                <w:szCs w:val="16"/>
              </w:rPr>
              <w:t xml:space="preserve"> </w:t>
            </w:r>
            <w:r w:rsidRPr="009B42DE">
              <w:rPr>
                <w:rFonts w:ascii="Consolas" w:hAnsi="Consolas" w:cs="Consolas"/>
                <w:b w:val="0"/>
                <w:bCs w:val="0"/>
                <w:color w:val="2B91AF"/>
                <w:sz w:val="16"/>
                <w:szCs w:val="16"/>
              </w:rPr>
              <w:t>TaskEntityTypeConfig</w:t>
            </w:r>
            <w:r w:rsidRPr="009B42DE">
              <w:rPr>
                <w:rFonts w:ascii="Consolas" w:hAnsi="Consolas" w:cs="Consolas"/>
                <w:b w:val="0"/>
                <w:bCs w:val="0"/>
                <w:color w:val="000000"/>
                <w:sz w:val="16"/>
                <w:szCs w:val="16"/>
              </w:rPr>
              <w:t xml:space="preserve"> : IEntityTypeConfiguration&lt;Task&gt;</w:t>
            </w:r>
          </w:p>
          <w:p w14:paraId="1661430F"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w:t>
            </w:r>
          </w:p>
          <w:p w14:paraId="2C5650AC"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r w:rsidRPr="009B42DE">
              <w:rPr>
                <w:rFonts w:ascii="Consolas" w:hAnsi="Consolas" w:cs="Consolas"/>
                <w:b w:val="0"/>
                <w:bCs w:val="0"/>
                <w:color w:val="0000FF"/>
                <w:sz w:val="16"/>
                <w:szCs w:val="16"/>
              </w:rPr>
              <w:t>public</w:t>
            </w:r>
            <w:r w:rsidRPr="009B42DE">
              <w:rPr>
                <w:rFonts w:ascii="Consolas" w:hAnsi="Consolas" w:cs="Consolas"/>
                <w:b w:val="0"/>
                <w:bCs w:val="0"/>
                <w:color w:val="000000"/>
                <w:sz w:val="16"/>
                <w:szCs w:val="16"/>
              </w:rPr>
              <w:t xml:space="preserve"> </w:t>
            </w:r>
            <w:r w:rsidRPr="009B42DE">
              <w:rPr>
                <w:rFonts w:ascii="Consolas" w:hAnsi="Consolas" w:cs="Consolas"/>
                <w:b w:val="0"/>
                <w:bCs w:val="0"/>
                <w:color w:val="0000FF"/>
                <w:sz w:val="16"/>
                <w:szCs w:val="16"/>
              </w:rPr>
              <w:t>void</w:t>
            </w:r>
            <w:r w:rsidRPr="009B42DE">
              <w:rPr>
                <w:rFonts w:ascii="Consolas" w:hAnsi="Consolas" w:cs="Consolas"/>
                <w:b w:val="0"/>
                <w:bCs w:val="0"/>
                <w:color w:val="000000"/>
                <w:sz w:val="16"/>
                <w:szCs w:val="16"/>
              </w:rPr>
              <w:t xml:space="preserve"> Configure(EntityTypeBuilder&lt;Task&gt; builder)</w:t>
            </w:r>
          </w:p>
          <w:p w14:paraId="06618F22"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p>
          <w:p w14:paraId="67BCCB1D"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builder.Property(t =&gt; t.Title)</w:t>
            </w:r>
          </w:p>
          <w:p w14:paraId="50C9077A"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.IsRequired()</w:t>
            </w:r>
          </w:p>
          <w:p w14:paraId="4B30BB65"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.HasMaxLength(50);</w:t>
            </w:r>
          </w:p>
          <w:p w14:paraId="2791F6FF"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25BD5E4B"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builder.Property(t =&gt; t.Description)</w:t>
            </w:r>
          </w:p>
          <w:p w14:paraId="6CD72BED"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.IsRequired()</w:t>
            </w:r>
          </w:p>
          <w:p w14:paraId="15BD0448"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.HasMaxLength(500);</w:t>
            </w:r>
          </w:p>
          <w:p w14:paraId="0F5A0843"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0BFBBE78"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builder.Property(g =&gt; g.DateTimeCreated)</w:t>
            </w:r>
          </w:p>
          <w:p w14:paraId="53C6CA0C"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.HasColumnType(</w:t>
            </w:r>
            <w:r w:rsidRPr="009B42DE">
              <w:rPr>
                <w:rFonts w:ascii="Consolas" w:hAnsi="Consolas" w:cs="Consolas"/>
                <w:b w:val="0"/>
                <w:bCs w:val="0"/>
                <w:color w:val="A31515"/>
                <w:sz w:val="16"/>
                <w:szCs w:val="16"/>
              </w:rPr>
              <w:t>"datetime2"</w:t>
            </w:r>
            <w:r w:rsidRPr="009B42DE">
              <w:rPr>
                <w:rFonts w:ascii="Consolas" w:hAnsi="Consolas" w:cs="Consolas"/>
                <w:b w:val="0"/>
                <w:bCs w:val="0"/>
                <w:color w:val="000000"/>
                <w:sz w:val="16"/>
                <w:szCs w:val="16"/>
              </w:rPr>
              <w:t>)</w:t>
            </w:r>
          </w:p>
          <w:p w14:paraId="0C422101"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.HasDefaultValueSql(</w:t>
            </w:r>
            <w:r w:rsidRPr="009B42DE">
              <w:rPr>
                <w:rFonts w:ascii="Consolas" w:hAnsi="Consolas" w:cs="Consolas"/>
                <w:b w:val="0"/>
                <w:bCs w:val="0"/>
                <w:color w:val="A31515"/>
                <w:sz w:val="16"/>
                <w:szCs w:val="16"/>
              </w:rPr>
              <w:t>"getdate()"</w:t>
            </w:r>
            <w:r w:rsidRPr="009B42DE">
              <w:rPr>
                <w:rFonts w:ascii="Consolas" w:hAnsi="Consolas" w:cs="Consolas"/>
                <w:b w:val="0"/>
                <w:bCs w:val="0"/>
                <w:color w:val="000000"/>
                <w:sz w:val="16"/>
                <w:szCs w:val="16"/>
              </w:rPr>
              <w:t>)</w:t>
            </w:r>
          </w:p>
          <w:p w14:paraId="5FF8D364"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.ValueGeneratedOnAdd();</w:t>
            </w:r>
          </w:p>
          <w:p w14:paraId="67D28DB9"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1393EFB7"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w:t>
            </w:r>
          </w:p>
          <w:p w14:paraId="2D5FFC79"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.HasOne(t =&gt; t.CreatedByUser)</w:t>
            </w:r>
          </w:p>
          <w:p w14:paraId="56658240"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.WithMany(u =&gt; u.TasksCreated)</w:t>
            </w:r>
          </w:p>
          <w:p w14:paraId="0F42B85B"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.IsRequired()</w:t>
            </w:r>
          </w:p>
          <w:p w14:paraId="0DA72C24"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.HasForeignKey(t =&gt; t.CreatedByUserId)</w:t>
            </w:r>
          </w:p>
          <w:p w14:paraId="61551394"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.HasConstraintName(</w:t>
            </w:r>
            <w:r w:rsidRPr="009B42DE">
              <w:rPr>
                <w:rFonts w:ascii="Consolas" w:hAnsi="Consolas" w:cs="Consolas"/>
                <w:b w:val="0"/>
                <w:bCs w:val="0"/>
                <w:color w:val="A31515"/>
                <w:sz w:val="16"/>
                <w:szCs w:val="16"/>
              </w:rPr>
              <w:t>"FK_Task_AspNetUsers_CreatedByUserId"</w:t>
            </w:r>
            <w:r w:rsidRPr="009B42DE">
              <w:rPr>
                <w:rFonts w:ascii="Consolas" w:hAnsi="Consolas" w:cs="Consolas"/>
                <w:b w:val="0"/>
                <w:bCs w:val="0"/>
                <w:color w:val="000000"/>
                <w:sz w:val="16"/>
                <w:szCs w:val="16"/>
              </w:rPr>
              <w:t>);</w:t>
            </w:r>
          </w:p>
          <w:p w14:paraId="17DCFEF1"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142D25CA"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w:t>
            </w:r>
          </w:p>
          <w:p w14:paraId="230F7FBD"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.HasOne(t =&gt; t.AssignedToUser)</w:t>
            </w:r>
          </w:p>
          <w:p w14:paraId="24A448D5"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.WithMany(u =&gt; u.TasksAssigned)</w:t>
            </w:r>
          </w:p>
          <w:p w14:paraId="4D8ADEAE"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.IsRequired(</w:t>
            </w:r>
            <w:r w:rsidRPr="009B42DE">
              <w:rPr>
                <w:rFonts w:ascii="Consolas" w:hAnsi="Consolas" w:cs="Consolas"/>
                <w:b w:val="0"/>
                <w:bCs w:val="0"/>
                <w:color w:val="0000FF"/>
                <w:sz w:val="16"/>
                <w:szCs w:val="16"/>
              </w:rPr>
              <w:t>false</w:t>
            </w:r>
            <w:r w:rsidRPr="009B42DE">
              <w:rPr>
                <w:rFonts w:ascii="Consolas" w:hAnsi="Consolas" w:cs="Consolas"/>
                <w:b w:val="0"/>
                <w:bCs w:val="0"/>
                <w:color w:val="000000"/>
                <w:sz w:val="16"/>
                <w:szCs w:val="16"/>
              </w:rPr>
              <w:t>)</w:t>
            </w:r>
          </w:p>
          <w:p w14:paraId="638DA81A"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.HasForeignKey(t =&gt; t.AssignedToUserId)</w:t>
            </w:r>
          </w:p>
          <w:p w14:paraId="4C76E70E"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.HasConstraintName(</w:t>
            </w:r>
            <w:r w:rsidRPr="009B42DE">
              <w:rPr>
                <w:rFonts w:ascii="Consolas" w:hAnsi="Consolas" w:cs="Consolas"/>
                <w:b w:val="0"/>
                <w:bCs w:val="0"/>
                <w:color w:val="A31515"/>
                <w:sz w:val="16"/>
                <w:szCs w:val="16"/>
              </w:rPr>
              <w:t>"FK_Task_AspNetUsersAssignedToUserId"</w:t>
            </w:r>
            <w:r w:rsidRPr="009B42DE">
              <w:rPr>
                <w:rFonts w:ascii="Consolas" w:hAnsi="Consolas" w:cs="Consolas"/>
                <w:b w:val="0"/>
                <w:bCs w:val="0"/>
                <w:color w:val="000000"/>
                <w:sz w:val="16"/>
                <w:szCs w:val="16"/>
              </w:rPr>
              <w:t>);</w:t>
            </w:r>
          </w:p>
          <w:p w14:paraId="088AD65C"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514E4BD5"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builder.Property(t =&gt; t.IsOverdue)</w:t>
            </w:r>
          </w:p>
          <w:p w14:paraId="43BFFE00"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.HasComputedColumnSql(</w:t>
            </w:r>
            <w:r w:rsidRPr="009B42DE">
              <w:rPr>
                <w:rFonts w:ascii="Consolas" w:hAnsi="Consolas" w:cs="Consolas"/>
                <w:b w:val="0"/>
                <w:bCs w:val="0"/>
                <w:color w:val="A31515"/>
                <w:sz w:val="16"/>
                <w:szCs w:val="16"/>
              </w:rPr>
              <w:t>"case when DateTimeCompleted is null and Deadline &lt; getdate() then cast(1 as bit) else cast(0 as bit) end"</w:t>
            </w:r>
            <w:r w:rsidRPr="009B42DE">
              <w:rPr>
                <w:rFonts w:ascii="Consolas" w:hAnsi="Consolas" w:cs="Consolas"/>
                <w:b w:val="0"/>
                <w:bCs w:val="0"/>
                <w:color w:val="000000"/>
                <w:sz w:val="16"/>
                <w:szCs w:val="16"/>
              </w:rPr>
              <w:t>);</w:t>
            </w:r>
          </w:p>
          <w:p w14:paraId="378014C0"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p>
          <w:p w14:paraId="30444E95" w14:textId="47A8DFEB" w:rsidR="009B42DE" w:rsidRPr="009B42DE" w:rsidRDefault="009B42DE" w:rsidP="009B42DE">
            <w:pPr>
              <w:keepNext/>
              <w:rPr>
                <w:b w:val="0"/>
                <w:bCs w:val="0"/>
                <w:sz w:val="16"/>
                <w:szCs w:val="16"/>
              </w:rPr>
            </w:pPr>
            <w:r w:rsidRPr="009B42DE">
              <w:rPr>
                <w:rFonts w:ascii="Consolas" w:hAnsi="Consolas" w:cs="Consolas"/>
                <w:b w:val="0"/>
                <w:bCs w:val="0"/>
                <w:color w:val="000000"/>
                <w:sz w:val="16"/>
                <w:szCs w:val="16"/>
              </w:rPr>
              <w:t>}</w:t>
            </w:r>
          </w:p>
        </w:tc>
      </w:tr>
      <w:tr w:rsidR="009B42DE" w14:paraId="642C9FC4" w14:textId="77777777" w:rsidTr="00137976">
        <w:trPr>
          <w:trHeight w:val="455"/>
        </w:trPr>
        <w:tc>
          <w:tcPr>
            <w:cnfStyle w:val="001000000000" w:firstRow="0" w:lastRow="0" w:firstColumn="1" w:lastColumn="0" w:oddVBand="0" w:evenVBand="0" w:oddHBand="0" w:evenHBand="0" w:firstRowFirstColumn="0" w:firstRowLastColumn="0" w:lastRowFirstColumn="0" w:lastRowLastColumn="0"/>
            <w:tcW w:w="9350" w:type="dxa"/>
          </w:tcPr>
          <w:p w14:paraId="78D2A8C3" w14:textId="77777777" w:rsidR="009B42DE" w:rsidRDefault="009B42DE" w:rsidP="00137976">
            <w:pPr>
              <w:spacing w:after="160" w:line="259" w:lineRule="auto"/>
            </w:pPr>
            <w:r w:rsidRPr="00390FA9">
              <w:rPr>
                <w:b w:val="0"/>
                <w:bCs w:val="0"/>
              </w:rPr>
              <w:t>This configuration</w:t>
            </w:r>
            <w:r>
              <w:rPr>
                <w:b w:val="0"/>
                <w:bCs w:val="0"/>
              </w:rPr>
              <w:t xml:space="preserve"> tells the EF to:</w:t>
            </w:r>
          </w:p>
          <w:p w14:paraId="3DAE9D89" w14:textId="77777777" w:rsidR="009B42DE" w:rsidRPr="0035163A" w:rsidRDefault="00E03F4A" w:rsidP="0035163A">
            <w:pPr>
              <w:pStyle w:val="ListParagraph"/>
              <w:numPr>
                <w:ilvl w:val="0"/>
                <w:numId w:val="31"/>
              </w:numPr>
              <w:rPr>
                <w:b w:val="0"/>
                <w:bCs w:val="0"/>
              </w:rPr>
            </w:pPr>
            <w:r w:rsidRPr="0035163A">
              <w:rPr>
                <w:b w:val="0"/>
                <w:bCs w:val="0"/>
              </w:rPr>
              <w:t xml:space="preserve">Make </w:t>
            </w:r>
            <w:r w:rsidRPr="0035163A">
              <w:rPr>
                <w:rFonts w:ascii="Consolas" w:hAnsi="Consolas"/>
                <w:b w:val="0"/>
                <w:bCs w:val="0"/>
                <w:sz w:val="20"/>
                <w:szCs w:val="20"/>
              </w:rPr>
              <w:t>Title</w:t>
            </w:r>
            <w:r w:rsidRPr="0035163A">
              <w:rPr>
                <w:b w:val="0"/>
                <w:bCs w:val="0"/>
              </w:rPr>
              <w:t xml:space="preserve"> required and maximum 50 characters</w:t>
            </w:r>
          </w:p>
          <w:p w14:paraId="447C314B" w14:textId="77777777" w:rsidR="00E03F4A" w:rsidRPr="0035163A" w:rsidRDefault="00E03F4A" w:rsidP="0035163A">
            <w:pPr>
              <w:pStyle w:val="ListParagraph"/>
              <w:numPr>
                <w:ilvl w:val="0"/>
                <w:numId w:val="31"/>
              </w:numPr>
              <w:rPr>
                <w:b w:val="0"/>
                <w:bCs w:val="0"/>
              </w:rPr>
            </w:pPr>
            <w:r w:rsidRPr="0035163A">
              <w:rPr>
                <w:b w:val="0"/>
                <w:bCs w:val="0"/>
              </w:rPr>
              <w:t xml:space="preserve">Make </w:t>
            </w:r>
            <w:r w:rsidRPr="0035163A">
              <w:rPr>
                <w:rFonts w:ascii="Consolas" w:hAnsi="Consolas"/>
                <w:b w:val="0"/>
                <w:bCs w:val="0"/>
                <w:sz w:val="20"/>
                <w:szCs w:val="20"/>
              </w:rPr>
              <w:t>Description</w:t>
            </w:r>
            <w:r w:rsidRPr="0035163A">
              <w:rPr>
                <w:b w:val="0"/>
                <w:bCs w:val="0"/>
              </w:rPr>
              <w:t xml:space="preserve"> required and maximum 500 character</w:t>
            </w:r>
          </w:p>
          <w:p w14:paraId="7D73BE11" w14:textId="5C4DE264" w:rsidR="00E03F4A" w:rsidRPr="0035163A" w:rsidRDefault="00E03F4A" w:rsidP="0035163A">
            <w:pPr>
              <w:pStyle w:val="ListParagraph"/>
              <w:numPr>
                <w:ilvl w:val="0"/>
                <w:numId w:val="31"/>
              </w:numPr>
              <w:rPr>
                <w:b w:val="0"/>
                <w:bCs w:val="0"/>
              </w:rPr>
            </w:pPr>
            <w:r w:rsidRPr="0035163A">
              <w:rPr>
                <w:b w:val="0"/>
                <w:bCs w:val="0"/>
              </w:rPr>
              <w:t xml:space="preserve">Make </w:t>
            </w:r>
            <w:r w:rsidRPr="00250F0E">
              <w:rPr>
                <w:rFonts w:ascii="Consolas" w:hAnsi="Consolas"/>
                <w:b w:val="0"/>
                <w:bCs w:val="0"/>
                <w:sz w:val="20"/>
                <w:szCs w:val="20"/>
              </w:rPr>
              <w:t>DateTime</w:t>
            </w:r>
            <w:r w:rsidR="00250F0E">
              <w:rPr>
                <w:rFonts w:ascii="Consolas" w:hAnsi="Consolas"/>
                <w:b w:val="0"/>
                <w:bCs w:val="0"/>
                <w:sz w:val="20"/>
                <w:szCs w:val="20"/>
              </w:rPr>
              <w:t>Created</w:t>
            </w:r>
            <w:r w:rsidRPr="0035163A">
              <w:rPr>
                <w:b w:val="0"/>
                <w:bCs w:val="0"/>
              </w:rPr>
              <w:t xml:space="preserve"> to have SQL datatype datetime2</w:t>
            </w:r>
          </w:p>
          <w:p w14:paraId="54EA0D35" w14:textId="77777777" w:rsidR="0035163A" w:rsidRPr="0035163A" w:rsidRDefault="0035163A" w:rsidP="0035163A">
            <w:pPr>
              <w:pStyle w:val="ListParagraph"/>
              <w:numPr>
                <w:ilvl w:val="0"/>
                <w:numId w:val="31"/>
              </w:numPr>
              <w:rPr>
                <w:b w:val="0"/>
                <w:bCs w:val="0"/>
              </w:rPr>
            </w:pPr>
            <w:r w:rsidRPr="0035163A">
              <w:rPr>
                <w:b w:val="0"/>
                <w:bCs w:val="0"/>
              </w:rPr>
              <w:t xml:space="preserve">Create one-to-may relationship ‘Created By’ between </w:t>
            </w:r>
            <w:r w:rsidRPr="0035163A">
              <w:rPr>
                <w:rFonts w:ascii="Consolas" w:hAnsi="Consolas"/>
                <w:b w:val="0"/>
                <w:bCs w:val="0"/>
                <w:sz w:val="20"/>
                <w:szCs w:val="20"/>
              </w:rPr>
              <w:t>User</w:t>
            </w:r>
            <w:r w:rsidRPr="0035163A">
              <w:rPr>
                <w:b w:val="0"/>
                <w:bCs w:val="0"/>
              </w:rPr>
              <w:t xml:space="preserve"> and Task</w:t>
            </w:r>
          </w:p>
          <w:p w14:paraId="423EF28C" w14:textId="77777777" w:rsidR="0035163A" w:rsidRPr="0035163A" w:rsidRDefault="0035163A" w:rsidP="0035163A">
            <w:pPr>
              <w:pStyle w:val="ListParagraph"/>
              <w:numPr>
                <w:ilvl w:val="0"/>
                <w:numId w:val="31"/>
              </w:numPr>
              <w:rPr>
                <w:b w:val="0"/>
                <w:bCs w:val="0"/>
              </w:rPr>
            </w:pPr>
            <w:r w:rsidRPr="0035163A">
              <w:rPr>
                <w:b w:val="0"/>
                <w:bCs w:val="0"/>
              </w:rPr>
              <w:t>Create one-to-may relationship “Assigned To” between User and Task</w:t>
            </w:r>
          </w:p>
          <w:p w14:paraId="310D3EBD" w14:textId="6DDF9A5F" w:rsidR="0035163A" w:rsidRPr="0035163A" w:rsidRDefault="0035163A" w:rsidP="00E04A1E">
            <w:pPr>
              <w:pStyle w:val="ListParagraph"/>
              <w:keepNext/>
              <w:numPr>
                <w:ilvl w:val="0"/>
                <w:numId w:val="31"/>
              </w:numPr>
            </w:pPr>
            <w:r w:rsidRPr="0035163A">
              <w:rPr>
                <w:b w:val="0"/>
                <w:bCs w:val="0"/>
              </w:rPr>
              <w:t>Make Overdue a computed column using given logic</w:t>
            </w:r>
          </w:p>
        </w:tc>
      </w:tr>
    </w:tbl>
    <w:p w14:paraId="447488CA" w14:textId="10CDFEBA" w:rsidR="009B42DE" w:rsidRDefault="00E04A1E" w:rsidP="00E04A1E">
      <w:pPr>
        <w:pStyle w:val="Caption"/>
        <w:jc w:val="center"/>
      </w:pPr>
      <w:r>
        <w:lastRenderedPageBreak/>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8</w:t>
      </w:r>
      <w:r w:rsidR="00F124DD">
        <w:fldChar w:fldCharType="end"/>
      </w:r>
      <w:r>
        <w:t xml:space="preserve"> Configuration for Task entity</w:t>
      </w:r>
    </w:p>
    <w:p w14:paraId="659033EC" w14:textId="77777777" w:rsidR="00E04A1E" w:rsidRPr="00E04A1E" w:rsidRDefault="00E04A1E" w:rsidP="00E04A1E"/>
    <w:p w14:paraId="1FB66D97" w14:textId="0598B7C0" w:rsidR="009B42DE" w:rsidRDefault="00E16815" w:rsidP="002B3846">
      <w:pPr>
        <w:pStyle w:val="Heading4"/>
      </w:pPr>
      <w:r>
        <w:t>Coding DbContext</w:t>
      </w:r>
    </w:p>
    <w:tbl>
      <w:tblPr>
        <w:tblStyle w:val="GridTable1Light-Accent3"/>
        <w:tblW w:w="0" w:type="auto"/>
        <w:tblLook w:val="04A0" w:firstRow="1" w:lastRow="0" w:firstColumn="1" w:lastColumn="0" w:noHBand="0" w:noVBand="1"/>
      </w:tblPr>
      <w:tblGrid>
        <w:gridCol w:w="9350"/>
      </w:tblGrid>
      <w:tr w:rsidR="002B3846" w14:paraId="5CE1993A" w14:textId="77777777" w:rsidTr="00137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6BFF333" w14:textId="77777777" w:rsidR="002B3846" w:rsidRDefault="002B3846" w:rsidP="00137976">
            <w:r>
              <w:t>Task</w:t>
            </w:r>
            <w:r w:rsidRPr="00127EA9">
              <w:t>EntityTypeConfig</w:t>
            </w:r>
            <w:r>
              <w:t>.cs</w:t>
            </w:r>
          </w:p>
        </w:tc>
      </w:tr>
      <w:tr w:rsidR="002B3846" w14:paraId="7B3C1D0E" w14:textId="77777777" w:rsidTr="00137976">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08BACE41"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class</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2B91AF"/>
                <w:sz w:val="16"/>
                <w:szCs w:val="16"/>
              </w:rPr>
              <w:t>TaskBookDbContext</w:t>
            </w:r>
            <w:r w:rsidRPr="002B3846">
              <w:rPr>
                <w:rFonts w:ascii="Consolas" w:hAnsi="Consolas" w:cs="Consolas"/>
                <w:b w:val="0"/>
                <w:bCs w:val="0"/>
                <w:color w:val="000000"/>
                <w:sz w:val="16"/>
                <w:szCs w:val="16"/>
              </w:rPr>
              <w:t xml:space="preserve"> : IdentityDbContext&lt;User, Role, Guid&gt;</w:t>
            </w:r>
          </w:p>
          <w:p w14:paraId="01875AA6"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w:t>
            </w:r>
          </w:p>
          <w:p w14:paraId="40AD4D46"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8000"/>
                <w:sz w:val="16"/>
                <w:szCs w:val="16"/>
              </w:rPr>
              <w:t>/*  1. Create Entity Classes</w:t>
            </w:r>
          </w:p>
          <w:p w14:paraId="537A4E65"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2. Define relationships using navigation properties</w:t>
            </w:r>
          </w:p>
          <w:p w14:paraId="161E6770"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3. Create entity type configurations (if needed)</w:t>
            </w:r>
          </w:p>
          <w:p w14:paraId="2772F8FF"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4. Register configuration in this class's OnModelCreating method (once per type)</w:t>
            </w:r>
          </w:p>
          <w:p w14:paraId="01CA8EF6" w14:textId="77777777" w:rsidR="002B3846" w:rsidRDefault="002B3846" w:rsidP="002B3846">
            <w:pPr>
              <w:autoSpaceDE w:val="0"/>
              <w:autoSpaceDN w:val="0"/>
              <w:adjustRightInd w:val="0"/>
              <w:rPr>
                <w:rFonts w:ascii="Consolas" w:hAnsi="Consolas" w:cs="Consolas"/>
                <w:color w:val="008000"/>
                <w:sz w:val="16"/>
                <w:szCs w:val="16"/>
              </w:rPr>
            </w:pPr>
            <w:r w:rsidRPr="002B3846">
              <w:rPr>
                <w:rFonts w:ascii="Consolas" w:hAnsi="Consolas" w:cs="Consolas"/>
                <w:b w:val="0"/>
                <w:bCs w:val="0"/>
                <w:color w:val="008000"/>
                <w:sz w:val="16"/>
                <w:szCs w:val="16"/>
              </w:rPr>
              <w:t xml:space="preserve">        5. Add migrations using add-migration command in Package Manager Console - if there's no error </w:t>
            </w:r>
            <w:r>
              <w:rPr>
                <w:rFonts w:ascii="Consolas" w:hAnsi="Consolas" w:cs="Consolas"/>
                <w:b w:val="0"/>
                <w:bCs w:val="0"/>
                <w:color w:val="008000"/>
                <w:sz w:val="16"/>
                <w:szCs w:val="16"/>
              </w:rPr>
              <w:t xml:space="preserve">     </w:t>
            </w:r>
          </w:p>
          <w:p w14:paraId="00C72927" w14:textId="01426577" w:rsidR="002B3846" w:rsidRPr="002B3846" w:rsidRDefault="002B3846" w:rsidP="002B3846">
            <w:pPr>
              <w:autoSpaceDE w:val="0"/>
              <w:autoSpaceDN w:val="0"/>
              <w:adjustRightInd w:val="0"/>
              <w:rPr>
                <w:rFonts w:ascii="Consolas" w:hAnsi="Consolas" w:cs="Consolas"/>
                <w:b w:val="0"/>
                <w:bCs w:val="0"/>
                <w:color w:val="008000"/>
                <w:sz w:val="16"/>
                <w:szCs w:val="16"/>
              </w:rPr>
            </w:pPr>
            <w:r>
              <w:rPr>
                <w:rFonts w:ascii="Consolas" w:hAnsi="Consolas" w:cs="Consolas"/>
                <w:b w:val="0"/>
                <w:bCs w:val="0"/>
                <w:color w:val="008000"/>
                <w:sz w:val="16"/>
                <w:szCs w:val="16"/>
              </w:rPr>
              <w:t xml:space="preserve">           </w:t>
            </w:r>
            <w:r w:rsidRPr="002B3846">
              <w:rPr>
                <w:rFonts w:ascii="Consolas" w:hAnsi="Consolas" w:cs="Consolas"/>
                <w:b w:val="0"/>
                <w:bCs w:val="0"/>
                <w:color w:val="008000"/>
                <w:sz w:val="16"/>
                <w:szCs w:val="16"/>
              </w:rPr>
              <w:t>it should create migration code</w:t>
            </w:r>
          </w:p>
          <w:p w14:paraId="738280D3"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6. Run migration code using update-database command in the Package Manager Console</w:t>
            </w:r>
          </w:p>
          <w:p w14:paraId="70951FAD"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If there's no error, database tabel should be created</w:t>
            </w:r>
          </w:p>
          <w:p w14:paraId="23ED3359"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8000"/>
                <w:sz w:val="16"/>
                <w:szCs w:val="16"/>
              </w:rPr>
              <w:t xml:space="preserve">     */</w:t>
            </w:r>
          </w:p>
          <w:p w14:paraId="5DD7AEC7"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3658F324"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DbSet&lt;Group&gt; Groups { </w:t>
            </w:r>
            <w:r w:rsidRPr="002B3846">
              <w:rPr>
                <w:rFonts w:ascii="Consolas" w:hAnsi="Consolas" w:cs="Consolas"/>
                <w:b w:val="0"/>
                <w:bCs w:val="0"/>
                <w:color w:val="0000FF"/>
                <w:sz w:val="16"/>
                <w:szCs w:val="16"/>
              </w:rPr>
              <w:t>get</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set</w:t>
            </w:r>
            <w:r w:rsidRPr="002B3846">
              <w:rPr>
                <w:rFonts w:ascii="Consolas" w:hAnsi="Consolas" w:cs="Consolas"/>
                <w:b w:val="0"/>
                <w:bCs w:val="0"/>
                <w:color w:val="000000"/>
                <w:sz w:val="16"/>
                <w:szCs w:val="16"/>
              </w:rPr>
              <w:t>; }</w:t>
            </w:r>
          </w:p>
          <w:p w14:paraId="0D7486AB"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4A5F18C0"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DbSet&lt;UserGroup&gt; UserGroups { </w:t>
            </w:r>
            <w:r w:rsidRPr="002B3846">
              <w:rPr>
                <w:rFonts w:ascii="Consolas" w:hAnsi="Consolas" w:cs="Consolas"/>
                <w:b w:val="0"/>
                <w:bCs w:val="0"/>
                <w:color w:val="0000FF"/>
                <w:sz w:val="16"/>
                <w:szCs w:val="16"/>
              </w:rPr>
              <w:t>get</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set</w:t>
            </w:r>
            <w:r w:rsidRPr="002B3846">
              <w:rPr>
                <w:rFonts w:ascii="Consolas" w:hAnsi="Consolas" w:cs="Consolas"/>
                <w:b w:val="0"/>
                <w:bCs w:val="0"/>
                <w:color w:val="000000"/>
                <w:sz w:val="16"/>
                <w:szCs w:val="16"/>
              </w:rPr>
              <w:t>; }</w:t>
            </w:r>
          </w:p>
          <w:p w14:paraId="3D45544B"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27BF9338"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DbSet&lt;Task&gt; Tasks { </w:t>
            </w:r>
            <w:r w:rsidRPr="002B3846">
              <w:rPr>
                <w:rFonts w:ascii="Consolas" w:hAnsi="Consolas" w:cs="Consolas"/>
                <w:b w:val="0"/>
                <w:bCs w:val="0"/>
                <w:color w:val="0000FF"/>
                <w:sz w:val="16"/>
                <w:szCs w:val="16"/>
              </w:rPr>
              <w:t>get</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set</w:t>
            </w:r>
            <w:r w:rsidRPr="002B3846">
              <w:rPr>
                <w:rFonts w:ascii="Consolas" w:hAnsi="Consolas" w:cs="Consolas"/>
                <w:b w:val="0"/>
                <w:bCs w:val="0"/>
                <w:color w:val="000000"/>
                <w:sz w:val="16"/>
                <w:szCs w:val="16"/>
              </w:rPr>
              <w:t>; }</w:t>
            </w:r>
          </w:p>
          <w:p w14:paraId="7B7F9A3D"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694D20A0"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TaskBookDbContext(DbContextOptions&lt;TaskBookDbContext&gt; options) : </w:t>
            </w:r>
            <w:r w:rsidRPr="002B3846">
              <w:rPr>
                <w:rFonts w:ascii="Consolas" w:hAnsi="Consolas" w:cs="Consolas"/>
                <w:b w:val="0"/>
                <w:bCs w:val="0"/>
                <w:color w:val="0000FF"/>
                <w:sz w:val="16"/>
                <w:szCs w:val="16"/>
              </w:rPr>
              <w:t>base</w:t>
            </w:r>
            <w:r w:rsidRPr="002B3846">
              <w:rPr>
                <w:rFonts w:ascii="Consolas" w:hAnsi="Consolas" w:cs="Consolas"/>
                <w:b w:val="0"/>
                <w:bCs w:val="0"/>
                <w:color w:val="000000"/>
                <w:sz w:val="16"/>
                <w:szCs w:val="16"/>
              </w:rPr>
              <w:t>(options)</w:t>
            </w:r>
          </w:p>
          <w:p w14:paraId="4EE98DBD"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
          <w:p w14:paraId="70EF6FE9"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
          <w:p w14:paraId="2CA53F32"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5A763D40"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protected</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override</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void</w:t>
            </w:r>
            <w:r w:rsidRPr="002B3846">
              <w:rPr>
                <w:rFonts w:ascii="Consolas" w:hAnsi="Consolas" w:cs="Consolas"/>
                <w:b w:val="0"/>
                <w:bCs w:val="0"/>
                <w:color w:val="000000"/>
                <w:sz w:val="16"/>
                <w:szCs w:val="16"/>
              </w:rPr>
              <w:t xml:space="preserve"> OnModelCreating(ModelBuilder builder)</w:t>
            </w:r>
          </w:p>
          <w:p w14:paraId="0518A329"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
          <w:p w14:paraId="1D380662"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builder</w:t>
            </w:r>
          </w:p>
          <w:p w14:paraId="095990B5"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UserEntityTypeConfig())</w:t>
            </w:r>
          </w:p>
          <w:p w14:paraId="4C111E95"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RoleEntityTypeConfig())</w:t>
            </w:r>
          </w:p>
          <w:p w14:paraId="47CF2820"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GroupEntityTypeConfig())</w:t>
            </w:r>
          </w:p>
          <w:p w14:paraId="71431FF9"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UserGroupEntityTypeConfig())</w:t>
            </w:r>
          </w:p>
          <w:p w14:paraId="372E972F"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TaskEntityTypeConfig());</w:t>
            </w:r>
          </w:p>
          <w:p w14:paraId="116AA624"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4374722B"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base</w:t>
            </w:r>
            <w:r w:rsidRPr="002B3846">
              <w:rPr>
                <w:rFonts w:ascii="Consolas" w:hAnsi="Consolas" w:cs="Consolas"/>
                <w:b w:val="0"/>
                <w:bCs w:val="0"/>
                <w:color w:val="000000"/>
                <w:sz w:val="16"/>
                <w:szCs w:val="16"/>
              </w:rPr>
              <w:t>.OnModelCreating(builder);</w:t>
            </w:r>
          </w:p>
          <w:p w14:paraId="654CB336"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
          <w:p w14:paraId="544F249A" w14:textId="4A84056B" w:rsidR="002B3846" w:rsidRPr="002B3846" w:rsidRDefault="002B3846" w:rsidP="002B3846">
            <w:pPr>
              <w:keepNext/>
              <w:rPr>
                <w:b w:val="0"/>
                <w:bCs w:val="0"/>
                <w:sz w:val="16"/>
                <w:szCs w:val="16"/>
              </w:rPr>
            </w:pPr>
            <w:r w:rsidRPr="002B3846">
              <w:rPr>
                <w:rFonts w:ascii="Consolas" w:hAnsi="Consolas" w:cs="Consolas"/>
                <w:b w:val="0"/>
                <w:bCs w:val="0"/>
                <w:color w:val="000000"/>
                <w:sz w:val="16"/>
                <w:szCs w:val="16"/>
              </w:rPr>
              <w:t>}</w:t>
            </w:r>
          </w:p>
        </w:tc>
      </w:tr>
      <w:tr w:rsidR="002B3846" w14:paraId="2DAC694B" w14:textId="77777777" w:rsidTr="00137976">
        <w:trPr>
          <w:trHeight w:val="455"/>
        </w:trPr>
        <w:tc>
          <w:tcPr>
            <w:cnfStyle w:val="001000000000" w:firstRow="0" w:lastRow="0" w:firstColumn="1" w:lastColumn="0" w:oddVBand="0" w:evenVBand="0" w:oddHBand="0" w:evenHBand="0" w:firstRowFirstColumn="0" w:firstRowLastColumn="0" w:lastRowFirstColumn="0" w:lastRowLastColumn="0"/>
            <w:tcW w:w="9350" w:type="dxa"/>
          </w:tcPr>
          <w:p w14:paraId="76E03C5B" w14:textId="77777777" w:rsidR="002B3846" w:rsidRPr="00443475" w:rsidRDefault="00443475" w:rsidP="00443475">
            <w:pPr>
              <w:pStyle w:val="ListParagraph"/>
              <w:numPr>
                <w:ilvl w:val="0"/>
                <w:numId w:val="32"/>
              </w:numPr>
              <w:rPr>
                <w:b w:val="0"/>
                <w:bCs w:val="0"/>
              </w:rPr>
            </w:pPr>
            <w:r w:rsidRPr="00443475">
              <w:rPr>
                <w:b w:val="0"/>
                <w:bCs w:val="0"/>
              </w:rPr>
              <w:t xml:space="preserve">Defines the </w:t>
            </w:r>
            <w:r w:rsidRPr="00443475">
              <w:rPr>
                <w:rFonts w:ascii="Consolas" w:hAnsi="Consolas"/>
                <w:b w:val="0"/>
                <w:bCs w:val="0"/>
                <w:sz w:val="20"/>
                <w:szCs w:val="20"/>
              </w:rPr>
              <w:t>DbSet</w:t>
            </w:r>
            <w:r w:rsidRPr="00443475">
              <w:rPr>
                <w:b w:val="0"/>
                <w:bCs w:val="0"/>
              </w:rPr>
              <w:t xml:space="preserve"> for each of the entity – EF will translate each </w:t>
            </w:r>
            <w:r w:rsidRPr="00443475">
              <w:rPr>
                <w:rFonts w:ascii="Consolas" w:hAnsi="Consolas"/>
                <w:b w:val="0"/>
                <w:bCs w:val="0"/>
                <w:sz w:val="20"/>
                <w:szCs w:val="20"/>
              </w:rPr>
              <w:t>DbSet</w:t>
            </w:r>
            <w:r w:rsidRPr="00443475">
              <w:rPr>
                <w:b w:val="0"/>
                <w:bCs w:val="0"/>
              </w:rPr>
              <w:t xml:space="preserve"> to a database table. </w:t>
            </w:r>
          </w:p>
          <w:p w14:paraId="55EE924C" w14:textId="77777777" w:rsidR="00443475" w:rsidRPr="00443475" w:rsidRDefault="00443475" w:rsidP="00443475">
            <w:pPr>
              <w:pStyle w:val="ListParagraph"/>
              <w:numPr>
                <w:ilvl w:val="0"/>
                <w:numId w:val="32"/>
              </w:numPr>
              <w:rPr>
                <w:b w:val="0"/>
                <w:bCs w:val="0"/>
              </w:rPr>
            </w:pPr>
            <w:r w:rsidRPr="00443475">
              <w:rPr>
                <w:b w:val="0"/>
                <w:bCs w:val="0"/>
              </w:rPr>
              <w:t>Registers the Entity Type Configurations</w:t>
            </w:r>
          </w:p>
          <w:p w14:paraId="6198601F" w14:textId="6B804635" w:rsidR="00443475" w:rsidRPr="00443475" w:rsidRDefault="00443475" w:rsidP="00E04A1E">
            <w:pPr>
              <w:pStyle w:val="ListParagraph"/>
              <w:keepNext/>
              <w:numPr>
                <w:ilvl w:val="0"/>
                <w:numId w:val="32"/>
              </w:numPr>
            </w:pPr>
            <w:r w:rsidRPr="00443475">
              <w:rPr>
                <w:b w:val="0"/>
                <w:bCs w:val="0"/>
              </w:rPr>
              <w:t xml:space="preserve">Please note that we are extending </w:t>
            </w:r>
            <w:r w:rsidRPr="00443475">
              <w:rPr>
                <w:rFonts w:ascii="Consolas" w:hAnsi="Consolas"/>
                <w:b w:val="0"/>
                <w:bCs w:val="0"/>
                <w:sz w:val="20"/>
                <w:szCs w:val="20"/>
              </w:rPr>
              <w:t>IdentiyDbContext&lt;User, Role, Guid&gt;</w:t>
            </w:r>
            <w:r w:rsidRPr="00443475">
              <w:rPr>
                <w:b w:val="0"/>
                <w:bCs w:val="0"/>
              </w:rPr>
              <w:t xml:space="preserve"> which mean we are actually extending the Identity data model to add our own entities</w:t>
            </w:r>
          </w:p>
        </w:tc>
      </w:tr>
    </w:tbl>
    <w:p w14:paraId="1DF05DFC" w14:textId="1301353B" w:rsidR="009B42DE" w:rsidRDefault="00E04A1E" w:rsidP="00E04A1E">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9</w:t>
      </w:r>
      <w:r w:rsidR="00F124DD">
        <w:fldChar w:fldCharType="end"/>
      </w:r>
      <w:r>
        <w:t xml:space="preserve"> TaskBookDbContext models the entire database</w:t>
      </w:r>
    </w:p>
    <w:p w14:paraId="53A87544" w14:textId="00A78567" w:rsidR="009B42DE" w:rsidRDefault="009B42DE" w:rsidP="00127EA9"/>
    <w:p w14:paraId="35B56FC6" w14:textId="5A27BDE9" w:rsidR="009B42DE" w:rsidRDefault="008E3422" w:rsidP="008E3422">
      <w:pPr>
        <w:pStyle w:val="Heading4"/>
      </w:pPr>
      <w:r>
        <w:t>Adding Migrations</w:t>
      </w:r>
    </w:p>
    <w:p w14:paraId="41AD89F5" w14:textId="34B2FAB8" w:rsidR="008E3422" w:rsidRDefault="008E3422" w:rsidP="008E3422">
      <w:r>
        <w:t xml:space="preserve">The next step is to add migrations using EF tooling. Migrations are classes that </w:t>
      </w:r>
      <w:r w:rsidR="00E06C17">
        <w:t>provide the logic to create relational database. Migration classes can be handwritten. But we took advantage of EF tooling which can read through the entities, entity configurations and DB Context class and automatically generates configuration for us.</w:t>
      </w:r>
    </w:p>
    <w:p w14:paraId="51493F22" w14:textId="4F0ADA87" w:rsidR="000A582A" w:rsidRDefault="000A582A" w:rsidP="008E3422">
      <w:r>
        <w:fldChar w:fldCharType="begin"/>
      </w:r>
      <w:r>
        <w:instrText xml:space="preserve"> REF _Ref513464473 \h </w:instrText>
      </w:r>
      <w:r>
        <w:fldChar w:fldCharType="separate"/>
      </w:r>
      <w:r>
        <w:t xml:space="preserve">Figure </w:t>
      </w:r>
      <w:r>
        <w:rPr>
          <w:noProof/>
          <w:cs/>
        </w:rPr>
        <w:t>‎</w:t>
      </w:r>
      <w:r>
        <w:rPr>
          <w:noProof/>
        </w:rPr>
        <w:t>4</w:t>
      </w:r>
      <w:r>
        <w:noBreakHyphen/>
      </w:r>
      <w:r>
        <w:rPr>
          <w:noProof/>
        </w:rPr>
        <w:t>3</w:t>
      </w:r>
      <w:r>
        <w:fldChar w:fldCharType="end"/>
      </w:r>
      <w:r>
        <w:t xml:space="preserve"> presents a screen shot of executing add-migration EF tool command. </w:t>
      </w:r>
    </w:p>
    <w:p w14:paraId="709C2D9A" w14:textId="77777777" w:rsidR="000A582A" w:rsidRDefault="000A582A" w:rsidP="000A582A">
      <w:pPr>
        <w:keepNext/>
      </w:pPr>
      <w:r>
        <w:rPr>
          <w:noProof/>
        </w:rPr>
        <w:lastRenderedPageBreak/>
        <w:drawing>
          <wp:inline distT="0" distB="0" distL="0" distR="0" wp14:anchorId="4797330A" wp14:editId="7B6CC52B">
            <wp:extent cx="5943600" cy="203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38350"/>
                    </a:xfrm>
                    <a:prstGeom prst="rect">
                      <a:avLst/>
                    </a:prstGeom>
                  </pic:spPr>
                </pic:pic>
              </a:graphicData>
            </a:graphic>
          </wp:inline>
        </w:drawing>
      </w:r>
    </w:p>
    <w:p w14:paraId="3A05B6DF" w14:textId="59CC2602" w:rsidR="00E06C17" w:rsidRDefault="000A582A" w:rsidP="000A582A">
      <w:pPr>
        <w:pStyle w:val="Caption"/>
        <w:jc w:val="center"/>
      </w:pPr>
      <w:bookmarkStart w:id="92" w:name="_Ref513464451"/>
      <w:bookmarkStart w:id="93" w:name="_Ref513464473"/>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4</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3</w:t>
      </w:r>
      <w:r w:rsidR="00CD1791">
        <w:fldChar w:fldCharType="end"/>
      </w:r>
      <w:bookmarkEnd w:id="93"/>
      <w:r>
        <w:t xml:space="preserve"> Using EF tools to generate migration</w:t>
      </w:r>
      <w:bookmarkEnd w:id="92"/>
    </w:p>
    <w:p w14:paraId="60C63570" w14:textId="125F4545" w:rsidR="000A582A" w:rsidRDefault="000A582A" w:rsidP="000A582A">
      <w:r>
        <w:t>Please note that for the purpose of demonstration we generated a single migration for the whole model definition</w:t>
      </w:r>
      <w:r w:rsidR="0038395C">
        <w:t xml:space="preserve"> in the above screenshot</w:t>
      </w:r>
      <w:r>
        <w:t xml:space="preserve">. In practice this was an incremental process, i.e. implement some requirement on the data model, add migration and then execute migration. </w:t>
      </w:r>
      <w:r w:rsidR="0038395C">
        <w:t xml:space="preserve"> The screenshot </w:t>
      </w:r>
      <w:r w:rsidR="000C474A">
        <w:t xml:space="preserve">in </w:t>
      </w:r>
      <w:r w:rsidR="000C474A">
        <w:fldChar w:fldCharType="begin"/>
      </w:r>
      <w:r w:rsidR="000C474A">
        <w:instrText xml:space="preserve"> REF _Ref513468731 \h </w:instrText>
      </w:r>
      <w:r w:rsidR="000C474A">
        <w:fldChar w:fldCharType="separate"/>
      </w:r>
      <w:r w:rsidR="000C474A">
        <w:t xml:space="preserve">Figure </w:t>
      </w:r>
      <w:r w:rsidR="000C474A">
        <w:rPr>
          <w:noProof/>
          <w:cs/>
        </w:rPr>
        <w:t>‎</w:t>
      </w:r>
      <w:r w:rsidR="000C474A">
        <w:rPr>
          <w:noProof/>
        </w:rPr>
        <w:t>4</w:t>
      </w:r>
      <w:r w:rsidR="000C474A">
        <w:noBreakHyphen/>
      </w:r>
      <w:r w:rsidR="000C474A">
        <w:rPr>
          <w:noProof/>
        </w:rPr>
        <w:t>4</w:t>
      </w:r>
      <w:r w:rsidR="000C474A">
        <w:fldChar w:fldCharType="end"/>
      </w:r>
      <w:r w:rsidR="0038395C">
        <w:t xml:space="preserve"> shows the all migrations with their timestamp to show the incremental progress.</w:t>
      </w:r>
    </w:p>
    <w:p w14:paraId="02E05095" w14:textId="77777777" w:rsidR="00D35689" w:rsidRDefault="00D35689" w:rsidP="00D35689">
      <w:pPr>
        <w:keepNext/>
        <w:jc w:val="center"/>
      </w:pPr>
      <w:r>
        <w:rPr>
          <w:noProof/>
        </w:rPr>
        <w:lastRenderedPageBreak/>
        <w:drawing>
          <wp:inline distT="0" distB="0" distL="0" distR="0" wp14:anchorId="716DCD50" wp14:editId="617BA14D">
            <wp:extent cx="3390722" cy="5534824"/>
            <wp:effectExtent l="190500" t="190500" r="191135" b="1993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2961" cy="5587450"/>
                    </a:xfrm>
                    <a:prstGeom prst="rect">
                      <a:avLst/>
                    </a:prstGeom>
                    <a:ln>
                      <a:noFill/>
                    </a:ln>
                    <a:effectLst>
                      <a:outerShdw blurRad="190500" algn="tl" rotWithShape="0">
                        <a:srgbClr val="000000">
                          <a:alpha val="70000"/>
                        </a:srgbClr>
                      </a:outerShdw>
                    </a:effectLst>
                  </pic:spPr>
                </pic:pic>
              </a:graphicData>
            </a:graphic>
          </wp:inline>
        </w:drawing>
      </w:r>
    </w:p>
    <w:p w14:paraId="711F0CE9" w14:textId="209A5B12" w:rsidR="00D35689" w:rsidRDefault="00D35689" w:rsidP="00D35689">
      <w:pPr>
        <w:pStyle w:val="Caption"/>
        <w:jc w:val="center"/>
      </w:pPr>
      <w:bookmarkStart w:id="94" w:name="_Ref513468731"/>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4</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4</w:t>
      </w:r>
      <w:r w:rsidR="00CD1791">
        <w:fldChar w:fldCharType="end"/>
      </w:r>
      <w:bookmarkEnd w:id="94"/>
      <w:r>
        <w:t xml:space="preserve"> DB Migrations generated using EF add-migration command</w:t>
      </w:r>
    </w:p>
    <w:p w14:paraId="2778AFB0" w14:textId="41EB66D5" w:rsidR="00137976" w:rsidRDefault="00137976" w:rsidP="00137976">
      <w:pPr>
        <w:pStyle w:val="Heading4"/>
      </w:pPr>
      <w:r>
        <w:t>Executing Migrations</w:t>
      </w:r>
    </w:p>
    <w:p w14:paraId="7ED4D9CF" w14:textId="017E419D" w:rsidR="00137976" w:rsidRDefault="00137976" w:rsidP="00137976">
      <w:r>
        <w:t xml:space="preserve">To execute migrations, we use the update-database EF tool command. This executes all migrations that have not been applied so far and updates the database as a result. </w:t>
      </w:r>
      <w:r w:rsidR="00D22F42">
        <w:fldChar w:fldCharType="begin"/>
      </w:r>
      <w:r w:rsidR="00D22F42">
        <w:instrText xml:space="preserve"> REF _Ref513468918 \h </w:instrText>
      </w:r>
      <w:r w:rsidR="00D22F42">
        <w:fldChar w:fldCharType="separate"/>
      </w:r>
      <w:r w:rsidR="00D22F42">
        <w:t xml:space="preserve">Figure </w:t>
      </w:r>
      <w:r w:rsidR="00D22F42">
        <w:rPr>
          <w:noProof/>
          <w:cs/>
        </w:rPr>
        <w:t>‎</w:t>
      </w:r>
      <w:r w:rsidR="00D22F42">
        <w:rPr>
          <w:noProof/>
        </w:rPr>
        <w:t>4</w:t>
      </w:r>
      <w:r w:rsidR="00D22F42">
        <w:noBreakHyphen/>
      </w:r>
      <w:r w:rsidR="00D22F42">
        <w:rPr>
          <w:noProof/>
        </w:rPr>
        <w:t>5</w:t>
      </w:r>
      <w:r w:rsidR="00D22F42">
        <w:fldChar w:fldCharType="end"/>
      </w:r>
      <w:r w:rsidR="00D22F42">
        <w:t xml:space="preserve"> captures a screenshot of the result of update-database EF tool command.</w:t>
      </w:r>
    </w:p>
    <w:p w14:paraId="63A7D1D1" w14:textId="77777777" w:rsidR="00D22F42" w:rsidRDefault="00D22F42" w:rsidP="00137976"/>
    <w:p w14:paraId="3E1E702B" w14:textId="77777777" w:rsidR="005A6B58" w:rsidRDefault="005A6B58" w:rsidP="005A6B58">
      <w:pPr>
        <w:keepNext/>
        <w:jc w:val="center"/>
      </w:pPr>
      <w:r>
        <w:rPr>
          <w:noProof/>
        </w:rPr>
        <w:lastRenderedPageBreak/>
        <w:drawing>
          <wp:inline distT="0" distB="0" distL="0" distR="0" wp14:anchorId="7E67144F" wp14:editId="3295B39F">
            <wp:extent cx="4818280" cy="1995777"/>
            <wp:effectExtent l="190500" t="190500" r="192405" b="1955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36122" cy="2003167"/>
                    </a:xfrm>
                    <a:prstGeom prst="rect">
                      <a:avLst/>
                    </a:prstGeom>
                    <a:ln>
                      <a:noFill/>
                    </a:ln>
                    <a:effectLst>
                      <a:outerShdw blurRad="190500" algn="tl" rotWithShape="0">
                        <a:srgbClr val="000000">
                          <a:alpha val="70000"/>
                        </a:srgbClr>
                      </a:outerShdw>
                    </a:effectLst>
                  </pic:spPr>
                </pic:pic>
              </a:graphicData>
            </a:graphic>
          </wp:inline>
        </w:drawing>
      </w:r>
    </w:p>
    <w:p w14:paraId="06C5858C" w14:textId="4ED3B15E" w:rsidR="005A6B58" w:rsidRDefault="005A6B58" w:rsidP="005A6B58">
      <w:pPr>
        <w:pStyle w:val="Caption"/>
        <w:jc w:val="center"/>
      </w:pPr>
      <w:bookmarkStart w:id="95" w:name="_Ref513468918"/>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4</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5</w:t>
      </w:r>
      <w:r w:rsidR="00CD1791">
        <w:fldChar w:fldCharType="end"/>
      </w:r>
      <w:bookmarkEnd w:id="95"/>
      <w:r>
        <w:t xml:space="preserve"> Executing migrations using update-database EF tools command</w:t>
      </w:r>
    </w:p>
    <w:p w14:paraId="3AEB8BCF" w14:textId="7077DF14" w:rsidR="00E00837" w:rsidRDefault="00E00837" w:rsidP="00E00837">
      <w:r>
        <w:t>When issued, update-database command uses migrations to generate a T-SQL script, then executes this script against the configured SQL server to create the database.</w:t>
      </w:r>
      <w:r w:rsidR="001E008D">
        <w:t xml:space="preserve"> The generated T-SQL Script is given in </w:t>
      </w:r>
      <w:r w:rsidR="001E008D">
        <w:fldChar w:fldCharType="begin"/>
      </w:r>
      <w:r w:rsidR="001E008D">
        <w:instrText xml:space="preserve"> REF _Ref513469836 \h </w:instrText>
      </w:r>
      <w:r w:rsidR="001E008D">
        <w:fldChar w:fldCharType="separate"/>
      </w:r>
      <w:r w:rsidR="001E008D">
        <w:t xml:space="preserve">Annexure A –T-SQL Script For DB Creation Generated </w:t>
      </w:r>
      <w:r w:rsidR="001830DA">
        <w:t>b</w:t>
      </w:r>
      <w:r w:rsidR="001E008D">
        <w:t>y EF tools</w:t>
      </w:r>
      <w:r w:rsidR="001E008D">
        <w:fldChar w:fldCharType="end"/>
      </w:r>
      <w:r w:rsidR="001E008D">
        <w:t>.</w:t>
      </w:r>
      <w:r w:rsidR="001830DA">
        <w:t xml:space="preserve"> The generated database shows in the screenshot given in </w:t>
      </w:r>
      <w:r w:rsidR="001830DA">
        <w:fldChar w:fldCharType="begin"/>
      </w:r>
      <w:r w:rsidR="001830DA">
        <w:instrText xml:space="preserve"> REF _Ref513470926 \h </w:instrText>
      </w:r>
      <w:r w:rsidR="001830DA">
        <w:fldChar w:fldCharType="separate"/>
      </w:r>
      <w:r w:rsidR="001830DA">
        <w:t xml:space="preserve">Figure </w:t>
      </w:r>
      <w:r w:rsidR="001830DA">
        <w:rPr>
          <w:noProof/>
          <w:cs/>
        </w:rPr>
        <w:t>‎</w:t>
      </w:r>
      <w:r w:rsidR="001830DA">
        <w:rPr>
          <w:noProof/>
        </w:rPr>
        <w:t>4</w:t>
      </w:r>
      <w:r w:rsidR="001830DA">
        <w:noBreakHyphen/>
      </w:r>
      <w:r w:rsidR="001830DA">
        <w:rPr>
          <w:noProof/>
        </w:rPr>
        <w:t>6</w:t>
      </w:r>
      <w:r w:rsidR="001830DA">
        <w:fldChar w:fldCharType="end"/>
      </w:r>
      <w:r w:rsidR="001830DA">
        <w:t>.</w:t>
      </w:r>
    </w:p>
    <w:p w14:paraId="06C2BD9F" w14:textId="77777777" w:rsidR="001830DA" w:rsidRDefault="00D10ACC" w:rsidP="001830DA">
      <w:pPr>
        <w:keepNext/>
        <w:jc w:val="center"/>
      </w:pPr>
      <w:r>
        <w:rPr>
          <w:noProof/>
        </w:rPr>
        <w:drawing>
          <wp:inline distT="0" distB="0" distL="0" distR="0" wp14:anchorId="194B187B" wp14:editId="7637EEEB">
            <wp:extent cx="2257425" cy="2943225"/>
            <wp:effectExtent l="190500" t="190500" r="200025" b="2000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57425" cy="2943225"/>
                    </a:xfrm>
                    <a:prstGeom prst="rect">
                      <a:avLst/>
                    </a:prstGeom>
                    <a:ln>
                      <a:noFill/>
                    </a:ln>
                    <a:effectLst>
                      <a:outerShdw blurRad="190500" algn="tl" rotWithShape="0">
                        <a:srgbClr val="000000">
                          <a:alpha val="70000"/>
                        </a:srgbClr>
                      </a:outerShdw>
                    </a:effectLst>
                  </pic:spPr>
                </pic:pic>
              </a:graphicData>
            </a:graphic>
          </wp:inline>
        </w:drawing>
      </w:r>
    </w:p>
    <w:p w14:paraId="4F9522C5" w14:textId="7F1D034F" w:rsidR="00D10ACC" w:rsidRDefault="001830DA" w:rsidP="001830DA">
      <w:pPr>
        <w:pStyle w:val="Caption"/>
        <w:jc w:val="center"/>
      </w:pPr>
      <w:bookmarkStart w:id="96" w:name="_Ref513470926"/>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4</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6</w:t>
      </w:r>
      <w:r w:rsidR="00CD1791">
        <w:fldChar w:fldCharType="end"/>
      </w:r>
      <w:bookmarkEnd w:id="96"/>
      <w:r>
        <w:t xml:space="preserve"> The Task</w:t>
      </w:r>
      <w:r w:rsidR="00606F56">
        <w:t xml:space="preserve"> </w:t>
      </w:r>
      <w:r>
        <w:t>Book Database</w:t>
      </w:r>
    </w:p>
    <w:p w14:paraId="32F73CBB" w14:textId="4BE1D761" w:rsidR="00AB0D79" w:rsidRPr="00AB0D79" w:rsidRDefault="00AB0D79" w:rsidP="00AB0D79">
      <w:r>
        <w:fldChar w:fldCharType="begin"/>
      </w:r>
      <w:r>
        <w:instrText xml:space="preserve"> REF _Ref513470926 \h </w:instrText>
      </w:r>
      <w:r>
        <w:fldChar w:fldCharType="separate"/>
      </w:r>
      <w:r>
        <w:t xml:space="preserve">Figure </w:t>
      </w:r>
      <w:r>
        <w:rPr>
          <w:noProof/>
          <w:cs/>
        </w:rPr>
        <w:t>‎</w:t>
      </w:r>
      <w:r>
        <w:rPr>
          <w:noProof/>
        </w:rPr>
        <w:t>4</w:t>
      </w:r>
      <w:r>
        <w:noBreakHyphen/>
      </w:r>
      <w:r>
        <w:rPr>
          <w:noProof/>
        </w:rPr>
        <w:t>6</w:t>
      </w:r>
      <w:r>
        <w:fldChar w:fldCharType="end"/>
      </w:r>
      <w:r>
        <w:t xml:space="preserve"> shows complete database diagram as shows in SQL Server Management Studio.</w:t>
      </w:r>
    </w:p>
    <w:p w14:paraId="7F928EAC" w14:textId="77777777" w:rsidR="00AB0D79" w:rsidRDefault="00AB0D79" w:rsidP="00AB0D79">
      <w:pPr>
        <w:keepNext/>
        <w:jc w:val="center"/>
      </w:pPr>
      <w:r>
        <w:rPr>
          <w:noProof/>
        </w:rPr>
        <w:lastRenderedPageBreak/>
        <w:drawing>
          <wp:inline distT="0" distB="0" distL="0" distR="0" wp14:anchorId="58F6D156" wp14:editId="25856925">
            <wp:extent cx="5943600" cy="64700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470015"/>
                    </a:xfrm>
                    <a:prstGeom prst="rect">
                      <a:avLst/>
                    </a:prstGeom>
                  </pic:spPr>
                </pic:pic>
              </a:graphicData>
            </a:graphic>
          </wp:inline>
        </w:drawing>
      </w:r>
    </w:p>
    <w:p w14:paraId="56EF7098" w14:textId="11AF2B74" w:rsidR="003D2DA3" w:rsidRDefault="00AB0D79" w:rsidP="00AB0D79">
      <w:pPr>
        <w:pStyle w:val="Caption"/>
        <w:jc w:val="center"/>
      </w:pPr>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4</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7</w:t>
      </w:r>
      <w:r w:rsidR="00CD1791">
        <w:fldChar w:fldCharType="end"/>
      </w:r>
      <w:r>
        <w:t xml:space="preserve"> Complete Database Diagram</w:t>
      </w:r>
    </w:p>
    <w:p w14:paraId="7A70611A" w14:textId="496141A6" w:rsidR="008359E7" w:rsidRDefault="004365D4" w:rsidP="00C81581">
      <w:pPr>
        <w:pStyle w:val="Heading2"/>
      </w:pPr>
      <w:bookmarkStart w:id="97" w:name="_Toc513670380"/>
      <w:r>
        <w:t>Resources</w:t>
      </w:r>
      <w:bookmarkEnd w:id="97"/>
    </w:p>
    <w:p w14:paraId="74329A04" w14:textId="49008BDB" w:rsidR="008359E7" w:rsidRDefault="00C81581" w:rsidP="008359E7">
      <w:r>
        <w:t>As resource is a core concept in a RESTful design, here we present the resources we identified. In the ASP.NET MVC it is common practice to implement each resource with its own Controller class which contains at methods to implement HTTP verbs</w:t>
      </w:r>
      <w:r w:rsidR="003A1DE8">
        <w:t>.</w:t>
      </w:r>
      <w:r w:rsidR="006303FE">
        <w:t xml:space="preserve"> </w:t>
      </w:r>
      <w:r w:rsidR="006303FE">
        <w:fldChar w:fldCharType="begin"/>
      </w:r>
      <w:r w:rsidR="006303FE">
        <w:instrText xml:space="preserve"> REF _Ref513473094 \h </w:instrText>
      </w:r>
      <w:r w:rsidR="006303FE">
        <w:fldChar w:fldCharType="separate"/>
      </w:r>
      <w:r w:rsidR="006303FE">
        <w:t xml:space="preserve">Figure </w:t>
      </w:r>
      <w:r w:rsidR="006303FE">
        <w:rPr>
          <w:noProof/>
          <w:cs/>
        </w:rPr>
        <w:t>‎</w:t>
      </w:r>
      <w:r w:rsidR="006303FE">
        <w:rPr>
          <w:noProof/>
        </w:rPr>
        <w:t>4</w:t>
      </w:r>
      <w:r w:rsidR="006303FE">
        <w:noBreakHyphen/>
      </w:r>
      <w:r w:rsidR="006303FE">
        <w:rPr>
          <w:noProof/>
        </w:rPr>
        <w:t>8</w:t>
      </w:r>
      <w:r w:rsidR="006303FE">
        <w:fldChar w:fldCharType="end"/>
      </w:r>
      <w:r w:rsidR="003A1DE8">
        <w:t xml:space="preserve"> highlights controllers in our implementation</w:t>
      </w:r>
      <w:r>
        <w:t xml:space="preserve">. These methods are called Action methods. Usually each public method in a Controller class is identified by a unique URL. A routing engine built in to the APS.NET MVC framework maps each incoming request </w:t>
      </w:r>
      <w:r>
        <w:lastRenderedPageBreak/>
        <w:t xml:space="preserve">URL to an action method in a controller. </w:t>
      </w:r>
      <w:r w:rsidR="00FB56A5">
        <w:t>Following is the brief description of the resources we identified and the HTTP verbs each of those resources support.</w:t>
      </w:r>
    </w:p>
    <w:p w14:paraId="1CA8A8BA" w14:textId="77777777" w:rsidR="00621ADF" w:rsidRDefault="00621ADF" w:rsidP="00621ADF">
      <w:pPr>
        <w:keepNext/>
        <w:jc w:val="center"/>
      </w:pPr>
      <w:r>
        <w:rPr>
          <w:noProof/>
        </w:rPr>
        <w:drawing>
          <wp:inline distT="0" distB="0" distL="0" distR="0" wp14:anchorId="13C1D54D" wp14:editId="079729A8">
            <wp:extent cx="2302662" cy="3299791"/>
            <wp:effectExtent l="190500" t="190500" r="193040" b="1866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21151" cy="3326286"/>
                    </a:xfrm>
                    <a:prstGeom prst="rect">
                      <a:avLst/>
                    </a:prstGeom>
                    <a:ln>
                      <a:noFill/>
                    </a:ln>
                    <a:effectLst>
                      <a:outerShdw blurRad="190500" algn="tl" rotWithShape="0">
                        <a:srgbClr val="000000">
                          <a:alpha val="70000"/>
                        </a:srgbClr>
                      </a:outerShdw>
                    </a:effectLst>
                  </pic:spPr>
                </pic:pic>
              </a:graphicData>
            </a:graphic>
          </wp:inline>
        </w:drawing>
      </w:r>
    </w:p>
    <w:p w14:paraId="39707ABC" w14:textId="70AAB539" w:rsidR="00621ADF" w:rsidRDefault="00621ADF" w:rsidP="00621ADF">
      <w:pPr>
        <w:pStyle w:val="Caption"/>
        <w:jc w:val="center"/>
      </w:pPr>
      <w:bookmarkStart w:id="98" w:name="_Ref513473094"/>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4</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8</w:t>
      </w:r>
      <w:r w:rsidR="00CD1791">
        <w:fldChar w:fldCharType="end"/>
      </w:r>
      <w:bookmarkEnd w:id="98"/>
      <w:r>
        <w:t xml:space="preserve"> MVC Controllers for Task Book</w:t>
      </w:r>
    </w:p>
    <w:p w14:paraId="112082D8" w14:textId="5AF63936" w:rsidR="00E94A9E" w:rsidRDefault="00E94A9E" w:rsidP="00E94A9E"/>
    <w:p w14:paraId="32FDA243" w14:textId="74A93544" w:rsidR="00E94A9E" w:rsidRPr="00E94A9E" w:rsidRDefault="00E94A9E" w:rsidP="00E94A9E">
      <w:r>
        <w:fldChar w:fldCharType="begin"/>
      </w:r>
      <w:r>
        <w:instrText xml:space="preserve"> REF _Ref513474992 \h </w:instrText>
      </w:r>
      <w:r>
        <w:fldChar w:fldCharType="separate"/>
      </w:r>
      <w:r>
        <w:t xml:space="preserve">Table </w:t>
      </w:r>
      <w:r>
        <w:rPr>
          <w:noProof/>
        </w:rPr>
        <w:t>4</w:t>
      </w:r>
      <w:r>
        <w:fldChar w:fldCharType="end"/>
      </w:r>
      <w:r>
        <w:t xml:space="preserve"> lists all resources, the name of the C# class that implements each resource, the relative URI to the resource and </w:t>
      </w:r>
      <w:r w:rsidR="005159F1">
        <w:t>HTTP Methods(verbs) supported by each resource.</w:t>
      </w:r>
    </w:p>
    <w:p w14:paraId="5502E499" w14:textId="08DB2A66" w:rsidR="00E94A9E" w:rsidRDefault="00E94A9E" w:rsidP="00E94A9E">
      <w:pPr>
        <w:pStyle w:val="Caption"/>
        <w:keepNext/>
      </w:pPr>
      <w:bookmarkStart w:id="99" w:name="_Ref513474992"/>
      <w:r>
        <w:t xml:space="preserve">Table </w:t>
      </w:r>
      <w:r>
        <w:fldChar w:fldCharType="begin"/>
      </w:r>
      <w:r>
        <w:instrText xml:space="preserve"> SEQ Table \* ARABIC </w:instrText>
      </w:r>
      <w:r>
        <w:fldChar w:fldCharType="separate"/>
      </w:r>
      <w:r>
        <w:rPr>
          <w:noProof/>
        </w:rPr>
        <w:t>4</w:t>
      </w:r>
      <w:r>
        <w:fldChar w:fldCharType="end"/>
      </w:r>
      <w:bookmarkEnd w:id="99"/>
      <w:r>
        <w:t xml:space="preserve"> Resources in Task Book with method support and URIs</w:t>
      </w:r>
    </w:p>
    <w:tbl>
      <w:tblPr>
        <w:tblStyle w:val="GridTable1Light"/>
        <w:tblW w:w="0" w:type="auto"/>
        <w:tblLook w:val="04A0" w:firstRow="1" w:lastRow="0" w:firstColumn="1" w:lastColumn="0" w:noHBand="0" w:noVBand="1"/>
      </w:tblPr>
      <w:tblGrid>
        <w:gridCol w:w="3256"/>
        <w:gridCol w:w="2409"/>
        <w:gridCol w:w="2694"/>
        <w:gridCol w:w="991"/>
      </w:tblGrid>
      <w:tr w:rsidR="006D4C21" w:rsidRPr="000F1105" w14:paraId="5C8348C8" w14:textId="77777777" w:rsidTr="006D4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FA8787E" w14:textId="24279427" w:rsidR="00DC6281" w:rsidRPr="000F1105" w:rsidRDefault="00DC6281" w:rsidP="008359E7">
            <w:pPr>
              <w:rPr>
                <w:sz w:val="18"/>
                <w:szCs w:val="18"/>
              </w:rPr>
            </w:pPr>
            <w:r w:rsidRPr="000F1105">
              <w:rPr>
                <w:sz w:val="18"/>
                <w:szCs w:val="18"/>
              </w:rPr>
              <w:t>Resource</w:t>
            </w:r>
          </w:p>
        </w:tc>
        <w:tc>
          <w:tcPr>
            <w:tcW w:w="2409" w:type="dxa"/>
          </w:tcPr>
          <w:p w14:paraId="1D232B61" w14:textId="290D18DE" w:rsidR="00DC6281" w:rsidRPr="000F1105" w:rsidRDefault="00DC6281" w:rsidP="008359E7">
            <w:pPr>
              <w:cnfStyle w:val="100000000000" w:firstRow="1" w:lastRow="0" w:firstColumn="0" w:lastColumn="0" w:oddVBand="0" w:evenVBand="0" w:oddHBand="0" w:evenHBand="0" w:firstRowFirstColumn="0" w:firstRowLastColumn="0" w:lastRowFirstColumn="0" w:lastRowLastColumn="0"/>
              <w:rPr>
                <w:sz w:val="16"/>
                <w:szCs w:val="16"/>
              </w:rPr>
            </w:pPr>
            <w:r w:rsidRPr="000F1105">
              <w:rPr>
                <w:sz w:val="16"/>
                <w:szCs w:val="16"/>
              </w:rPr>
              <w:t>Controller Class</w:t>
            </w:r>
          </w:p>
        </w:tc>
        <w:tc>
          <w:tcPr>
            <w:tcW w:w="2694" w:type="dxa"/>
          </w:tcPr>
          <w:p w14:paraId="282285AD" w14:textId="77777777" w:rsidR="000F1105" w:rsidRDefault="00DC6281" w:rsidP="008359E7">
            <w:pPr>
              <w:cnfStyle w:val="100000000000" w:firstRow="1" w:lastRow="0" w:firstColumn="0" w:lastColumn="0" w:oddVBand="0" w:evenVBand="0" w:oddHBand="0" w:evenHBand="0" w:firstRowFirstColumn="0" w:firstRowLastColumn="0" w:lastRowFirstColumn="0" w:lastRowLastColumn="0"/>
              <w:rPr>
                <w:b w:val="0"/>
                <w:bCs w:val="0"/>
                <w:sz w:val="16"/>
                <w:szCs w:val="16"/>
              </w:rPr>
            </w:pPr>
            <w:r w:rsidRPr="000F1105">
              <w:rPr>
                <w:sz w:val="16"/>
                <w:szCs w:val="16"/>
              </w:rPr>
              <w:t>Relative URI</w:t>
            </w:r>
            <w:r w:rsidR="000F1105">
              <w:rPr>
                <w:sz w:val="16"/>
                <w:szCs w:val="16"/>
              </w:rPr>
              <w:t xml:space="preserve"> </w:t>
            </w:r>
          </w:p>
          <w:p w14:paraId="6943E527" w14:textId="47654B0E" w:rsidR="00DC6281" w:rsidRPr="000F1105" w:rsidRDefault="000F1105" w:rsidP="008359E7">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{base-url}</w:t>
            </w:r>
            <w:r w:rsidR="00DC6281" w:rsidRPr="000F1105">
              <w:rPr>
                <w:sz w:val="16"/>
                <w:szCs w:val="16"/>
              </w:rPr>
              <w:t>/api</w:t>
            </w:r>
          </w:p>
        </w:tc>
        <w:tc>
          <w:tcPr>
            <w:tcW w:w="991" w:type="dxa"/>
          </w:tcPr>
          <w:p w14:paraId="6CBAFCDB" w14:textId="1A6D603A" w:rsidR="00DC6281" w:rsidRPr="000F1105" w:rsidRDefault="00DC6281" w:rsidP="008359E7">
            <w:pPr>
              <w:cnfStyle w:val="100000000000" w:firstRow="1" w:lastRow="0" w:firstColumn="0" w:lastColumn="0" w:oddVBand="0" w:evenVBand="0" w:oddHBand="0" w:evenHBand="0" w:firstRowFirstColumn="0" w:firstRowLastColumn="0" w:lastRowFirstColumn="0" w:lastRowLastColumn="0"/>
              <w:rPr>
                <w:sz w:val="16"/>
                <w:szCs w:val="16"/>
              </w:rPr>
            </w:pPr>
            <w:r w:rsidRPr="000F1105">
              <w:rPr>
                <w:sz w:val="16"/>
                <w:szCs w:val="16"/>
              </w:rPr>
              <w:t>Supported M</w:t>
            </w:r>
            <w:r w:rsidR="005159F1">
              <w:rPr>
                <w:sz w:val="16"/>
                <w:szCs w:val="16"/>
              </w:rPr>
              <w:t>e</w:t>
            </w:r>
            <w:r w:rsidRPr="000F1105">
              <w:rPr>
                <w:sz w:val="16"/>
                <w:szCs w:val="16"/>
              </w:rPr>
              <w:t>thods</w:t>
            </w:r>
          </w:p>
        </w:tc>
      </w:tr>
      <w:tr w:rsidR="006D4C21" w:rsidRPr="000F1105" w14:paraId="1B49FF2D"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581DA4F9" w14:textId="77777777" w:rsidR="00DC6281" w:rsidRDefault="00DC6281" w:rsidP="008359E7">
            <w:pPr>
              <w:rPr>
                <w:b w:val="0"/>
                <w:bCs w:val="0"/>
                <w:sz w:val="18"/>
                <w:szCs w:val="18"/>
              </w:rPr>
            </w:pPr>
            <w:r w:rsidRPr="000F1105">
              <w:rPr>
                <w:sz w:val="18"/>
                <w:szCs w:val="18"/>
              </w:rPr>
              <w:t>Accounts</w:t>
            </w:r>
          </w:p>
          <w:p w14:paraId="240862CD" w14:textId="3EE91686" w:rsidR="006D4C21" w:rsidRPr="006D4C21" w:rsidRDefault="006D4C21" w:rsidP="008359E7">
            <w:pPr>
              <w:rPr>
                <w:b w:val="0"/>
                <w:bCs w:val="0"/>
                <w:sz w:val="18"/>
                <w:szCs w:val="18"/>
              </w:rPr>
            </w:pPr>
            <w:r w:rsidRPr="006D4C21">
              <w:rPr>
                <w:b w:val="0"/>
                <w:bCs w:val="0"/>
                <w:sz w:val="18"/>
                <w:szCs w:val="18"/>
              </w:rPr>
              <w:t>A user account on the system</w:t>
            </w:r>
          </w:p>
        </w:tc>
        <w:tc>
          <w:tcPr>
            <w:tcW w:w="2409" w:type="dxa"/>
          </w:tcPr>
          <w:p w14:paraId="70C316E1" w14:textId="5746C082" w:rsidR="00DC6281" w:rsidRPr="000F1105" w:rsidRDefault="00DC6281"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AccountsController.cs</w:t>
            </w:r>
          </w:p>
        </w:tc>
        <w:tc>
          <w:tcPr>
            <w:tcW w:w="2694" w:type="dxa"/>
          </w:tcPr>
          <w:p w14:paraId="0751AFBA" w14:textId="4CF5C06D" w:rsidR="00DC6281" w:rsidRPr="000F1105" w:rsidRDefault="00DC6281"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/accounts</w:t>
            </w:r>
          </w:p>
        </w:tc>
        <w:tc>
          <w:tcPr>
            <w:tcW w:w="991" w:type="dxa"/>
          </w:tcPr>
          <w:p w14:paraId="54545F19" w14:textId="77777777" w:rsidR="00DC6281"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265C355A"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29C7C261"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POST</w:t>
            </w:r>
          </w:p>
          <w:p w14:paraId="63CF1AF4" w14:textId="622F2EC6" w:rsidR="00F063CA" w:rsidRPr="000F1105"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6DB2FD2E"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3D5DDF7B" w14:textId="77777777" w:rsidR="00DC6281" w:rsidRDefault="000F1105" w:rsidP="008359E7">
            <w:pPr>
              <w:rPr>
                <w:b w:val="0"/>
                <w:bCs w:val="0"/>
                <w:sz w:val="18"/>
                <w:szCs w:val="18"/>
              </w:rPr>
            </w:pPr>
            <w:r w:rsidRPr="000F1105">
              <w:rPr>
                <w:sz w:val="18"/>
                <w:szCs w:val="18"/>
              </w:rPr>
              <w:t>Credentials</w:t>
            </w:r>
          </w:p>
          <w:p w14:paraId="53B903FA" w14:textId="3A253600" w:rsidR="006D4C21" w:rsidRPr="006D4C21" w:rsidRDefault="006D4C21" w:rsidP="008359E7">
            <w:pPr>
              <w:rPr>
                <w:b w:val="0"/>
                <w:bCs w:val="0"/>
                <w:sz w:val="18"/>
                <w:szCs w:val="18"/>
              </w:rPr>
            </w:pPr>
            <w:r w:rsidRPr="006D4C21">
              <w:rPr>
                <w:b w:val="0"/>
                <w:bCs w:val="0"/>
                <w:sz w:val="18"/>
                <w:szCs w:val="18"/>
              </w:rPr>
              <w:t>User password</w:t>
            </w:r>
          </w:p>
        </w:tc>
        <w:tc>
          <w:tcPr>
            <w:tcW w:w="2409" w:type="dxa"/>
          </w:tcPr>
          <w:p w14:paraId="7BDA5D17" w14:textId="47777A58"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CredentialsContorller.cs</w:t>
            </w:r>
          </w:p>
        </w:tc>
        <w:tc>
          <w:tcPr>
            <w:tcW w:w="2694" w:type="dxa"/>
          </w:tcPr>
          <w:p w14:paraId="0332424E" w14:textId="7BAB5485"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/accounts/{user}/credentials</w:t>
            </w:r>
          </w:p>
        </w:tc>
        <w:tc>
          <w:tcPr>
            <w:tcW w:w="991" w:type="dxa"/>
          </w:tcPr>
          <w:p w14:paraId="3901A2D3" w14:textId="77777777" w:rsidR="00DC6281"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3A26630F" w14:textId="2EB7DE25" w:rsidR="00F063CA" w:rsidRPr="000F1105"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3D4E4296"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3FDE7364" w14:textId="77777777" w:rsidR="00DC6281" w:rsidRDefault="000F1105" w:rsidP="008359E7">
            <w:pPr>
              <w:rPr>
                <w:b w:val="0"/>
                <w:bCs w:val="0"/>
                <w:sz w:val="18"/>
                <w:szCs w:val="18"/>
              </w:rPr>
            </w:pPr>
            <w:r w:rsidRPr="000F1105">
              <w:rPr>
                <w:sz w:val="18"/>
                <w:szCs w:val="18"/>
              </w:rPr>
              <w:t>Profile</w:t>
            </w:r>
          </w:p>
          <w:p w14:paraId="01AA286E" w14:textId="29B1F90E" w:rsidR="006D4C21" w:rsidRPr="006D4C21" w:rsidRDefault="006D4C21" w:rsidP="008359E7">
            <w:pPr>
              <w:rPr>
                <w:b w:val="0"/>
                <w:bCs w:val="0"/>
                <w:sz w:val="18"/>
                <w:szCs w:val="18"/>
              </w:rPr>
            </w:pPr>
            <w:r w:rsidRPr="006D4C21">
              <w:rPr>
                <w:b w:val="0"/>
                <w:bCs w:val="0"/>
                <w:sz w:val="18"/>
                <w:szCs w:val="18"/>
              </w:rPr>
              <w:t>User profile</w:t>
            </w:r>
          </w:p>
        </w:tc>
        <w:tc>
          <w:tcPr>
            <w:tcW w:w="2409" w:type="dxa"/>
          </w:tcPr>
          <w:p w14:paraId="77DDC55F" w14:textId="22CA9FB6"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ProfilesController.cs</w:t>
            </w:r>
          </w:p>
        </w:tc>
        <w:tc>
          <w:tcPr>
            <w:tcW w:w="2694" w:type="dxa"/>
          </w:tcPr>
          <w:p w14:paraId="11E9BD4F" w14:textId="02322CAB"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/accounts/{user}/profile</w:t>
            </w:r>
          </w:p>
        </w:tc>
        <w:tc>
          <w:tcPr>
            <w:tcW w:w="991" w:type="dxa"/>
          </w:tcPr>
          <w:p w14:paraId="42855B94" w14:textId="77777777" w:rsidR="00DC6281"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7C307EC0"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59C93745"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1C65C8B9"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PATCH</w:t>
            </w:r>
          </w:p>
          <w:p w14:paraId="4F103F03" w14:textId="18093F31" w:rsidR="00F063CA" w:rsidRPr="000F1105"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4E7745C5"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0F8367A1" w14:textId="77777777" w:rsidR="00DC6281" w:rsidRDefault="000F1105" w:rsidP="008359E7">
            <w:pPr>
              <w:rPr>
                <w:b w:val="0"/>
                <w:bCs w:val="0"/>
                <w:sz w:val="18"/>
                <w:szCs w:val="18"/>
              </w:rPr>
            </w:pPr>
            <w:r w:rsidRPr="000F1105">
              <w:rPr>
                <w:sz w:val="18"/>
                <w:szCs w:val="18"/>
              </w:rPr>
              <w:t>Group</w:t>
            </w:r>
          </w:p>
          <w:p w14:paraId="4860F88C" w14:textId="225605C2" w:rsidR="006D4C21" w:rsidRPr="006D4C21" w:rsidRDefault="006D4C21" w:rsidP="008359E7">
            <w:pPr>
              <w:rPr>
                <w:b w:val="0"/>
                <w:bCs w:val="0"/>
                <w:sz w:val="18"/>
                <w:szCs w:val="18"/>
              </w:rPr>
            </w:pPr>
            <w:r w:rsidRPr="006D4C21">
              <w:rPr>
                <w:b w:val="0"/>
                <w:bCs w:val="0"/>
                <w:sz w:val="18"/>
                <w:szCs w:val="18"/>
              </w:rPr>
              <w:t>A user group</w:t>
            </w:r>
          </w:p>
        </w:tc>
        <w:tc>
          <w:tcPr>
            <w:tcW w:w="2409" w:type="dxa"/>
          </w:tcPr>
          <w:p w14:paraId="4B2BF983" w14:textId="0740024F"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UserGroupsController.cs</w:t>
            </w:r>
          </w:p>
        </w:tc>
        <w:tc>
          <w:tcPr>
            <w:tcW w:w="2694" w:type="dxa"/>
          </w:tcPr>
          <w:p w14:paraId="710FEA95" w14:textId="21782575"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/groups</w:t>
            </w:r>
          </w:p>
        </w:tc>
        <w:tc>
          <w:tcPr>
            <w:tcW w:w="991" w:type="dxa"/>
          </w:tcPr>
          <w:p w14:paraId="6089784D" w14:textId="77777777" w:rsidR="00DC6281" w:rsidRDefault="00816E3B"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6B3513EC" w14:textId="77777777" w:rsidR="00816E3B" w:rsidRDefault="00816E3B"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2E673D33" w14:textId="77777777" w:rsidR="00816E3B"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POST</w:t>
            </w:r>
          </w:p>
          <w:p w14:paraId="5A41B83A"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5B4E3BFA"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0AA747B9" w14:textId="63B89CCB"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1026A01A"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633ACDBF" w14:textId="77777777" w:rsidR="00DC6281" w:rsidRDefault="000F1105" w:rsidP="008359E7">
            <w:pPr>
              <w:rPr>
                <w:b w:val="0"/>
                <w:bCs w:val="0"/>
                <w:sz w:val="18"/>
                <w:szCs w:val="18"/>
              </w:rPr>
            </w:pPr>
            <w:r w:rsidRPr="000F1105">
              <w:rPr>
                <w:sz w:val="18"/>
                <w:szCs w:val="18"/>
              </w:rPr>
              <w:t>Group Memberships</w:t>
            </w:r>
          </w:p>
          <w:p w14:paraId="338BF7CD" w14:textId="156AE7B9" w:rsidR="006D4C21" w:rsidRPr="006D4C21" w:rsidRDefault="006D4C21" w:rsidP="008359E7">
            <w:pPr>
              <w:rPr>
                <w:b w:val="0"/>
                <w:bCs w:val="0"/>
                <w:sz w:val="18"/>
                <w:szCs w:val="18"/>
              </w:rPr>
            </w:pPr>
            <w:r w:rsidRPr="006D4C21">
              <w:rPr>
                <w:b w:val="0"/>
                <w:bCs w:val="0"/>
                <w:sz w:val="18"/>
                <w:szCs w:val="18"/>
              </w:rPr>
              <w:lastRenderedPageBreak/>
              <w:t>Memberships in a group</w:t>
            </w:r>
          </w:p>
        </w:tc>
        <w:tc>
          <w:tcPr>
            <w:tcW w:w="2409" w:type="dxa"/>
          </w:tcPr>
          <w:p w14:paraId="1BAE3078" w14:textId="7F56B972"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lastRenderedPageBreak/>
              <w:t>GroupMembershipsController.cs</w:t>
            </w:r>
          </w:p>
        </w:tc>
        <w:tc>
          <w:tcPr>
            <w:tcW w:w="2694" w:type="dxa"/>
          </w:tcPr>
          <w:p w14:paraId="04861987" w14:textId="2C5CAB9D"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/groups/{group-id}/memberships</w:t>
            </w:r>
          </w:p>
        </w:tc>
        <w:tc>
          <w:tcPr>
            <w:tcW w:w="991" w:type="dxa"/>
          </w:tcPr>
          <w:p w14:paraId="1BED5A11" w14:textId="77777777" w:rsidR="00DC6281"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70A9AF11"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lastRenderedPageBreak/>
              <w:t>HEAD</w:t>
            </w:r>
          </w:p>
          <w:p w14:paraId="6ACFFC2E"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POST</w:t>
            </w:r>
          </w:p>
          <w:p w14:paraId="31BF08F0"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278E10C8" w14:textId="23C49671"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54FF4B92"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10D4152E" w14:textId="77777777" w:rsidR="00DC6281" w:rsidRDefault="000F1105" w:rsidP="008359E7">
            <w:pPr>
              <w:rPr>
                <w:b w:val="0"/>
                <w:bCs w:val="0"/>
                <w:sz w:val="18"/>
                <w:szCs w:val="18"/>
              </w:rPr>
            </w:pPr>
            <w:r>
              <w:rPr>
                <w:sz w:val="18"/>
                <w:szCs w:val="18"/>
              </w:rPr>
              <w:lastRenderedPageBreak/>
              <w:t>User Memberships</w:t>
            </w:r>
          </w:p>
          <w:p w14:paraId="34D8B7F3" w14:textId="5C594386" w:rsidR="006D4C21" w:rsidRPr="006D4C21" w:rsidRDefault="006D4C21" w:rsidP="008359E7">
            <w:pPr>
              <w:rPr>
                <w:b w:val="0"/>
                <w:bCs w:val="0"/>
                <w:sz w:val="18"/>
                <w:szCs w:val="18"/>
              </w:rPr>
            </w:pPr>
            <w:r w:rsidRPr="006D4C21">
              <w:rPr>
                <w:b w:val="0"/>
                <w:bCs w:val="0"/>
                <w:sz w:val="18"/>
                <w:szCs w:val="18"/>
              </w:rPr>
              <w:t>A user’s members to groups</w:t>
            </w:r>
          </w:p>
        </w:tc>
        <w:tc>
          <w:tcPr>
            <w:tcW w:w="2409" w:type="dxa"/>
          </w:tcPr>
          <w:p w14:paraId="7915A916" w14:textId="6A2509F4"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UserMembershipsController.cs</w:t>
            </w:r>
          </w:p>
        </w:tc>
        <w:tc>
          <w:tcPr>
            <w:tcW w:w="2694" w:type="dxa"/>
          </w:tcPr>
          <w:p w14:paraId="4F049997" w14:textId="18D71FBD"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/memberships</w:t>
            </w:r>
          </w:p>
        </w:tc>
        <w:tc>
          <w:tcPr>
            <w:tcW w:w="991" w:type="dxa"/>
          </w:tcPr>
          <w:p w14:paraId="6B57AC8F" w14:textId="77777777" w:rsidR="00DC6281"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6CBCD085"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7E852592" w14:textId="40F6178F"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13F90C79"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42C64526" w14:textId="77777777" w:rsidR="00DC6281" w:rsidRDefault="000F1105" w:rsidP="008359E7">
            <w:pPr>
              <w:rPr>
                <w:b w:val="0"/>
                <w:bCs w:val="0"/>
                <w:sz w:val="18"/>
                <w:szCs w:val="18"/>
              </w:rPr>
            </w:pPr>
            <w:r>
              <w:rPr>
                <w:sz w:val="18"/>
                <w:szCs w:val="18"/>
              </w:rPr>
              <w:t>Group Tasks</w:t>
            </w:r>
          </w:p>
          <w:p w14:paraId="610311DA" w14:textId="6A5404FD" w:rsidR="006D4C21" w:rsidRPr="006D4C21" w:rsidRDefault="006D4C21" w:rsidP="008359E7">
            <w:pPr>
              <w:rPr>
                <w:b w:val="0"/>
                <w:bCs w:val="0"/>
                <w:sz w:val="18"/>
                <w:szCs w:val="18"/>
              </w:rPr>
            </w:pPr>
            <w:r w:rsidRPr="006D4C21">
              <w:rPr>
                <w:b w:val="0"/>
                <w:bCs w:val="0"/>
                <w:sz w:val="18"/>
                <w:szCs w:val="18"/>
              </w:rPr>
              <w:t>Tasks published to a group</w:t>
            </w:r>
          </w:p>
        </w:tc>
        <w:tc>
          <w:tcPr>
            <w:tcW w:w="2409" w:type="dxa"/>
          </w:tcPr>
          <w:p w14:paraId="4DD0D506" w14:textId="4855828D"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GroupTasksController.cs</w:t>
            </w:r>
          </w:p>
        </w:tc>
        <w:tc>
          <w:tcPr>
            <w:tcW w:w="2694" w:type="dxa"/>
          </w:tcPr>
          <w:p w14:paraId="5F89388B" w14:textId="0503C962"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/groups/{group-id}/tasks</w:t>
            </w:r>
          </w:p>
        </w:tc>
        <w:tc>
          <w:tcPr>
            <w:tcW w:w="991" w:type="dxa"/>
          </w:tcPr>
          <w:p w14:paraId="134F9FC3" w14:textId="77777777" w:rsidR="00DC6281"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4B40913A"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3DBACD8D"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POST</w:t>
            </w:r>
          </w:p>
          <w:p w14:paraId="50C79733"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27F3099C"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2E4B25E2" w14:textId="0C4E35FB"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621A87AB"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07C1CC88" w14:textId="77777777" w:rsidR="00DC6281" w:rsidRDefault="000F1105" w:rsidP="008359E7">
            <w:pPr>
              <w:rPr>
                <w:b w:val="0"/>
                <w:bCs w:val="0"/>
                <w:sz w:val="18"/>
                <w:szCs w:val="18"/>
              </w:rPr>
            </w:pPr>
            <w:r>
              <w:rPr>
                <w:sz w:val="18"/>
                <w:szCs w:val="18"/>
              </w:rPr>
              <w:t>User Tasks</w:t>
            </w:r>
          </w:p>
          <w:p w14:paraId="5460285E" w14:textId="3A1D54F0" w:rsidR="006D4C21" w:rsidRPr="006D4C21" w:rsidRDefault="006D4C21" w:rsidP="008359E7">
            <w:pPr>
              <w:rPr>
                <w:b w:val="0"/>
                <w:bCs w:val="0"/>
                <w:sz w:val="18"/>
                <w:szCs w:val="18"/>
              </w:rPr>
            </w:pPr>
            <w:r w:rsidRPr="006D4C21">
              <w:rPr>
                <w:b w:val="0"/>
                <w:bCs w:val="0"/>
                <w:sz w:val="18"/>
                <w:szCs w:val="18"/>
              </w:rPr>
              <w:t>Task available to a user</w:t>
            </w:r>
          </w:p>
        </w:tc>
        <w:tc>
          <w:tcPr>
            <w:tcW w:w="2409" w:type="dxa"/>
          </w:tcPr>
          <w:p w14:paraId="07F970A6" w14:textId="3A49AF2F"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UserTasksController.cs</w:t>
            </w:r>
          </w:p>
        </w:tc>
        <w:tc>
          <w:tcPr>
            <w:tcW w:w="2694" w:type="dxa"/>
          </w:tcPr>
          <w:p w14:paraId="07634342" w14:textId="26F3C5C5"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/tasks</w:t>
            </w:r>
          </w:p>
        </w:tc>
        <w:tc>
          <w:tcPr>
            <w:tcW w:w="991" w:type="dxa"/>
          </w:tcPr>
          <w:p w14:paraId="1D23756D" w14:textId="77777777" w:rsidR="00DC6281"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79A1F864"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0618023D" w14:textId="1A56FE47"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7591BA7F"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621CB74E" w14:textId="77777777" w:rsidR="00DC6281" w:rsidRDefault="000F1105" w:rsidP="008359E7">
            <w:pPr>
              <w:rPr>
                <w:b w:val="0"/>
                <w:bCs w:val="0"/>
                <w:sz w:val="18"/>
                <w:szCs w:val="18"/>
              </w:rPr>
            </w:pPr>
            <w:r>
              <w:rPr>
                <w:sz w:val="18"/>
                <w:szCs w:val="18"/>
              </w:rPr>
              <w:t>Task Assignments</w:t>
            </w:r>
          </w:p>
          <w:p w14:paraId="2ED39D17" w14:textId="12367EF6" w:rsidR="006D4C21" w:rsidRPr="006D4C21" w:rsidRDefault="006D4C21" w:rsidP="008359E7">
            <w:pPr>
              <w:rPr>
                <w:b w:val="0"/>
                <w:bCs w:val="0"/>
                <w:sz w:val="18"/>
                <w:szCs w:val="18"/>
              </w:rPr>
            </w:pPr>
            <w:r w:rsidRPr="006D4C21">
              <w:rPr>
                <w:b w:val="0"/>
                <w:bCs w:val="0"/>
                <w:sz w:val="18"/>
                <w:szCs w:val="18"/>
              </w:rPr>
              <w:t>Tasks assigned to a user</w:t>
            </w:r>
          </w:p>
        </w:tc>
        <w:tc>
          <w:tcPr>
            <w:tcW w:w="2409" w:type="dxa"/>
          </w:tcPr>
          <w:p w14:paraId="073E3966" w14:textId="0DA85477"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TaskAssignmentsController.cs</w:t>
            </w:r>
          </w:p>
        </w:tc>
        <w:tc>
          <w:tcPr>
            <w:tcW w:w="2694" w:type="dxa"/>
          </w:tcPr>
          <w:p w14:paraId="792CC0D0" w14:textId="261ED4BB"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/tasks/assignments</w:t>
            </w:r>
          </w:p>
        </w:tc>
        <w:tc>
          <w:tcPr>
            <w:tcW w:w="991" w:type="dxa"/>
          </w:tcPr>
          <w:p w14:paraId="7F9E948F" w14:textId="77777777" w:rsidR="00DC6281"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25B9231C"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6AA72615"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09568746"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44EDE5B2" w14:textId="41FA6B2B" w:rsidR="00F11A65" w:rsidRPr="000F110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778D11FB"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5FA2C20E" w14:textId="77777777" w:rsidR="00DC6281" w:rsidRDefault="000F1105" w:rsidP="008359E7">
            <w:pPr>
              <w:rPr>
                <w:b w:val="0"/>
                <w:bCs w:val="0"/>
                <w:sz w:val="18"/>
                <w:szCs w:val="18"/>
              </w:rPr>
            </w:pPr>
            <w:r>
              <w:rPr>
                <w:sz w:val="18"/>
                <w:szCs w:val="18"/>
              </w:rPr>
              <w:t>Task Completions</w:t>
            </w:r>
          </w:p>
          <w:p w14:paraId="72AC9C5C" w14:textId="0C656B88" w:rsidR="006D4C21" w:rsidRPr="006D4C21" w:rsidRDefault="006D4C21" w:rsidP="008359E7">
            <w:pPr>
              <w:rPr>
                <w:b w:val="0"/>
                <w:bCs w:val="0"/>
                <w:sz w:val="18"/>
                <w:szCs w:val="18"/>
              </w:rPr>
            </w:pPr>
            <w:r w:rsidRPr="006D4C21">
              <w:rPr>
                <w:b w:val="0"/>
                <w:bCs w:val="0"/>
                <w:sz w:val="18"/>
                <w:szCs w:val="18"/>
              </w:rPr>
              <w:t>Completed tasks</w:t>
            </w:r>
          </w:p>
        </w:tc>
        <w:tc>
          <w:tcPr>
            <w:tcW w:w="2409" w:type="dxa"/>
          </w:tcPr>
          <w:p w14:paraId="62F769EF" w14:textId="34FD014D"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TaskCompletionsController.cs</w:t>
            </w:r>
          </w:p>
        </w:tc>
        <w:tc>
          <w:tcPr>
            <w:tcW w:w="2694" w:type="dxa"/>
          </w:tcPr>
          <w:p w14:paraId="48A7E10C" w14:textId="7CD8D612"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/taskCompletions</w:t>
            </w:r>
          </w:p>
        </w:tc>
        <w:tc>
          <w:tcPr>
            <w:tcW w:w="991" w:type="dxa"/>
          </w:tcPr>
          <w:p w14:paraId="39E61A4A" w14:textId="77777777" w:rsidR="00DC6281"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39FC6E41"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21CE8F14"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51DA7462"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6B71606C" w14:textId="58F63B9D" w:rsidR="00F11A65" w:rsidRPr="000F110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bl>
    <w:p w14:paraId="5983A62B" w14:textId="00FCF1EF" w:rsidR="00273B5F" w:rsidRDefault="007C5062" w:rsidP="007C5062">
      <w:pPr>
        <w:pStyle w:val="Heading2"/>
      </w:pPr>
      <w:bookmarkStart w:id="100" w:name="_Toc513670381"/>
      <w:r>
        <w:t>Example HTTP Method Implementations</w:t>
      </w:r>
      <w:bookmarkEnd w:id="100"/>
    </w:p>
    <w:p w14:paraId="02DA1952" w14:textId="0EFC1DC2" w:rsidR="003A202C" w:rsidRPr="003A202C" w:rsidRDefault="003A202C" w:rsidP="003A202C">
      <w:r>
        <w:t>Following are few examples of various HTTP method implementations from our artefact implementation.</w:t>
      </w:r>
    </w:p>
    <w:p w14:paraId="7FB85A00" w14:textId="49670091" w:rsidR="00FE3663" w:rsidRDefault="00FE3663" w:rsidP="00FE3663">
      <w:pPr>
        <w:pStyle w:val="Heading3"/>
      </w:pPr>
      <w:bookmarkStart w:id="101" w:name="_Toc513670382"/>
      <w:r>
        <w:t>GET (Collection Resource)</w:t>
      </w:r>
      <w:bookmarkEnd w:id="101"/>
    </w:p>
    <w:tbl>
      <w:tblPr>
        <w:tblStyle w:val="TableGrid"/>
        <w:tblW w:w="0" w:type="auto"/>
        <w:tblLook w:val="04A0" w:firstRow="1" w:lastRow="0" w:firstColumn="1" w:lastColumn="0" w:noHBand="0" w:noVBand="1"/>
      </w:tblPr>
      <w:tblGrid>
        <w:gridCol w:w="9350"/>
      </w:tblGrid>
      <w:tr w:rsidR="0058085B" w14:paraId="207BB310" w14:textId="77777777" w:rsidTr="0058085B">
        <w:tc>
          <w:tcPr>
            <w:tcW w:w="9350" w:type="dxa"/>
          </w:tcPr>
          <w:p w14:paraId="6F4483F2" w14:textId="77777777"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FF"/>
                <w:sz w:val="16"/>
                <w:szCs w:val="16"/>
              </w:rPr>
              <w:t>public</w:t>
            </w:r>
            <w:r w:rsidRPr="0058085B">
              <w:rPr>
                <w:rFonts w:ascii="Consolas" w:hAnsi="Consolas" w:cs="Consolas"/>
                <w:color w:val="000000"/>
                <w:sz w:val="16"/>
                <w:szCs w:val="16"/>
              </w:rPr>
              <w:t xml:space="preserve"> </w:t>
            </w:r>
            <w:r w:rsidRPr="0058085B">
              <w:rPr>
                <w:rFonts w:ascii="Consolas" w:hAnsi="Consolas" w:cs="Consolas"/>
                <w:color w:val="0000FF"/>
                <w:sz w:val="16"/>
                <w:szCs w:val="16"/>
              </w:rPr>
              <w:t>async</w:t>
            </w:r>
            <w:r w:rsidRPr="0058085B">
              <w:rPr>
                <w:rFonts w:ascii="Consolas" w:hAnsi="Consolas" w:cs="Consolas"/>
                <w:color w:val="000000"/>
                <w:sz w:val="16"/>
                <w:szCs w:val="16"/>
              </w:rPr>
              <w:t xml:space="preserve"> Task&lt;IActionResult&gt; GetAllUserGroups()</w:t>
            </w:r>
          </w:p>
          <w:p w14:paraId="3286C6F6" w14:textId="58498A00"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w:t>
            </w:r>
          </w:p>
          <w:p w14:paraId="778BA281" w14:textId="3DF90A1D"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User loggedOnUser = </w:t>
            </w:r>
            <w:r w:rsidRPr="0058085B">
              <w:rPr>
                <w:rFonts w:ascii="Consolas" w:hAnsi="Consolas" w:cs="Consolas"/>
                <w:color w:val="0000FF"/>
                <w:sz w:val="16"/>
                <w:szCs w:val="16"/>
              </w:rPr>
              <w:t>await</w:t>
            </w:r>
            <w:r w:rsidRPr="0058085B">
              <w:rPr>
                <w:rFonts w:ascii="Consolas" w:hAnsi="Consolas" w:cs="Consolas"/>
                <w:color w:val="000000"/>
                <w:sz w:val="16"/>
                <w:szCs w:val="16"/>
              </w:rPr>
              <w:t xml:space="preserve"> _identityBusiness.GetUserAsync(User);</w:t>
            </w:r>
          </w:p>
          <w:p w14:paraId="42E63895" w14:textId="77777777" w:rsidR="0058085B" w:rsidRPr="0058085B" w:rsidRDefault="0058085B" w:rsidP="0058085B">
            <w:pPr>
              <w:autoSpaceDE w:val="0"/>
              <w:autoSpaceDN w:val="0"/>
              <w:adjustRightInd w:val="0"/>
              <w:rPr>
                <w:rFonts w:ascii="Consolas" w:hAnsi="Consolas" w:cs="Consolas"/>
                <w:color w:val="000000"/>
                <w:sz w:val="16"/>
                <w:szCs w:val="16"/>
              </w:rPr>
            </w:pPr>
          </w:p>
          <w:p w14:paraId="15158093" w14:textId="7E01BC8E"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UserGroup[] userGroups = </w:t>
            </w:r>
            <w:r w:rsidRPr="0058085B">
              <w:rPr>
                <w:rFonts w:ascii="Consolas" w:hAnsi="Consolas" w:cs="Consolas"/>
                <w:color w:val="0000FF"/>
                <w:sz w:val="16"/>
                <w:szCs w:val="16"/>
              </w:rPr>
              <w:t>await</w:t>
            </w:r>
            <w:r w:rsidRPr="0058085B">
              <w:rPr>
                <w:rFonts w:ascii="Consolas" w:hAnsi="Consolas" w:cs="Consolas"/>
                <w:color w:val="000000"/>
                <w:sz w:val="16"/>
                <w:szCs w:val="16"/>
              </w:rPr>
              <w:t xml:space="preserve"> _taskBookBusiness.GetUserGroupsByUserId(loggedOnUser.Id);</w:t>
            </w:r>
          </w:p>
          <w:p w14:paraId="74F25613" w14:textId="77777777" w:rsidR="0058085B" w:rsidRPr="0058085B" w:rsidRDefault="0058085B" w:rsidP="0058085B">
            <w:pPr>
              <w:autoSpaceDE w:val="0"/>
              <w:autoSpaceDN w:val="0"/>
              <w:adjustRightInd w:val="0"/>
              <w:rPr>
                <w:rFonts w:ascii="Consolas" w:hAnsi="Consolas" w:cs="Consolas"/>
                <w:color w:val="000000"/>
                <w:sz w:val="16"/>
                <w:szCs w:val="16"/>
              </w:rPr>
            </w:pPr>
          </w:p>
          <w:p w14:paraId="0FDD0C78" w14:textId="63DD51E6"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w:t>
            </w:r>
            <w:r w:rsidRPr="0058085B">
              <w:rPr>
                <w:rFonts w:ascii="Consolas" w:hAnsi="Consolas" w:cs="Consolas"/>
                <w:color w:val="0000FF"/>
                <w:sz w:val="16"/>
                <w:szCs w:val="16"/>
              </w:rPr>
              <w:t>var</w:t>
            </w:r>
            <w:r w:rsidRPr="0058085B">
              <w:rPr>
                <w:rFonts w:ascii="Consolas" w:hAnsi="Consolas" w:cs="Consolas"/>
                <w:color w:val="000000"/>
                <w:sz w:val="16"/>
                <w:szCs w:val="16"/>
              </w:rPr>
              <w:t xml:space="preserve"> viewModels = _mapper.Map&lt;UserGroupViewModel[]&gt;(userGroups);</w:t>
            </w:r>
          </w:p>
          <w:p w14:paraId="2E340AEC" w14:textId="77777777" w:rsidR="0058085B" w:rsidRPr="0058085B" w:rsidRDefault="0058085B" w:rsidP="0058085B">
            <w:pPr>
              <w:autoSpaceDE w:val="0"/>
              <w:autoSpaceDN w:val="0"/>
              <w:adjustRightInd w:val="0"/>
              <w:rPr>
                <w:rFonts w:ascii="Consolas" w:hAnsi="Consolas" w:cs="Consolas"/>
                <w:color w:val="000000"/>
                <w:sz w:val="16"/>
                <w:szCs w:val="16"/>
              </w:rPr>
            </w:pPr>
          </w:p>
          <w:p w14:paraId="1D93C379" w14:textId="6ADA60F9"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w:t>
            </w:r>
            <w:r w:rsidRPr="0058085B">
              <w:rPr>
                <w:rFonts w:ascii="Consolas" w:hAnsi="Consolas" w:cs="Consolas"/>
                <w:color w:val="0000FF"/>
                <w:sz w:val="16"/>
                <w:szCs w:val="16"/>
              </w:rPr>
              <w:t>return</w:t>
            </w:r>
            <w:r w:rsidRPr="0058085B">
              <w:rPr>
                <w:rFonts w:ascii="Consolas" w:hAnsi="Consolas" w:cs="Consolas"/>
                <w:color w:val="000000"/>
                <w:sz w:val="16"/>
                <w:szCs w:val="16"/>
              </w:rPr>
              <w:t xml:space="preserve"> Ok(viewModels);</w:t>
            </w:r>
          </w:p>
          <w:p w14:paraId="424D09BF" w14:textId="0680A3A1" w:rsidR="0058085B" w:rsidRDefault="0058085B" w:rsidP="0058085B">
            <w:r w:rsidRPr="0058085B">
              <w:rPr>
                <w:rFonts w:ascii="Consolas" w:hAnsi="Consolas" w:cs="Consolas"/>
                <w:color w:val="000000"/>
                <w:sz w:val="16"/>
                <w:szCs w:val="16"/>
              </w:rPr>
              <w:t>}</w:t>
            </w:r>
          </w:p>
        </w:tc>
      </w:tr>
      <w:tr w:rsidR="0058085B" w14:paraId="12B818B5" w14:textId="77777777" w:rsidTr="0058085B">
        <w:tc>
          <w:tcPr>
            <w:tcW w:w="9350" w:type="dxa"/>
          </w:tcPr>
          <w:p w14:paraId="172BD37F" w14:textId="77777777" w:rsidR="0058085B" w:rsidRDefault="0058085B" w:rsidP="00813E38">
            <w:pPr>
              <w:pStyle w:val="ListParagraph"/>
              <w:numPr>
                <w:ilvl w:val="0"/>
                <w:numId w:val="33"/>
              </w:numPr>
            </w:pPr>
            <w:r>
              <w:t>This is action method within and ‘Authorize’ controller. This means it MVC framework with return 401 Unauthorized if user is not logged in</w:t>
            </w:r>
          </w:p>
          <w:p w14:paraId="68165D68" w14:textId="77777777" w:rsidR="0058085B" w:rsidRDefault="0058085B" w:rsidP="00813E38">
            <w:pPr>
              <w:pStyle w:val="ListParagraph"/>
              <w:numPr>
                <w:ilvl w:val="0"/>
                <w:numId w:val="33"/>
              </w:numPr>
            </w:pPr>
            <w:r>
              <w:t xml:space="preserve">It calls business layer to get user groups for that particular users </w:t>
            </w:r>
          </w:p>
          <w:p w14:paraId="6C52EEFF" w14:textId="77777777" w:rsidR="0058085B" w:rsidRDefault="0058085B" w:rsidP="00813E38">
            <w:pPr>
              <w:pStyle w:val="ListParagraph"/>
              <w:numPr>
                <w:ilvl w:val="0"/>
                <w:numId w:val="33"/>
              </w:numPr>
            </w:pPr>
            <w:r>
              <w:t>Call to Ok(…) returns the collection with status code 200 OK</w:t>
            </w:r>
          </w:p>
          <w:p w14:paraId="44913C03" w14:textId="21C12AB3" w:rsidR="00813E38" w:rsidRDefault="00813E38" w:rsidP="00813E38">
            <w:pPr>
              <w:pStyle w:val="ListParagraph"/>
              <w:numPr>
                <w:ilvl w:val="0"/>
                <w:numId w:val="33"/>
              </w:numPr>
            </w:pPr>
            <w:r>
              <w:t>If the collection is empty, it returns empty collection with 200 OK rather than 404 Not Found, because semantically an empty collection is still a resource</w:t>
            </w:r>
          </w:p>
        </w:tc>
      </w:tr>
    </w:tbl>
    <w:p w14:paraId="0F8D9DCF" w14:textId="3F3C7878" w:rsidR="0058085B" w:rsidRDefault="0058085B" w:rsidP="0058085B"/>
    <w:p w14:paraId="0DE671A2" w14:textId="55544FD4" w:rsidR="00CB060D" w:rsidRPr="0058085B" w:rsidRDefault="00CB060D" w:rsidP="00CB060D">
      <w:pPr>
        <w:pStyle w:val="Heading3"/>
      </w:pPr>
      <w:bookmarkStart w:id="102" w:name="_Toc513670383"/>
      <w:r>
        <w:t>GET (Single Resource)</w:t>
      </w:r>
      <w:bookmarkEnd w:id="102"/>
    </w:p>
    <w:tbl>
      <w:tblPr>
        <w:tblStyle w:val="TableGrid"/>
        <w:tblW w:w="0" w:type="auto"/>
        <w:tblLook w:val="04A0" w:firstRow="1" w:lastRow="0" w:firstColumn="1" w:lastColumn="0" w:noHBand="0" w:noVBand="1"/>
      </w:tblPr>
      <w:tblGrid>
        <w:gridCol w:w="9350"/>
      </w:tblGrid>
      <w:tr w:rsidR="00CB060D" w14:paraId="7064F6B9" w14:textId="77777777" w:rsidTr="00C40003">
        <w:tc>
          <w:tcPr>
            <w:tcW w:w="9350" w:type="dxa"/>
          </w:tcPr>
          <w:p w14:paraId="186FC3CF" w14:textId="12B7A316" w:rsidR="00CB060D" w:rsidRDefault="00CB060D" w:rsidP="00C40003">
            <w:pPr>
              <w:autoSpaceDE w:val="0"/>
              <w:autoSpaceDN w:val="0"/>
              <w:adjustRightInd w:val="0"/>
              <w:rPr>
                <w:rFonts w:ascii="Consolas" w:hAnsi="Consolas" w:cs="Consolas"/>
                <w:color w:val="0000FF"/>
                <w:sz w:val="16"/>
                <w:szCs w:val="16"/>
              </w:rPr>
            </w:pPr>
            <w:r>
              <w:rPr>
                <w:rFonts w:ascii="Consolas" w:hAnsi="Consolas" w:cs="Consolas"/>
                <w:color w:val="000000"/>
                <w:sz w:val="19"/>
                <w:szCs w:val="19"/>
              </w:rPr>
              <w:t>[HttpGet]</w:t>
            </w:r>
          </w:p>
          <w:p w14:paraId="617AF79A" w14:textId="27057BEC"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FF"/>
                <w:sz w:val="16"/>
                <w:szCs w:val="16"/>
              </w:rPr>
              <w:t>public</w:t>
            </w:r>
            <w:r w:rsidRPr="0058085B">
              <w:rPr>
                <w:rFonts w:ascii="Consolas" w:hAnsi="Consolas" w:cs="Consolas"/>
                <w:color w:val="000000"/>
                <w:sz w:val="16"/>
                <w:szCs w:val="16"/>
              </w:rPr>
              <w:t xml:space="preserve"> </w:t>
            </w:r>
            <w:r w:rsidRPr="0058085B">
              <w:rPr>
                <w:rFonts w:ascii="Consolas" w:hAnsi="Consolas" w:cs="Consolas"/>
                <w:color w:val="0000FF"/>
                <w:sz w:val="16"/>
                <w:szCs w:val="16"/>
              </w:rPr>
              <w:t>async</w:t>
            </w:r>
            <w:r w:rsidRPr="0058085B">
              <w:rPr>
                <w:rFonts w:ascii="Consolas" w:hAnsi="Consolas" w:cs="Consolas"/>
                <w:color w:val="000000"/>
                <w:sz w:val="16"/>
                <w:szCs w:val="16"/>
              </w:rPr>
              <w:t xml:space="preserve"> Task&lt;IActionResult&gt; GetAllUserGroups()</w:t>
            </w:r>
          </w:p>
          <w:p w14:paraId="4579BFA3"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w:t>
            </w:r>
          </w:p>
          <w:p w14:paraId="6AB9B13F"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User loggedOnUser = </w:t>
            </w:r>
            <w:r w:rsidRPr="0058085B">
              <w:rPr>
                <w:rFonts w:ascii="Consolas" w:hAnsi="Consolas" w:cs="Consolas"/>
                <w:color w:val="0000FF"/>
                <w:sz w:val="16"/>
                <w:szCs w:val="16"/>
              </w:rPr>
              <w:t>await</w:t>
            </w:r>
            <w:r w:rsidRPr="0058085B">
              <w:rPr>
                <w:rFonts w:ascii="Consolas" w:hAnsi="Consolas" w:cs="Consolas"/>
                <w:color w:val="000000"/>
                <w:sz w:val="16"/>
                <w:szCs w:val="16"/>
              </w:rPr>
              <w:t xml:space="preserve"> _identityBusiness.GetUserAsync(User);</w:t>
            </w:r>
          </w:p>
          <w:p w14:paraId="70D1A057" w14:textId="77777777" w:rsidR="00CB060D" w:rsidRPr="0058085B" w:rsidRDefault="00CB060D" w:rsidP="00C40003">
            <w:pPr>
              <w:autoSpaceDE w:val="0"/>
              <w:autoSpaceDN w:val="0"/>
              <w:adjustRightInd w:val="0"/>
              <w:rPr>
                <w:rFonts w:ascii="Consolas" w:hAnsi="Consolas" w:cs="Consolas"/>
                <w:color w:val="000000"/>
                <w:sz w:val="16"/>
                <w:szCs w:val="16"/>
              </w:rPr>
            </w:pPr>
          </w:p>
          <w:p w14:paraId="35011D5F"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UserGroup[] userGroups = </w:t>
            </w:r>
            <w:r w:rsidRPr="0058085B">
              <w:rPr>
                <w:rFonts w:ascii="Consolas" w:hAnsi="Consolas" w:cs="Consolas"/>
                <w:color w:val="0000FF"/>
                <w:sz w:val="16"/>
                <w:szCs w:val="16"/>
              </w:rPr>
              <w:t>await</w:t>
            </w:r>
            <w:r w:rsidRPr="0058085B">
              <w:rPr>
                <w:rFonts w:ascii="Consolas" w:hAnsi="Consolas" w:cs="Consolas"/>
                <w:color w:val="000000"/>
                <w:sz w:val="16"/>
                <w:szCs w:val="16"/>
              </w:rPr>
              <w:t xml:space="preserve"> _taskBookBusiness.GetUserGroupsByUserId(loggedOnUser.Id);</w:t>
            </w:r>
          </w:p>
          <w:p w14:paraId="06D0916B" w14:textId="77777777" w:rsidR="00CB060D" w:rsidRPr="0058085B" w:rsidRDefault="00CB060D" w:rsidP="00C40003">
            <w:pPr>
              <w:autoSpaceDE w:val="0"/>
              <w:autoSpaceDN w:val="0"/>
              <w:adjustRightInd w:val="0"/>
              <w:rPr>
                <w:rFonts w:ascii="Consolas" w:hAnsi="Consolas" w:cs="Consolas"/>
                <w:color w:val="000000"/>
                <w:sz w:val="16"/>
                <w:szCs w:val="16"/>
              </w:rPr>
            </w:pPr>
          </w:p>
          <w:p w14:paraId="0A67696D"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w:t>
            </w:r>
            <w:r w:rsidRPr="0058085B">
              <w:rPr>
                <w:rFonts w:ascii="Consolas" w:hAnsi="Consolas" w:cs="Consolas"/>
                <w:color w:val="0000FF"/>
                <w:sz w:val="16"/>
                <w:szCs w:val="16"/>
              </w:rPr>
              <w:t>var</w:t>
            </w:r>
            <w:r w:rsidRPr="0058085B">
              <w:rPr>
                <w:rFonts w:ascii="Consolas" w:hAnsi="Consolas" w:cs="Consolas"/>
                <w:color w:val="000000"/>
                <w:sz w:val="16"/>
                <w:szCs w:val="16"/>
              </w:rPr>
              <w:t xml:space="preserve"> viewModels = _mapper.Map&lt;UserGroupViewModel[]&gt;(userGroups);</w:t>
            </w:r>
          </w:p>
          <w:p w14:paraId="3C442CE0" w14:textId="77777777" w:rsidR="00CB060D" w:rsidRPr="0058085B" w:rsidRDefault="00CB060D" w:rsidP="00C40003">
            <w:pPr>
              <w:autoSpaceDE w:val="0"/>
              <w:autoSpaceDN w:val="0"/>
              <w:adjustRightInd w:val="0"/>
              <w:rPr>
                <w:rFonts w:ascii="Consolas" w:hAnsi="Consolas" w:cs="Consolas"/>
                <w:color w:val="000000"/>
                <w:sz w:val="16"/>
                <w:szCs w:val="16"/>
              </w:rPr>
            </w:pPr>
          </w:p>
          <w:p w14:paraId="1E7A62A5"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w:t>
            </w:r>
            <w:r w:rsidRPr="0058085B">
              <w:rPr>
                <w:rFonts w:ascii="Consolas" w:hAnsi="Consolas" w:cs="Consolas"/>
                <w:color w:val="0000FF"/>
                <w:sz w:val="16"/>
                <w:szCs w:val="16"/>
              </w:rPr>
              <w:t>return</w:t>
            </w:r>
            <w:r w:rsidRPr="0058085B">
              <w:rPr>
                <w:rFonts w:ascii="Consolas" w:hAnsi="Consolas" w:cs="Consolas"/>
                <w:color w:val="000000"/>
                <w:sz w:val="16"/>
                <w:szCs w:val="16"/>
              </w:rPr>
              <w:t xml:space="preserve"> Ok(viewModels);</w:t>
            </w:r>
          </w:p>
          <w:p w14:paraId="5827228A" w14:textId="77777777" w:rsidR="00CB060D" w:rsidRDefault="00CB060D" w:rsidP="00C40003">
            <w:r w:rsidRPr="0058085B">
              <w:rPr>
                <w:rFonts w:ascii="Consolas" w:hAnsi="Consolas" w:cs="Consolas"/>
                <w:color w:val="000000"/>
                <w:sz w:val="16"/>
                <w:szCs w:val="16"/>
              </w:rPr>
              <w:t>}</w:t>
            </w:r>
          </w:p>
        </w:tc>
      </w:tr>
      <w:tr w:rsidR="00CB060D" w14:paraId="192B23B4" w14:textId="77777777" w:rsidTr="00C40003">
        <w:tc>
          <w:tcPr>
            <w:tcW w:w="9350" w:type="dxa"/>
          </w:tcPr>
          <w:p w14:paraId="31573664" w14:textId="617B030E" w:rsidR="00CB060D" w:rsidRDefault="00CB060D" w:rsidP="00C40003">
            <w:pPr>
              <w:pStyle w:val="ListParagraph"/>
              <w:numPr>
                <w:ilvl w:val="0"/>
                <w:numId w:val="33"/>
              </w:numPr>
            </w:pPr>
            <w:r>
              <w:lastRenderedPageBreak/>
              <w:t>HttpGet attribute on this action method tell MVC framework that this method should be called for a GET request to the resource</w:t>
            </w:r>
          </w:p>
          <w:p w14:paraId="6C5A1B4E" w14:textId="7047CE99" w:rsidR="00CB060D" w:rsidRDefault="00CB060D" w:rsidP="00C40003">
            <w:pPr>
              <w:pStyle w:val="ListParagraph"/>
              <w:numPr>
                <w:ilvl w:val="0"/>
                <w:numId w:val="33"/>
              </w:numPr>
            </w:pPr>
            <w:r>
              <w:t>This is action method within an ‘Authorize’ controller. This means it MVC framework with return 401 Unauthorized if user is not logged in</w:t>
            </w:r>
          </w:p>
          <w:p w14:paraId="57D6622A" w14:textId="77777777" w:rsidR="00CB060D" w:rsidRDefault="00CB060D" w:rsidP="00C40003">
            <w:pPr>
              <w:pStyle w:val="ListParagraph"/>
              <w:numPr>
                <w:ilvl w:val="0"/>
                <w:numId w:val="33"/>
              </w:numPr>
            </w:pPr>
            <w:r>
              <w:t xml:space="preserve">It calls business layer to get user groups for that particular users </w:t>
            </w:r>
          </w:p>
          <w:p w14:paraId="5680D593" w14:textId="77777777" w:rsidR="00CB060D" w:rsidRDefault="00CB060D" w:rsidP="00C40003">
            <w:pPr>
              <w:pStyle w:val="ListParagraph"/>
              <w:numPr>
                <w:ilvl w:val="0"/>
                <w:numId w:val="33"/>
              </w:numPr>
            </w:pPr>
            <w:r>
              <w:t>Call to Ok(…) returns the collection with status code 200 OK</w:t>
            </w:r>
          </w:p>
          <w:p w14:paraId="278E4CF5" w14:textId="77777777" w:rsidR="00CB060D" w:rsidRDefault="00CB060D" w:rsidP="00007AD2">
            <w:pPr>
              <w:pStyle w:val="ListParagraph"/>
              <w:keepNext/>
              <w:numPr>
                <w:ilvl w:val="0"/>
                <w:numId w:val="33"/>
              </w:numPr>
            </w:pPr>
            <w:r>
              <w:t>If the collection is empty, it returns empty collection with 200 OK rather than 404 Not Found, because semantically an empty collection is still a resource</w:t>
            </w:r>
          </w:p>
        </w:tc>
      </w:tr>
    </w:tbl>
    <w:p w14:paraId="1F9C147F" w14:textId="053F7945" w:rsidR="008359E7" w:rsidRDefault="00007AD2" w:rsidP="00007AD2">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10</w:t>
      </w:r>
      <w:r w:rsidR="00F124DD">
        <w:fldChar w:fldCharType="end"/>
      </w:r>
      <w:r>
        <w:t xml:space="preserve"> Example of GET (Collection) Implementation</w:t>
      </w:r>
    </w:p>
    <w:p w14:paraId="5C5A7DD4" w14:textId="77777777" w:rsidR="00C40003" w:rsidRPr="00C40003" w:rsidRDefault="00C40003" w:rsidP="00C40003"/>
    <w:tbl>
      <w:tblPr>
        <w:tblStyle w:val="TableGrid"/>
        <w:tblW w:w="0" w:type="auto"/>
        <w:tblLook w:val="04A0" w:firstRow="1" w:lastRow="0" w:firstColumn="1" w:lastColumn="0" w:noHBand="0" w:noVBand="1"/>
      </w:tblPr>
      <w:tblGrid>
        <w:gridCol w:w="9350"/>
      </w:tblGrid>
      <w:tr w:rsidR="00C40003" w14:paraId="2835F7C2" w14:textId="77777777" w:rsidTr="00C40003">
        <w:tc>
          <w:tcPr>
            <w:tcW w:w="9350" w:type="dxa"/>
          </w:tcPr>
          <w:p w14:paraId="1008B471" w14:textId="77777777" w:rsidR="00C40003" w:rsidRDefault="00C40003" w:rsidP="00C40003">
            <w:pPr>
              <w:autoSpaceDE w:val="0"/>
              <w:autoSpaceDN w:val="0"/>
              <w:adjustRightInd w:val="0"/>
              <w:rPr>
                <w:rFonts w:ascii="Consolas" w:hAnsi="Consolas" w:cs="Consolas"/>
                <w:color w:val="0000FF"/>
                <w:sz w:val="16"/>
                <w:szCs w:val="16"/>
              </w:rPr>
            </w:pPr>
            <w:r>
              <w:rPr>
                <w:rFonts w:ascii="Consolas" w:hAnsi="Consolas" w:cs="Consolas"/>
                <w:color w:val="000000"/>
                <w:sz w:val="19"/>
                <w:szCs w:val="19"/>
              </w:rPr>
              <w:t>[HttpGet]</w:t>
            </w:r>
          </w:p>
          <w:p w14:paraId="799D748C" w14:textId="77777777"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FF"/>
                <w:sz w:val="16"/>
                <w:szCs w:val="16"/>
              </w:rPr>
              <w:t>public</w:t>
            </w:r>
            <w:r w:rsidRPr="00C40003">
              <w:rPr>
                <w:rFonts w:ascii="Consolas" w:hAnsi="Consolas" w:cs="Consolas"/>
                <w:color w:val="000000"/>
                <w:sz w:val="16"/>
                <w:szCs w:val="16"/>
              </w:rPr>
              <w:t xml:space="preserve"> </w:t>
            </w:r>
            <w:r w:rsidRPr="00C40003">
              <w:rPr>
                <w:rFonts w:ascii="Consolas" w:hAnsi="Consolas" w:cs="Consolas"/>
                <w:color w:val="0000FF"/>
                <w:sz w:val="16"/>
                <w:szCs w:val="16"/>
              </w:rPr>
              <w:t>async</w:t>
            </w:r>
            <w:r w:rsidRPr="00C40003">
              <w:rPr>
                <w:rFonts w:ascii="Consolas" w:hAnsi="Consolas" w:cs="Consolas"/>
                <w:color w:val="000000"/>
                <w:sz w:val="16"/>
                <w:szCs w:val="16"/>
              </w:rPr>
              <w:t xml:space="preserve"> Task&lt;IActionResult&gt; GetUserGroupById(Guid groupId)</w:t>
            </w:r>
          </w:p>
          <w:p w14:paraId="288D06C9" w14:textId="6C9EB484"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w:t>
            </w:r>
          </w:p>
          <w:p w14:paraId="454A2476" w14:textId="1F9B01EA"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User loggedOnUser = </w:t>
            </w:r>
            <w:r w:rsidRPr="00C40003">
              <w:rPr>
                <w:rFonts w:ascii="Consolas" w:hAnsi="Consolas" w:cs="Consolas"/>
                <w:color w:val="0000FF"/>
                <w:sz w:val="16"/>
                <w:szCs w:val="16"/>
              </w:rPr>
              <w:t>await</w:t>
            </w:r>
            <w:r w:rsidRPr="00C40003">
              <w:rPr>
                <w:rFonts w:ascii="Consolas" w:hAnsi="Consolas" w:cs="Consolas"/>
                <w:color w:val="000000"/>
                <w:sz w:val="16"/>
                <w:szCs w:val="16"/>
              </w:rPr>
              <w:t xml:space="preserve"> _identityBusiness.GetUserAsync(User);</w:t>
            </w:r>
          </w:p>
          <w:p w14:paraId="7D143F1B" w14:textId="3D2D2DC7"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UserGroup userGroup = </w:t>
            </w:r>
            <w:r w:rsidRPr="00C40003">
              <w:rPr>
                <w:rFonts w:ascii="Consolas" w:hAnsi="Consolas" w:cs="Consolas"/>
                <w:color w:val="0000FF"/>
                <w:sz w:val="16"/>
                <w:szCs w:val="16"/>
              </w:rPr>
              <w:t>await</w:t>
            </w:r>
            <w:r w:rsidRPr="00C40003">
              <w:rPr>
                <w:rFonts w:ascii="Consolas" w:hAnsi="Consolas" w:cs="Consolas"/>
                <w:color w:val="000000"/>
                <w:sz w:val="16"/>
                <w:szCs w:val="16"/>
              </w:rPr>
              <w:t xml:space="preserve"> _taskBookBusiness.GetUserGroupByGroupId(loggedOnUser.Id, groupId);</w:t>
            </w:r>
          </w:p>
          <w:p w14:paraId="0CC5D769" w14:textId="77777777" w:rsidR="00C40003" w:rsidRPr="00C40003" w:rsidRDefault="00C40003" w:rsidP="00C40003">
            <w:pPr>
              <w:autoSpaceDE w:val="0"/>
              <w:autoSpaceDN w:val="0"/>
              <w:adjustRightInd w:val="0"/>
              <w:rPr>
                <w:rFonts w:ascii="Consolas" w:hAnsi="Consolas" w:cs="Consolas"/>
                <w:color w:val="000000"/>
                <w:sz w:val="16"/>
                <w:szCs w:val="16"/>
              </w:rPr>
            </w:pPr>
          </w:p>
          <w:p w14:paraId="1CE5A080" w14:textId="452F1695"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if</w:t>
            </w:r>
            <w:r w:rsidRPr="00C40003">
              <w:rPr>
                <w:rFonts w:ascii="Consolas" w:hAnsi="Consolas" w:cs="Consolas"/>
                <w:color w:val="000000"/>
                <w:sz w:val="16"/>
                <w:szCs w:val="16"/>
              </w:rPr>
              <w:t xml:space="preserve"> (userGroup == </w:t>
            </w:r>
            <w:r w:rsidRPr="00C40003">
              <w:rPr>
                <w:rFonts w:ascii="Consolas" w:hAnsi="Consolas" w:cs="Consolas"/>
                <w:color w:val="0000FF"/>
                <w:sz w:val="16"/>
                <w:szCs w:val="16"/>
              </w:rPr>
              <w:t>null</w:t>
            </w:r>
            <w:r w:rsidRPr="00C40003">
              <w:rPr>
                <w:rFonts w:ascii="Consolas" w:hAnsi="Consolas" w:cs="Consolas"/>
                <w:color w:val="000000"/>
                <w:sz w:val="16"/>
                <w:szCs w:val="16"/>
              </w:rPr>
              <w:t>)</w:t>
            </w:r>
          </w:p>
          <w:p w14:paraId="304B21AC" w14:textId="090C1C2E"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p>
          <w:p w14:paraId="4D578EC9" w14:textId="77F5DBFB"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return</w:t>
            </w:r>
            <w:r w:rsidRPr="00C40003">
              <w:rPr>
                <w:rFonts w:ascii="Consolas" w:hAnsi="Consolas" w:cs="Consolas"/>
                <w:color w:val="000000"/>
                <w:sz w:val="16"/>
                <w:szCs w:val="16"/>
              </w:rPr>
              <w:t xml:space="preserve"> NotFound();</w:t>
            </w:r>
          </w:p>
          <w:p w14:paraId="330DA3EA" w14:textId="683B49C0"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p>
          <w:p w14:paraId="2D561B41" w14:textId="77777777" w:rsidR="00C40003" w:rsidRPr="00C40003" w:rsidRDefault="00C40003" w:rsidP="00C40003">
            <w:pPr>
              <w:autoSpaceDE w:val="0"/>
              <w:autoSpaceDN w:val="0"/>
              <w:adjustRightInd w:val="0"/>
              <w:rPr>
                <w:rFonts w:ascii="Consolas" w:hAnsi="Consolas" w:cs="Consolas"/>
                <w:color w:val="000000"/>
                <w:sz w:val="16"/>
                <w:szCs w:val="16"/>
              </w:rPr>
            </w:pPr>
          </w:p>
          <w:p w14:paraId="5B605EE2" w14:textId="2C41E59A"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var</w:t>
            </w:r>
            <w:r w:rsidRPr="00C40003">
              <w:rPr>
                <w:rFonts w:ascii="Consolas" w:hAnsi="Consolas" w:cs="Consolas"/>
                <w:color w:val="000000"/>
                <w:sz w:val="16"/>
                <w:szCs w:val="16"/>
              </w:rPr>
              <w:t xml:space="preserve"> viewModel = _mapper.Map&lt;UserGroupViewModel&gt;(userGroup);</w:t>
            </w:r>
          </w:p>
          <w:p w14:paraId="1B24EEE0" w14:textId="77777777" w:rsidR="00C40003" w:rsidRPr="00C40003" w:rsidRDefault="00C40003" w:rsidP="00C40003">
            <w:pPr>
              <w:autoSpaceDE w:val="0"/>
              <w:autoSpaceDN w:val="0"/>
              <w:adjustRightInd w:val="0"/>
              <w:rPr>
                <w:rFonts w:ascii="Consolas" w:hAnsi="Consolas" w:cs="Consolas"/>
                <w:color w:val="000000"/>
                <w:sz w:val="16"/>
                <w:szCs w:val="16"/>
              </w:rPr>
            </w:pPr>
          </w:p>
          <w:p w14:paraId="72ECDAFE" w14:textId="491ABB4C"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return</w:t>
            </w:r>
            <w:r w:rsidRPr="00C40003">
              <w:rPr>
                <w:rFonts w:ascii="Consolas" w:hAnsi="Consolas" w:cs="Consolas"/>
                <w:color w:val="000000"/>
                <w:sz w:val="16"/>
                <w:szCs w:val="16"/>
              </w:rPr>
              <w:t xml:space="preserve"> Ok(viewModel);</w:t>
            </w:r>
          </w:p>
          <w:p w14:paraId="70D4A11E" w14:textId="2092AD61" w:rsidR="00C40003" w:rsidRDefault="00C40003" w:rsidP="00C40003">
            <w:r w:rsidRPr="00C40003">
              <w:rPr>
                <w:rFonts w:ascii="Consolas" w:hAnsi="Consolas" w:cs="Consolas"/>
                <w:color w:val="000000"/>
                <w:sz w:val="16"/>
                <w:szCs w:val="16"/>
              </w:rPr>
              <w:t>}</w:t>
            </w:r>
          </w:p>
        </w:tc>
      </w:tr>
      <w:tr w:rsidR="00C40003" w14:paraId="0D28407A" w14:textId="77777777" w:rsidTr="00C40003">
        <w:tc>
          <w:tcPr>
            <w:tcW w:w="9350" w:type="dxa"/>
          </w:tcPr>
          <w:p w14:paraId="396E8AB2" w14:textId="77777777" w:rsidR="00C40003" w:rsidRDefault="00C40003" w:rsidP="00C40003">
            <w:pPr>
              <w:pStyle w:val="ListParagraph"/>
              <w:numPr>
                <w:ilvl w:val="0"/>
                <w:numId w:val="33"/>
              </w:numPr>
            </w:pPr>
            <w:r>
              <w:t>HttpGet attribute on this action method tell MVC framework that this method should be called for a GET request to the resource</w:t>
            </w:r>
          </w:p>
          <w:p w14:paraId="60CB9180" w14:textId="36121F4E" w:rsidR="00C40003" w:rsidRDefault="00C40003" w:rsidP="00C40003">
            <w:pPr>
              <w:pStyle w:val="ListParagraph"/>
              <w:numPr>
                <w:ilvl w:val="0"/>
                <w:numId w:val="33"/>
              </w:numPr>
            </w:pPr>
            <w:r>
              <w:t>This is action method within an ‘Authorize’ controller. This means it MVC framework with return 401 Unauthorized if user is not logged in</w:t>
            </w:r>
          </w:p>
          <w:p w14:paraId="209405E2" w14:textId="77777777" w:rsidR="002E374B" w:rsidRDefault="00C40003" w:rsidP="002E374B">
            <w:pPr>
              <w:pStyle w:val="ListParagraph"/>
              <w:numPr>
                <w:ilvl w:val="0"/>
                <w:numId w:val="33"/>
              </w:numPr>
            </w:pPr>
            <w:r>
              <w:t>It calls business layer to get user group b</w:t>
            </w:r>
            <w:r w:rsidR="002E374B">
              <w:t>uy user ID and group ID</w:t>
            </w:r>
          </w:p>
          <w:p w14:paraId="7C99B63C" w14:textId="5E11A245" w:rsidR="00C40003" w:rsidRDefault="002E374B" w:rsidP="002E374B">
            <w:pPr>
              <w:pStyle w:val="ListParagraph"/>
              <w:numPr>
                <w:ilvl w:val="0"/>
                <w:numId w:val="33"/>
              </w:numPr>
            </w:pPr>
            <w:r>
              <w:t>If no group found for that user and that group ID, it returns 404 Not Found</w:t>
            </w:r>
            <w:r w:rsidR="00C40003">
              <w:t xml:space="preserve"> </w:t>
            </w:r>
          </w:p>
          <w:p w14:paraId="4F9B2005" w14:textId="658B2175" w:rsidR="00C40003" w:rsidRDefault="00C40003" w:rsidP="00003961">
            <w:pPr>
              <w:pStyle w:val="ListParagraph"/>
              <w:keepNext/>
              <w:numPr>
                <w:ilvl w:val="0"/>
                <w:numId w:val="33"/>
              </w:numPr>
            </w:pPr>
            <w:r>
              <w:t xml:space="preserve">Call to Ok(…) returns the </w:t>
            </w:r>
            <w:r w:rsidR="002E374B">
              <w:t xml:space="preserve">group resource </w:t>
            </w:r>
            <w:r>
              <w:t>with status code 200 OK</w:t>
            </w:r>
          </w:p>
        </w:tc>
      </w:tr>
    </w:tbl>
    <w:p w14:paraId="7A685819" w14:textId="5FD334C8" w:rsidR="00C40003" w:rsidRDefault="00003961" w:rsidP="009E294F">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11</w:t>
      </w:r>
      <w:r w:rsidR="00F124DD">
        <w:fldChar w:fldCharType="end"/>
      </w:r>
      <w:r>
        <w:t xml:space="preserve"> Example GET (single resource) Implementation</w:t>
      </w:r>
    </w:p>
    <w:p w14:paraId="3CEBDCE3" w14:textId="2856E436" w:rsidR="009E294F" w:rsidRDefault="009E294F" w:rsidP="009E294F"/>
    <w:p w14:paraId="287DBF50" w14:textId="0B1279D5" w:rsidR="009E294F" w:rsidRDefault="009E294F" w:rsidP="009E294F">
      <w:pPr>
        <w:pStyle w:val="Heading3"/>
      </w:pPr>
      <w:bookmarkStart w:id="103" w:name="_Toc513670384"/>
      <w:r>
        <w:t>HEAD</w:t>
      </w:r>
      <w:bookmarkEnd w:id="103"/>
    </w:p>
    <w:tbl>
      <w:tblPr>
        <w:tblStyle w:val="TableGrid"/>
        <w:tblW w:w="0" w:type="auto"/>
        <w:tblLook w:val="04A0" w:firstRow="1" w:lastRow="0" w:firstColumn="1" w:lastColumn="0" w:noHBand="0" w:noVBand="1"/>
      </w:tblPr>
      <w:tblGrid>
        <w:gridCol w:w="9350"/>
      </w:tblGrid>
      <w:tr w:rsidR="009E294F" w14:paraId="373871CE" w14:textId="77777777" w:rsidTr="004E43B9">
        <w:tc>
          <w:tcPr>
            <w:tcW w:w="9350" w:type="dxa"/>
          </w:tcPr>
          <w:p w14:paraId="3B988DF0" w14:textId="42BB591F" w:rsidR="009E294F" w:rsidRDefault="009E294F" w:rsidP="004E43B9">
            <w:pPr>
              <w:autoSpaceDE w:val="0"/>
              <w:autoSpaceDN w:val="0"/>
              <w:adjustRightInd w:val="0"/>
              <w:rPr>
                <w:rFonts w:ascii="Consolas" w:hAnsi="Consolas" w:cs="Consolas"/>
                <w:color w:val="0000FF"/>
                <w:sz w:val="16"/>
                <w:szCs w:val="16"/>
              </w:rPr>
            </w:pPr>
            <w:r>
              <w:rPr>
                <w:rFonts w:ascii="Consolas" w:hAnsi="Consolas" w:cs="Consolas"/>
                <w:color w:val="000000"/>
                <w:sz w:val="19"/>
                <w:szCs w:val="19"/>
              </w:rPr>
              <w:t>[HttpHead]</w:t>
            </w:r>
          </w:p>
          <w:p w14:paraId="668A0E12"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FF"/>
                <w:sz w:val="16"/>
                <w:szCs w:val="16"/>
              </w:rPr>
              <w:t>public</w:t>
            </w:r>
            <w:r w:rsidRPr="00C40003">
              <w:rPr>
                <w:rFonts w:ascii="Consolas" w:hAnsi="Consolas" w:cs="Consolas"/>
                <w:color w:val="000000"/>
                <w:sz w:val="16"/>
                <w:szCs w:val="16"/>
              </w:rPr>
              <w:t xml:space="preserve"> </w:t>
            </w:r>
            <w:r w:rsidRPr="00C40003">
              <w:rPr>
                <w:rFonts w:ascii="Consolas" w:hAnsi="Consolas" w:cs="Consolas"/>
                <w:color w:val="0000FF"/>
                <w:sz w:val="16"/>
                <w:szCs w:val="16"/>
              </w:rPr>
              <w:t>async</w:t>
            </w:r>
            <w:r w:rsidRPr="00C40003">
              <w:rPr>
                <w:rFonts w:ascii="Consolas" w:hAnsi="Consolas" w:cs="Consolas"/>
                <w:color w:val="000000"/>
                <w:sz w:val="16"/>
                <w:szCs w:val="16"/>
              </w:rPr>
              <w:t xml:space="preserve"> Task&lt;IActionResult&gt; GetUserGroupById(Guid groupId)</w:t>
            </w:r>
          </w:p>
          <w:p w14:paraId="594AB93B"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w:t>
            </w:r>
          </w:p>
          <w:p w14:paraId="22B0ED78"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User loggedOnUser = </w:t>
            </w:r>
            <w:r w:rsidRPr="00C40003">
              <w:rPr>
                <w:rFonts w:ascii="Consolas" w:hAnsi="Consolas" w:cs="Consolas"/>
                <w:color w:val="0000FF"/>
                <w:sz w:val="16"/>
                <w:szCs w:val="16"/>
              </w:rPr>
              <w:t>await</w:t>
            </w:r>
            <w:r w:rsidRPr="00C40003">
              <w:rPr>
                <w:rFonts w:ascii="Consolas" w:hAnsi="Consolas" w:cs="Consolas"/>
                <w:color w:val="000000"/>
                <w:sz w:val="16"/>
                <w:szCs w:val="16"/>
              </w:rPr>
              <w:t xml:space="preserve"> _identityBusiness.GetUserAsync(User);</w:t>
            </w:r>
          </w:p>
          <w:p w14:paraId="7892D0AF"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UserGroup userGroup = </w:t>
            </w:r>
            <w:r w:rsidRPr="00C40003">
              <w:rPr>
                <w:rFonts w:ascii="Consolas" w:hAnsi="Consolas" w:cs="Consolas"/>
                <w:color w:val="0000FF"/>
                <w:sz w:val="16"/>
                <w:szCs w:val="16"/>
              </w:rPr>
              <w:t>await</w:t>
            </w:r>
            <w:r w:rsidRPr="00C40003">
              <w:rPr>
                <w:rFonts w:ascii="Consolas" w:hAnsi="Consolas" w:cs="Consolas"/>
                <w:color w:val="000000"/>
                <w:sz w:val="16"/>
                <w:szCs w:val="16"/>
              </w:rPr>
              <w:t xml:space="preserve"> _taskBookBusiness.GetUserGroupByGroupId(loggedOnUser.Id, groupId);</w:t>
            </w:r>
          </w:p>
          <w:p w14:paraId="335CBD57" w14:textId="77777777" w:rsidR="009E294F" w:rsidRPr="00C40003" w:rsidRDefault="009E294F" w:rsidP="004E43B9">
            <w:pPr>
              <w:autoSpaceDE w:val="0"/>
              <w:autoSpaceDN w:val="0"/>
              <w:adjustRightInd w:val="0"/>
              <w:rPr>
                <w:rFonts w:ascii="Consolas" w:hAnsi="Consolas" w:cs="Consolas"/>
                <w:color w:val="000000"/>
                <w:sz w:val="16"/>
                <w:szCs w:val="16"/>
              </w:rPr>
            </w:pPr>
          </w:p>
          <w:p w14:paraId="07D87E83"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if</w:t>
            </w:r>
            <w:r w:rsidRPr="00C40003">
              <w:rPr>
                <w:rFonts w:ascii="Consolas" w:hAnsi="Consolas" w:cs="Consolas"/>
                <w:color w:val="000000"/>
                <w:sz w:val="16"/>
                <w:szCs w:val="16"/>
              </w:rPr>
              <w:t xml:space="preserve"> (userGroup == </w:t>
            </w:r>
            <w:r w:rsidRPr="00C40003">
              <w:rPr>
                <w:rFonts w:ascii="Consolas" w:hAnsi="Consolas" w:cs="Consolas"/>
                <w:color w:val="0000FF"/>
                <w:sz w:val="16"/>
                <w:szCs w:val="16"/>
              </w:rPr>
              <w:t>null</w:t>
            </w:r>
            <w:r w:rsidRPr="00C40003">
              <w:rPr>
                <w:rFonts w:ascii="Consolas" w:hAnsi="Consolas" w:cs="Consolas"/>
                <w:color w:val="000000"/>
                <w:sz w:val="16"/>
                <w:szCs w:val="16"/>
              </w:rPr>
              <w:t>)</w:t>
            </w:r>
          </w:p>
          <w:p w14:paraId="177A1B25"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p>
          <w:p w14:paraId="42700CB8"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return</w:t>
            </w:r>
            <w:r w:rsidRPr="00C40003">
              <w:rPr>
                <w:rFonts w:ascii="Consolas" w:hAnsi="Consolas" w:cs="Consolas"/>
                <w:color w:val="000000"/>
                <w:sz w:val="16"/>
                <w:szCs w:val="16"/>
              </w:rPr>
              <w:t xml:space="preserve"> NotFound();</w:t>
            </w:r>
          </w:p>
          <w:p w14:paraId="5FA4C41C"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p>
          <w:p w14:paraId="4F045B22" w14:textId="77777777" w:rsidR="009E294F" w:rsidRPr="00C40003" w:rsidRDefault="009E294F" w:rsidP="004E43B9">
            <w:pPr>
              <w:autoSpaceDE w:val="0"/>
              <w:autoSpaceDN w:val="0"/>
              <w:adjustRightInd w:val="0"/>
              <w:rPr>
                <w:rFonts w:ascii="Consolas" w:hAnsi="Consolas" w:cs="Consolas"/>
                <w:color w:val="000000"/>
                <w:sz w:val="16"/>
                <w:szCs w:val="16"/>
              </w:rPr>
            </w:pPr>
          </w:p>
          <w:p w14:paraId="752915F1"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var</w:t>
            </w:r>
            <w:r w:rsidRPr="00C40003">
              <w:rPr>
                <w:rFonts w:ascii="Consolas" w:hAnsi="Consolas" w:cs="Consolas"/>
                <w:color w:val="000000"/>
                <w:sz w:val="16"/>
                <w:szCs w:val="16"/>
              </w:rPr>
              <w:t xml:space="preserve"> viewModel = _mapper.Map&lt;UserGroupViewModel&gt;(userGroup);</w:t>
            </w:r>
          </w:p>
          <w:p w14:paraId="443BC2A6" w14:textId="77777777" w:rsidR="009E294F" w:rsidRPr="00C40003" w:rsidRDefault="009E294F" w:rsidP="004E43B9">
            <w:pPr>
              <w:autoSpaceDE w:val="0"/>
              <w:autoSpaceDN w:val="0"/>
              <w:adjustRightInd w:val="0"/>
              <w:rPr>
                <w:rFonts w:ascii="Consolas" w:hAnsi="Consolas" w:cs="Consolas"/>
                <w:color w:val="000000"/>
                <w:sz w:val="16"/>
                <w:szCs w:val="16"/>
              </w:rPr>
            </w:pPr>
          </w:p>
          <w:p w14:paraId="43A73D23"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return</w:t>
            </w:r>
            <w:r w:rsidRPr="00C40003">
              <w:rPr>
                <w:rFonts w:ascii="Consolas" w:hAnsi="Consolas" w:cs="Consolas"/>
                <w:color w:val="000000"/>
                <w:sz w:val="16"/>
                <w:szCs w:val="16"/>
              </w:rPr>
              <w:t xml:space="preserve"> Ok(viewModel);</w:t>
            </w:r>
          </w:p>
          <w:p w14:paraId="01E13199" w14:textId="77777777" w:rsidR="009E294F" w:rsidRDefault="009E294F" w:rsidP="004E43B9">
            <w:r w:rsidRPr="00C40003">
              <w:rPr>
                <w:rFonts w:ascii="Consolas" w:hAnsi="Consolas" w:cs="Consolas"/>
                <w:color w:val="000000"/>
                <w:sz w:val="16"/>
                <w:szCs w:val="16"/>
              </w:rPr>
              <w:t>}</w:t>
            </w:r>
          </w:p>
        </w:tc>
      </w:tr>
      <w:tr w:rsidR="009E294F" w14:paraId="087CC5B8" w14:textId="77777777" w:rsidTr="004E43B9">
        <w:tc>
          <w:tcPr>
            <w:tcW w:w="9350" w:type="dxa"/>
          </w:tcPr>
          <w:p w14:paraId="0B72C0A9" w14:textId="1B8D42DF" w:rsidR="009E294F" w:rsidRDefault="009E294F" w:rsidP="004E43B9">
            <w:pPr>
              <w:pStyle w:val="ListParagraph"/>
              <w:numPr>
                <w:ilvl w:val="0"/>
                <w:numId w:val="33"/>
              </w:numPr>
            </w:pPr>
            <w:r>
              <w:lastRenderedPageBreak/>
              <w:t>HttpHead attribute on this action method tell MVC framework that this method should be called for a HEAD request to the resource</w:t>
            </w:r>
          </w:p>
          <w:p w14:paraId="154B27B3" w14:textId="3B129FA6" w:rsidR="009E294F" w:rsidRDefault="009E294F" w:rsidP="004E43B9">
            <w:pPr>
              <w:pStyle w:val="ListParagraph"/>
              <w:numPr>
                <w:ilvl w:val="0"/>
                <w:numId w:val="33"/>
              </w:numPr>
            </w:pPr>
            <w:r>
              <w:t>MVC is intelligent enough to not send the message body if the action method is decorated with HttpHead attribute.</w:t>
            </w:r>
          </w:p>
          <w:p w14:paraId="4C55CF30" w14:textId="77777777" w:rsidR="009E294F" w:rsidRDefault="009E294F" w:rsidP="004E43B9">
            <w:pPr>
              <w:pStyle w:val="ListParagraph"/>
              <w:numPr>
                <w:ilvl w:val="0"/>
                <w:numId w:val="33"/>
              </w:numPr>
            </w:pPr>
            <w:r>
              <w:t>This is action method within an ‘Authorize’ controller. This means it MVC framework with return 401 Unauthorized if user is not logged in</w:t>
            </w:r>
          </w:p>
          <w:p w14:paraId="12FA3C55" w14:textId="77777777" w:rsidR="009E294F" w:rsidRDefault="009E294F" w:rsidP="004E43B9">
            <w:pPr>
              <w:pStyle w:val="ListParagraph"/>
              <w:numPr>
                <w:ilvl w:val="0"/>
                <w:numId w:val="33"/>
              </w:numPr>
            </w:pPr>
            <w:r>
              <w:t>It calls business layer to get user group buy user ID and group ID</w:t>
            </w:r>
          </w:p>
          <w:p w14:paraId="24E93ED4" w14:textId="77777777" w:rsidR="009E294F" w:rsidRDefault="009E294F" w:rsidP="004E43B9">
            <w:pPr>
              <w:pStyle w:val="ListParagraph"/>
              <w:numPr>
                <w:ilvl w:val="0"/>
                <w:numId w:val="33"/>
              </w:numPr>
            </w:pPr>
            <w:r>
              <w:t xml:space="preserve">If no group found for that user and that group ID, it returns 404 Not Found </w:t>
            </w:r>
          </w:p>
          <w:p w14:paraId="231C1C77" w14:textId="77777777" w:rsidR="009E294F" w:rsidRDefault="009E294F" w:rsidP="00656BC2">
            <w:pPr>
              <w:pStyle w:val="ListParagraph"/>
              <w:keepNext/>
              <w:numPr>
                <w:ilvl w:val="0"/>
                <w:numId w:val="33"/>
              </w:numPr>
            </w:pPr>
            <w:r>
              <w:t>Call to Ok(…) returns the group resource with status code 200 OK</w:t>
            </w:r>
          </w:p>
        </w:tc>
      </w:tr>
    </w:tbl>
    <w:p w14:paraId="1AEF0DEF" w14:textId="1CD0D77E" w:rsidR="00733E67" w:rsidRDefault="00656BC2" w:rsidP="00733E67">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12</w:t>
      </w:r>
      <w:r w:rsidR="00F124DD">
        <w:fldChar w:fldCharType="end"/>
      </w:r>
      <w:r>
        <w:t xml:space="preserve"> Example HEAD Implementation</w:t>
      </w:r>
    </w:p>
    <w:p w14:paraId="467B845E" w14:textId="60F45933" w:rsidR="008739F0" w:rsidRPr="008739F0" w:rsidRDefault="008739F0" w:rsidP="008739F0">
      <w:pPr>
        <w:pStyle w:val="Heading3"/>
      </w:pPr>
      <w:bookmarkStart w:id="104" w:name="_Toc513670385"/>
      <w:r>
        <w:t>POST</w:t>
      </w:r>
      <w:bookmarkEnd w:id="104"/>
    </w:p>
    <w:tbl>
      <w:tblPr>
        <w:tblStyle w:val="TableGrid"/>
        <w:tblW w:w="0" w:type="auto"/>
        <w:tblLook w:val="04A0" w:firstRow="1" w:lastRow="0" w:firstColumn="1" w:lastColumn="0" w:noHBand="0" w:noVBand="1"/>
      </w:tblPr>
      <w:tblGrid>
        <w:gridCol w:w="9350"/>
      </w:tblGrid>
      <w:tr w:rsidR="008739F0" w14:paraId="2112335D" w14:textId="77777777" w:rsidTr="004E43B9">
        <w:tc>
          <w:tcPr>
            <w:tcW w:w="9350" w:type="dxa"/>
          </w:tcPr>
          <w:p w14:paraId="27100D3E" w14:textId="77777777"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[HttpPost]</w:t>
            </w:r>
          </w:p>
          <w:p w14:paraId="0E9A44AF" w14:textId="77777777" w:rsid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FF"/>
                <w:sz w:val="16"/>
                <w:szCs w:val="16"/>
              </w:rPr>
              <w:t>public</w:t>
            </w:r>
            <w:r w:rsidRPr="00866506">
              <w:rPr>
                <w:rFonts w:ascii="Consolas" w:hAnsi="Consolas" w:cs="Consolas"/>
                <w:color w:val="000000"/>
                <w:sz w:val="16"/>
                <w:szCs w:val="16"/>
              </w:rPr>
              <w:t xml:space="preserve"> </w:t>
            </w:r>
            <w:r w:rsidRPr="00866506">
              <w:rPr>
                <w:rFonts w:ascii="Consolas" w:hAnsi="Consolas" w:cs="Consolas"/>
                <w:color w:val="0000FF"/>
                <w:sz w:val="16"/>
                <w:szCs w:val="16"/>
              </w:rPr>
              <w:t>async</w:t>
            </w:r>
            <w:r w:rsidRPr="00866506">
              <w:rPr>
                <w:rFonts w:ascii="Consolas" w:hAnsi="Consolas" w:cs="Consolas"/>
                <w:color w:val="000000"/>
                <w:sz w:val="16"/>
                <w:szCs w:val="16"/>
              </w:rPr>
              <w:t xml:space="preserve"> Task&lt;ActionResult&gt; CreateTask(Guid groupId, [FromBody] CreateGroupTaskParameters </w:t>
            </w:r>
          </w:p>
          <w:p w14:paraId="2DD8B880" w14:textId="0770F9F5" w:rsidR="00866506" w:rsidRPr="00866506" w:rsidRDefault="00866506" w:rsidP="00866506">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866506">
              <w:rPr>
                <w:rFonts w:ascii="Consolas" w:hAnsi="Consolas" w:cs="Consolas"/>
                <w:color w:val="000000"/>
                <w:sz w:val="16"/>
                <w:szCs w:val="16"/>
              </w:rPr>
              <w:t>parameters)</w:t>
            </w:r>
          </w:p>
          <w:p w14:paraId="6E2ACA15" w14:textId="1431F3B7"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w:t>
            </w:r>
          </w:p>
          <w:p w14:paraId="7A9781AF" w14:textId="0BF724EF"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(parameters == </w:t>
            </w:r>
            <w:r w:rsidRPr="00866506">
              <w:rPr>
                <w:rFonts w:ascii="Consolas" w:hAnsi="Consolas" w:cs="Consolas"/>
                <w:color w:val="0000FF"/>
                <w:sz w:val="16"/>
                <w:szCs w:val="16"/>
              </w:rPr>
              <w:t>null</w:t>
            </w:r>
            <w:r w:rsidRPr="00866506">
              <w:rPr>
                <w:rFonts w:ascii="Consolas" w:hAnsi="Consolas" w:cs="Consolas"/>
                <w:color w:val="000000"/>
                <w:sz w:val="16"/>
                <w:szCs w:val="16"/>
              </w:rPr>
              <w:t>)</w:t>
            </w:r>
          </w:p>
          <w:p w14:paraId="215712BC" w14:textId="04BC7BDC"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BadRequest();</w:t>
            </w:r>
          </w:p>
          <w:p w14:paraId="24766906" w14:textId="77777777" w:rsidR="00866506" w:rsidRPr="00866506" w:rsidRDefault="00866506" w:rsidP="00866506">
            <w:pPr>
              <w:autoSpaceDE w:val="0"/>
              <w:autoSpaceDN w:val="0"/>
              <w:adjustRightInd w:val="0"/>
              <w:rPr>
                <w:rFonts w:ascii="Consolas" w:hAnsi="Consolas" w:cs="Consolas"/>
                <w:color w:val="000000"/>
                <w:sz w:val="16"/>
                <w:szCs w:val="16"/>
              </w:rPr>
            </w:pPr>
          </w:p>
          <w:p w14:paraId="6DA7E3E4" w14:textId="09379261"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User loggedOnUser = </w:t>
            </w:r>
            <w:r w:rsidRPr="00866506">
              <w:rPr>
                <w:rFonts w:ascii="Consolas" w:hAnsi="Consolas" w:cs="Consolas"/>
                <w:color w:val="0000FF"/>
                <w:sz w:val="16"/>
                <w:szCs w:val="16"/>
              </w:rPr>
              <w:t>await</w:t>
            </w:r>
            <w:r w:rsidRPr="00866506">
              <w:rPr>
                <w:rFonts w:ascii="Consolas" w:hAnsi="Consolas" w:cs="Consolas"/>
                <w:color w:val="000000"/>
                <w:sz w:val="16"/>
                <w:szCs w:val="16"/>
              </w:rPr>
              <w:t xml:space="preserve"> _identityBusiness.GetUserAsync(User);</w:t>
            </w:r>
          </w:p>
          <w:p w14:paraId="5CDEA46D" w14:textId="77777777" w:rsidR="00866506" w:rsidRPr="00866506" w:rsidRDefault="00866506" w:rsidP="00866506">
            <w:pPr>
              <w:autoSpaceDE w:val="0"/>
              <w:autoSpaceDN w:val="0"/>
              <w:adjustRightInd w:val="0"/>
              <w:rPr>
                <w:rFonts w:ascii="Consolas" w:hAnsi="Consolas" w:cs="Consolas"/>
                <w:color w:val="000000"/>
                <w:sz w:val="16"/>
                <w:szCs w:val="16"/>
              </w:rPr>
            </w:pPr>
          </w:p>
          <w:p w14:paraId="4BEE297C" w14:textId="77777777" w:rsid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bool</w:t>
            </w:r>
            <w:r w:rsidRPr="00866506">
              <w:rPr>
                <w:rFonts w:ascii="Consolas" w:hAnsi="Consolas" w:cs="Consolas"/>
                <w:color w:val="000000"/>
                <w:sz w:val="16"/>
                <w:szCs w:val="16"/>
              </w:rPr>
              <w:t xml:space="preserve"> isUserRelatedWithGroup = </w:t>
            </w:r>
          </w:p>
          <w:p w14:paraId="6456DA83" w14:textId="375C1626" w:rsidR="00866506" w:rsidRPr="00866506" w:rsidRDefault="00866506" w:rsidP="00866506">
            <w:pPr>
              <w:autoSpaceDE w:val="0"/>
              <w:autoSpaceDN w:val="0"/>
              <w:adjustRightInd w:val="0"/>
              <w:rPr>
                <w:rFonts w:ascii="Consolas" w:hAnsi="Consolas" w:cs="Consolas"/>
                <w:color w:val="000000"/>
                <w:sz w:val="16"/>
                <w:szCs w:val="16"/>
              </w:rPr>
            </w:pPr>
            <w:r>
              <w:rPr>
                <w:rFonts w:ascii="Consolas" w:hAnsi="Consolas" w:cs="Consolas"/>
                <w:color w:val="0000FF"/>
                <w:sz w:val="16"/>
                <w:szCs w:val="16"/>
              </w:rPr>
              <w:t xml:space="preserve">         </w:t>
            </w:r>
            <w:r w:rsidRPr="00866506">
              <w:rPr>
                <w:rFonts w:ascii="Consolas" w:hAnsi="Consolas" w:cs="Consolas"/>
                <w:color w:val="0000FF"/>
                <w:sz w:val="16"/>
                <w:szCs w:val="16"/>
              </w:rPr>
              <w:t>await</w:t>
            </w:r>
            <w:r w:rsidRPr="00866506">
              <w:rPr>
                <w:rFonts w:ascii="Consolas" w:hAnsi="Consolas" w:cs="Consolas"/>
                <w:color w:val="000000"/>
                <w:sz w:val="16"/>
                <w:szCs w:val="16"/>
              </w:rPr>
              <w:t xml:space="preserve"> _taskBookBusiness.IsUserRelatedWithGroup(loggedOnUser.Id, groupId);</w:t>
            </w:r>
          </w:p>
          <w:p w14:paraId="7309C986" w14:textId="77777777" w:rsidR="00866506" w:rsidRPr="00866506" w:rsidRDefault="00866506" w:rsidP="00866506">
            <w:pPr>
              <w:autoSpaceDE w:val="0"/>
              <w:autoSpaceDN w:val="0"/>
              <w:adjustRightInd w:val="0"/>
              <w:rPr>
                <w:rFonts w:ascii="Consolas" w:hAnsi="Consolas" w:cs="Consolas"/>
                <w:color w:val="000000"/>
                <w:sz w:val="16"/>
                <w:szCs w:val="16"/>
              </w:rPr>
            </w:pPr>
          </w:p>
          <w:p w14:paraId="59851622" w14:textId="2280AFD0"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(!isUserRelatedWithGroup)</w:t>
            </w:r>
          </w:p>
          <w:p w14:paraId="61AF0B50" w14:textId="05DFE9CA"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NotFound();</w:t>
            </w:r>
          </w:p>
          <w:p w14:paraId="1351EAA9" w14:textId="77777777" w:rsidR="00866506" w:rsidRPr="00866506" w:rsidRDefault="00866506" w:rsidP="00866506">
            <w:pPr>
              <w:autoSpaceDE w:val="0"/>
              <w:autoSpaceDN w:val="0"/>
              <w:adjustRightInd w:val="0"/>
              <w:rPr>
                <w:rFonts w:ascii="Consolas" w:hAnsi="Consolas" w:cs="Consolas"/>
                <w:color w:val="000000"/>
                <w:sz w:val="16"/>
                <w:szCs w:val="16"/>
              </w:rPr>
            </w:pPr>
          </w:p>
          <w:p w14:paraId="48A40CC4" w14:textId="15A6A0D6"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(!ModelState.IsValid)</w:t>
            </w:r>
          </w:p>
          <w:p w14:paraId="588A9DF5" w14:textId="33533B9F"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UnprocessableEntity(ModelState);</w:t>
            </w:r>
          </w:p>
          <w:p w14:paraId="58DAA947" w14:textId="77777777" w:rsidR="00866506" w:rsidRPr="00866506" w:rsidRDefault="00866506" w:rsidP="00866506">
            <w:pPr>
              <w:autoSpaceDE w:val="0"/>
              <w:autoSpaceDN w:val="0"/>
              <w:adjustRightInd w:val="0"/>
              <w:rPr>
                <w:rFonts w:ascii="Consolas" w:hAnsi="Consolas" w:cs="Consolas"/>
                <w:color w:val="000000"/>
                <w:sz w:val="16"/>
                <w:szCs w:val="16"/>
              </w:rPr>
            </w:pPr>
          </w:p>
          <w:p w14:paraId="579CEA80" w14:textId="42C3CE7E"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(!parameters.Deadline.HasValue)</w:t>
            </w:r>
          </w:p>
          <w:p w14:paraId="39DD04F2" w14:textId="41E56955"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p>
          <w:p w14:paraId="6F138696" w14:textId="2B2C42E1"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ModelState.AddModelError(nameof(parameters.Deadline), </w:t>
            </w:r>
            <w:r w:rsidRPr="00866506">
              <w:rPr>
                <w:rFonts w:ascii="Consolas" w:hAnsi="Consolas" w:cs="Consolas"/>
                <w:color w:val="A31515"/>
                <w:sz w:val="16"/>
                <w:szCs w:val="16"/>
              </w:rPr>
              <w:t>"Please provide a deadline date."</w:t>
            </w:r>
            <w:r w:rsidRPr="00866506">
              <w:rPr>
                <w:rFonts w:ascii="Consolas" w:hAnsi="Consolas" w:cs="Consolas"/>
                <w:color w:val="000000"/>
                <w:sz w:val="16"/>
                <w:szCs w:val="16"/>
              </w:rPr>
              <w:t>);</w:t>
            </w:r>
          </w:p>
          <w:p w14:paraId="5B1F1E0E" w14:textId="507AB670"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UnprocessableEntity(ModelState);</w:t>
            </w:r>
          </w:p>
          <w:p w14:paraId="53D0D8C6" w14:textId="41E36659"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p>
          <w:p w14:paraId="0E190E08" w14:textId="77777777" w:rsidR="00866506" w:rsidRPr="00866506" w:rsidRDefault="00866506" w:rsidP="00866506">
            <w:pPr>
              <w:autoSpaceDE w:val="0"/>
              <w:autoSpaceDN w:val="0"/>
              <w:adjustRightInd w:val="0"/>
              <w:rPr>
                <w:rFonts w:ascii="Consolas" w:hAnsi="Consolas" w:cs="Consolas"/>
                <w:color w:val="000000"/>
                <w:sz w:val="16"/>
                <w:szCs w:val="16"/>
              </w:rPr>
            </w:pPr>
          </w:p>
          <w:p w14:paraId="723C042C" w14:textId="784B6B69"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DateTime serverDateTime = </w:t>
            </w:r>
            <w:r w:rsidRPr="00866506">
              <w:rPr>
                <w:rFonts w:ascii="Consolas" w:hAnsi="Consolas" w:cs="Consolas"/>
                <w:color w:val="0000FF"/>
                <w:sz w:val="16"/>
                <w:szCs w:val="16"/>
              </w:rPr>
              <w:t>await</w:t>
            </w:r>
            <w:r w:rsidRPr="00866506">
              <w:rPr>
                <w:rFonts w:ascii="Consolas" w:hAnsi="Consolas" w:cs="Consolas"/>
                <w:color w:val="000000"/>
                <w:sz w:val="16"/>
                <w:szCs w:val="16"/>
              </w:rPr>
              <w:t xml:space="preserve"> _taskBookBusiness.GetServerDateTime();</w:t>
            </w:r>
          </w:p>
          <w:p w14:paraId="0378FFD4" w14:textId="77777777" w:rsidR="00866506" w:rsidRPr="00866506" w:rsidRDefault="00866506" w:rsidP="00866506">
            <w:pPr>
              <w:autoSpaceDE w:val="0"/>
              <w:autoSpaceDN w:val="0"/>
              <w:adjustRightInd w:val="0"/>
              <w:rPr>
                <w:rFonts w:ascii="Consolas" w:hAnsi="Consolas" w:cs="Consolas"/>
                <w:color w:val="000000"/>
                <w:sz w:val="16"/>
                <w:szCs w:val="16"/>
              </w:rPr>
            </w:pPr>
          </w:p>
          <w:p w14:paraId="53FB1499" w14:textId="1342E4CA"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(parameters.Deadline &lt; serverDateTime)</w:t>
            </w:r>
          </w:p>
          <w:p w14:paraId="62520E57" w14:textId="2C7DD633"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p>
          <w:p w14:paraId="00FD1ADE" w14:textId="5F1F2FF8"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ModelState.AddModelError(nameof(parameters.Deadline), </w:t>
            </w:r>
            <w:r w:rsidRPr="00866506">
              <w:rPr>
                <w:rFonts w:ascii="Consolas" w:hAnsi="Consolas" w:cs="Consolas"/>
                <w:color w:val="A31515"/>
                <w:sz w:val="16"/>
                <w:szCs w:val="16"/>
              </w:rPr>
              <w:t>"Deadline cannot be in the past."</w:t>
            </w:r>
            <w:r w:rsidRPr="00866506">
              <w:rPr>
                <w:rFonts w:ascii="Consolas" w:hAnsi="Consolas" w:cs="Consolas"/>
                <w:color w:val="000000"/>
                <w:sz w:val="16"/>
                <w:szCs w:val="16"/>
              </w:rPr>
              <w:t>);</w:t>
            </w:r>
          </w:p>
          <w:p w14:paraId="08FC6269" w14:textId="6A649E4E"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UnprocessableEntity(ModelState);</w:t>
            </w:r>
          </w:p>
          <w:p w14:paraId="55580C9E" w14:textId="7BC439A4"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p>
          <w:p w14:paraId="2DE8F0C3" w14:textId="77777777" w:rsidR="00866506" w:rsidRPr="00866506" w:rsidRDefault="00866506" w:rsidP="00866506">
            <w:pPr>
              <w:autoSpaceDE w:val="0"/>
              <w:autoSpaceDN w:val="0"/>
              <w:adjustRightInd w:val="0"/>
              <w:rPr>
                <w:rFonts w:ascii="Consolas" w:hAnsi="Consolas" w:cs="Consolas"/>
                <w:color w:val="000000"/>
                <w:sz w:val="16"/>
                <w:szCs w:val="16"/>
              </w:rPr>
            </w:pPr>
          </w:p>
          <w:p w14:paraId="5C694573" w14:textId="47F82071" w:rsidR="00866506" w:rsidRPr="00866506" w:rsidRDefault="00866506" w:rsidP="00866506">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866506">
              <w:rPr>
                <w:rFonts w:ascii="Consolas" w:hAnsi="Consolas" w:cs="Consolas"/>
                <w:color w:val="000000"/>
                <w:sz w:val="16"/>
                <w:szCs w:val="16"/>
              </w:rPr>
              <w:t xml:space="preserve">   Task createdTask = </w:t>
            </w:r>
            <w:r w:rsidRPr="00866506">
              <w:rPr>
                <w:rFonts w:ascii="Consolas" w:hAnsi="Consolas" w:cs="Consolas"/>
                <w:color w:val="0000FF"/>
                <w:sz w:val="16"/>
                <w:szCs w:val="16"/>
              </w:rPr>
              <w:t>await</w:t>
            </w:r>
            <w:r w:rsidRPr="00866506">
              <w:rPr>
                <w:rFonts w:ascii="Consolas" w:hAnsi="Consolas" w:cs="Consolas"/>
                <w:color w:val="000000"/>
                <w:sz w:val="16"/>
                <w:szCs w:val="16"/>
              </w:rPr>
              <w:t xml:space="preserve"> _taskBookBusiness.CreateGroupTask(</w:t>
            </w:r>
          </w:p>
          <w:p w14:paraId="4D9A3A19" w14:textId="31C0AEA1"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groupId,</w:t>
            </w:r>
          </w:p>
          <w:p w14:paraId="30B3AB72" w14:textId="66309C0E"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parameters.Title,</w:t>
            </w:r>
          </w:p>
          <w:p w14:paraId="77C5107F" w14:textId="46E1495F"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parameters.Description,</w:t>
            </w:r>
          </w:p>
          <w:p w14:paraId="5E16E167" w14:textId="555FA0DA"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parameters.Deadline.Value,</w:t>
            </w:r>
          </w:p>
          <w:p w14:paraId="2ED223A1" w14:textId="1FAC8F63"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loggedOnUser.Id);</w:t>
            </w:r>
          </w:p>
          <w:p w14:paraId="4EADB0F4" w14:textId="77777777" w:rsidR="00866506" w:rsidRPr="00866506" w:rsidRDefault="00866506" w:rsidP="00866506">
            <w:pPr>
              <w:autoSpaceDE w:val="0"/>
              <w:autoSpaceDN w:val="0"/>
              <w:adjustRightInd w:val="0"/>
              <w:rPr>
                <w:rFonts w:ascii="Consolas" w:hAnsi="Consolas" w:cs="Consolas"/>
                <w:color w:val="000000"/>
                <w:sz w:val="16"/>
                <w:szCs w:val="16"/>
              </w:rPr>
            </w:pPr>
          </w:p>
          <w:p w14:paraId="786A55D5" w14:textId="77777777"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var</w:t>
            </w:r>
            <w:r w:rsidRPr="00866506">
              <w:rPr>
                <w:rFonts w:ascii="Consolas" w:hAnsi="Consolas" w:cs="Consolas"/>
                <w:color w:val="000000"/>
                <w:sz w:val="16"/>
                <w:szCs w:val="16"/>
              </w:rPr>
              <w:t xml:space="preserve"> model = _mapper.Map&lt;TaskViewModel&gt;(createdTask);</w:t>
            </w:r>
          </w:p>
          <w:p w14:paraId="226BBA60" w14:textId="77777777" w:rsidR="00866506" w:rsidRPr="00866506" w:rsidRDefault="00866506" w:rsidP="00866506">
            <w:pPr>
              <w:autoSpaceDE w:val="0"/>
              <w:autoSpaceDN w:val="0"/>
              <w:adjustRightInd w:val="0"/>
              <w:rPr>
                <w:rFonts w:ascii="Consolas" w:hAnsi="Consolas" w:cs="Consolas"/>
                <w:color w:val="000000"/>
                <w:sz w:val="16"/>
                <w:szCs w:val="16"/>
              </w:rPr>
            </w:pPr>
          </w:p>
          <w:p w14:paraId="19D9C13B" w14:textId="77777777"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CreatedAtRoute(nameof(GetTaskByTaskId), </w:t>
            </w:r>
            <w:r w:rsidRPr="00866506">
              <w:rPr>
                <w:rFonts w:ascii="Consolas" w:hAnsi="Consolas" w:cs="Consolas"/>
                <w:color w:val="0000FF"/>
                <w:sz w:val="16"/>
                <w:szCs w:val="16"/>
              </w:rPr>
              <w:t>new</w:t>
            </w:r>
            <w:r w:rsidRPr="00866506">
              <w:rPr>
                <w:rFonts w:ascii="Consolas" w:hAnsi="Consolas" w:cs="Consolas"/>
                <w:color w:val="000000"/>
                <w:sz w:val="16"/>
                <w:szCs w:val="16"/>
              </w:rPr>
              <w:t xml:space="preserve"> {GroupId = createdTask.GroupId, TaskId = createdTask.Id}, model);</w:t>
            </w:r>
          </w:p>
          <w:p w14:paraId="7A0B5D96" w14:textId="51D6AB6E" w:rsidR="008739F0" w:rsidRPr="00866506" w:rsidRDefault="00866506" w:rsidP="00866506">
            <w:pPr>
              <w:rPr>
                <w:sz w:val="16"/>
                <w:szCs w:val="16"/>
              </w:rPr>
            </w:pPr>
            <w:r w:rsidRPr="00866506">
              <w:rPr>
                <w:rFonts w:ascii="Consolas" w:hAnsi="Consolas" w:cs="Consolas"/>
                <w:color w:val="000000"/>
                <w:sz w:val="16"/>
                <w:szCs w:val="16"/>
              </w:rPr>
              <w:t xml:space="preserve">        }</w:t>
            </w:r>
          </w:p>
        </w:tc>
      </w:tr>
      <w:tr w:rsidR="008739F0" w14:paraId="39D0E5DD" w14:textId="77777777" w:rsidTr="004E43B9">
        <w:tc>
          <w:tcPr>
            <w:tcW w:w="9350" w:type="dxa"/>
          </w:tcPr>
          <w:p w14:paraId="5249319A" w14:textId="073EF438" w:rsidR="008739F0" w:rsidRDefault="008739F0" w:rsidP="004E43B9">
            <w:pPr>
              <w:pStyle w:val="ListParagraph"/>
              <w:numPr>
                <w:ilvl w:val="0"/>
                <w:numId w:val="33"/>
              </w:numPr>
            </w:pPr>
            <w:r>
              <w:t>HttpP</w:t>
            </w:r>
            <w:r w:rsidR="00FA3139">
              <w:t>os</w:t>
            </w:r>
            <w:r>
              <w:t>t attribute on this action method tell MVC framework that this method should be called for a P</w:t>
            </w:r>
            <w:r w:rsidR="00FA3139">
              <w:t>OS</w:t>
            </w:r>
            <w:r>
              <w:t>T request to the resource</w:t>
            </w:r>
          </w:p>
          <w:p w14:paraId="5D00D156" w14:textId="77777777" w:rsidR="008739F0" w:rsidRDefault="008739F0" w:rsidP="004E43B9">
            <w:pPr>
              <w:pStyle w:val="ListParagraph"/>
              <w:numPr>
                <w:ilvl w:val="0"/>
                <w:numId w:val="33"/>
              </w:numPr>
            </w:pPr>
            <w:r>
              <w:t>This is action method within an ‘Authorize’ controller. This means it MVC framework with return 401 Unauthorized if user is not logged in</w:t>
            </w:r>
          </w:p>
          <w:p w14:paraId="1D01E66A" w14:textId="6CF12DB9" w:rsidR="008739F0" w:rsidRDefault="00684F1C" w:rsidP="004E43B9">
            <w:pPr>
              <w:pStyle w:val="ListParagraph"/>
              <w:keepNext/>
              <w:numPr>
                <w:ilvl w:val="0"/>
                <w:numId w:val="33"/>
              </w:numPr>
            </w:pPr>
            <w:r>
              <w:lastRenderedPageBreak/>
              <w:t>It calls the business layer to see if user has a relationship with the group this task is being created to. If not, it returns 404 Not Found</w:t>
            </w:r>
          </w:p>
          <w:p w14:paraId="25364457" w14:textId="1CBF6E97" w:rsidR="00684F1C" w:rsidRDefault="00684F1C" w:rsidP="004E43B9">
            <w:pPr>
              <w:pStyle w:val="ListParagraph"/>
              <w:keepNext/>
              <w:numPr>
                <w:ilvl w:val="0"/>
                <w:numId w:val="33"/>
              </w:numPr>
            </w:pPr>
            <w:r>
              <w:t>It then performs the input validation on the message body deserialized into parameter. If input validation fails, then it returns 422 Unprocessable Entity with appropriate error messages.</w:t>
            </w:r>
          </w:p>
          <w:p w14:paraId="59C8088C" w14:textId="77777777" w:rsidR="00684F1C" w:rsidRDefault="00684F1C" w:rsidP="004E43B9">
            <w:pPr>
              <w:pStyle w:val="ListParagraph"/>
              <w:keepNext/>
              <w:numPr>
                <w:ilvl w:val="0"/>
                <w:numId w:val="33"/>
              </w:numPr>
            </w:pPr>
            <w:r>
              <w:t>If resource in message body has a deadline that is in the past, it returns 422 Unprocessable Entity with appropriate error message.</w:t>
            </w:r>
          </w:p>
          <w:p w14:paraId="7983368E" w14:textId="7355B4FD" w:rsidR="006A4B00" w:rsidRDefault="006A4B00" w:rsidP="0081045C">
            <w:pPr>
              <w:pStyle w:val="ListParagraph"/>
              <w:keepNext/>
              <w:numPr>
                <w:ilvl w:val="0"/>
                <w:numId w:val="33"/>
              </w:numPr>
            </w:pPr>
            <w:r>
              <w:t>If validation passes, it calls business layer to create task and then calls CreatedAtRoute(…) passing newly created resource and URI to this resource. This method returns the representation in message body, 201 Created as status code and resource URI in Location header.</w:t>
            </w:r>
          </w:p>
        </w:tc>
      </w:tr>
    </w:tbl>
    <w:p w14:paraId="49197D1E" w14:textId="624D9D94" w:rsidR="008739F0" w:rsidRDefault="0081045C" w:rsidP="0081045C">
      <w:pPr>
        <w:pStyle w:val="Caption"/>
        <w:jc w:val="center"/>
      </w:pPr>
      <w:r>
        <w:lastRenderedPageBreak/>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13</w:t>
      </w:r>
      <w:r w:rsidR="00F124DD">
        <w:fldChar w:fldCharType="end"/>
      </w:r>
      <w:r>
        <w:t xml:space="preserve"> Example POST Implementation</w:t>
      </w:r>
    </w:p>
    <w:p w14:paraId="2DB18862" w14:textId="5D9EC289" w:rsidR="00733E67" w:rsidRPr="00733E67" w:rsidRDefault="003D183B" w:rsidP="003D183B">
      <w:pPr>
        <w:pStyle w:val="Heading3"/>
      </w:pPr>
      <w:bookmarkStart w:id="105" w:name="_Toc513670386"/>
      <w:r>
        <w:t>PUT</w:t>
      </w:r>
      <w:bookmarkEnd w:id="105"/>
    </w:p>
    <w:tbl>
      <w:tblPr>
        <w:tblStyle w:val="TableGrid"/>
        <w:tblW w:w="0" w:type="auto"/>
        <w:tblLook w:val="04A0" w:firstRow="1" w:lastRow="0" w:firstColumn="1" w:lastColumn="0" w:noHBand="0" w:noVBand="1"/>
      </w:tblPr>
      <w:tblGrid>
        <w:gridCol w:w="9350"/>
      </w:tblGrid>
      <w:tr w:rsidR="00733E67" w14:paraId="1C94FDA7" w14:textId="77777777" w:rsidTr="004E43B9">
        <w:tc>
          <w:tcPr>
            <w:tcW w:w="9350" w:type="dxa"/>
          </w:tcPr>
          <w:p w14:paraId="1EB8A545" w14:textId="77777777"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[HttpPut(</w:t>
            </w:r>
            <w:r w:rsidRPr="00734CAE">
              <w:rPr>
                <w:rFonts w:ascii="Consolas" w:hAnsi="Consolas" w:cs="Consolas"/>
                <w:color w:val="A31515"/>
                <w:sz w:val="16"/>
                <w:szCs w:val="16"/>
              </w:rPr>
              <w:t>"{taskId}"</w:t>
            </w:r>
            <w:r w:rsidRPr="00734CAE">
              <w:rPr>
                <w:rFonts w:ascii="Consolas" w:hAnsi="Consolas" w:cs="Consolas"/>
                <w:color w:val="000000"/>
                <w:sz w:val="16"/>
                <w:szCs w:val="16"/>
              </w:rPr>
              <w:t>)]</w:t>
            </w:r>
          </w:p>
          <w:p w14:paraId="2CA8FADF" w14:textId="6C484C93"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FF"/>
                <w:sz w:val="16"/>
                <w:szCs w:val="16"/>
              </w:rPr>
              <w:t>public</w:t>
            </w:r>
            <w:r w:rsidRPr="00734CAE">
              <w:rPr>
                <w:rFonts w:ascii="Consolas" w:hAnsi="Consolas" w:cs="Consolas"/>
                <w:color w:val="000000"/>
                <w:sz w:val="16"/>
                <w:szCs w:val="16"/>
              </w:rPr>
              <w:t xml:space="preserve"> </w:t>
            </w:r>
            <w:r w:rsidRPr="00734CAE">
              <w:rPr>
                <w:rFonts w:ascii="Consolas" w:hAnsi="Consolas" w:cs="Consolas"/>
                <w:color w:val="0000FF"/>
                <w:sz w:val="16"/>
                <w:szCs w:val="16"/>
              </w:rPr>
              <w:t>async</w:t>
            </w:r>
            <w:r w:rsidRPr="00734CAE">
              <w:rPr>
                <w:rFonts w:ascii="Consolas" w:hAnsi="Consolas" w:cs="Consolas"/>
                <w:color w:val="000000"/>
                <w:sz w:val="16"/>
                <w:szCs w:val="16"/>
              </w:rPr>
              <w:t xml:space="preserve"> Task&lt;IActionResult&gt; CreateTaskAssignment(Guid? taskId)</w:t>
            </w:r>
          </w:p>
          <w:p w14:paraId="69ACF654" w14:textId="6B06E6E4"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w:t>
            </w:r>
          </w:p>
          <w:p w14:paraId="2B72F2FF" w14:textId="0449EABB"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(!taskId.HasValue)</w:t>
            </w:r>
          </w:p>
          <w:p w14:paraId="73E0EB7D" w14:textId="781767C1"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BadRequest();</w:t>
            </w:r>
          </w:p>
          <w:p w14:paraId="16B705DC" w14:textId="77777777" w:rsidR="00734CAE" w:rsidRPr="00734CAE" w:rsidRDefault="00734CAE" w:rsidP="00734CAE">
            <w:pPr>
              <w:autoSpaceDE w:val="0"/>
              <w:autoSpaceDN w:val="0"/>
              <w:adjustRightInd w:val="0"/>
              <w:rPr>
                <w:rFonts w:ascii="Consolas" w:hAnsi="Consolas" w:cs="Consolas"/>
                <w:color w:val="000000"/>
                <w:sz w:val="16"/>
                <w:szCs w:val="16"/>
              </w:rPr>
            </w:pPr>
          </w:p>
          <w:p w14:paraId="06688EAF" w14:textId="3B33ECF9"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User loggedOnUser = </w:t>
            </w:r>
            <w:r w:rsidRPr="00734CAE">
              <w:rPr>
                <w:rFonts w:ascii="Consolas" w:hAnsi="Consolas" w:cs="Consolas"/>
                <w:color w:val="0000FF"/>
                <w:sz w:val="16"/>
                <w:szCs w:val="16"/>
              </w:rPr>
              <w:t>await</w:t>
            </w:r>
            <w:r w:rsidRPr="00734CAE">
              <w:rPr>
                <w:rFonts w:ascii="Consolas" w:hAnsi="Consolas" w:cs="Consolas"/>
                <w:color w:val="000000"/>
                <w:sz w:val="16"/>
                <w:szCs w:val="16"/>
              </w:rPr>
              <w:t xml:space="preserve"> _identityBusiness.GetUserAsync(User);</w:t>
            </w:r>
          </w:p>
          <w:p w14:paraId="7436872B" w14:textId="77777777" w:rsidR="00734CAE" w:rsidRPr="00734CAE" w:rsidRDefault="00734CAE" w:rsidP="00734CAE">
            <w:pPr>
              <w:autoSpaceDE w:val="0"/>
              <w:autoSpaceDN w:val="0"/>
              <w:adjustRightInd w:val="0"/>
              <w:rPr>
                <w:rFonts w:ascii="Consolas" w:hAnsi="Consolas" w:cs="Consolas"/>
                <w:color w:val="000000"/>
                <w:sz w:val="16"/>
                <w:szCs w:val="16"/>
              </w:rPr>
            </w:pPr>
          </w:p>
          <w:p w14:paraId="6AEC7447" w14:textId="6FB2832D" w:rsidR="00734CAE" w:rsidRP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 xml:space="preserve">   Task userTask = </w:t>
            </w:r>
            <w:r w:rsidRPr="00734CAE">
              <w:rPr>
                <w:rFonts w:ascii="Consolas" w:hAnsi="Consolas" w:cs="Consolas"/>
                <w:color w:val="0000FF"/>
                <w:sz w:val="16"/>
                <w:szCs w:val="16"/>
              </w:rPr>
              <w:t>await</w:t>
            </w:r>
            <w:r w:rsidRPr="00734CAE">
              <w:rPr>
                <w:rFonts w:ascii="Consolas" w:hAnsi="Consolas" w:cs="Consolas"/>
                <w:color w:val="000000"/>
                <w:sz w:val="16"/>
                <w:szCs w:val="16"/>
              </w:rPr>
              <w:t xml:space="preserve"> _taskBookBusiness.GetUsersTaskByUserAndTaskId(loggedOnUser.Id, taskId.Value);</w:t>
            </w:r>
          </w:p>
          <w:p w14:paraId="0C35CB25" w14:textId="77777777" w:rsidR="00734CAE" w:rsidRPr="00734CAE" w:rsidRDefault="00734CAE" w:rsidP="00734CAE">
            <w:pPr>
              <w:autoSpaceDE w:val="0"/>
              <w:autoSpaceDN w:val="0"/>
              <w:adjustRightInd w:val="0"/>
              <w:rPr>
                <w:rFonts w:ascii="Consolas" w:hAnsi="Consolas" w:cs="Consolas"/>
                <w:color w:val="000000"/>
                <w:sz w:val="16"/>
                <w:szCs w:val="16"/>
              </w:rPr>
            </w:pPr>
          </w:p>
          <w:p w14:paraId="06BF0DF5" w14:textId="776EE6D0"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(userTask == </w:t>
            </w:r>
            <w:r w:rsidRPr="00734CAE">
              <w:rPr>
                <w:rFonts w:ascii="Consolas" w:hAnsi="Consolas" w:cs="Consolas"/>
                <w:color w:val="0000FF"/>
                <w:sz w:val="16"/>
                <w:szCs w:val="16"/>
              </w:rPr>
              <w:t>null</w:t>
            </w:r>
            <w:r w:rsidRPr="00734CAE">
              <w:rPr>
                <w:rFonts w:ascii="Consolas" w:hAnsi="Consolas" w:cs="Consolas"/>
                <w:color w:val="000000"/>
                <w:sz w:val="16"/>
                <w:szCs w:val="16"/>
              </w:rPr>
              <w:t>)</w:t>
            </w:r>
          </w:p>
          <w:p w14:paraId="6A87165D" w14:textId="60BDAEEB"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NotFound();</w:t>
            </w:r>
          </w:p>
          <w:p w14:paraId="5B71EDFC" w14:textId="77777777" w:rsidR="00734CAE" w:rsidRPr="00734CAE" w:rsidRDefault="00734CAE" w:rsidP="00734CAE">
            <w:pPr>
              <w:autoSpaceDE w:val="0"/>
              <w:autoSpaceDN w:val="0"/>
              <w:adjustRightInd w:val="0"/>
              <w:rPr>
                <w:rFonts w:ascii="Consolas" w:hAnsi="Consolas" w:cs="Consolas"/>
                <w:color w:val="000000"/>
                <w:sz w:val="16"/>
                <w:szCs w:val="16"/>
              </w:rPr>
            </w:pPr>
          </w:p>
          <w:p w14:paraId="3CC3D495" w14:textId="7BA6E750"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(userTask.AssignedToUserId.HasValue)</w:t>
            </w:r>
          </w:p>
          <w:p w14:paraId="3FBF3185" w14:textId="206C0AD4"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p>
          <w:p w14:paraId="24DB898B" w14:textId="4668E5CE"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(userTask.AssignedToUserId != loggedOnUser.Id)</w:t>
            </w:r>
          </w:p>
          <w:p w14:paraId="15386540" w14:textId="2FDDCDA5"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Conflict(</w:t>
            </w:r>
            <w:r w:rsidRPr="00734CAE">
              <w:rPr>
                <w:rFonts w:ascii="Consolas" w:hAnsi="Consolas" w:cs="Consolas"/>
                <w:color w:val="A31515"/>
                <w:sz w:val="16"/>
                <w:szCs w:val="16"/>
              </w:rPr>
              <w:t>"Task has already been assigned to a different assignee."</w:t>
            </w:r>
            <w:r w:rsidRPr="00734CAE">
              <w:rPr>
                <w:rFonts w:ascii="Consolas" w:hAnsi="Consolas" w:cs="Consolas"/>
                <w:color w:val="000000"/>
                <w:sz w:val="16"/>
                <w:szCs w:val="16"/>
              </w:rPr>
              <w:t>);</w:t>
            </w:r>
          </w:p>
          <w:p w14:paraId="2F91143B" w14:textId="77777777" w:rsidR="00734CAE" w:rsidRPr="00734CAE" w:rsidRDefault="00734CAE" w:rsidP="00734CAE">
            <w:pPr>
              <w:autoSpaceDE w:val="0"/>
              <w:autoSpaceDN w:val="0"/>
              <w:adjustRightInd w:val="0"/>
              <w:rPr>
                <w:rFonts w:ascii="Consolas" w:hAnsi="Consolas" w:cs="Consolas"/>
                <w:color w:val="000000"/>
                <w:sz w:val="16"/>
                <w:szCs w:val="16"/>
              </w:rPr>
            </w:pPr>
          </w:p>
          <w:p w14:paraId="6BC1D5F3" w14:textId="40FC08D9"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(userTask.DateTimeCompleted.HasValue)</w:t>
            </w:r>
          </w:p>
          <w:p w14:paraId="0639C62A" w14:textId="2C5FF3C0"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Conflict(</w:t>
            </w:r>
            <w:r w:rsidRPr="00734CAE">
              <w:rPr>
                <w:rFonts w:ascii="Consolas" w:hAnsi="Consolas" w:cs="Consolas"/>
                <w:color w:val="A31515"/>
                <w:sz w:val="16"/>
                <w:szCs w:val="16"/>
              </w:rPr>
              <w:t>"Cannot create task assignment for a completed task."</w:t>
            </w:r>
            <w:r w:rsidRPr="00734CAE">
              <w:rPr>
                <w:rFonts w:ascii="Consolas" w:hAnsi="Consolas" w:cs="Consolas"/>
                <w:color w:val="000000"/>
                <w:sz w:val="16"/>
                <w:szCs w:val="16"/>
              </w:rPr>
              <w:t>);</w:t>
            </w:r>
          </w:p>
          <w:p w14:paraId="7173E889" w14:textId="77777777" w:rsidR="00734CAE" w:rsidRPr="00734CAE" w:rsidRDefault="00734CAE" w:rsidP="00734CAE">
            <w:pPr>
              <w:autoSpaceDE w:val="0"/>
              <w:autoSpaceDN w:val="0"/>
              <w:adjustRightInd w:val="0"/>
              <w:rPr>
                <w:rFonts w:ascii="Consolas" w:hAnsi="Consolas" w:cs="Consolas"/>
                <w:color w:val="000000"/>
                <w:sz w:val="16"/>
                <w:szCs w:val="16"/>
              </w:rPr>
            </w:pPr>
          </w:p>
          <w:p w14:paraId="634729E2" w14:textId="77777777" w:rsid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Task existing = </w:t>
            </w:r>
            <w:r w:rsidRPr="00734CAE">
              <w:rPr>
                <w:rFonts w:ascii="Consolas" w:hAnsi="Consolas" w:cs="Consolas"/>
                <w:color w:val="0000FF"/>
                <w:sz w:val="16"/>
                <w:szCs w:val="16"/>
              </w:rPr>
              <w:t>await</w:t>
            </w:r>
            <w:r w:rsidRPr="00734CAE">
              <w:rPr>
                <w:rFonts w:ascii="Consolas" w:hAnsi="Consolas" w:cs="Consolas"/>
                <w:color w:val="000000"/>
                <w:sz w:val="16"/>
                <w:szCs w:val="16"/>
              </w:rPr>
              <w:t xml:space="preserve"> _taskBookBusiness.GetUsersTaskAssignmentByUserAndTaskId(loggedOnUser.Id, </w:t>
            </w:r>
          </w:p>
          <w:p w14:paraId="06ACC137" w14:textId="413BA242" w:rsidR="00734CAE" w:rsidRP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taskId.Value);</w:t>
            </w:r>
          </w:p>
          <w:p w14:paraId="6FAC75CD" w14:textId="77777777" w:rsidR="00734CAE" w:rsidRDefault="00734CAE" w:rsidP="00734CAE">
            <w:pPr>
              <w:autoSpaceDE w:val="0"/>
              <w:autoSpaceDN w:val="0"/>
              <w:adjustRightInd w:val="0"/>
              <w:rPr>
                <w:rFonts w:ascii="Consolas" w:hAnsi="Consolas" w:cs="Consolas"/>
                <w:color w:val="000000"/>
                <w:sz w:val="16"/>
                <w:szCs w:val="16"/>
              </w:rPr>
            </w:pPr>
          </w:p>
          <w:p w14:paraId="2C7D0EC2" w14:textId="237443FA"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var</w:t>
            </w:r>
            <w:r w:rsidRPr="00734CAE">
              <w:rPr>
                <w:rFonts w:ascii="Consolas" w:hAnsi="Consolas" w:cs="Consolas"/>
                <w:color w:val="000000"/>
                <w:sz w:val="16"/>
                <w:szCs w:val="16"/>
              </w:rPr>
              <w:t xml:space="preserve"> existingModel = _mapper.Map&lt;TaskViewModel&gt;(existing);</w:t>
            </w:r>
          </w:p>
          <w:p w14:paraId="54ABEFA8" w14:textId="77777777" w:rsidR="00734CAE" w:rsidRPr="00734CAE" w:rsidRDefault="00734CAE" w:rsidP="00734CAE">
            <w:pPr>
              <w:autoSpaceDE w:val="0"/>
              <w:autoSpaceDN w:val="0"/>
              <w:adjustRightInd w:val="0"/>
              <w:rPr>
                <w:rFonts w:ascii="Consolas" w:hAnsi="Consolas" w:cs="Consolas"/>
                <w:color w:val="000000"/>
                <w:sz w:val="16"/>
                <w:szCs w:val="16"/>
              </w:rPr>
            </w:pPr>
          </w:p>
          <w:p w14:paraId="6315EF4C" w14:textId="0D65D534"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Ok(existingModel);</w:t>
            </w:r>
          </w:p>
          <w:p w14:paraId="5B8A2CB2" w14:textId="345A565F" w:rsidR="00734CAE" w:rsidRP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 xml:space="preserve">   }</w:t>
            </w:r>
          </w:p>
          <w:p w14:paraId="5EE18CB1" w14:textId="77777777" w:rsidR="00734CAE" w:rsidRPr="00734CAE" w:rsidRDefault="00734CAE" w:rsidP="00734CAE">
            <w:pPr>
              <w:autoSpaceDE w:val="0"/>
              <w:autoSpaceDN w:val="0"/>
              <w:adjustRightInd w:val="0"/>
              <w:rPr>
                <w:rFonts w:ascii="Consolas" w:hAnsi="Consolas" w:cs="Consolas"/>
                <w:color w:val="000000"/>
                <w:sz w:val="16"/>
                <w:szCs w:val="16"/>
              </w:rPr>
            </w:pPr>
          </w:p>
          <w:p w14:paraId="0DDF4EF3" w14:textId="6A43D4EC"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Task assignedTask = </w:t>
            </w:r>
            <w:r w:rsidRPr="00734CAE">
              <w:rPr>
                <w:rFonts w:ascii="Consolas" w:hAnsi="Consolas" w:cs="Consolas"/>
                <w:color w:val="0000FF"/>
                <w:sz w:val="16"/>
                <w:szCs w:val="16"/>
              </w:rPr>
              <w:t>await</w:t>
            </w:r>
            <w:r w:rsidRPr="00734CAE">
              <w:rPr>
                <w:rFonts w:ascii="Consolas" w:hAnsi="Consolas" w:cs="Consolas"/>
                <w:color w:val="000000"/>
                <w:sz w:val="16"/>
                <w:szCs w:val="16"/>
              </w:rPr>
              <w:t xml:space="preserve"> _taskBookBusiness.CreateTaskAssignmen(loggedOnUser.Id, taskId.Value);</w:t>
            </w:r>
          </w:p>
          <w:p w14:paraId="4AE4824A" w14:textId="77777777" w:rsidR="00734CAE" w:rsidRPr="00734CAE" w:rsidRDefault="00734CAE" w:rsidP="00734CAE">
            <w:pPr>
              <w:autoSpaceDE w:val="0"/>
              <w:autoSpaceDN w:val="0"/>
              <w:adjustRightInd w:val="0"/>
              <w:rPr>
                <w:rFonts w:ascii="Consolas" w:hAnsi="Consolas" w:cs="Consolas"/>
                <w:color w:val="000000"/>
                <w:sz w:val="16"/>
                <w:szCs w:val="16"/>
              </w:rPr>
            </w:pPr>
          </w:p>
          <w:p w14:paraId="3B672BB2" w14:textId="2281CA7E"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var</w:t>
            </w:r>
            <w:r w:rsidRPr="00734CAE">
              <w:rPr>
                <w:rFonts w:ascii="Consolas" w:hAnsi="Consolas" w:cs="Consolas"/>
                <w:color w:val="000000"/>
                <w:sz w:val="16"/>
                <w:szCs w:val="16"/>
              </w:rPr>
              <w:t xml:space="preserve"> model = _mapper.Map&lt;TaskViewModel&gt;(assignedTask);</w:t>
            </w:r>
          </w:p>
          <w:p w14:paraId="00042B34" w14:textId="77777777" w:rsidR="00734CAE" w:rsidRPr="00734CAE" w:rsidRDefault="00734CAE" w:rsidP="00734CAE">
            <w:pPr>
              <w:autoSpaceDE w:val="0"/>
              <w:autoSpaceDN w:val="0"/>
              <w:adjustRightInd w:val="0"/>
              <w:rPr>
                <w:rFonts w:ascii="Consolas" w:hAnsi="Consolas" w:cs="Consolas"/>
                <w:color w:val="000000"/>
                <w:sz w:val="16"/>
                <w:szCs w:val="16"/>
              </w:rPr>
            </w:pPr>
          </w:p>
          <w:p w14:paraId="6981414D" w14:textId="77777777" w:rsid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CreatedAtRoute(nameof(GetUserTaskAssignmentByTaskId), </w:t>
            </w:r>
            <w:r w:rsidRPr="00734CAE">
              <w:rPr>
                <w:rFonts w:ascii="Consolas" w:hAnsi="Consolas" w:cs="Consolas"/>
                <w:color w:val="0000FF"/>
                <w:sz w:val="16"/>
                <w:szCs w:val="16"/>
              </w:rPr>
              <w:t>new</w:t>
            </w:r>
            <w:r w:rsidRPr="00734CAE">
              <w:rPr>
                <w:rFonts w:ascii="Consolas" w:hAnsi="Consolas" w:cs="Consolas"/>
                <w:color w:val="000000"/>
                <w:sz w:val="16"/>
                <w:szCs w:val="16"/>
              </w:rPr>
              <w:t xml:space="preserve"> {TaskId = assignedTask.Id}, </w:t>
            </w:r>
          </w:p>
          <w:p w14:paraId="3AFA0DB5" w14:textId="35442BAF" w:rsidR="00734CAE" w:rsidRP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model);</w:t>
            </w:r>
          </w:p>
          <w:p w14:paraId="123BD632" w14:textId="134C9E69" w:rsidR="00733E67" w:rsidRPr="00734CAE" w:rsidRDefault="00734CAE" w:rsidP="00734CAE">
            <w:pPr>
              <w:rPr>
                <w:sz w:val="16"/>
                <w:szCs w:val="16"/>
              </w:rPr>
            </w:pPr>
            <w:r w:rsidRPr="00734CAE">
              <w:rPr>
                <w:rFonts w:ascii="Consolas" w:hAnsi="Consolas" w:cs="Consolas"/>
                <w:color w:val="000000"/>
                <w:sz w:val="16"/>
                <w:szCs w:val="16"/>
              </w:rPr>
              <w:t>}</w:t>
            </w:r>
          </w:p>
        </w:tc>
      </w:tr>
      <w:tr w:rsidR="00733E67" w14:paraId="128EC27B" w14:textId="77777777" w:rsidTr="004E43B9">
        <w:tc>
          <w:tcPr>
            <w:tcW w:w="9350" w:type="dxa"/>
          </w:tcPr>
          <w:p w14:paraId="1AD3C012" w14:textId="6CAD0E2E" w:rsidR="00733E67" w:rsidRDefault="00237D14" w:rsidP="004E43B9">
            <w:pPr>
              <w:pStyle w:val="ListParagraph"/>
              <w:numPr>
                <w:ilvl w:val="0"/>
                <w:numId w:val="33"/>
              </w:numPr>
            </w:pPr>
            <w:r>
              <w:t>HttpPut</w:t>
            </w:r>
            <w:r w:rsidR="00733E67">
              <w:t xml:space="preserve"> attribute on this action method tell MVC framework that this method should be called for a </w:t>
            </w:r>
            <w:r>
              <w:t>PUT</w:t>
            </w:r>
            <w:r w:rsidR="00733E67">
              <w:t xml:space="preserve"> request to the resource</w:t>
            </w:r>
          </w:p>
          <w:p w14:paraId="5D389FB8" w14:textId="77777777" w:rsidR="00733E67" w:rsidRDefault="00733E67" w:rsidP="004E43B9">
            <w:pPr>
              <w:pStyle w:val="ListParagraph"/>
              <w:numPr>
                <w:ilvl w:val="0"/>
                <w:numId w:val="33"/>
              </w:numPr>
            </w:pPr>
            <w:r>
              <w:t>This is action method within an ‘Authorize’ controller. This means it MVC framework with return 401 Unauthorized if user is not logged in</w:t>
            </w:r>
          </w:p>
          <w:p w14:paraId="1B651F57" w14:textId="3BC961FE" w:rsidR="00733E67" w:rsidRDefault="00733E67" w:rsidP="004E43B9">
            <w:pPr>
              <w:pStyle w:val="ListParagraph"/>
              <w:numPr>
                <w:ilvl w:val="0"/>
                <w:numId w:val="33"/>
              </w:numPr>
            </w:pPr>
            <w:r>
              <w:t xml:space="preserve">It calls business layer </w:t>
            </w:r>
            <w:r w:rsidR="00DA599C">
              <w:t>to get the Task to be assigned. If no such task</w:t>
            </w:r>
            <w:r>
              <w:t xml:space="preserve"> found for that user and that group ID, it returns 404 Not Found </w:t>
            </w:r>
          </w:p>
          <w:p w14:paraId="2BF6270D" w14:textId="1D44ED13" w:rsidR="00733E67" w:rsidRDefault="00DA599C" w:rsidP="004E43B9">
            <w:pPr>
              <w:pStyle w:val="ListParagraph"/>
              <w:keepNext/>
              <w:numPr>
                <w:ilvl w:val="0"/>
                <w:numId w:val="33"/>
              </w:numPr>
            </w:pPr>
            <w:r>
              <w:lastRenderedPageBreak/>
              <w:t>If the found Task is already assigned, it returns 409 Conflict status code</w:t>
            </w:r>
          </w:p>
          <w:p w14:paraId="11700C26" w14:textId="10A6E8DD" w:rsidR="00DA599C" w:rsidRDefault="00DA599C" w:rsidP="00E41E59">
            <w:pPr>
              <w:pStyle w:val="ListParagraph"/>
              <w:keepNext/>
              <w:numPr>
                <w:ilvl w:val="0"/>
                <w:numId w:val="33"/>
              </w:numPr>
            </w:pPr>
            <w:r>
              <w:t>If assignment creation was successful, it calls CreatedAtRoute(…) method that returns the created resource in the message body, 201 Created status code and in Location header it returns the URI of the newly created resource.</w:t>
            </w:r>
          </w:p>
        </w:tc>
      </w:tr>
    </w:tbl>
    <w:p w14:paraId="5B38FFBA" w14:textId="77F85507" w:rsidR="00733E67" w:rsidRDefault="00E41E59" w:rsidP="00E41E59">
      <w:pPr>
        <w:pStyle w:val="Caption"/>
        <w:jc w:val="center"/>
      </w:pPr>
      <w:r>
        <w:lastRenderedPageBreak/>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14</w:t>
      </w:r>
      <w:r w:rsidR="00F124DD">
        <w:fldChar w:fldCharType="end"/>
      </w:r>
      <w:r>
        <w:t xml:space="preserve"> Example PUT implementation</w:t>
      </w:r>
    </w:p>
    <w:p w14:paraId="54EBA872" w14:textId="659A2D85" w:rsidR="004E43B9" w:rsidRPr="004E43B9" w:rsidRDefault="004E43B9" w:rsidP="00C128AD">
      <w:pPr>
        <w:pStyle w:val="Heading3"/>
      </w:pPr>
      <w:bookmarkStart w:id="106" w:name="_Toc513670387"/>
      <w:r>
        <w:t>PATCH</w:t>
      </w:r>
      <w:bookmarkEnd w:id="106"/>
    </w:p>
    <w:tbl>
      <w:tblPr>
        <w:tblStyle w:val="TableGrid"/>
        <w:tblW w:w="0" w:type="auto"/>
        <w:tblLook w:val="04A0" w:firstRow="1" w:lastRow="0" w:firstColumn="1" w:lastColumn="0" w:noHBand="0" w:noVBand="1"/>
      </w:tblPr>
      <w:tblGrid>
        <w:gridCol w:w="9350"/>
      </w:tblGrid>
      <w:tr w:rsidR="004E43B9" w14:paraId="52F8A238" w14:textId="77777777" w:rsidTr="004E43B9">
        <w:tc>
          <w:tcPr>
            <w:tcW w:w="9350" w:type="dxa"/>
          </w:tcPr>
          <w:p w14:paraId="4B0B09DD" w14:textId="77777777"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[HttpPatch]</w:t>
            </w:r>
          </w:p>
          <w:p w14:paraId="01863DCD" w14:textId="7CACC188"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FF"/>
                <w:sz w:val="16"/>
                <w:szCs w:val="16"/>
              </w:rPr>
              <w:t>public</w:t>
            </w:r>
            <w:r w:rsidRPr="000E3AF9">
              <w:rPr>
                <w:rFonts w:ascii="Consolas" w:hAnsi="Consolas" w:cs="Consolas"/>
                <w:color w:val="000000"/>
                <w:sz w:val="16"/>
                <w:szCs w:val="16"/>
              </w:rPr>
              <w:t xml:space="preserve"> </w:t>
            </w:r>
            <w:r w:rsidRPr="000E3AF9">
              <w:rPr>
                <w:rFonts w:ascii="Consolas" w:hAnsi="Consolas" w:cs="Consolas"/>
                <w:color w:val="0000FF"/>
                <w:sz w:val="16"/>
                <w:szCs w:val="16"/>
              </w:rPr>
              <w:t>async</w:t>
            </w:r>
            <w:r w:rsidRPr="000E3AF9">
              <w:rPr>
                <w:rFonts w:ascii="Consolas" w:hAnsi="Consolas" w:cs="Consolas"/>
                <w:color w:val="000000"/>
                <w:sz w:val="16"/>
                <w:szCs w:val="16"/>
              </w:rPr>
              <w:t xml:space="preserve"> Task&lt;IActionResult&gt; PartiallyUpdateProfile(</w:t>
            </w:r>
          </w:p>
          <w:p w14:paraId="15FDA523" w14:textId="2CBF61D8"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[FromRoute] </w:t>
            </w:r>
            <w:r w:rsidRPr="000E3AF9">
              <w:rPr>
                <w:rFonts w:ascii="Consolas" w:hAnsi="Consolas" w:cs="Consolas"/>
                <w:color w:val="0000FF"/>
                <w:sz w:val="16"/>
                <w:szCs w:val="16"/>
              </w:rPr>
              <w:t>string</w:t>
            </w:r>
            <w:r w:rsidRPr="000E3AF9">
              <w:rPr>
                <w:rFonts w:ascii="Consolas" w:hAnsi="Consolas" w:cs="Consolas"/>
                <w:color w:val="000000"/>
                <w:sz w:val="16"/>
                <w:szCs w:val="16"/>
              </w:rPr>
              <w:t xml:space="preserve"> userName, </w:t>
            </w:r>
          </w:p>
          <w:p w14:paraId="3EB4E404" w14:textId="7D866380"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[FromBody] JsonPatchDocument&lt;UpdateProfileParameters&gt; patchDocument)</w:t>
            </w:r>
          </w:p>
          <w:p w14:paraId="3C9C4A8D" w14:textId="49F9D3C9"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w:t>
            </w:r>
          </w:p>
          <w:p w14:paraId="52E4E454" w14:textId="4FF542E9"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(patchDocument == </w:t>
            </w:r>
            <w:r w:rsidRPr="000E3AF9">
              <w:rPr>
                <w:rFonts w:ascii="Consolas" w:hAnsi="Consolas" w:cs="Consolas"/>
                <w:color w:val="0000FF"/>
                <w:sz w:val="16"/>
                <w:szCs w:val="16"/>
              </w:rPr>
              <w:t>null</w:t>
            </w:r>
            <w:r w:rsidRPr="000E3AF9">
              <w:rPr>
                <w:rFonts w:ascii="Consolas" w:hAnsi="Consolas" w:cs="Consolas"/>
                <w:color w:val="000000"/>
                <w:sz w:val="16"/>
                <w:szCs w:val="16"/>
              </w:rPr>
              <w:t>)</w:t>
            </w:r>
          </w:p>
          <w:p w14:paraId="321853F1" w14:textId="330E1D46"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BadRequest();</w:t>
            </w:r>
          </w:p>
          <w:p w14:paraId="6A590DD4" w14:textId="77777777" w:rsidR="000E3AF9" w:rsidRPr="000E3AF9" w:rsidRDefault="000E3AF9" w:rsidP="000E3AF9">
            <w:pPr>
              <w:autoSpaceDE w:val="0"/>
              <w:autoSpaceDN w:val="0"/>
              <w:adjustRightInd w:val="0"/>
              <w:rPr>
                <w:rFonts w:ascii="Consolas" w:hAnsi="Consolas" w:cs="Consolas"/>
                <w:color w:val="000000"/>
                <w:sz w:val="16"/>
                <w:szCs w:val="16"/>
              </w:rPr>
            </w:pPr>
          </w:p>
          <w:p w14:paraId="75747094" w14:textId="19423923"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User user = </w:t>
            </w:r>
            <w:r w:rsidRPr="000E3AF9">
              <w:rPr>
                <w:rFonts w:ascii="Consolas" w:hAnsi="Consolas" w:cs="Consolas"/>
                <w:color w:val="0000FF"/>
                <w:sz w:val="16"/>
                <w:szCs w:val="16"/>
              </w:rPr>
              <w:t>await</w:t>
            </w:r>
            <w:r w:rsidRPr="000E3AF9">
              <w:rPr>
                <w:rFonts w:ascii="Consolas" w:hAnsi="Consolas" w:cs="Consolas"/>
                <w:color w:val="000000"/>
                <w:sz w:val="16"/>
                <w:szCs w:val="16"/>
              </w:rPr>
              <w:t xml:space="preserve"> _identityBusiness.FindByNameAsync(userName);</w:t>
            </w:r>
          </w:p>
          <w:p w14:paraId="0F0FD38E" w14:textId="77777777" w:rsidR="000E3AF9" w:rsidRPr="000E3AF9" w:rsidRDefault="000E3AF9" w:rsidP="000E3AF9">
            <w:pPr>
              <w:autoSpaceDE w:val="0"/>
              <w:autoSpaceDN w:val="0"/>
              <w:adjustRightInd w:val="0"/>
              <w:rPr>
                <w:rFonts w:ascii="Consolas" w:hAnsi="Consolas" w:cs="Consolas"/>
                <w:color w:val="000000"/>
                <w:sz w:val="16"/>
                <w:szCs w:val="16"/>
              </w:rPr>
            </w:pPr>
          </w:p>
          <w:p w14:paraId="6D33B6BD" w14:textId="66C7D996"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(user == </w:t>
            </w:r>
            <w:r w:rsidRPr="000E3AF9">
              <w:rPr>
                <w:rFonts w:ascii="Consolas" w:hAnsi="Consolas" w:cs="Consolas"/>
                <w:color w:val="0000FF"/>
                <w:sz w:val="16"/>
                <w:szCs w:val="16"/>
              </w:rPr>
              <w:t>null</w:t>
            </w:r>
            <w:r w:rsidRPr="000E3AF9">
              <w:rPr>
                <w:rFonts w:ascii="Consolas" w:hAnsi="Consolas" w:cs="Consolas"/>
                <w:color w:val="000000"/>
                <w:sz w:val="16"/>
                <w:szCs w:val="16"/>
              </w:rPr>
              <w:t>)</w:t>
            </w:r>
          </w:p>
          <w:p w14:paraId="73F66DCA" w14:textId="484358B0"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NotFound();</w:t>
            </w:r>
          </w:p>
          <w:p w14:paraId="4FDEC569" w14:textId="77777777" w:rsidR="000E3AF9" w:rsidRPr="000E3AF9" w:rsidRDefault="000E3AF9" w:rsidP="000E3AF9">
            <w:pPr>
              <w:autoSpaceDE w:val="0"/>
              <w:autoSpaceDN w:val="0"/>
              <w:adjustRightInd w:val="0"/>
              <w:rPr>
                <w:rFonts w:ascii="Consolas" w:hAnsi="Consolas" w:cs="Consolas"/>
                <w:color w:val="000000"/>
                <w:sz w:val="16"/>
                <w:szCs w:val="16"/>
              </w:rPr>
            </w:pPr>
          </w:p>
          <w:p w14:paraId="30481DB2" w14:textId="3CA49A3F"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User loggedOnUser = </w:t>
            </w:r>
            <w:r w:rsidRPr="000E3AF9">
              <w:rPr>
                <w:rFonts w:ascii="Consolas" w:hAnsi="Consolas" w:cs="Consolas"/>
                <w:color w:val="0000FF"/>
                <w:sz w:val="16"/>
                <w:szCs w:val="16"/>
              </w:rPr>
              <w:t>await</w:t>
            </w:r>
            <w:r w:rsidRPr="000E3AF9">
              <w:rPr>
                <w:rFonts w:ascii="Consolas" w:hAnsi="Consolas" w:cs="Consolas"/>
                <w:color w:val="000000"/>
                <w:sz w:val="16"/>
                <w:szCs w:val="16"/>
              </w:rPr>
              <w:t xml:space="preserve"> _identityBusiness.GetUserAsync(User);</w:t>
            </w:r>
          </w:p>
          <w:p w14:paraId="59A7F341" w14:textId="77777777" w:rsidR="000E3AF9" w:rsidRPr="000E3AF9" w:rsidRDefault="000E3AF9" w:rsidP="000E3AF9">
            <w:pPr>
              <w:autoSpaceDE w:val="0"/>
              <w:autoSpaceDN w:val="0"/>
              <w:adjustRightInd w:val="0"/>
              <w:rPr>
                <w:rFonts w:ascii="Consolas" w:hAnsi="Consolas" w:cs="Consolas"/>
                <w:color w:val="000000"/>
                <w:sz w:val="16"/>
                <w:szCs w:val="16"/>
              </w:rPr>
            </w:pPr>
          </w:p>
          <w:p w14:paraId="1B2BEA4B" w14:textId="6687F242"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(user.Id != loggedOnUser.Id)</w:t>
            </w:r>
          </w:p>
          <w:p w14:paraId="7EC80560" w14:textId="12712FF0"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Forbid();</w:t>
            </w:r>
          </w:p>
          <w:p w14:paraId="5A8334AD" w14:textId="77777777" w:rsidR="000E3AF9" w:rsidRPr="000E3AF9" w:rsidRDefault="000E3AF9" w:rsidP="000E3AF9">
            <w:pPr>
              <w:autoSpaceDE w:val="0"/>
              <w:autoSpaceDN w:val="0"/>
              <w:adjustRightInd w:val="0"/>
              <w:rPr>
                <w:rFonts w:ascii="Consolas" w:hAnsi="Consolas" w:cs="Consolas"/>
                <w:color w:val="000000"/>
                <w:sz w:val="16"/>
                <w:szCs w:val="16"/>
              </w:rPr>
            </w:pPr>
          </w:p>
          <w:p w14:paraId="7688B3FA" w14:textId="2A6FE2FA"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var</w:t>
            </w:r>
            <w:r w:rsidRPr="000E3AF9">
              <w:rPr>
                <w:rFonts w:ascii="Consolas" w:hAnsi="Consolas" w:cs="Consolas"/>
                <w:color w:val="000000"/>
                <w:sz w:val="16"/>
                <w:szCs w:val="16"/>
              </w:rPr>
              <w:t xml:space="preserve"> userToPatch = _mapper.Map&lt;UpdateProfileParameters&gt;(loggedOnUser);</w:t>
            </w:r>
          </w:p>
          <w:p w14:paraId="756D6392" w14:textId="77777777" w:rsidR="000E3AF9" w:rsidRPr="000E3AF9" w:rsidRDefault="000E3AF9" w:rsidP="000E3AF9">
            <w:pPr>
              <w:autoSpaceDE w:val="0"/>
              <w:autoSpaceDN w:val="0"/>
              <w:adjustRightInd w:val="0"/>
              <w:rPr>
                <w:rFonts w:ascii="Consolas" w:hAnsi="Consolas" w:cs="Consolas"/>
                <w:color w:val="000000"/>
                <w:sz w:val="16"/>
                <w:szCs w:val="16"/>
              </w:rPr>
            </w:pPr>
          </w:p>
          <w:p w14:paraId="0091CBA8" w14:textId="579BF130"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patchDocument.ApplyTo(userToPatch, ModelState);</w:t>
            </w:r>
          </w:p>
          <w:p w14:paraId="743EA9FE" w14:textId="77777777" w:rsidR="000E3AF9" w:rsidRPr="000E3AF9" w:rsidRDefault="000E3AF9" w:rsidP="000E3AF9">
            <w:pPr>
              <w:autoSpaceDE w:val="0"/>
              <w:autoSpaceDN w:val="0"/>
              <w:adjustRightInd w:val="0"/>
              <w:rPr>
                <w:rFonts w:ascii="Consolas" w:hAnsi="Consolas" w:cs="Consolas"/>
                <w:color w:val="000000"/>
                <w:sz w:val="16"/>
                <w:szCs w:val="16"/>
              </w:rPr>
            </w:pPr>
          </w:p>
          <w:p w14:paraId="230C7DCC" w14:textId="31346264"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TryValidateModel(userToPatch);</w:t>
            </w:r>
          </w:p>
          <w:p w14:paraId="3142B82D" w14:textId="77777777" w:rsidR="000E3AF9" w:rsidRPr="000E3AF9" w:rsidRDefault="000E3AF9" w:rsidP="000E3AF9">
            <w:pPr>
              <w:autoSpaceDE w:val="0"/>
              <w:autoSpaceDN w:val="0"/>
              <w:adjustRightInd w:val="0"/>
              <w:rPr>
                <w:rFonts w:ascii="Consolas" w:hAnsi="Consolas" w:cs="Consolas"/>
                <w:color w:val="000000"/>
                <w:sz w:val="16"/>
                <w:szCs w:val="16"/>
              </w:rPr>
            </w:pPr>
          </w:p>
          <w:p w14:paraId="67A0719C" w14:textId="6BC4A062"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(!ModelState.IsValid)</w:t>
            </w:r>
          </w:p>
          <w:p w14:paraId="113350A8" w14:textId="72BA1A9D"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78A9EE7B" w14:textId="207D02AD"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UnprocessableEntity(ModelState);</w:t>
            </w:r>
          </w:p>
          <w:p w14:paraId="2A2EE064" w14:textId="337F5E1C"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636331F8" w14:textId="77777777" w:rsidR="000E3AF9" w:rsidRPr="000E3AF9" w:rsidRDefault="000E3AF9" w:rsidP="000E3AF9">
            <w:pPr>
              <w:autoSpaceDE w:val="0"/>
              <w:autoSpaceDN w:val="0"/>
              <w:adjustRightInd w:val="0"/>
              <w:rPr>
                <w:rFonts w:ascii="Consolas" w:hAnsi="Consolas" w:cs="Consolas"/>
                <w:color w:val="000000"/>
                <w:sz w:val="16"/>
                <w:szCs w:val="16"/>
              </w:rPr>
            </w:pPr>
          </w:p>
          <w:p w14:paraId="6F80E888" w14:textId="1557F543"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_mapper.Map(userToPatch, loggedOnUser);</w:t>
            </w:r>
          </w:p>
          <w:p w14:paraId="3F65A9C2" w14:textId="77777777" w:rsidR="000E3AF9" w:rsidRPr="000E3AF9" w:rsidRDefault="000E3AF9" w:rsidP="000E3AF9">
            <w:pPr>
              <w:autoSpaceDE w:val="0"/>
              <w:autoSpaceDN w:val="0"/>
              <w:adjustRightInd w:val="0"/>
              <w:rPr>
                <w:rFonts w:ascii="Consolas" w:hAnsi="Consolas" w:cs="Consolas"/>
                <w:color w:val="000000"/>
                <w:sz w:val="16"/>
                <w:szCs w:val="16"/>
              </w:rPr>
            </w:pPr>
          </w:p>
          <w:p w14:paraId="3A2E5729" w14:textId="22052CCB"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IdentityResult result = </w:t>
            </w:r>
            <w:r w:rsidRPr="000E3AF9">
              <w:rPr>
                <w:rFonts w:ascii="Consolas" w:hAnsi="Consolas" w:cs="Consolas"/>
                <w:color w:val="0000FF"/>
                <w:sz w:val="16"/>
                <w:szCs w:val="16"/>
              </w:rPr>
              <w:t>await</w:t>
            </w:r>
            <w:r w:rsidRPr="000E3AF9">
              <w:rPr>
                <w:rFonts w:ascii="Consolas" w:hAnsi="Consolas" w:cs="Consolas"/>
                <w:color w:val="000000"/>
                <w:sz w:val="16"/>
                <w:szCs w:val="16"/>
              </w:rPr>
              <w:t xml:space="preserve"> _identityBusiness.UpdateAsync(loggedOnUser);</w:t>
            </w:r>
          </w:p>
          <w:p w14:paraId="1ED29803" w14:textId="77777777" w:rsidR="000E3AF9" w:rsidRPr="000E3AF9" w:rsidRDefault="000E3AF9" w:rsidP="000E3AF9">
            <w:pPr>
              <w:autoSpaceDE w:val="0"/>
              <w:autoSpaceDN w:val="0"/>
              <w:adjustRightInd w:val="0"/>
              <w:rPr>
                <w:rFonts w:ascii="Consolas" w:hAnsi="Consolas" w:cs="Consolas"/>
                <w:color w:val="000000"/>
                <w:sz w:val="16"/>
                <w:szCs w:val="16"/>
              </w:rPr>
            </w:pPr>
          </w:p>
          <w:p w14:paraId="101E75F2" w14:textId="7A3BA54E"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(!result.Succeeded)</w:t>
            </w:r>
          </w:p>
          <w:p w14:paraId="7B9F89FF" w14:textId="7BBDC655"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327DE79C" w14:textId="69E8FDB3"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foreach</w:t>
            </w:r>
            <w:r w:rsidRPr="000E3AF9">
              <w:rPr>
                <w:rFonts w:ascii="Consolas" w:hAnsi="Consolas" w:cs="Consolas"/>
                <w:color w:val="000000"/>
                <w:sz w:val="16"/>
                <w:szCs w:val="16"/>
              </w:rPr>
              <w:t xml:space="preserve"> (IdentityError error </w:t>
            </w:r>
            <w:r w:rsidRPr="000E3AF9">
              <w:rPr>
                <w:rFonts w:ascii="Consolas" w:hAnsi="Consolas" w:cs="Consolas"/>
                <w:color w:val="0000FF"/>
                <w:sz w:val="16"/>
                <w:szCs w:val="16"/>
              </w:rPr>
              <w:t>in</w:t>
            </w:r>
            <w:r w:rsidRPr="000E3AF9">
              <w:rPr>
                <w:rFonts w:ascii="Consolas" w:hAnsi="Consolas" w:cs="Consolas"/>
                <w:color w:val="000000"/>
                <w:sz w:val="16"/>
                <w:szCs w:val="16"/>
              </w:rPr>
              <w:t xml:space="preserve"> result.Errors)</w:t>
            </w:r>
          </w:p>
          <w:p w14:paraId="232B1BC6" w14:textId="24B8E47A"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47D53513" w14:textId="45924BAD"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ModelState.AddModelError(error.Code, error.Description);</w:t>
            </w:r>
          </w:p>
          <w:p w14:paraId="5961F1F1" w14:textId="47D19F4C"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1D8B94CD" w14:textId="77777777" w:rsidR="000E3AF9" w:rsidRPr="000E3AF9" w:rsidRDefault="000E3AF9" w:rsidP="000E3AF9">
            <w:pPr>
              <w:autoSpaceDE w:val="0"/>
              <w:autoSpaceDN w:val="0"/>
              <w:adjustRightInd w:val="0"/>
              <w:rPr>
                <w:rFonts w:ascii="Consolas" w:hAnsi="Consolas" w:cs="Consolas"/>
                <w:color w:val="000000"/>
                <w:sz w:val="16"/>
                <w:szCs w:val="16"/>
              </w:rPr>
            </w:pPr>
          </w:p>
          <w:p w14:paraId="0ED845AE" w14:textId="095EE0B8"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UnprocessableEntity(ModelState);</w:t>
            </w:r>
          </w:p>
          <w:p w14:paraId="19F5E973" w14:textId="30C5F5AC"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0A098DF6" w14:textId="77777777" w:rsidR="000E3AF9" w:rsidRPr="000E3AF9" w:rsidRDefault="000E3AF9" w:rsidP="000E3AF9">
            <w:pPr>
              <w:autoSpaceDE w:val="0"/>
              <w:autoSpaceDN w:val="0"/>
              <w:adjustRightInd w:val="0"/>
              <w:rPr>
                <w:rFonts w:ascii="Consolas" w:hAnsi="Consolas" w:cs="Consolas"/>
                <w:color w:val="000000"/>
                <w:sz w:val="16"/>
                <w:szCs w:val="16"/>
              </w:rPr>
            </w:pPr>
          </w:p>
          <w:p w14:paraId="2B97DE26" w14:textId="19126A86"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NoContent();</w:t>
            </w:r>
          </w:p>
          <w:p w14:paraId="03544571" w14:textId="24DFBCFC" w:rsidR="004E43B9" w:rsidRPr="000E3AF9" w:rsidRDefault="000E3AF9" w:rsidP="000E3AF9">
            <w:pPr>
              <w:rPr>
                <w:sz w:val="16"/>
                <w:szCs w:val="16"/>
              </w:rPr>
            </w:pPr>
            <w:r w:rsidRPr="000E3AF9">
              <w:rPr>
                <w:rFonts w:ascii="Consolas" w:hAnsi="Consolas" w:cs="Consolas"/>
                <w:color w:val="000000"/>
                <w:sz w:val="16"/>
                <w:szCs w:val="16"/>
              </w:rPr>
              <w:t>}</w:t>
            </w:r>
          </w:p>
        </w:tc>
      </w:tr>
      <w:tr w:rsidR="004E43B9" w14:paraId="14462309" w14:textId="77777777" w:rsidTr="004E43B9">
        <w:tc>
          <w:tcPr>
            <w:tcW w:w="9350" w:type="dxa"/>
          </w:tcPr>
          <w:p w14:paraId="27741198" w14:textId="11ABFCF1" w:rsidR="004E43B9" w:rsidRDefault="004E43B9" w:rsidP="004E43B9">
            <w:pPr>
              <w:pStyle w:val="ListParagraph"/>
              <w:numPr>
                <w:ilvl w:val="0"/>
                <w:numId w:val="33"/>
              </w:numPr>
            </w:pPr>
            <w:r>
              <w:t>HttpP</w:t>
            </w:r>
            <w:r w:rsidR="000D1E56">
              <w:t>a</w:t>
            </w:r>
            <w:r>
              <w:t>t</w:t>
            </w:r>
            <w:r w:rsidR="000D1E56">
              <w:t>ch</w:t>
            </w:r>
            <w:r>
              <w:t xml:space="preserve"> attribute on this action method tell MVC framework that this method should be called for a </w:t>
            </w:r>
            <w:r w:rsidR="000D1E56">
              <w:t>PATCH</w:t>
            </w:r>
            <w:r>
              <w:t xml:space="preserve"> request to the resource</w:t>
            </w:r>
          </w:p>
          <w:p w14:paraId="2AD3B722" w14:textId="494753D3" w:rsidR="004E43B9" w:rsidRDefault="004E43B9" w:rsidP="004E43B9">
            <w:pPr>
              <w:pStyle w:val="ListParagraph"/>
              <w:numPr>
                <w:ilvl w:val="0"/>
                <w:numId w:val="33"/>
              </w:numPr>
            </w:pPr>
            <w:r>
              <w:t xml:space="preserve">This is action method within an ‘Authorize’ controller. This means it MVC framework with return 401 Unauthorized </w:t>
            </w:r>
            <w:r w:rsidR="008E0B19">
              <w:t xml:space="preserve">status code </w:t>
            </w:r>
            <w:r>
              <w:t>if user is not logged in</w:t>
            </w:r>
          </w:p>
          <w:p w14:paraId="37C3BA67" w14:textId="77777777" w:rsidR="004E43B9" w:rsidRDefault="008E0B19" w:rsidP="000D1E56">
            <w:pPr>
              <w:pStyle w:val="ListParagraph"/>
              <w:keepNext/>
              <w:numPr>
                <w:ilvl w:val="0"/>
                <w:numId w:val="33"/>
              </w:numPr>
            </w:pPr>
            <w:r>
              <w:lastRenderedPageBreak/>
              <w:t>It returns 404 Not Found if no user with username found</w:t>
            </w:r>
          </w:p>
          <w:p w14:paraId="50173DC1" w14:textId="77777777" w:rsidR="008E0B19" w:rsidRDefault="008E0B19" w:rsidP="000D1E56">
            <w:pPr>
              <w:pStyle w:val="ListParagraph"/>
              <w:keepNext/>
              <w:numPr>
                <w:ilvl w:val="0"/>
                <w:numId w:val="33"/>
              </w:numPr>
            </w:pPr>
            <w:r>
              <w:t>If the profile being patched does not belong to the currently logged on user, it return</w:t>
            </w:r>
            <w:r w:rsidR="00685EB7">
              <w:t>s</w:t>
            </w:r>
            <w:r>
              <w:t xml:space="preserve"> 403 Forbid status code</w:t>
            </w:r>
            <w:r w:rsidR="00633A79">
              <w:t>.</w:t>
            </w:r>
          </w:p>
          <w:p w14:paraId="492B9C7D" w14:textId="77777777" w:rsidR="00633A79" w:rsidRDefault="00633A79" w:rsidP="000D1E56">
            <w:pPr>
              <w:pStyle w:val="ListParagraph"/>
              <w:keepNext/>
              <w:numPr>
                <w:ilvl w:val="0"/>
                <w:numId w:val="33"/>
              </w:numPr>
            </w:pPr>
            <w:r>
              <w:t>It then applies patch to the user object.</w:t>
            </w:r>
          </w:p>
          <w:p w14:paraId="5958DF92" w14:textId="77777777" w:rsidR="00633A79" w:rsidRDefault="00633A79" w:rsidP="000D1E56">
            <w:pPr>
              <w:pStyle w:val="ListParagraph"/>
              <w:keepNext/>
              <w:numPr>
                <w:ilvl w:val="0"/>
                <w:numId w:val="33"/>
              </w:numPr>
            </w:pPr>
            <w:r>
              <w:t>It then tries to validate the model. If validation fails then it returns 422 Unprocessable Entity status code.</w:t>
            </w:r>
          </w:p>
          <w:p w14:paraId="46855489" w14:textId="77777777" w:rsidR="00633A79" w:rsidRDefault="00633A79" w:rsidP="000D1E56">
            <w:pPr>
              <w:pStyle w:val="ListParagraph"/>
              <w:keepNext/>
              <w:numPr>
                <w:ilvl w:val="0"/>
                <w:numId w:val="33"/>
              </w:numPr>
            </w:pPr>
            <w:r>
              <w:t xml:space="preserve">Otherwise it maps the parameter to the </w:t>
            </w:r>
            <w:r w:rsidR="00E01CE3">
              <w:t>Identity object entity.</w:t>
            </w:r>
          </w:p>
          <w:p w14:paraId="7D1F20B8" w14:textId="010B97D3" w:rsidR="00E01CE3" w:rsidRDefault="00E01CE3" w:rsidP="000D1E56">
            <w:pPr>
              <w:pStyle w:val="ListParagraph"/>
              <w:keepNext/>
              <w:numPr>
                <w:ilvl w:val="0"/>
                <w:numId w:val="33"/>
              </w:numPr>
            </w:pPr>
            <w:r>
              <w:t>It then calls Identity business to update the user. Identity perform its own validation checks. If those checks failed, we again return 422 Unprocessable Entity</w:t>
            </w:r>
          </w:p>
          <w:p w14:paraId="3E711BD9" w14:textId="2BA84698" w:rsidR="00E01CE3" w:rsidRDefault="00E01CE3" w:rsidP="000D1E56">
            <w:pPr>
              <w:pStyle w:val="ListParagraph"/>
              <w:keepNext/>
              <w:numPr>
                <w:ilvl w:val="0"/>
                <w:numId w:val="33"/>
              </w:numPr>
            </w:pPr>
            <w:r>
              <w:t>Otherwise we return 204 No Content status code indicating the susses.</w:t>
            </w:r>
          </w:p>
        </w:tc>
      </w:tr>
    </w:tbl>
    <w:p w14:paraId="35257A29" w14:textId="4FABF739" w:rsidR="00733E67" w:rsidRDefault="000D1E56" w:rsidP="000D1E56">
      <w:pPr>
        <w:pStyle w:val="Caption"/>
        <w:jc w:val="center"/>
      </w:pPr>
      <w:r>
        <w:lastRenderedPageBreak/>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15</w:t>
      </w:r>
      <w:r w:rsidR="00F124DD">
        <w:fldChar w:fldCharType="end"/>
      </w:r>
      <w:r>
        <w:t xml:space="preserve"> Example PATCH implementation</w:t>
      </w:r>
    </w:p>
    <w:p w14:paraId="2D3F599C" w14:textId="364DD158" w:rsidR="00733E67" w:rsidRDefault="00C01E1A" w:rsidP="00C01E1A">
      <w:pPr>
        <w:pStyle w:val="Heading3"/>
      </w:pPr>
      <w:bookmarkStart w:id="107" w:name="_Toc513670388"/>
      <w:r>
        <w:t>DELETE</w:t>
      </w:r>
      <w:bookmarkEnd w:id="107"/>
    </w:p>
    <w:tbl>
      <w:tblPr>
        <w:tblStyle w:val="TableGrid"/>
        <w:tblW w:w="0" w:type="auto"/>
        <w:tblLook w:val="04A0" w:firstRow="1" w:lastRow="0" w:firstColumn="1" w:lastColumn="0" w:noHBand="0" w:noVBand="1"/>
      </w:tblPr>
      <w:tblGrid>
        <w:gridCol w:w="9350"/>
      </w:tblGrid>
      <w:tr w:rsidR="00C01E1A" w14:paraId="14E1AB2A" w14:textId="77777777" w:rsidTr="00282717">
        <w:tc>
          <w:tcPr>
            <w:tcW w:w="9350" w:type="dxa"/>
          </w:tcPr>
          <w:p w14:paraId="0AAB1933" w14:textId="77777777"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[HttpDelete(</w:t>
            </w:r>
            <w:r w:rsidRPr="00E26D13">
              <w:rPr>
                <w:rFonts w:ascii="Consolas" w:hAnsi="Consolas" w:cs="Consolas"/>
                <w:color w:val="A31515"/>
                <w:sz w:val="16"/>
                <w:szCs w:val="16"/>
              </w:rPr>
              <w:t>"{taskId}"</w:t>
            </w:r>
            <w:r w:rsidRPr="00E26D13">
              <w:rPr>
                <w:rFonts w:ascii="Consolas" w:hAnsi="Consolas" w:cs="Consolas"/>
                <w:color w:val="000000"/>
                <w:sz w:val="16"/>
                <w:szCs w:val="16"/>
              </w:rPr>
              <w:t>)]</w:t>
            </w:r>
          </w:p>
          <w:p w14:paraId="60F27B03" w14:textId="41025C66"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FF"/>
                <w:sz w:val="16"/>
                <w:szCs w:val="16"/>
              </w:rPr>
              <w:t>public</w:t>
            </w:r>
            <w:r w:rsidRPr="00E26D13">
              <w:rPr>
                <w:rFonts w:ascii="Consolas" w:hAnsi="Consolas" w:cs="Consolas"/>
                <w:color w:val="000000"/>
                <w:sz w:val="16"/>
                <w:szCs w:val="16"/>
              </w:rPr>
              <w:t xml:space="preserve"> </w:t>
            </w:r>
            <w:r w:rsidRPr="00E26D13">
              <w:rPr>
                <w:rFonts w:ascii="Consolas" w:hAnsi="Consolas" w:cs="Consolas"/>
                <w:color w:val="0000FF"/>
                <w:sz w:val="16"/>
                <w:szCs w:val="16"/>
              </w:rPr>
              <w:t>async</w:t>
            </w:r>
            <w:r w:rsidRPr="00E26D13">
              <w:rPr>
                <w:rFonts w:ascii="Consolas" w:hAnsi="Consolas" w:cs="Consolas"/>
                <w:color w:val="000000"/>
                <w:sz w:val="16"/>
                <w:szCs w:val="16"/>
              </w:rPr>
              <w:t xml:space="preserve"> Task&lt;ActionResult&gt; DeleteTask(Guid groupId, Guid taskId)</w:t>
            </w:r>
          </w:p>
          <w:p w14:paraId="516618DA" w14:textId="6E1A50C5"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w:t>
            </w:r>
          </w:p>
          <w:p w14:paraId="54D43936" w14:textId="35A6623F"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User loggedOnUser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_identityBusiness.GetUserAsync(User);</w:t>
            </w:r>
          </w:p>
          <w:p w14:paraId="6CA3BA89" w14:textId="77777777" w:rsidR="00E26D13" w:rsidRPr="00E26D13" w:rsidRDefault="00E26D13" w:rsidP="00E26D13">
            <w:pPr>
              <w:autoSpaceDE w:val="0"/>
              <w:autoSpaceDN w:val="0"/>
              <w:adjustRightInd w:val="0"/>
              <w:rPr>
                <w:rFonts w:ascii="Consolas" w:hAnsi="Consolas" w:cs="Consolas"/>
                <w:color w:val="000000"/>
                <w:sz w:val="16"/>
                <w:szCs w:val="16"/>
              </w:rPr>
            </w:pPr>
          </w:p>
          <w:p w14:paraId="4C8FB711" w14:textId="77777777" w:rsid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bool</w:t>
            </w:r>
            <w:r w:rsidRPr="00E26D13">
              <w:rPr>
                <w:rFonts w:ascii="Consolas" w:hAnsi="Consolas" w:cs="Consolas"/>
                <w:color w:val="000000"/>
                <w:sz w:val="16"/>
                <w:szCs w:val="16"/>
              </w:rPr>
              <w:t xml:space="preserve"> isUserRelatedWithGroup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_taskBookBusiness.IsUserRelatedWithGroup(loggedOnUser.Id, </w:t>
            </w:r>
          </w:p>
          <w:p w14:paraId="60380584" w14:textId="5105960E" w:rsidR="00E26D13" w:rsidRPr="00E26D13" w:rsidRDefault="00E26D13" w:rsidP="00E26D13">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E26D13">
              <w:rPr>
                <w:rFonts w:ascii="Consolas" w:hAnsi="Consolas" w:cs="Consolas"/>
                <w:color w:val="000000"/>
                <w:sz w:val="16"/>
                <w:szCs w:val="16"/>
              </w:rPr>
              <w:t>groupId);</w:t>
            </w:r>
          </w:p>
          <w:p w14:paraId="60387A95" w14:textId="77777777" w:rsidR="00E26D13" w:rsidRPr="00E26D13" w:rsidRDefault="00E26D13" w:rsidP="00E26D13">
            <w:pPr>
              <w:autoSpaceDE w:val="0"/>
              <w:autoSpaceDN w:val="0"/>
              <w:adjustRightInd w:val="0"/>
              <w:rPr>
                <w:rFonts w:ascii="Consolas" w:hAnsi="Consolas" w:cs="Consolas"/>
                <w:color w:val="000000"/>
                <w:sz w:val="16"/>
                <w:szCs w:val="16"/>
              </w:rPr>
            </w:pPr>
          </w:p>
          <w:p w14:paraId="71C399F7" w14:textId="59BCB36E"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if</w:t>
            </w:r>
            <w:r w:rsidRPr="00E26D13">
              <w:rPr>
                <w:rFonts w:ascii="Consolas" w:hAnsi="Consolas" w:cs="Consolas"/>
                <w:color w:val="000000"/>
                <w:sz w:val="16"/>
                <w:szCs w:val="16"/>
              </w:rPr>
              <w:t xml:space="preserve"> (!isUserRelatedWithGroup)</w:t>
            </w:r>
          </w:p>
          <w:p w14:paraId="77F691E3" w14:textId="766CF9B7" w:rsidR="00E26D13" w:rsidRPr="00E26D13" w:rsidRDefault="00E26D13" w:rsidP="00E26D13">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NotFound();</w:t>
            </w:r>
          </w:p>
          <w:p w14:paraId="4947A6BA" w14:textId="77777777" w:rsidR="00E26D13" w:rsidRPr="00E26D13" w:rsidRDefault="00E26D13" w:rsidP="00E26D13">
            <w:pPr>
              <w:autoSpaceDE w:val="0"/>
              <w:autoSpaceDN w:val="0"/>
              <w:adjustRightInd w:val="0"/>
              <w:rPr>
                <w:rFonts w:ascii="Consolas" w:hAnsi="Consolas" w:cs="Consolas"/>
                <w:color w:val="000000"/>
                <w:sz w:val="16"/>
                <w:szCs w:val="16"/>
              </w:rPr>
            </w:pPr>
          </w:p>
          <w:p w14:paraId="5CD411BF" w14:textId="6DAC1172"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Task task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_taskBookBusiness.GetTaskByTaskId(taskId);</w:t>
            </w:r>
          </w:p>
          <w:p w14:paraId="4EB9C6F8" w14:textId="77777777" w:rsidR="00E26D13" w:rsidRPr="00E26D13" w:rsidRDefault="00E26D13" w:rsidP="00E26D13">
            <w:pPr>
              <w:autoSpaceDE w:val="0"/>
              <w:autoSpaceDN w:val="0"/>
              <w:adjustRightInd w:val="0"/>
              <w:rPr>
                <w:rFonts w:ascii="Consolas" w:hAnsi="Consolas" w:cs="Consolas"/>
                <w:color w:val="000000"/>
                <w:sz w:val="16"/>
                <w:szCs w:val="16"/>
              </w:rPr>
            </w:pPr>
          </w:p>
          <w:p w14:paraId="4812F83A" w14:textId="62CE762F"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if</w:t>
            </w:r>
            <w:r w:rsidRPr="00E26D13">
              <w:rPr>
                <w:rFonts w:ascii="Consolas" w:hAnsi="Consolas" w:cs="Consolas"/>
                <w:color w:val="000000"/>
                <w:sz w:val="16"/>
                <w:szCs w:val="16"/>
              </w:rPr>
              <w:t xml:space="preserve"> (task == </w:t>
            </w:r>
            <w:r w:rsidRPr="00E26D13">
              <w:rPr>
                <w:rFonts w:ascii="Consolas" w:hAnsi="Consolas" w:cs="Consolas"/>
                <w:color w:val="0000FF"/>
                <w:sz w:val="16"/>
                <w:szCs w:val="16"/>
              </w:rPr>
              <w:t>null</w:t>
            </w:r>
            <w:r w:rsidRPr="00E26D13">
              <w:rPr>
                <w:rFonts w:ascii="Consolas" w:hAnsi="Consolas" w:cs="Consolas"/>
                <w:color w:val="000000"/>
                <w:sz w:val="16"/>
                <w:szCs w:val="16"/>
              </w:rPr>
              <w:t>)</w:t>
            </w:r>
          </w:p>
          <w:p w14:paraId="1AC9A4A3" w14:textId="2A3AD099"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NotFound();</w:t>
            </w:r>
          </w:p>
          <w:p w14:paraId="44BDB358" w14:textId="77777777" w:rsidR="00E26D13" w:rsidRPr="00E26D13" w:rsidRDefault="00E26D13" w:rsidP="00E26D13">
            <w:pPr>
              <w:autoSpaceDE w:val="0"/>
              <w:autoSpaceDN w:val="0"/>
              <w:adjustRightInd w:val="0"/>
              <w:rPr>
                <w:rFonts w:ascii="Consolas" w:hAnsi="Consolas" w:cs="Consolas"/>
                <w:color w:val="000000"/>
                <w:sz w:val="16"/>
                <w:szCs w:val="16"/>
              </w:rPr>
            </w:pPr>
          </w:p>
          <w:p w14:paraId="3C95FE4D" w14:textId="22F3A3E7"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bool</w:t>
            </w:r>
            <w:r w:rsidRPr="00E26D13">
              <w:rPr>
                <w:rFonts w:ascii="Consolas" w:hAnsi="Consolas" w:cs="Consolas"/>
                <w:color w:val="000000"/>
                <w:sz w:val="16"/>
                <w:szCs w:val="16"/>
              </w:rPr>
              <w:t xml:space="preserve"> isUserTaskCreator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_taskBookBusiness.IsUserTaskCreator(loggedOnUser.Id, taskId);</w:t>
            </w:r>
          </w:p>
          <w:p w14:paraId="6149A6D0" w14:textId="77777777" w:rsidR="00E26D13" w:rsidRPr="00E26D13" w:rsidRDefault="00E26D13" w:rsidP="00E26D13">
            <w:pPr>
              <w:autoSpaceDE w:val="0"/>
              <w:autoSpaceDN w:val="0"/>
              <w:adjustRightInd w:val="0"/>
              <w:rPr>
                <w:rFonts w:ascii="Consolas" w:hAnsi="Consolas" w:cs="Consolas"/>
                <w:color w:val="000000"/>
                <w:sz w:val="16"/>
                <w:szCs w:val="16"/>
              </w:rPr>
            </w:pPr>
          </w:p>
          <w:p w14:paraId="61916768" w14:textId="465FF287"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if</w:t>
            </w:r>
            <w:r w:rsidRPr="00E26D13">
              <w:rPr>
                <w:rFonts w:ascii="Consolas" w:hAnsi="Consolas" w:cs="Consolas"/>
                <w:color w:val="000000"/>
                <w:sz w:val="16"/>
                <w:szCs w:val="16"/>
              </w:rPr>
              <w:t xml:space="preserve"> (!isUserTaskCreator)</w:t>
            </w:r>
          </w:p>
          <w:p w14:paraId="2238E590" w14:textId="7CAA8219"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Forbid();</w:t>
            </w:r>
          </w:p>
          <w:p w14:paraId="7BCB848C" w14:textId="77777777" w:rsidR="00E26D13" w:rsidRPr="00E26D13" w:rsidRDefault="00E26D13" w:rsidP="00E26D13">
            <w:pPr>
              <w:autoSpaceDE w:val="0"/>
              <w:autoSpaceDN w:val="0"/>
              <w:adjustRightInd w:val="0"/>
              <w:rPr>
                <w:rFonts w:ascii="Consolas" w:hAnsi="Consolas" w:cs="Consolas"/>
                <w:color w:val="000000"/>
                <w:sz w:val="16"/>
                <w:szCs w:val="16"/>
              </w:rPr>
            </w:pPr>
          </w:p>
          <w:p w14:paraId="49A8FAC0" w14:textId="6A93E4A0"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bool</w:t>
            </w:r>
            <w:r w:rsidRPr="00E26D13">
              <w:rPr>
                <w:rFonts w:ascii="Consolas" w:hAnsi="Consolas" w:cs="Consolas"/>
                <w:color w:val="000000"/>
                <w:sz w:val="16"/>
                <w:szCs w:val="16"/>
              </w:rPr>
              <w:t xml:space="preserve"> deleted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_taskBookBusiness.DeleteTask(taskId);</w:t>
            </w:r>
          </w:p>
          <w:p w14:paraId="72A87662" w14:textId="77777777" w:rsidR="00E26D13" w:rsidRPr="00E26D13" w:rsidRDefault="00E26D13" w:rsidP="00E26D13">
            <w:pPr>
              <w:autoSpaceDE w:val="0"/>
              <w:autoSpaceDN w:val="0"/>
              <w:adjustRightInd w:val="0"/>
              <w:rPr>
                <w:rFonts w:ascii="Consolas" w:hAnsi="Consolas" w:cs="Consolas"/>
                <w:color w:val="000000"/>
                <w:sz w:val="16"/>
                <w:szCs w:val="16"/>
              </w:rPr>
            </w:pPr>
          </w:p>
          <w:p w14:paraId="43D27740" w14:textId="0B98AD47"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if</w:t>
            </w:r>
            <w:r w:rsidRPr="00E26D13">
              <w:rPr>
                <w:rFonts w:ascii="Consolas" w:hAnsi="Consolas" w:cs="Consolas"/>
                <w:color w:val="000000"/>
                <w:sz w:val="16"/>
                <w:szCs w:val="16"/>
              </w:rPr>
              <w:t xml:space="preserve"> (!deleted)</w:t>
            </w:r>
          </w:p>
          <w:p w14:paraId="7C35B095" w14:textId="05EC6A10"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NotFound();</w:t>
            </w:r>
          </w:p>
          <w:p w14:paraId="32C43845" w14:textId="77777777" w:rsidR="00E26D13" w:rsidRPr="00E26D13" w:rsidRDefault="00E26D13" w:rsidP="00E26D13">
            <w:pPr>
              <w:autoSpaceDE w:val="0"/>
              <w:autoSpaceDN w:val="0"/>
              <w:adjustRightInd w:val="0"/>
              <w:rPr>
                <w:rFonts w:ascii="Consolas" w:hAnsi="Consolas" w:cs="Consolas"/>
                <w:color w:val="000000"/>
                <w:sz w:val="16"/>
                <w:szCs w:val="16"/>
              </w:rPr>
            </w:pPr>
          </w:p>
          <w:p w14:paraId="2CAF7786" w14:textId="2E5789AA"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NoContent();</w:t>
            </w:r>
          </w:p>
          <w:p w14:paraId="3A7AD246" w14:textId="0A996C50" w:rsidR="00C01E1A" w:rsidRPr="000E3AF9" w:rsidRDefault="00E26D13" w:rsidP="00E26D13">
            <w:pPr>
              <w:rPr>
                <w:sz w:val="16"/>
                <w:szCs w:val="16"/>
              </w:rPr>
            </w:pPr>
            <w:r w:rsidRPr="00E26D13">
              <w:rPr>
                <w:rFonts w:ascii="Consolas" w:hAnsi="Consolas" w:cs="Consolas"/>
                <w:color w:val="000000"/>
                <w:sz w:val="16"/>
                <w:szCs w:val="16"/>
              </w:rPr>
              <w:t>}</w:t>
            </w:r>
          </w:p>
        </w:tc>
      </w:tr>
      <w:tr w:rsidR="00C01E1A" w14:paraId="63B4D419" w14:textId="77777777" w:rsidTr="00282717">
        <w:tc>
          <w:tcPr>
            <w:tcW w:w="9350" w:type="dxa"/>
          </w:tcPr>
          <w:p w14:paraId="307014AB" w14:textId="3A628AFA" w:rsidR="00C01E1A" w:rsidRDefault="00C01E1A" w:rsidP="00282717">
            <w:pPr>
              <w:pStyle w:val="ListParagraph"/>
              <w:numPr>
                <w:ilvl w:val="0"/>
                <w:numId w:val="33"/>
              </w:numPr>
            </w:pPr>
            <w:r>
              <w:t>Http</w:t>
            </w:r>
            <w:r w:rsidR="00E26D13">
              <w:t>Delete</w:t>
            </w:r>
            <w:r>
              <w:t xml:space="preserve"> attribute on this action method tell MVC framework that this method should be called for a </w:t>
            </w:r>
            <w:r w:rsidR="00E26D13">
              <w:t>DELETE</w:t>
            </w:r>
            <w:r>
              <w:t xml:space="preserve"> request to the resource</w:t>
            </w:r>
          </w:p>
          <w:p w14:paraId="56D5B69E" w14:textId="77777777" w:rsidR="00C01E1A" w:rsidRDefault="00C01E1A" w:rsidP="00282717">
            <w:pPr>
              <w:pStyle w:val="ListParagraph"/>
              <w:numPr>
                <w:ilvl w:val="0"/>
                <w:numId w:val="33"/>
              </w:numPr>
            </w:pPr>
            <w:r>
              <w:t>This is action method within an ‘Authorize’ controller. This means it MVC framework with return 401 Unauthorized status code if user is not logged in</w:t>
            </w:r>
          </w:p>
          <w:p w14:paraId="5FCBA4B6" w14:textId="474FC43A" w:rsidR="00C01E1A" w:rsidRDefault="00C01E1A" w:rsidP="00282717">
            <w:pPr>
              <w:pStyle w:val="ListParagraph"/>
              <w:keepNext/>
              <w:numPr>
                <w:ilvl w:val="0"/>
                <w:numId w:val="33"/>
              </w:numPr>
            </w:pPr>
            <w:r>
              <w:t xml:space="preserve">It returns 404 Not Found if </w:t>
            </w:r>
            <w:r w:rsidR="00E26D13">
              <w:t>the task not found or not related with the current user.</w:t>
            </w:r>
          </w:p>
          <w:p w14:paraId="43663036" w14:textId="6E6D078B" w:rsidR="00E26D13" w:rsidRDefault="00E26D13" w:rsidP="00282717">
            <w:pPr>
              <w:pStyle w:val="ListParagraph"/>
              <w:keepNext/>
              <w:numPr>
                <w:ilvl w:val="0"/>
                <w:numId w:val="33"/>
              </w:numPr>
            </w:pPr>
            <w:r>
              <w:t>If the current user did not create the task, it returns 403 Forbid status code.</w:t>
            </w:r>
          </w:p>
          <w:p w14:paraId="51E1912B" w14:textId="77777777" w:rsidR="00C01E1A" w:rsidRDefault="00E26D13" w:rsidP="00282717">
            <w:pPr>
              <w:pStyle w:val="ListParagraph"/>
              <w:keepNext/>
              <w:numPr>
                <w:ilvl w:val="0"/>
                <w:numId w:val="33"/>
              </w:numPr>
            </w:pPr>
            <w:r>
              <w:t>It then calls the business layer to delete the task, which returns false if task was not found, in which case it returns 404 Not Found status code.</w:t>
            </w:r>
          </w:p>
          <w:p w14:paraId="14177A20" w14:textId="51255CFA" w:rsidR="00E26D13" w:rsidRDefault="00E26D13" w:rsidP="008F3717">
            <w:pPr>
              <w:pStyle w:val="ListParagraph"/>
              <w:keepNext/>
              <w:numPr>
                <w:ilvl w:val="0"/>
                <w:numId w:val="33"/>
              </w:numPr>
            </w:pPr>
            <w:r>
              <w:t>Otherwise deletion was successful, hence it return 204 No Content status code.</w:t>
            </w:r>
          </w:p>
        </w:tc>
      </w:tr>
    </w:tbl>
    <w:p w14:paraId="085D7D07" w14:textId="1DC41E6F" w:rsidR="00733E67" w:rsidRDefault="008F3717" w:rsidP="008F3717">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16</w:t>
      </w:r>
      <w:r w:rsidR="00F124DD">
        <w:fldChar w:fldCharType="end"/>
      </w:r>
      <w:r>
        <w:t xml:space="preserve"> Example DELETE Implementation</w:t>
      </w:r>
    </w:p>
    <w:p w14:paraId="6F736693" w14:textId="70A9D0E4" w:rsidR="0064048E" w:rsidRDefault="0064048E" w:rsidP="0064048E">
      <w:pPr>
        <w:pStyle w:val="Heading2"/>
      </w:pPr>
      <w:bookmarkStart w:id="108" w:name="_Toc513670389"/>
      <w:r>
        <w:t>OPTIONS</w:t>
      </w:r>
      <w:bookmarkEnd w:id="108"/>
    </w:p>
    <w:tbl>
      <w:tblPr>
        <w:tblStyle w:val="TableGrid"/>
        <w:tblW w:w="0" w:type="auto"/>
        <w:tblLook w:val="04A0" w:firstRow="1" w:lastRow="0" w:firstColumn="1" w:lastColumn="0" w:noHBand="0" w:noVBand="1"/>
      </w:tblPr>
      <w:tblGrid>
        <w:gridCol w:w="9350"/>
      </w:tblGrid>
      <w:tr w:rsidR="0064048E" w14:paraId="16C59AE1" w14:textId="77777777" w:rsidTr="00282717">
        <w:tc>
          <w:tcPr>
            <w:tcW w:w="9350" w:type="dxa"/>
          </w:tcPr>
          <w:p w14:paraId="411F03E4" w14:textId="77777777"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00"/>
                <w:sz w:val="16"/>
                <w:szCs w:val="16"/>
              </w:rPr>
              <w:t>[HttpOptions]</w:t>
            </w:r>
          </w:p>
          <w:p w14:paraId="5DE52675" w14:textId="32967C70"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FF"/>
                <w:sz w:val="16"/>
                <w:szCs w:val="16"/>
              </w:rPr>
              <w:t>public</w:t>
            </w:r>
            <w:r w:rsidRPr="0064048E">
              <w:rPr>
                <w:rFonts w:ascii="Consolas" w:hAnsi="Consolas" w:cs="Consolas"/>
                <w:color w:val="000000"/>
                <w:sz w:val="16"/>
                <w:szCs w:val="16"/>
              </w:rPr>
              <w:t xml:space="preserve"> IActionResult Options()</w:t>
            </w:r>
          </w:p>
          <w:p w14:paraId="3B012E2C" w14:textId="730871E0"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00"/>
                <w:sz w:val="16"/>
                <w:szCs w:val="16"/>
              </w:rPr>
              <w:t>{</w:t>
            </w:r>
          </w:p>
          <w:p w14:paraId="37551564" w14:textId="45C3278C"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00"/>
                <w:sz w:val="16"/>
                <w:szCs w:val="16"/>
              </w:rPr>
              <w:lastRenderedPageBreak/>
              <w:t xml:space="preserve">    Response.Headers.Add(</w:t>
            </w:r>
            <w:r w:rsidRPr="0064048E">
              <w:rPr>
                <w:rFonts w:ascii="Consolas" w:hAnsi="Consolas" w:cs="Consolas"/>
                <w:color w:val="A31515"/>
                <w:sz w:val="16"/>
                <w:szCs w:val="16"/>
              </w:rPr>
              <w:t>"Allow"</w:t>
            </w:r>
            <w:r w:rsidRPr="0064048E">
              <w:rPr>
                <w:rFonts w:ascii="Consolas" w:hAnsi="Consolas" w:cs="Consolas"/>
                <w:color w:val="000000"/>
                <w:sz w:val="16"/>
                <w:szCs w:val="16"/>
              </w:rPr>
              <w:t xml:space="preserve">, </w:t>
            </w:r>
            <w:r w:rsidRPr="0064048E">
              <w:rPr>
                <w:rFonts w:ascii="Consolas" w:hAnsi="Consolas" w:cs="Consolas"/>
                <w:color w:val="A31515"/>
                <w:sz w:val="16"/>
                <w:szCs w:val="16"/>
              </w:rPr>
              <w:t>"GET,HEAD,POST,PUT,DELETE,OPTIONS"</w:t>
            </w:r>
            <w:r w:rsidRPr="0064048E">
              <w:rPr>
                <w:rFonts w:ascii="Consolas" w:hAnsi="Consolas" w:cs="Consolas"/>
                <w:color w:val="000000"/>
                <w:sz w:val="16"/>
                <w:szCs w:val="16"/>
              </w:rPr>
              <w:t>);</w:t>
            </w:r>
          </w:p>
          <w:p w14:paraId="56227B23" w14:textId="723FE9EA"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00"/>
                <w:sz w:val="16"/>
                <w:szCs w:val="16"/>
              </w:rPr>
              <w:t xml:space="preserve">    </w:t>
            </w:r>
            <w:r w:rsidRPr="0064048E">
              <w:rPr>
                <w:rFonts w:ascii="Consolas" w:hAnsi="Consolas" w:cs="Consolas"/>
                <w:color w:val="0000FF"/>
                <w:sz w:val="16"/>
                <w:szCs w:val="16"/>
              </w:rPr>
              <w:t>return</w:t>
            </w:r>
            <w:r w:rsidRPr="0064048E">
              <w:rPr>
                <w:rFonts w:ascii="Consolas" w:hAnsi="Consolas" w:cs="Consolas"/>
                <w:color w:val="000000"/>
                <w:sz w:val="16"/>
                <w:szCs w:val="16"/>
              </w:rPr>
              <w:t xml:space="preserve"> NoContent();</w:t>
            </w:r>
          </w:p>
          <w:p w14:paraId="7762723E" w14:textId="50783750" w:rsidR="0064048E" w:rsidRPr="000E3AF9" w:rsidRDefault="0064048E" w:rsidP="0064048E">
            <w:pPr>
              <w:rPr>
                <w:sz w:val="16"/>
                <w:szCs w:val="16"/>
              </w:rPr>
            </w:pPr>
            <w:r w:rsidRPr="0064048E">
              <w:rPr>
                <w:rFonts w:ascii="Consolas" w:hAnsi="Consolas" w:cs="Consolas"/>
                <w:color w:val="000000"/>
                <w:sz w:val="16"/>
                <w:szCs w:val="16"/>
              </w:rPr>
              <w:t>}</w:t>
            </w:r>
          </w:p>
        </w:tc>
      </w:tr>
      <w:tr w:rsidR="0064048E" w14:paraId="4EC48BC4" w14:textId="77777777" w:rsidTr="00282717">
        <w:tc>
          <w:tcPr>
            <w:tcW w:w="9350" w:type="dxa"/>
          </w:tcPr>
          <w:p w14:paraId="35D378F0" w14:textId="286AD9B1" w:rsidR="0064048E" w:rsidRDefault="0064048E" w:rsidP="00282717">
            <w:pPr>
              <w:pStyle w:val="ListParagraph"/>
              <w:numPr>
                <w:ilvl w:val="0"/>
                <w:numId w:val="33"/>
              </w:numPr>
            </w:pPr>
            <w:r>
              <w:lastRenderedPageBreak/>
              <w:t xml:space="preserve">HttpOptions attribute on this action method tell MVC framework that this method should be called for a </w:t>
            </w:r>
            <w:r w:rsidR="00242C14">
              <w:t>OPTIONS</w:t>
            </w:r>
            <w:r>
              <w:t xml:space="preserve"> request to the resource</w:t>
            </w:r>
          </w:p>
          <w:p w14:paraId="0CD368CE" w14:textId="77777777" w:rsidR="0064048E" w:rsidRDefault="0064048E" w:rsidP="00282717">
            <w:pPr>
              <w:pStyle w:val="ListParagraph"/>
              <w:numPr>
                <w:ilvl w:val="0"/>
                <w:numId w:val="33"/>
              </w:numPr>
            </w:pPr>
            <w:r>
              <w:t>This is action method within an ‘Authorize’ controller. This means it MVC framework with return 401 Unauthorized status code if user is not logged in</w:t>
            </w:r>
          </w:p>
          <w:p w14:paraId="60AC584E" w14:textId="6F839DEE" w:rsidR="0064048E" w:rsidRDefault="00242C14" w:rsidP="00B47F29">
            <w:pPr>
              <w:pStyle w:val="ListParagraph"/>
              <w:keepNext/>
              <w:numPr>
                <w:ilvl w:val="0"/>
                <w:numId w:val="33"/>
              </w:numPr>
            </w:pPr>
            <w:r>
              <w:t>All this implementation does is writes a header “Allow” on the response with coma-separated list of supported methods.</w:t>
            </w:r>
          </w:p>
        </w:tc>
      </w:tr>
    </w:tbl>
    <w:p w14:paraId="3DBFA5C0" w14:textId="1C80A310" w:rsidR="0064048E" w:rsidRDefault="00B47F29" w:rsidP="00EE5C29">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17</w:t>
      </w:r>
      <w:r w:rsidR="00F124DD">
        <w:fldChar w:fldCharType="end"/>
      </w:r>
      <w:r>
        <w:t xml:space="preserve"> Example OPTIONS Implementation</w:t>
      </w:r>
    </w:p>
    <w:p w14:paraId="54BA7031" w14:textId="5618218E" w:rsidR="00F22A7A" w:rsidRDefault="00F22A7A" w:rsidP="005C2C29">
      <w:pPr>
        <w:pStyle w:val="Heading3"/>
      </w:pPr>
      <w:bookmarkStart w:id="109" w:name="_Toc513670390"/>
      <w:r>
        <w:t>Strategies to Manage Huge Data</w:t>
      </w:r>
      <w:bookmarkEnd w:id="109"/>
    </w:p>
    <w:p w14:paraId="76CC36F6" w14:textId="7581B8B8" w:rsidR="005C2C29" w:rsidRDefault="005C2C29" w:rsidP="005C2C29">
      <w:r>
        <w:t>Where data is huge, for example a GET request to a collection which has millions element would choke the system. This requires some smart strategies to manage the resources. Some of the techniques are discussed below.</w:t>
      </w:r>
    </w:p>
    <w:p w14:paraId="0C98661B" w14:textId="01D024D4" w:rsidR="005C2C29" w:rsidRDefault="005C2C29" w:rsidP="005C2C29">
      <w:pPr>
        <w:pStyle w:val="Heading4"/>
      </w:pPr>
      <w:r>
        <w:t>Paging</w:t>
      </w:r>
    </w:p>
    <w:p w14:paraId="29217C9C" w14:textId="4325CFC7" w:rsidR="005C2C29" w:rsidRDefault="005C2C29" w:rsidP="005C2C29">
      <w:r>
        <w:t>If the requested resource collection is huge, paging can be implemented. Usually page size is a configurable value. The repose to the paged resource only returns one page of data at a time. It is important that the response includes the metadata to tell client the page number, page size, number of total pages and links to next or previous pages. We used custom X-PagingMetadta header to return such information as JSON object.</w:t>
      </w:r>
    </w:p>
    <w:p w14:paraId="1CA0DA0A" w14:textId="63A0BE8E" w:rsidR="005C2C29" w:rsidRDefault="005C2C29" w:rsidP="006D1FBE">
      <w:pPr>
        <w:pStyle w:val="Heading4"/>
      </w:pPr>
      <w:r>
        <w:t>Sorting</w:t>
      </w:r>
    </w:p>
    <w:p w14:paraId="28BB2807" w14:textId="04A2C0ED" w:rsidR="005C2C29" w:rsidRDefault="005C2C29" w:rsidP="005C2C29">
      <w:r>
        <w:t>Sorting is an important aspect when paging. If no particular sort order is defined, same data could be return in multiple pages.</w:t>
      </w:r>
    </w:p>
    <w:p w14:paraId="72CFF7F2" w14:textId="75CCF57B" w:rsidR="005C2C29" w:rsidRDefault="00370984" w:rsidP="006D1FBE">
      <w:pPr>
        <w:pStyle w:val="Heading4"/>
      </w:pPr>
      <w:r>
        <w:t>Searching</w:t>
      </w:r>
    </w:p>
    <w:p w14:paraId="52F26D1D" w14:textId="17E0BE52" w:rsidR="00370984" w:rsidRDefault="00370984" w:rsidP="00370984">
      <w:r>
        <w:t xml:space="preserve">Search is used to return only relevant records. The searching normally takes a string and searches some columns values </w:t>
      </w:r>
      <w:r w:rsidR="006D1FBE">
        <w:t>for that string and only returns matching records. We implemented search in User Tasks resource that searches for a give string in Title and Description fields of the Task.</w:t>
      </w:r>
    </w:p>
    <w:p w14:paraId="04B2DEA5" w14:textId="04344C3F" w:rsidR="006D1FBE" w:rsidRDefault="006D1FBE" w:rsidP="006D1FBE">
      <w:pPr>
        <w:pStyle w:val="Heading4"/>
      </w:pPr>
      <w:r>
        <w:t>Filtering</w:t>
      </w:r>
    </w:p>
    <w:p w14:paraId="655DB220" w14:textId="3A8EDC1A" w:rsidR="006D1FBE" w:rsidRDefault="006D1FBE" w:rsidP="006D1FBE">
      <w:r>
        <w:t>Filtering is another technique to limit the size of data being return. It is different from searching in that it takes some column name and value and return only records containing that value in the specified column.</w:t>
      </w:r>
    </w:p>
    <w:p w14:paraId="159E9256" w14:textId="77C48DF2" w:rsidR="006D1FBE" w:rsidRDefault="006D1FBE" w:rsidP="006D1FBE">
      <w:pPr>
        <w:pStyle w:val="Heading4"/>
      </w:pPr>
      <w:r>
        <w:t>Combined Criteria</w:t>
      </w:r>
    </w:p>
    <w:p w14:paraId="19A80E8E" w14:textId="77777777" w:rsidR="00F55DDE" w:rsidRDefault="006D1FBE" w:rsidP="00F55DDE">
      <w:r>
        <w:t xml:space="preserve">It should be possible to use combination of more then one criteria. For </w:t>
      </w:r>
      <w:r w:rsidR="00B84630">
        <w:t>example,</w:t>
      </w:r>
      <w:r>
        <w:t xml:space="preserve"> it should be possible to search and also apply some sorting.</w:t>
      </w:r>
    </w:p>
    <w:p w14:paraId="03D715AD" w14:textId="6EB7BBAF" w:rsidR="00B84630" w:rsidRPr="006D1FBE" w:rsidRDefault="00B84630" w:rsidP="00F55DDE">
      <w:r>
        <w:t>To demonstrate these strategies, we have implemented Paging, Sorting, Searching and Filtering on the User Tasks resource. Following is a segments of code that implement such strategy.</w:t>
      </w:r>
    </w:p>
    <w:p w14:paraId="52CA68EB" w14:textId="308F775D" w:rsidR="00370984" w:rsidRDefault="00370984" w:rsidP="005C2C29"/>
    <w:p w14:paraId="0AE2F6B1" w14:textId="77777777" w:rsidR="00370984" w:rsidRPr="005C2C29" w:rsidRDefault="00370984" w:rsidP="005C2C29"/>
    <w:p w14:paraId="35F7D096" w14:textId="7F09CB14" w:rsidR="005C2C29" w:rsidRDefault="005C2C29" w:rsidP="005C2C29"/>
    <w:p w14:paraId="35C0AE22" w14:textId="77777777" w:rsidR="005C2C29" w:rsidRPr="005C2C29" w:rsidRDefault="005C2C29" w:rsidP="005C2C29"/>
    <w:tbl>
      <w:tblPr>
        <w:tblStyle w:val="TableGrid"/>
        <w:tblW w:w="0" w:type="auto"/>
        <w:tblLook w:val="04A0" w:firstRow="1" w:lastRow="0" w:firstColumn="1" w:lastColumn="0" w:noHBand="0" w:noVBand="1"/>
      </w:tblPr>
      <w:tblGrid>
        <w:gridCol w:w="9350"/>
      </w:tblGrid>
      <w:tr w:rsidR="00F22A7A" w14:paraId="6DF22355" w14:textId="77777777" w:rsidTr="00282717">
        <w:tc>
          <w:tcPr>
            <w:tcW w:w="9350" w:type="dxa"/>
          </w:tcPr>
          <w:p w14:paraId="4D7D8C45" w14:textId="5108EB04" w:rsidR="00D84EE0" w:rsidRPr="00D84EE0" w:rsidRDefault="00D84EE0" w:rsidP="00D84EE0">
            <w:pPr>
              <w:rPr>
                <w:rFonts w:ascii="Consolas" w:hAnsi="Consolas" w:cs="Consolas"/>
                <w:color w:val="0000FF"/>
                <w:sz w:val="16"/>
                <w:szCs w:val="16"/>
              </w:rPr>
            </w:pPr>
            <w:r w:rsidRPr="00D84EE0">
              <w:rPr>
                <w:sz w:val="16"/>
                <w:szCs w:val="16"/>
              </w:rPr>
              <w:t>…Query String Parameters…</w:t>
            </w:r>
          </w:p>
          <w:p w14:paraId="786836BD" w14:textId="77777777" w:rsidR="00D84EE0" w:rsidRPr="00D84EE0" w:rsidRDefault="00D84EE0" w:rsidP="00D84EE0">
            <w:pPr>
              <w:autoSpaceDE w:val="0"/>
              <w:autoSpaceDN w:val="0"/>
              <w:adjustRightInd w:val="0"/>
              <w:rPr>
                <w:rFonts w:ascii="Consolas" w:hAnsi="Consolas" w:cs="Consolas"/>
                <w:color w:val="0000FF"/>
                <w:sz w:val="16"/>
                <w:szCs w:val="16"/>
              </w:rPr>
            </w:pPr>
          </w:p>
          <w:p w14:paraId="0559F623" w14:textId="663D01DE"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class</w:t>
            </w:r>
            <w:r w:rsidRPr="00D84EE0">
              <w:rPr>
                <w:rFonts w:ascii="Consolas" w:hAnsi="Consolas" w:cs="Consolas"/>
                <w:color w:val="000000"/>
                <w:sz w:val="16"/>
                <w:szCs w:val="16"/>
              </w:rPr>
              <w:t xml:space="preserve"> </w:t>
            </w:r>
            <w:r w:rsidRPr="00D84EE0">
              <w:rPr>
                <w:rFonts w:ascii="Consolas" w:hAnsi="Consolas" w:cs="Consolas"/>
                <w:color w:val="2B91AF"/>
                <w:sz w:val="16"/>
                <w:szCs w:val="16"/>
              </w:rPr>
              <w:t>GetUserTasksParameters</w:t>
            </w:r>
          </w:p>
          <w:p w14:paraId="67444FB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42B3FA4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private</w:t>
            </w:r>
            <w:r w:rsidRPr="00D84EE0">
              <w:rPr>
                <w:rFonts w:ascii="Consolas" w:hAnsi="Consolas" w:cs="Consolas"/>
                <w:color w:val="000000"/>
                <w:sz w:val="16"/>
                <w:szCs w:val="16"/>
              </w:rPr>
              <w:t xml:space="preserve"> </w:t>
            </w:r>
            <w:r w:rsidRPr="00D84EE0">
              <w:rPr>
                <w:rFonts w:ascii="Consolas" w:hAnsi="Consolas" w:cs="Consolas"/>
                <w:color w:val="0000FF"/>
                <w:sz w:val="16"/>
                <w:szCs w:val="16"/>
              </w:rPr>
              <w:t>const</w:t>
            </w: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MaxPageSize = 100;</w:t>
            </w:r>
          </w:p>
          <w:p w14:paraId="0D943502" w14:textId="77777777" w:rsidR="00D84EE0" w:rsidRPr="00D84EE0" w:rsidRDefault="00D84EE0" w:rsidP="00D84EE0">
            <w:pPr>
              <w:autoSpaceDE w:val="0"/>
              <w:autoSpaceDN w:val="0"/>
              <w:adjustRightInd w:val="0"/>
              <w:rPr>
                <w:rFonts w:ascii="Consolas" w:hAnsi="Consolas" w:cs="Consolas"/>
                <w:color w:val="000000"/>
                <w:sz w:val="16"/>
                <w:szCs w:val="16"/>
              </w:rPr>
            </w:pPr>
          </w:p>
          <w:p w14:paraId="09C2335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[Range(1,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.MaxValue, ErrorMessage = </w:t>
            </w:r>
            <w:r w:rsidRPr="00D84EE0">
              <w:rPr>
                <w:rFonts w:ascii="Consolas" w:hAnsi="Consolas" w:cs="Consolas"/>
                <w:color w:val="A31515"/>
                <w:sz w:val="16"/>
                <w:szCs w:val="16"/>
              </w:rPr>
              <w:t>"{0} must be between {1} and {2}"</w:t>
            </w:r>
            <w:r w:rsidRPr="00D84EE0">
              <w:rPr>
                <w:rFonts w:ascii="Consolas" w:hAnsi="Consolas" w:cs="Consolas"/>
                <w:color w:val="000000"/>
                <w:sz w:val="16"/>
                <w:szCs w:val="16"/>
              </w:rPr>
              <w:t>)]</w:t>
            </w:r>
          </w:p>
          <w:p w14:paraId="7A38717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PageNumber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 = 1;</w:t>
            </w:r>
          </w:p>
          <w:p w14:paraId="62669CED" w14:textId="77777777" w:rsidR="00D84EE0" w:rsidRPr="00D84EE0" w:rsidRDefault="00D84EE0" w:rsidP="00D84EE0">
            <w:pPr>
              <w:autoSpaceDE w:val="0"/>
              <w:autoSpaceDN w:val="0"/>
              <w:adjustRightInd w:val="0"/>
              <w:rPr>
                <w:rFonts w:ascii="Consolas" w:hAnsi="Consolas" w:cs="Consolas"/>
                <w:color w:val="000000"/>
                <w:sz w:val="16"/>
                <w:szCs w:val="16"/>
              </w:rPr>
            </w:pPr>
          </w:p>
          <w:p w14:paraId="159F2C1B" w14:textId="77777777" w:rsidR="00D84EE0" w:rsidRPr="00D84EE0" w:rsidRDefault="00D84EE0" w:rsidP="00D84EE0">
            <w:pPr>
              <w:autoSpaceDE w:val="0"/>
              <w:autoSpaceDN w:val="0"/>
              <w:adjustRightInd w:val="0"/>
              <w:rPr>
                <w:rFonts w:ascii="Consolas" w:hAnsi="Consolas" w:cs="Consolas"/>
                <w:color w:val="000000"/>
                <w:sz w:val="16"/>
                <w:szCs w:val="16"/>
              </w:rPr>
            </w:pPr>
          </w:p>
          <w:p w14:paraId="166BD2E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[Range(1, MaxPageSize, ErrorMessage = </w:t>
            </w:r>
            <w:r w:rsidRPr="00D84EE0">
              <w:rPr>
                <w:rFonts w:ascii="Consolas" w:hAnsi="Consolas" w:cs="Consolas"/>
                <w:color w:val="A31515"/>
                <w:sz w:val="16"/>
                <w:szCs w:val="16"/>
              </w:rPr>
              <w:t>"{0} must be between {1} and {2}"</w:t>
            </w:r>
            <w:r w:rsidRPr="00D84EE0">
              <w:rPr>
                <w:rFonts w:ascii="Consolas" w:hAnsi="Consolas" w:cs="Consolas"/>
                <w:color w:val="000000"/>
                <w:sz w:val="16"/>
                <w:szCs w:val="16"/>
              </w:rPr>
              <w:t>)]</w:t>
            </w:r>
          </w:p>
          <w:p w14:paraId="4186287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PageSize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 = 10;</w:t>
            </w:r>
          </w:p>
          <w:p w14:paraId="52CAC9C0" w14:textId="77777777" w:rsidR="00D84EE0" w:rsidRPr="00D84EE0" w:rsidRDefault="00D84EE0" w:rsidP="00D84EE0">
            <w:pPr>
              <w:autoSpaceDE w:val="0"/>
              <w:autoSpaceDN w:val="0"/>
              <w:adjustRightInd w:val="0"/>
              <w:rPr>
                <w:rFonts w:ascii="Consolas" w:hAnsi="Consolas" w:cs="Consolas"/>
                <w:color w:val="000000"/>
                <w:sz w:val="16"/>
                <w:szCs w:val="16"/>
              </w:rPr>
            </w:pPr>
          </w:p>
          <w:p w14:paraId="48AA9BE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SearchQuery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542B9587" w14:textId="77777777" w:rsidR="00D84EE0" w:rsidRPr="00D84EE0" w:rsidRDefault="00D84EE0" w:rsidP="00D84EE0">
            <w:pPr>
              <w:autoSpaceDE w:val="0"/>
              <w:autoSpaceDN w:val="0"/>
              <w:adjustRightInd w:val="0"/>
              <w:rPr>
                <w:rFonts w:ascii="Consolas" w:hAnsi="Consolas" w:cs="Consolas"/>
                <w:color w:val="000000"/>
                <w:sz w:val="16"/>
                <w:szCs w:val="16"/>
              </w:rPr>
            </w:pPr>
          </w:p>
          <w:p w14:paraId="2714471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GroupName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4FF91307" w14:textId="77777777" w:rsidR="00D84EE0" w:rsidRPr="00D84EE0" w:rsidRDefault="00D84EE0" w:rsidP="00D84EE0">
            <w:pPr>
              <w:autoSpaceDE w:val="0"/>
              <w:autoSpaceDN w:val="0"/>
              <w:adjustRightInd w:val="0"/>
              <w:rPr>
                <w:rFonts w:ascii="Consolas" w:hAnsi="Consolas" w:cs="Consolas"/>
                <w:color w:val="000000"/>
                <w:sz w:val="16"/>
                <w:szCs w:val="16"/>
              </w:rPr>
            </w:pPr>
          </w:p>
          <w:p w14:paraId="215BD82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bool</w:t>
            </w:r>
            <w:r w:rsidRPr="00D84EE0">
              <w:rPr>
                <w:rFonts w:ascii="Consolas" w:hAnsi="Consolas" w:cs="Consolas"/>
                <w:color w:val="000000"/>
                <w:sz w:val="16"/>
                <w:szCs w:val="16"/>
              </w:rPr>
              <w:t xml:space="preserve">? Overdue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5B80E7A6" w14:textId="77777777" w:rsidR="00D84EE0" w:rsidRPr="00D84EE0" w:rsidRDefault="00D84EE0" w:rsidP="00D84EE0">
            <w:pPr>
              <w:autoSpaceDE w:val="0"/>
              <w:autoSpaceDN w:val="0"/>
              <w:adjustRightInd w:val="0"/>
              <w:rPr>
                <w:rFonts w:ascii="Consolas" w:hAnsi="Consolas" w:cs="Consolas"/>
                <w:color w:val="000000"/>
                <w:sz w:val="16"/>
                <w:szCs w:val="16"/>
              </w:rPr>
            </w:pPr>
          </w:p>
          <w:p w14:paraId="7B43B91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CreatedBy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701FEBB6" w14:textId="77777777" w:rsidR="00D84EE0" w:rsidRPr="00D84EE0" w:rsidRDefault="00D84EE0" w:rsidP="00D84EE0">
            <w:pPr>
              <w:autoSpaceDE w:val="0"/>
              <w:autoSpaceDN w:val="0"/>
              <w:adjustRightInd w:val="0"/>
              <w:rPr>
                <w:rFonts w:ascii="Consolas" w:hAnsi="Consolas" w:cs="Consolas"/>
                <w:color w:val="000000"/>
                <w:sz w:val="16"/>
                <w:szCs w:val="16"/>
              </w:rPr>
            </w:pPr>
          </w:p>
          <w:p w14:paraId="13A28ED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AssignedTo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5E4EB355" w14:textId="77777777" w:rsidR="00D84EE0" w:rsidRPr="00D84EE0" w:rsidRDefault="00D84EE0" w:rsidP="00D84EE0">
            <w:pPr>
              <w:autoSpaceDE w:val="0"/>
              <w:autoSpaceDN w:val="0"/>
              <w:adjustRightInd w:val="0"/>
              <w:rPr>
                <w:rFonts w:ascii="Consolas" w:hAnsi="Consolas" w:cs="Consolas"/>
                <w:color w:val="000000"/>
                <w:sz w:val="16"/>
                <w:szCs w:val="16"/>
              </w:rPr>
            </w:pPr>
          </w:p>
          <w:p w14:paraId="0C42ACE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OrderBy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5ADDA95B" w14:textId="77777777" w:rsidR="00F22A7A" w:rsidRPr="00D84EE0" w:rsidRDefault="00D84EE0" w:rsidP="00D84EE0">
            <w:pPr>
              <w:rPr>
                <w:rFonts w:ascii="Consolas" w:hAnsi="Consolas" w:cs="Consolas"/>
                <w:color w:val="000000"/>
                <w:sz w:val="16"/>
                <w:szCs w:val="16"/>
              </w:rPr>
            </w:pPr>
            <w:r w:rsidRPr="00D84EE0">
              <w:rPr>
                <w:rFonts w:ascii="Consolas" w:hAnsi="Consolas" w:cs="Consolas"/>
                <w:color w:val="000000"/>
                <w:sz w:val="16"/>
                <w:szCs w:val="16"/>
              </w:rPr>
              <w:t xml:space="preserve">    }</w:t>
            </w:r>
          </w:p>
          <w:p w14:paraId="7702265A" w14:textId="77777777" w:rsidR="00D84EE0" w:rsidRPr="00D84EE0" w:rsidRDefault="00D84EE0" w:rsidP="00D84EE0">
            <w:pPr>
              <w:rPr>
                <w:sz w:val="16"/>
                <w:szCs w:val="16"/>
              </w:rPr>
            </w:pPr>
          </w:p>
          <w:p w14:paraId="7E420045" w14:textId="7205DEB0" w:rsidR="00D84EE0" w:rsidRPr="00D84EE0" w:rsidRDefault="00D84EE0" w:rsidP="00D84EE0">
            <w:pPr>
              <w:rPr>
                <w:sz w:val="16"/>
                <w:szCs w:val="16"/>
              </w:rPr>
            </w:pPr>
            <w:r w:rsidRPr="00D84EE0">
              <w:rPr>
                <w:sz w:val="16"/>
                <w:szCs w:val="16"/>
              </w:rPr>
              <w:t>… Controller Method…</w:t>
            </w:r>
          </w:p>
          <w:p w14:paraId="476FEB3E" w14:textId="2BA07A26" w:rsidR="00D84EE0" w:rsidRPr="00D84EE0" w:rsidRDefault="00D84EE0" w:rsidP="00D84EE0">
            <w:pPr>
              <w:rPr>
                <w:sz w:val="16"/>
                <w:szCs w:val="16"/>
              </w:rPr>
            </w:pPr>
          </w:p>
          <w:p w14:paraId="56C54577"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[HttpGet(Name = nameof(GetAllUserTasks))]</w:t>
            </w:r>
          </w:p>
          <w:p w14:paraId="6906BF1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[HttpHead]</w:t>
            </w:r>
          </w:p>
          <w:p w14:paraId="42DDE5E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async</w:t>
            </w:r>
            <w:r w:rsidRPr="00D84EE0">
              <w:rPr>
                <w:rFonts w:ascii="Consolas" w:hAnsi="Consolas" w:cs="Consolas"/>
                <w:color w:val="000000"/>
                <w:sz w:val="16"/>
                <w:szCs w:val="16"/>
              </w:rPr>
              <w:t xml:space="preserve"> Task&lt;IActionResult&gt; GetAllUserTasks(GetUserTasksParameters parameters)</w:t>
            </w:r>
          </w:p>
          <w:p w14:paraId="55C9446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2552F95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(parameters == </w:t>
            </w:r>
            <w:r w:rsidRPr="00D84EE0">
              <w:rPr>
                <w:rFonts w:ascii="Consolas" w:hAnsi="Consolas" w:cs="Consolas"/>
                <w:color w:val="0000FF"/>
                <w:sz w:val="16"/>
                <w:szCs w:val="16"/>
              </w:rPr>
              <w:t>null</w:t>
            </w:r>
            <w:r w:rsidRPr="00D84EE0">
              <w:rPr>
                <w:rFonts w:ascii="Consolas" w:hAnsi="Consolas" w:cs="Consolas"/>
                <w:color w:val="000000"/>
                <w:sz w:val="16"/>
                <w:szCs w:val="16"/>
              </w:rPr>
              <w:t>)</w:t>
            </w:r>
          </w:p>
          <w:p w14:paraId="7B336B9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return</w:t>
            </w:r>
            <w:r w:rsidRPr="00D84EE0">
              <w:rPr>
                <w:rFonts w:ascii="Consolas" w:hAnsi="Consolas" w:cs="Consolas"/>
                <w:color w:val="000000"/>
                <w:sz w:val="16"/>
                <w:szCs w:val="16"/>
              </w:rPr>
              <w:t xml:space="preserve"> BadRequest();</w:t>
            </w:r>
          </w:p>
          <w:p w14:paraId="7EB397E2" w14:textId="77777777" w:rsidR="00D84EE0" w:rsidRPr="00D84EE0" w:rsidRDefault="00D84EE0" w:rsidP="00D84EE0">
            <w:pPr>
              <w:autoSpaceDE w:val="0"/>
              <w:autoSpaceDN w:val="0"/>
              <w:adjustRightInd w:val="0"/>
              <w:rPr>
                <w:rFonts w:ascii="Consolas" w:hAnsi="Consolas" w:cs="Consolas"/>
                <w:color w:val="000000"/>
                <w:sz w:val="16"/>
                <w:szCs w:val="16"/>
              </w:rPr>
            </w:pPr>
          </w:p>
          <w:p w14:paraId="4AD6A81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(!ModelState.IsValid)</w:t>
            </w:r>
          </w:p>
          <w:p w14:paraId="27FA94D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return</w:t>
            </w:r>
            <w:r w:rsidRPr="00D84EE0">
              <w:rPr>
                <w:rFonts w:ascii="Consolas" w:hAnsi="Consolas" w:cs="Consolas"/>
                <w:color w:val="000000"/>
                <w:sz w:val="16"/>
                <w:szCs w:val="16"/>
              </w:rPr>
              <w:t xml:space="preserve"> UnprocessableEntity(ModelState);</w:t>
            </w:r>
          </w:p>
          <w:p w14:paraId="532C5E22" w14:textId="77777777" w:rsidR="00D84EE0" w:rsidRPr="00D84EE0" w:rsidRDefault="00D84EE0" w:rsidP="00D84EE0">
            <w:pPr>
              <w:autoSpaceDE w:val="0"/>
              <w:autoSpaceDN w:val="0"/>
              <w:adjustRightInd w:val="0"/>
              <w:rPr>
                <w:rFonts w:ascii="Consolas" w:hAnsi="Consolas" w:cs="Consolas"/>
                <w:color w:val="000000"/>
                <w:sz w:val="16"/>
                <w:szCs w:val="16"/>
              </w:rPr>
            </w:pPr>
          </w:p>
          <w:p w14:paraId="6824256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User loggedOnUser = </w:t>
            </w:r>
            <w:r w:rsidRPr="00D84EE0">
              <w:rPr>
                <w:rFonts w:ascii="Consolas" w:hAnsi="Consolas" w:cs="Consolas"/>
                <w:color w:val="0000FF"/>
                <w:sz w:val="16"/>
                <w:szCs w:val="16"/>
              </w:rPr>
              <w:t>await</w:t>
            </w:r>
            <w:r w:rsidRPr="00D84EE0">
              <w:rPr>
                <w:rFonts w:ascii="Consolas" w:hAnsi="Consolas" w:cs="Consolas"/>
                <w:color w:val="000000"/>
                <w:sz w:val="16"/>
                <w:szCs w:val="16"/>
              </w:rPr>
              <w:t xml:space="preserve"> _identityBusiness.GetUserAsync(User);</w:t>
            </w:r>
          </w:p>
          <w:p w14:paraId="4DBACAB6" w14:textId="77777777" w:rsidR="00D84EE0" w:rsidRPr="00D84EE0" w:rsidRDefault="00D84EE0" w:rsidP="00D84EE0">
            <w:pPr>
              <w:autoSpaceDE w:val="0"/>
              <w:autoSpaceDN w:val="0"/>
              <w:adjustRightInd w:val="0"/>
              <w:rPr>
                <w:rFonts w:ascii="Consolas" w:hAnsi="Consolas" w:cs="Consolas"/>
                <w:color w:val="000000"/>
                <w:sz w:val="16"/>
                <w:szCs w:val="16"/>
              </w:rPr>
            </w:pPr>
          </w:p>
          <w:p w14:paraId="11FF851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UserTaskPage taskPage = </w:t>
            </w:r>
            <w:r w:rsidRPr="00D84EE0">
              <w:rPr>
                <w:rFonts w:ascii="Consolas" w:hAnsi="Consolas" w:cs="Consolas"/>
                <w:color w:val="0000FF"/>
                <w:sz w:val="16"/>
                <w:szCs w:val="16"/>
              </w:rPr>
              <w:t>await</w:t>
            </w:r>
            <w:r w:rsidRPr="00D84EE0">
              <w:rPr>
                <w:rFonts w:ascii="Consolas" w:hAnsi="Consolas" w:cs="Consolas"/>
                <w:color w:val="000000"/>
                <w:sz w:val="16"/>
                <w:szCs w:val="16"/>
              </w:rPr>
              <w:t xml:space="preserve"> _taskBookBusiness.GetUsersTaskByUserId(loggedOnUser.Id, parameters);</w:t>
            </w:r>
          </w:p>
          <w:p w14:paraId="12A2203F" w14:textId="77777777" w:rsidR="00D84EE0" w:rsidRPr="00D84EE0" w:rsidRDefault="00D84EE0" w:rsidP="00D84EE0">
            <w:pPr>
              <w:autoSpaceDE w:val="0"/>
              <w:autoSpaceDN w:val="0"/>
              <w:adjustRightInd w:val="0"/>
              <w:rPr>
                <w:rFonts w:ascii="Consolas" w:hAnsi="Consolas" w:cs="Consolas"/>
                <w:color w:val="000000"/>
                <w:sz w:val="16"/>
                <w:szCs w:val="16"/>
              </w:rPr>
            </w:pPr>
          </w:p>
          <w:p w14:paraId="70BBD6A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previousPageLink = CreatePageLink(taskPage, parameters, -1);</w:t>
            </w:r>
          </w:p>
          <w:p w14:paraId="712655E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nextPageLink = CreatePageLink(taskPage, parameters, 1);</w:t>
            </w:r>
          </w:p>
          <w:p w14:paraId="66BA505D" w14:textId="77777777" w:rsidR="00D84EE0" w:rsidRPr="00D84EE0" w:rsidRDefault="00D84EE0" w:rsidP="00D84EE0">
            <w:pPr>
              <w:autoSpaceDE w:val="0"/>
              <w:autoSpaceDN w:val="0"/>
              <w:adjustRightInd w:val="0"/>
              <w:rPr>
                <w:rFonts w:ascii="Consolas" w:hAnsi="Consolas" w:cs="Consolas"/>
                <w:color w:val="000000"/>
                <w:sz w:val="16"/>
                <w:szCs w:val="16"/>
              </w:rPr>
            </w:pPr>
          </w:p>
          <w:p w14:paraId="14A9EAB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var</w:t>
            </w:r>
            <w:r w:rsidRPr="00D84EE0">
              <w:rPr>
                <w:rFonts w:ascii="Consolas" w:hAnsi="Consolas" w:cs="Consolas"/>
                <w:color w:val="000000"/>
                <w:sz w:val="16"/>
                <w:szCs w:val="16"/>
              </w:rPr>
              <w:t xml:space="preserve"> metaData = </w:t>
            </w:r>
            <w:r w:rsidRPr="00D84EE0">
              <w:rPr>
                <w:rFonts w:ascii="Consolas" w:hAnsi="Consolas" w:cs="Consolas"/>
                <w:color w:val="0000FF"/>
                <w:sz w:val="16"/>
                <w:szCs w:val="16"/>
              </w:rPr>
              <w:t>new</w:t>
            </w:r>
          </w:p>
          <w:p w14:paraId="559E034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29F1DA9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taskPage.TotalCount,</w:t>
            </w:r>
          </w:p>
          <w:p w14:paraId="3E5AE9F5"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taskPage.PageSize,</w:t>
            </w:r>
          </w:p>
          <w:p w14:paraId="40CE2A7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taskPage.TotalPages,</w:t>
            </w:r>
          </w:p>
          <w:p w14:paraId="403F84C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taskPage.CurrentPage,</w:t>
            </w:r>
          </w:p>
          <w:p w14:paraId="5FD66C1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previousPageLink,</w:t>
            </w:r>
          </w:p>
          <w:p w14:paraId="3FFD6A0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nextPageLink</w:t>
            </w:r>
          </w:p>
          <w:p w14:paraId="77D84BF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3FE6B432" w14:textId="77777777" w:rsidR="00D84EE0" w:rsidRPr="00D84EE0" w:rsidRDefault="00D84EE0" w:rsidP="00D84EE0">
            <w:pPr>
              <w:autoSpaceDE w:val="0"/>
              <w:autoSpaceDN w:val="0"/>
              <w:adjustRightInd w:val="0"/>
              <w:rPr>
                <w:rFonts w:ascii="Consolas" w:hAnsi="Consolas" w:cs="Consolas"/>
                <w:color w:val="000000"/>
                <w:sz w:val="16"/>
                <w:szCs w:val="16"/>
              </w:rPr>
            </w:pPr>
          </w:p>
          <w:p w14:paraId="109BB30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pagingMetaDataJson = JsonConvert.SerializeObject(metaData);</w:t>
            </w:r>
          </w:p>
          <w:p w14:paraId="402F538E" w14:textId="77777777" w:rsidR="00D84EE0" w:rsidRPr="00D84EE0" w:rsidRDefault="00D84EE0" w:rsidP="00D84EE0">
            <w:pPr>
              <w:autoSpaceDE w:val="0"/>
              <w:autoSpaceDN w:val="0"/>
              <w:adjustRightInd w:val="0"/>
              <w:rPr>
                <w:rFonts w:ascii="Consolas" w:hAnsi="Consolas" w:cs="Consolas"/>
                <w:color w:val="000000"/>
                <w:sz w:val="16"/>
                <w:szCs w:val="16"/>
              </w:rPr>
            </w:pPr>
          </w:p>
          <w:p w14:paraId="72A543C7"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Response.Headers.Add(</w:t>
            </w:r>
            <w:r w:rsidRPr="00D84EE0">
              <w:rPr>
                <w:rFonts w:ascii="Consolas" w:hAnsi="Consolas" w:cs="Consolas"/>
                <w:color w:val="A31515"/>
                <w:sz w:val="16"/>
                <w:szCs w:val="16"/>
              </w:rPr>
              <w:t>"X-PagingMetadata"</w:t>
            </w:r>
            <w:r w:rsidRPr="00D84EE0">
              <w:rPr>
                <w:rFonts w:ascii="Consolas" w:hAnsi="Consolas" w:cs="Consolas"/>
                <w:color w:val="000000"/>
                <w:sz w:val="16"/>
                <w:szCs w:val="16"/>
              </w:rPr>
              <w:t>, pagingMetaDataJson);</w:t>
            </w:r>
          </w:p>
          <w:p w14:paraId="4926174A" w14:textId="77777777" w:rsidR="00D84EE0" w:rsidRPr="00D84EE0" w:rsidRDefault="00D84EE0" w:rsidP="00D84EE0">
            <w:pPr>
              <w:autoSpaceDE w:val="0"/>
              <w:autoSpaceDN w:val="0"/>
              <w:adjustRightInd w:val="0"/>
              <w:rPr>
                <w:rFonts w:ascii="Consolas" w:hAnsi="Consolas" w:cs="Consolas"/>
                <w:color w:val="000000"/>
                <w:sz w:val="16"/>
                <w:szCs w:val="16"/>
              </w:rPr>
            </w:pPr>
          </w:p>
          <w:p w14:paraId="55583E3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var</w:t>
            </w:r>
            <w:r w:rsidRPr="00D84EE0">
              <w:rPr>
                <w:rFonts w:ascii="Consolas" w:hAnsi="Consolas" w:cs="Consolas"/>
                <w:color w:val="000000"/>
                <w:sz w:val="16"/>
                <w:szCs w:val="16"/>
              </w:rPr>
              <w:t xml:space="preserve"> models = _mapper.Map&lt;TaskViewModel[]&gt;(taskPage.Tasks);</w:t>
            </w:r>
          </w:p>
          <w:p w14:paraId="35586129" w14:textId="77777777" w:rsidR="00D84EE0" w:rsidRPr="00D84EE0" w:rsidRDefault="00D84EE0" w:rsidP="00D84EE0">
            <w:pPr>
              <w:autoSpaceDE w:val="0"/>
              <w:autoSpaceDN w:val="0"/>
              <w:adjustRightInd w:val="0"/>
              <w:rPr>
                <w:rFonts w:ascii="Consolas" w:hAnsi="Consolas" w:cs="Consolas"/>
                <w:color w:val="000000"/>
                <w:sz w:val="16"/>
                <w:szCs w:val="16"/>
              </w:rPr>
            </w:pPr>
          </w:p>
          <w:p w14:paraId="1A9421D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return</w:t>
            </w:r>
            <w:r w:rsidRPr="00D84EE0">
              <w:rPr>
                <w:rFonts w:ascii="Consolas" w:hAnsi="Consolas" w:cs="Consolas"/>
                <w:color w:val="000000"/>
                <w:sz w:val="16"/>
                <w:szCs w:val="16"/>
              </w:rPr>
              <w:t xml:space="preserve"> Ok(models);</w:t>
            </w:r>
          </w:p>
          <w:p w14:paraId="467AC85D" w14:textId="36B391FE" w:rsidR="00D84EE0" w:rsidRPr="00D84EE0" w:rsidRDefault="00D84EE0" w:rsidP="00D84EE0">
            <w:pPr>
              <w:rPr>
                <w:rFonts w:ascii="Consolas" w:hAnsi="Consolas" w:cs="Consolas"/>
                <w:color w:val="000000"/>
                <w:sz w:val="16"/>
                <w:szCs w:val="16"/>
              </w:rPr>
            </w:pPr>
            <w:r w:rsidRPr="00D84EE0">
              <w:rPr>
                <w:rFonts w:ascii="Consolas" w:hAnsi="Consolas" w:cs="Consolas"/>
                <w:color w:val="000000"/>
                <w:sz w:val="16"/>
                <w:szCs w:val="16"/>
              </w:rPr>
              <w:t xml:space="preserve">        }</w:t>
            </w:r>
          </w:p>
          <w:p w14:paraId="21F48F9F" w14:textId="3E369224" w:rsidR="00D84EE0" w:rsidRPr="00D84EE0" w:rsidRDefault="00D84EE0" w:rsidP="00D84EE0">
            <w:pPr>
              <w:rPr>
                <w:sz w:val="16"/>
                <w:szCs w:val="16"/>
              </w:rPr>
            </w:pPr>
          </w:p>
          <w:p w14:paraId="4E913E94" w14:textId="1E9A3442" w:rsidR="00D84EE0" w:rsidRPr="00D84EE0" w:rsidRDefault="00D84EE0" w:rsidP="00D84EE0">
            <w:pPr>
              <w:rPr>
                <w:sz w:val="16"/>
                <w:szCs w:val="16"/>
              </w:rPr>
            </w:pPr>
            <w:r w:rsidRPr="00D84EE0">
              <w:rPr>
                <w:sz w:val="16"/>
                <w:szCs w:val="16"/>
              </w:rPr>
              <w:t>… Actual Implementation ….</w:t>
            </w:r>
          </w:p>
          <w:p w14:paraId="6A03D27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FF"/>
                <w:sz w:val="16"/>
                <w:szCs w:val="16"/>
              </w:rPr>
              <w:lastRenderedPageBreak/>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async</w:t>
            </w:r>
            <w:r w:rsidRPr="00D84EE0">
              <w:rPr>
                <w:rFonts w:ascii="Consolas" w:hAnsi="Consolas" w:cs="Consolas"/>
                <w:color w:val="000000"/>
                <w:sz w:val="16"/>
                <w:szCs w:val="16"/>
              </w:rPr>
              <w:t xml:space="preserve"> Task&lt;UserTaskPage&gt; GetUsersTaskByUserId(Guid userId, GetUserTasksParameters parameters)</w:t>
            </w:r>
          </w:p>
          <w:p w14:paraId="2FADE48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3D25681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skip = (parameters.PageNumber - 1) * parameters.PageSize;</w:t>
            </w:r>
          </w:p>
          <w:p w14:paraId="5F17DC2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take = parameters.PageSize;</w:t>
            </w:r>
          </w:p>
          <w:p w14:paraId="31669AAB" w14:textId="77777777" w:rsidR="00D84EE0" w:rsidRPr="00D84EE0" w:rsidRDefault="00D84EE0" w:rsidP="00D84EE0">
            <w:pPr>
              <w:autoSpaceDE w:val="0"/>
              <w:autoSpaceDN w:val="0"/>
              <w:adjustRightInd w:val="0"/>
              <w:rPr>
                <w:rFonts w:ascii="Consolas" w:hAnsi="Consolas" w:cs="Consolas"/>
                <w:color w:val="000000"/>
                <w:sz w:val="16"/>
                <w:szCs w:val="16"/>
              </w:rPr>
            </w:pPr>
          </w:p>
          <w:p w14:paraId="4848505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IQueryable&lt;Task&gt; query = _dbContext.UserGroups</w:t>
            </w:r>
          </w:p>
          <w:p w14:paraId="193DDDC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.Where(g =&gt; g.UserId == userId)</w:t>
            </w:r>
          </w:p>
          <w:p w14:paraId="75714D5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.SelectMany(g =&gt; g.Group.Tasks)</w:t>
            </w:r>
          </w:p>
          <w:p w14:paraId="16B1EC9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.Include(t =&gt; t.Group)</w:t>
            </w:r>
          </w:p>
          <w:p w14:paraId="42CDFD7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.Include(t =&gt; t.CreatedByUser)</w:t>
            </w:r>
          </w:p>
          <w:p w14:paraId="7380FF2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.Include(t =&gt; t.AssignedToUser);</w:t>
            </w:r>
          </w:p>
          <w:p w14:paraId="36C8E42A" w14:textId="77777777" w:rsidR="00D84EE0" w:rsidRPr="00D84EE0" w:rsidRDefault="00D84EE0" w:rsidP="00D84EE0">
            <w:pPr>
              <w:autoSpaceDE w:val="0"/>
              <w:autoSpaceDN w:val="0"/>
              <w:adjustRightInd w:val="0"/>
              <w:rPr>
                <w:rFonts w:ascii="Consolas" w:hAnsi="Consolas" w:cs="Consolas"/>
                <w:color w:val="000000"/>
                <w:sz w:val="16"/>
                <w:szCs w:val="16"/>
              </w:rPr>
            </w:pPr>
          </w:p>
          <w:p w14:paraId="53E6023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8000"/>
                <w:sz w:val="16"/>
                <w:szCs w:val="16"/>
              </w:rPr>
              <w:t>// Search Query</w:t>
            </w:r>
          </w:p>
          <w:p w14:paraId="39F0B5FA"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.IsNullOrWhiteSpace(parameters.SearchQuery))</w:t>
            </w:r>
          </w:p>
          <w:p w14:paraId="7C9B6457" w14:textId="77777777" w:rsid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t.Title.Contains(parameters.SearchQuery) || </w:t>
            </w:r>
          </w:p>
          <w:p w14:paraId="62820D29" w14:textId="5F416D79" w:rsidR="00D84EE0" w:rsidRPr="00D84EE0" w:rsidRDefault="00D84EE0" w:rsidP="00D84EE0">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D84EE0">
              <w:rPr>
                <w:rFonts w:ascii="Consolas" w:hAnsi="Consolas" w:cs="Consolas"/>
                <w:color w:val="000000"/>
                <w:sz w:val="16"/>
                <w:szCs w:val="16"/>
              </w:rPr>
              <w:t>t.Description.Contains(parameters.SearchQuery));</w:t>
            </w:r>
          </w:p>
          <w:p w14:paraId="323FD9D4" w14:textId="77777777" w:rsidR="00D84EE0" w:rsidRPr="00D84EE0" w:rsidRDefault="00D84EE0" w:rsidP="00D84EE0">
            <w:pPr>
              <w:autoSpaceDE w:val="0"/>
              <w:autoSpaceDN w:val="0"/>
              <w:adjustRightInd w:val="0"/>
              <w:rPr>
                <w:rFonts w:ascii="Consolas" w:hAnsi="Consolas" w:cs="Consolas"/>
                <w:color w:val="000000"/>
                <w:sz w:val="16"/>
                <w:szCs w:val="16"/>
              </w:rPr>
            </w:pPr>
          </w:p>
          <w:p w14:paraId="56945E2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8000"/>
                <w:sz w:val="16"/>
                <w:szCs w:val="16"/>
              </w:rPr>
              <w:t>// Filtering</w:t>
            </w:r>
          </w:p>
          <w:p w14:paraId="14EBCFB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.IsNullOrWhiteSpace(parameters.GroupName))</w:t>
            </w:r>
          </w:p>
          <w:p w14:paraId="358D3E8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t.Group.Name == parameters.GroupName);</w:t>
            </w:r>
          </w:p>
          <w:p w14:paraId="06A4BC14" w14:textId="77777777" w:rsidR="00D84EE0" w:rsidRPr="00D84EE0" w:rsidRDefault="00D84EE0" w:rsidP="00D84EE0">
            <w:pPr>
              <w:autoSpaceDE w:val="0"/>
              <w:autoSpaceDN w:val="0"/>
              <w:adjustRightInd w:val="0"/>
              <w:rPr>
                <w:rFonts w:ascii="Consolas" w:hAnsi="Consolas" w:cs="Consolas"/>
                <w:color w:val="000000"/>
                <w:sz w:val="16"/>
                <w:szCs w:val="16"/>
              </w:rPr>
            </w:pPr>
          </w:p>
          <w:p w14:paraId="78D0087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(parameters.Overdue.HasValue)</w:t>
            </w:r>
          </w:p>
          <w:p w14:paraId="5FE23FE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t.IsOverdue == parameters.Overdue);</w:t>
            </w:r>
          </w:p>
          <w:p w14:paraId="05B99BD8" w14:textId="77777777" w:rsidR="00D84EE0" w:rsidRPr="00D84EE0" w:rsidRDefault="00D84EE0" w:rsidP="00D84EE0">
            <w:pPr>
              <w:autoSpaceDE w:val="0"/>
              <w:autoSpaceDN w:val="0"/>
              <w:adjustRightInd w:val="0"/>
              <w:rPr>
                <w:rFonts w:ascii="Consolas" w:hAnsi="Consolas" w:cs="Consolas"/>
                <w:color w:val="000000"/>
                <w:sz w:val="16"/>
                <w:szCs w:val="16"/>
              </w:rPr>
            </w:pPr>
          </w:p>
          <w:p w14:paraId="3C9C5FA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.IsNullOrEmpty(parameters.CreatedBy))</w:t>
            </w:r>
          </w:p>
          <w:p w14:paraId="560F17C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t.CreatedByUser.UserName == parameters.CreatedBy);</w:t>
            </w:r>
          </w:p>
          <w:p w14:paraId="1C104CBE" w14:textId="77777777" w:rsidR="00D84EE0" w:rsidRPr="00D84EE0" w:rsidRDefault="00D84EE0" w:rsidP="00D84EE0">
            <w:pPr>
              <w:autoSpaceDE w:val="0"/>
              <w:autoSpaceDN w:val="0"/>
              <w:adjustRightInd w:val="0"/>
              <w:rPr>
                <w:rFonts w:ascii="Consolas" w:hAnsi="Consolas" w:cs="Consolas"/>
                <w:color w:val="000000"/>
                <w:sz w:val="16"/>
                <w:szCs w:val="16"/>
              </w:rPr>
            </w:pPr>
          </w:p>
          <w:p w14:paraId="385CDCE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.IsNullOrWhiteSpace(parameters.AssignedTo))</w:t>
            </w:r>
          </w:p>
          <w:p w14:paraId="24169216" w14:textId="77777777" w:rsid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t.AssignedToUserId.HasValue &amp;&amp; </w:t>
            </w:r>
          </w:p>
          <w:p w14:paraId="5D9284FE" w14:textId="6D4E237B" w:rsidR="00D84EE0" w:rsidRPr="00D84EE0" w:rsidRDefault="00D84EE0" w:rsidP="00D84EE0">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D84EE0">
              <w:rPr>
                <w:rFonts w:ascii="Consolas" w:hAnsi="Consolas" w:cs="Consolas"/>
                <w:color w:val="000000"/>
                <w:sz w:val="16"/>
                <w:szCs w:val="16"/>
              </w:rPr>
              <w:t>t.AssignedToUser.UserName == parameters.AssignedTo);</w:t>
            </w:r>
          </w:p>
          <w:p w14:paraId="5904FBA2" w14:textId="77777777" w:rsidR="00D84EE0" w:rsidRPr="00D84EE0" w:rsidRDefault="00D84EE0" w:rsidP="00D84EE0">
            <w:pPr>
              <w:autoSpaceDE w:val="0"/>
              <w:autoSpaceDN w:val="0"/>
              <w:adjustRightInd w:val="0"/>
              <w:rPr>
                <w:rFonts w:ascii="Consolas" w:hAnsi="Consolas" w:cs="Consolas"/>
                <w:color w:val="000000"/>
                <w:sz w:val="16"/>
                <w:szCs w:val="16"/>
              </w:rPr>
            </w:pPr>
          </w:p>
          <w:p w14:paraId="2F365D4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8000"/>
                <w:sz w:val="16"/>
                <w:szCs w:val="16"/>
              </w:rPr>
              <w:t>// Sorting</w:t>
            </w:r>
          </w:p>
          <w:p w14:paraId="53A4539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.IsNullOrWhiteSpace(parameters.OrderBy))</w:t>
            </w:r>
          </w:p>
          <w:p w14:paraId="6226AA0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0056C6C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orderBy = parameters.OrderBy</w:t>
            </w:r>
          </w:p>
          <w:p w14:paraId="1C13DAF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.Replace(</w:t>
            </w:r>
            <w:r w:rsidRPr="00D84EE0">
              <w:rPr>
                <w:rFonts w:ascii="Consolas" w:hAnsi="Consolas" w:cs="Consolas"/>
                <w:color w:val="A31515"/>
                <w:sz w:val="16"/>
                <w:szCs w:val="16"/>
              </w:rPr>
              <w:t>" "</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.Empty)</w:t>
            </w:r>
          </w:p>
          <w:p w14:paraId="40C505E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.ToLower();</w:t>
            </w:r>
          </w:p>
          <w:p w14:paraId="61818ADF" w14:textId="77777777" w:rsidR="00D84EE0" w:rsidRPr="00D84EE0" w:rsidRDefault="00D84EE0" w:rsidP="00D84EE0">
            <w:pPr>
              <w:autoSpaceDE w:val="0"/>
              <w:autoSpaceDN w:val="0"/>
              <w:adjustRightInd w:val="0"/>
              <w:rPr>
                <w:rFonts w:ascii="Consolas" w:hAnsi="Consolas" w:cs="Consolas"/>
                <w:color w:val="000000"/>
                <w:sz w:val="16"/>
                <w:szCs w:val="16"/>
              </w:rPr>
            </w:pPr>
          </w:p>
          <w:p w14:paraId="41B9802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switch</w:t>
            </w:r>
            <w:r w:rsidRPr="00D84EE0">
              <w:rPr>
                <w:rFonts w:ascii="Consolas" w:hAnsi="Consolas" w:cs="Consolas"/>
                <w:color w:val="000000"/>
                <w:sz w:val="16"/>
                <w:szCs w:val="16"/>
              </w:rPr>
              <w:t xml:space="preserve"> (orderBy)</w:t>
            </w:r>
          </w:p>
          <w:p w14:paraId="04771F2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68F30F1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"groupname"</w:t>
            </w:r>
            <w:r w:rsidRPr="00D84EE0">
              <w:rPr>
                <w:rFonts w:ascii="Consolas" w:hAnsi="Consolas" w:cs="Consolas"/>
                <w:color w:val="000000"/>
                <w:sz w:val="16"/>
                <w:szCs w:val="16"/>
              </w:rPr>
              <w:t>:</w:t>
            </w:r>
          </w:p>
          <w:p w14:paraId="4F96726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t.Group.Name);</w:t>
            </w:r>
          </w:p>
          <w:p w14:paraId="59AF5765"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36B89B3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"-groupname"</w:t>
            </w:r>
            <w:r w:rsidRPr="00D84EE0">
              <w:rPr>
                <w:rFonts w:ascii="Consolas" w:hAnsi="Consolas" w:cs="Consolas"/>
                <w:color w:val="000000"/>
                <w:sz w:val="16"/>
                <w:szCs w:val="16"/>
              </w:rPr>
              <w:t>:</w:t>
            </w:r>
          </w:p>
          <w:p w14:paraId="6326E7B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t.Group.Name);</w:t>
            </w:r>
          </w:p>
          <w:p w14:paraId="6695334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04DDCB32" w14:textId="77777777" w:rsidR="00D84EE0" w:rsidRPr="00D84EE0" w:rsidRDefault="00D84EE0" w:rsidP="00D84EE0">
            <w:pPr>
              <w:autoSpaceDE w:val="0"/>
              <w:autoSpaceDN w:val="0"/>
              <w:adjustRightInd w:val="0"/>
              <w:rPr>
                <w:rFonts w:ascii="Consolas" w:hAnsi="Consolas" w:cs="Consolas"/>
                <w:color w:val="000000"/>
                <w:sz w:val="16"/>
                <w:szCs w:val="16"/>
              </w:rPr>
            </w:pPr>
          </w:p>
          <w:p w14:paraId="4BC8F5C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"title"</w:t>
            </w:r>
            <w:r w:rsidRPr="00D84EE0">
              <w:rPr>
                <w:rFonts w:ascii="Consolas" w:hAnsi="Consolas" w:cs="Consolas"/>
                <w:color w:val="000000"/>
                <w:sz w:val="16"/>
                <w:szCs w:val="16"/>
              </w:rPr>
              <w:t>:</w:t>
            </w:r>
          </w:p>
          <w:p w14:paraId="778AEC5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t.Title);</w:t>
            </w:r>
          </w:p>
          <w:p w14:paraId="27991C1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37D7ACF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"-title"</w:t>
            </w:r>
            <w:r w:rsidRPr="00D84EE0">
              <w:rPr>
                <w:rFonts w:ascii="Consolas" w:hAnsi="Consolas" w:cs="Consolas"/>
                <w:color w:val="000000"/>
                <w:sz w:val="16"/>
                <w:szCs w:val="16"/>
              </w:rPr>
              <w:t>:</w:t>
            </w:r>
          </w:p>
          <w:p w14:paraId="68128CCA"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t.Title);</w:t>
            </w:r>
          </w:p>
          <w:p w14:paraId="2AB0092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3E5C3353" w14:textId="77777777" w:rsidR="00D84EE0" w:rsidRPr="00D84EE0" w:rsidRDefault="00D84EE0" w:rsidP="00D84EE0">
            <w:pPr>
              <w:autoSpaceDE w:val="0"/>
              <w:autoSpaceDN w:val="0"/>
              <w:adjustRightInd w:val="0"/>
              <w:rPr>
                <w:rFonts w:ascii="Consolas" w:hAnsi="Consolas" w:cs="Consolas"/>
                <w:color w:val="000000"/>
                <w:sz w:val="16"/>
                <w:szCs w:val="16"/>
              </w:rPr>
            </w:pPr>
          </w:p>
          <w:p w14:paraId="7229D14A"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"datetimecreated"</w:t>
            </w:r>
            <w:r w:rsidRPr="00D84EE0">
              <w:rPr>
                <w:rFonts w:ascii="Consolas" w:hAnsi="Consolas" w:cs="Consolas"/>
                <w:color w:val="000000"/>
                <w:sz w:val="16"/>
                <w:szCs w:val="16"/>
              </w:rPr>
              <w:t>:</w:t>
            </w:r>
          </w:p>
          <w:p w14:paraId="494EF16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t.DateTimeCreated);</w:t>
            </w:r>
          </w:p>
          <w:p w14:paraId="7490D20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72D5C11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"-datetimecreated"</w:t>
            </w:r>
            <w:r w:rsidRPr="00D84EE0">
              <w:rPr>
                <w:rFonts w:ascii="Consolas" w:hAnsi="Consolas" w:cs="Consolas"/>
                <w:color w:val="000000"/>
                <w:sz w:val="16"/>
                <w:szCs w:val="16"/>
              </w:rPr>
              <w:t>:</w:t>
            </w:r>
          </w:p>
          <w:p w14:paraId="0D5E517A"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t.DateTimeCreated);</w:t>
            </w:r>
          </w:p>
          <w:p w14:paraId="766863F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1DD1340F" w14:textId="77777777" w:rsidR="00D84EE0" w:rsidRPr="00D84EE0" w:rsidRDefault="00D84EE0" w:rsidP="00D84EE0">
            <w:pPr>
              <w:autoSpaceDE w:val="0"/>
              <w:autoSpaceDN w:val="0"/>
              <w:adjustRightInd w:val="0"/>
              <w:rPr>
                <w:rFonts w:ascii="Consolas" w:hAnsi="Consolas" w:cs="Consolas"/>
                <w:color w:val="000000"/>
                <w:sz w:val="16"/>
                <w:szCs w:val="16"/>
              </w:rPr>
            </w:pPr>
          </w:p>
          <w:p w14:paraId="7DC6F83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"deadline"</w:t>
            </w:r>
            <w:r w:rsidRPr="00D84EE0">
              <w:rPr>
                <w:rFonts w:ascii="Consolas" w:hAnsi="Consolas" w:cs="Consolas"/>
                <w:color w:val="000000"/>
                <w:sz w:val="16"/>
                <w:szCs w:val="16"/>
              </w:rPr>
              <w:t>:</w:t>
            </w:r>
          </w:p>
          <w:p w14:paraId="552C5A5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t.Deadline);</w:t>
            </w:r>
          </w:p>
          <w:p w14:paraId="2192ED9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1CB0700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"-deadline"</w:t>
            </w:r>
            <w:r w:rsidRPr="00D84EE0">
              <w:rPr>
                <w:rFonts w:ascii="Consolas" w:hAnsi="Consolas" w:cs="Consolas"/>
                <w:color w:val="000000"/>
                <w:sz w:val="16"/>
                <w:szCs w:val="16"/>
              </w:rPr>
              <w:t>:</w:t>
            </w:r>
          </w:p>
          <w:p w14:paraId="37C57CC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t.Deadline);</w:t>
            </w:r>
          </w:p>
          <w:p w14:paraId="2E51A54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0D3E88B6" w14:textId="77777777" w:rsidR="00D84EE0" w:rsidRPr="00D84EE0" w:rsidRDefault="00D84EE0" w:rsidP="00D84EE0">
            <w:pPr>
              <w:autoSpaceDE w:val="0"/>
              <w:autoSpaceDN w:val="0"/>
              <w:adjustRightInd w:val="0"/>
              <w:rPr>
                <w:rFonts w:ascii="Consolas" w:hAnsi="Consolas" w:cs="Consolas"/>
                <w:color w:val="000000"/>
                <w:sz w:val="16"/>
                <w:szCs w:val="16"/>
              </w:rPr>
            </w:pPr>
          </w:p>
          <w:p w14:paraId="330F6185"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"datetimecompleted"</w:t>
            </w:r>
            <w:r w:rsidRPr="00D84EE0">
              <w:rPr>
                <w:rFonts w:ascii="Consolas" w:hAnsi="Consolas" w:cs="Consolas"/>
                <w:color w:val="000000"/>
                <w:sz w:val="16"/>
                <w:szCs w:val="16"/>
              </w:rPr>
              <w:t>:</w:t>
            </w:r>
          </w:p>
          <w:p w14:paraId="701CF60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lastRenderedPageBreak/>
              <w:t xml:space="preserve">                        query = query.OrderBy(t =&gt; t.DateTimeCompleted);</w:t>
            </w:r>
          </w:p>
          <w:p w14:paraId="2216FB5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66B4935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"-datetimecompleted"</w:t>
            </w:r>
            <w:r w:rsidRPr="00D84EE0">
              <w:rPr>
                <w:rFonts w:ascii="Consolas" w:hAnsi="Consolas" w:cs="Consolas"/>
                <w:color w:val="000000"/>
                <w:sz w:val="16"/>
                <w:szCs w:val="16"/>
              </w:rPr>
              <w:t>:</w:t>
            </w:r>
          </w:p>
          <w:p w14:paraId="38864C6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t.DateTimeCompleted);</w:t>
            </w:r>
          </w:p>
          <w:p w14:paraId="132EABD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00824FF0" w14:textId="77777777" w:rsidR="00D84EE0" w:rsidRPr="00D84EE0" w:rsidRDefault="00D84EE0" w:rsidP="00D84EE0">
            <w:pPr>
              <w:autoSpaceDE w:val="0"/>
              <w:autoSpaceDN w:val="0"/>
              <w:adjustRightInd w:val="0"/>
              <w:rPr>
                <w:rFonts w:ascii="Consolas" w:hAnsi="Consolas" w:cs="Consolas"/>
                <w:color w:val="000000"/>
                <w:sz w:val="16"/>
                <w:szCs w:val="16"/>
              </w:rPr>
            </w:pPr>
          </w:p>
          <w:p w14:paraId="224169F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"isoverdue"</w:t>
            </w:r>
            <w:r w:rsidRPr="00D84EE0">
              <w:rPr>
                <w:rFonts w:ascii="Consolas" w:hAnsi="Consolas" w:cs="Consolas"/>
                <w:color w:val="000000"/>
                <w:sz w:val="16"/>
                <w:szCs w:val="16"/>
              </w:rPr>
              <w:t>:</w:t>
            </w:r>
          </w:p>
          <w:p w14:paraId="428A7F3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t.IsOverdue);</w:t>
            </w:r>
          </w:p>
          <w:p w14:paraId="563F7AE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5C5B7D5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"-isoverdue"</w:t>
            </w:r>
            <w:r w:rsidRPr="00D84EE0">
              <w:rPr>
                <w:rFonts w:ascii="Consolas" w:hAnsi="Consolas" w:cs="Consolas"/>
                <w:color w:val="000000"/>
                <w:sz w:val="16"/>
                <w:szCs w:val="16"/>
              </w:rPr>
              <w:t>:</w:t>
            </w:r>
          </w:p>
          <w:p w14:paraId="3CE5132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t.IsOverdue);</w:t>
            </w:r>
          </w:p>
          <w:p w14:paraId="3B1CAC1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5603B26B" w14:textId="77777777" w:rsidR="00D84EE0" w:rsidRPr="00D84EE0" w:rsidRDefault="00D84EE0" w:rsidP="00D84EE0">
            <w:pPr>
              <w:autoSpaceDE w:val="0"/>
              <w:autoSpaceDN w:val="0"/>
              <w:adjustRightInd w:val="0"/>
              <w:rPr>
                <w:rFonts w:ascii="Consolas" w:hAnsi="Consolas" w:cs="Consolas"/>
                <w:color w:val="000000"/>
                <w:sz w:val="16"/>
                <w:szCs w:val="16"/>
              </w:rPr>
            </w:pPr>
          </w:p>
          <w:p w14:paraId="66E0A39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"createdby"</w:t>
            </w:r>
            <w:r w:rsidRPr="00D84EE0">
              <w:rPr>
                <w:rFonts w:ascii="Consolas" w:hAnsi="Consolas" w:cs="Consolas"/>
                <w:color w:val="000000"/>
                <w:sz w:val="16"/>
                <w:szCs w:val="16"/>
              </w:rPr>
              <w:t>:</w:t>
            </w:r>
          </w:p>
          <w:p w14:paraId="52EFAC5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t.CreatedByUser.UserName);</w:t>
            </w:r>
          </w:p>
          <w:p w14:paraId="4FB38E6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366BB90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"-createdby"</w:t>
            </w:r>
            <w:r w:rsidRPr="00D84EE0">
              <w:rPr>
                <w:rFonts w:ascii="Consolas" w:hAnsi="Consolas" w:cs="Consolas"/>
                <w:color w:val="000000"/>
                <w:sz w:val="16"/>
                <w:szCs w:val="16"/>
              </w:rPr>
              <w:t>:</w:t>
            </w:r>
          </w:p>
          <w:p w14:paraId="5DA500D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t.CreatedByUser.UserName);</w:t>
            </w:r>
          </w:p>
          <w:p w14:paraId="1E1D97F7"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705B9520" w14:textId="77777777" w:rsidR="00D84EE0" w:rsidRPr="00D84EE0" w:rsidRDefault="00D84EE0" w:rsidP="00D84EE0">
            <w:pPr>
              <w:autoSpaceDE w:val="0"/>
              <w:autoSpaceDN w:val="0"/>
              <w:adjustRightInd w:val="0"/>
              <w:rPr>
                <w:rFonts w:ascii="Consolas" w:hAnsi="Consolas" w:cs="Consolas"/>
                <w:color w:val="000000"/>
                <w:sz w:val="16"/>
                <w:szCs w:val="16"/>
              </w:rPr>
            </w:pPr>
          </w:p>
          <w:p w14:paraId="0474E7E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"assignedto"</w:t>
            </w:r>
            <w:r w:rsidRPr="00D84EE0">
              <w:rPr>
                <w:rFonts w:ascii="Consolas" w:hAnsi="Consolas" w:cs="Consolas"/>
                <w:color w:val="000000"/>
                <w:sz w:val="16"/>
                <w:szCs w:val="16"/>
              </w:rPr>
              <w:t>:</w:t>
            </w:r>
          </w:p>
          <w:p w14:paraId="13F09B4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t.AssignedToUser.UserName);</w:t>
            </w:r>
          </w:p>
          <w:p w14:paraId="1082966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7CD1383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"-assignedto"</w:t>
            </w:r>
            <w:r w:rsidRPr="00D84EE0">
              <w:rPr>
                <w:rFonts w:ascii="Consolas" w:hAnsi="Consolas" w:cs="Consolas"/>
                <w:color w:val="000000"/>
                <w:sz w:val="16"/>
                <w:szCs w:val="16"/>
              </w:rPr>
              <w:t>:</w:t>
            </w:r>
          </w:p>
          <w:p w14:paraId="0167BDA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t.AssignedToUser.UserName);</w:t>
            </w:r>
          </w:p>
          <w:p w14:paraId="03E27CF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22E0E168" w14:textId="77777777" w:rsidR="00D84EE0" w:rsidRPr="00D84EE0" w:rsidRDefault="00D84EE0" w:rsidP="00D84EE0">
            <w:pPr>
              <w:autoSpaceDE w:val="0"/>
              <w:autoSpaceDN w:val="0"/>
              <w:adjustRightInd w:val="0"/>
              <w:rPr>
                <w:rFonts w:ascii="Consolas" w:hAnsi="Consolas" w:cs="Consolas"/>
                <w:color w:val="000000"/>
                <w:sz w:val="16"/>
                <w:szCs w:val="16"/>
              </w:rPr>
            </w:pPr>
          </w:p>
          <w:p w14:paraId="2834114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"datetimeassigned"</w:t>
            </w:r>
            <w:r w:rsidRPr="00D84EE0">
              <w:rPr>
                <w:rFonts w:ascii="Consolas" w:hAnsi="Consolas" w:cs="Consolas"/>
                <w:color w:val="000000"/>
                <w:sz w:val="16"/>
                <w:szCs w:val="16"/>
              </w:rPr>
              <w:t>:</w:t>
            </w:r>
          </w:p>
          <w:p w14:paraId="7088B29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t.DateTimeAssigned);</w:t>
            </w:r>
          </w:p>
          <w:p w14:paraId="473742F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2E11280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"-datetimeassigned"</w:t>
            </w:r>
            <w:r w:rsidRPr="00D84EE0">
              <w:rPr>
                <w:rFonts w:ascii="Consolas" w:hAnsi="Consolas" w:cs="Consolas"/>
                <w:color w:val="000000"/>
                <w:sz w:val="16"/>
                <w:szCs w:val="16"/>
              </w:rPr>
              <w:t>:</w:t>
            </w:r>
          </w:p>
          <w:p w14:paraId="633A02D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t.DateTimeAssigned);</w:t>
            </w:r>
          </w:p>
          <w:p w14:paraId="438AD71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4069FB39" w14:textId="77777777" w:rsidR="00D84EE0" w:rsidRPr="00D84EE0" w:rsidRDefault="00D84EE0" w:rsidP="00D84EE0">
            <w:pPr>
              <w:autoSpaceDE w:val="0"/>
              <w:autoSpaceDN w:val="0"/>
              <w:adjustRightInd w:val="0"/>
              <w:rPr>
                <w:rFonts w:ascii="Consolas" w:hAnsi="Consolas" w:cs="Consolas"/>
                <w:color w:val="000000"/>
                <w:sz w:val="16"/>
                <w:szCs w:val="16"/>
              </w:rPr>
            </w:pPr>
          </w:p>
          <w:p w14:paraId="3CD7953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default</w:t>
            </w:r>
            <w:r w:rsidRPr="00D84EE0">
              <w:rPr>
                <w:rFonts w:ascii="Consolas" w:hAnsi="Consolas" w:cs="Consolas"/>
                <w:color w:val="000000"/>
                <w:sz w:val="16"/>
                <w:szCs w:val="16"/>
              </w:rPr>
              <w:t>:</w:t>
            </w:r>
          </w:p>
          <w:p w14:paraId="358370B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t.Deadline);</w:t>
            </w:r>
          </w:p>
          <w:p w14:paraId="0E86DB65"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669B61C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72039A1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0F3C1D8F" w14:textId="77777777" w:rsidR="00D84EE0" w:rsidRPr="00D84EE0" w:rsidRDefault="00D84EE0" w:rsidP="00D84EE0">
            <w:pPr>
              <w:autoSpaceDE w:val="0"/>
              <w:autoSpaceDN w:val="0"/>
              <w:adjustRightInd w:val="0"/>
              <w:rPr>
                <w:rFonts w:ascii="Consolas" w:hAnsi="Consolas" w:cs="Consolas"/>
                <w:color w:val="000000"/>
                <w:sz w:val="16"/>
                <w:szCs w:val="16"/>
              </w:rPr>
            </w:pPr>
          </w:p>
          <w:p w14:paraId="1046B45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8000"/>
                <w:sz w:val="16"/>
                <w:szCs w:val="16"/>
              </w:rPr>
              <w:t>// Paging</w:t>
            </w:r>
          </w:p>
          <w:p w14:paraId="0380583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totalCount = query.Count();</w:t>
            </w:r>
          </w:p>
          <w:p w14:paraId="6DC46F05" w14:textId="77777777" w:rsidR="00D84EE0" w:rsidRPr="00D84EE0" w:rsidRDefault="00D84EE0" w:rsidP="00D84EE0">
            <w:pPr>
              <w:autoSpaceDE w:val="0"/>
              <w:autoSpaceDN w:val="0"/>
              <w:adjustRightInd w:val="0"/>
              <w:rPr>
                <w:rFonts w:ascii="Consolas" w:hAnsi="Consolas" w:cs="Consolas"/>
                <w:color w:val="000000"/>
                <w:sz w:val="16"/>
                <w:szCs w:val="16"/>
              </w:rPr>
            </w:pPr>
          </w:p>
          <w:p w14:paraId="23E4127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t>
            </w:r>
          </w:p>
          <w:p w14:paraId="7FA6596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.Skip(skip)</w:t>
            </w:r>
          </w:p>
          <w:p w14:paraId="2BC0479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.Take(take);</w:t>
            </w:r>
          </w:p>
          <w:p w14:paraId="0A86516F" w14:textId="77777777" w:rsidR="00D84EE0" w:rsidRPr="00D84EE0" w:rsidRDefault="00D84EE0" w:rsidP="00D84EE0">
            <w:pPr>
              <w:autoSpaceDE w:val="0"/>
              <w:autoSpaceDN w:val="0"/>
              <w:adjustRightInd w:val="0"/>
              <w:rPr>
                <w:rFonts w:ascii="Consolas" w:hAnsi="Consolas" w:cs="Consolas"/>
                <w:color w:val="000000"/>
                <w:sz w:val="16"/>
                <w:szCs w:val="16"/>
              </w:rPr>
            </w:pPr>
          </w:p>
          <w:p w14:paraId="5DEEB4F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 tasks = </w:t>
            </w:r>
            <w:r w:rsidRPr="00D84EE0">
              <w:rPr>
                <w:rFonts w:ascii="Consolas" w:hAnsi="Consolas" w:cs="Consolas"/>
                <w:color w:val="0000FF"/>
                <w:sz w:val="16"/>
                <w:szCs w:val="16"/>
              </w:rPr>
              <w:t>await</w:t>
            </w:r>
            <w:r w:rsidRPr="00D84EE0">
              <w:rPr>
                <w:rFonts w:ascii="Consolas" w:hAnsi="Consolas" w:cs="Consolas"/>
                <w:color w:val="000000"/>
                <w:sz w:val="16"/>
                <w:szCs w:val="16"/>
              </w:rPr>
              <w:t xml:space="preserve"> query.ToArrayAsync();</w:t>
            </w:r>
          </w:p>
          <w:p w14:paraId="29A03C12" w14:textId="77777777" w:rsidR="00D84EE0" w:rsidRPr="00D84EE0" w:rsidRDefault="00D84EE0" w:rsidP="00D84EE0">
            <w:pPr>
              <w:autoSpaceDE w:val="0"/>
              <w:autoSpaceDN w:val="0"/>
              <w:adjustRightInd w:val="0"/>
              <w:rPr>
                <w:rFonts w:ascii="Consolas" w:hAnsi="Consolas" w:cs="Consolas"/>
                <w:color w:val="000000"/>
                <w:sz w:val="16"/>
                <w:szCs w:val="16"/>
              </w:rPr>
            </w:pPr>
          </w:p>
          <w:p w14:paraId="032D531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var</w:t>
            </w:r>
            <w:r w:rsidRPr="00D84EE0">
              <w:rPr>
                <w:rFonts w:ascii="Consolas" w:hAnsi="Consolas" w:cs="Consolas"/>
                <w:color w:val="000000"/>
                <w:sz w:val="16"/>
                <w:szCs w:val="16"/>
              </w:rPr>
              <w:t xml:space="preserve"> page = </w:t>
            </w:r>
            <w:r w:rsidRPr="00D84EE0">
              <w:rPr>
                <w:rFonts w:ascii="Consolas" w:hAnsi="Consolas" w:cs="Consolas"/>
                <w:color w:val="0000FF"/>
                <w:sz w:val="16"/>
                <w:szCs w:val="16"/>
              </w:rPr>
              <w:t>new</w:t>
            </w:r>
            <w:r w:rsidRPr="00D84EE0">
              <w:rPr>
                <w:rFonts w:ascii="Consolas" w:hAnsi="Consolas" w:cs="Consolas"/>
                <w:color w:val="000000"/>
                <w:sz w:val="16"/>
                <w:szCs w:val="16"/>
              </w:rPr>
              <w:t xml:space="preserve"> UserTaskPage(parameters.PageNumber, parameters.PageSize, totalCount, tasks);</w:t>
            </w:r>
          </w:p>
          <w:p w14:paraId="7CD83C17" w14:textId="77777777" w:rsidR="00D84EE0" w:rsidRPr="00D84EE0" w:rsidRDefault="00D84EE0" w:rsidP="00D84EE0">
            <w:pPr>
              <w:autoSpaceDE w:val="0"/>
              <w:autoSpaceDN w:val="0"/>
              <w:adjustRightInd w:val="0"/>
              <w:rPr>
                <w:rFonts w:ascii="Consolas" w:hAnsi="Consolas" w:cs="Consolas"/>
                <w:color w:val="000000"/>
                <w:sz w:val="16"/>
                <w:szCs w:val="16"/>
              </w:rPr>
            </w:pPr>
          </w:p>
          <w:p w14:paraId="0E862FC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return</w:t>
            </w:r>
            <w:r w:rsidRPr="00D84EE0">
              <w:rPr>
                <w:rFonts w:ascii="Consolas" w:hAnsi="Consolas" w:cs="Consolas"/>
                <w:color w:val="000000"/>
                <w:sz w:val="16"/>
                <w:szCs w:val="16"/>
              </w:rPr>
              <w:t xml:space="preserve"> page;</w:t>
            </w:r>
          </w:p>
          <w:p w14:paraId="1CD39647" w14:textId="4CE4962D" w:rsidR="00D84EE0" w:rsidRPr="00D84EE0" w:rsidRDefault="00D84EE0" w:rsidP="00D84EE0">
            <w:pPr>
              <w:rPr>
                <w:sz w:val="16"/>
                <w:szCs w:val="16"/>
              </w:rPr>
            </w:pPr>
            <w:r w:rsidRPr="00D84EE0">
              <w:rPr>
                <w:rFonts w:ascii="Consolas" w:hAnsi="Consolas" w:cs="Consolas"/>
                <w:color w:val="000000"/>
                <w:sz w:val="16"/>
                <w:szCs w:val="16"/>
              </w:rPr>
              <w:t xml:space="preserve">        }</w:t>
            </w:r>
          </w:p>
          <w:p w14:paraId="08E25561" w14:textId="45116581" w:rsidR="00D84EE0" w:rsidRPr="00D84EE0" w:rsidRDefault="00D84EE0" w:rsidP="00D84EE0">
            <w:pPr>
              <w:rPr>
                <w:sz w:val="16"/>
                <w:szCs w:val="16"/>
              </w:rPr>
            </w:pPr>
          </w:p>
        </w:tc>
      </w:tr>
      <w:tr w:rsidR="00F22A7A" w14:paraId="66BB949C" w14:textId="77777777" w:rsidTr="00282717">
        <w:tc>
          <w:tcPr>
            <w:tcW w:w="9350" w:type="dxa"/>
          </w:tcPr>
          <w:p w14:paraId="2C522754" w14:textId="1A17A356" w:rsidR="00F22A7A" w:rsidRDefault="00282717" w:rsidP="00F124DD">
            <w:pPr>
              <w:pStyle w:val="ListParagraph"/>
              <w:keepNext/>
              <w:ind w:left="0"/>
            </w:pPr>
            <w:r>
              <w:lastRenderedPageBreak/>
              <w:t xml:space="preserve">The class </w:t>
            </w:r>
            <w:r>
              <w:rPr>
                <w:rFonts w:ascii="Consolas" w:hAnsi="Consolas" w:cs="Consolas"/>
                <w:color w:val="2B91AF"/>
                <w:sz w:val="19"/>
                <w:szCs w:val="19"/>
              </w:rPr>
              <w:t>GetUserTasksParameters</w:t>
            </w:r>
            <w:r>
              <w:t xml:space="preserve"> </w:t>
            </w:r>
            <w:r w:rsidR="00FF02CA">
              <w:t xml:space="preserve">collects information from the request query string. It has PageSize, a SearchQuery, an OrderBy field and GroupName, Overdue, CreatedBy and AssignedTo properties to provide filtering. The Model Binder in the ASP.NET MVC class parses the request query string into an object of this class. The method </w:t>
            </w:r>
            <w:r w:rsidR="00FF02CA">
              <w:rPr>
                <w:rFonts w:ascii="Consolas" w:hAnsi="Consolas" w:cs="Consolas"/>
                <w:color w:val="000000"/>
                <w:sz w:val="19"/>
                <w:szCs w:val="19"/>
              </w:rPr>
              <w:t>GetUsersTaskByUserId</w:t>
            </w:r>
            <w:r w:rsidR="00FF02CA">
              <w:t xml:space="preserve"> takes this parameter and implements the logic for paging, searching, sorting and filtering. This method uses the LINQ to Entity and exploit LINQ’s deferred execution capability to compose the query before actually executing it. The code in this method should be self-descriptive. </w:t>
            </w:r>
          </w:p>
        </w:tc>
      </w:tr>
    </w:tbl>
    <w:p w14:paraId="03A3F2EE" w14:textId="6DDE9A58" w:rsidR="00F55DDE" w:rsidRDefault="00F124DD" w:rsidP="00F55DDE">
      <w:pPr>
        <w:pStyle w:val="Caption"/>
        <w:jc w:val="center"/>
      </w:pPr>
      <w:r>
        <w:t xml:space="preserve">Code Listing </w:t>
      </w:r>
      <w:r>
        <w:fldChar w:fldCharType="begin"/>
      </w:r>
      <w:r>
        <w:instrText xml:space="preserve"> STYLEREF 1 \s </w:instrText>
      </w:r>
      <w:r>
        <w:fldChar w:fldCharType="separate"/>
      </w:r>
      <w:r>
        <w:rPr>
          <w:rFonts w:hint="cs"/>
          <w:noProof/>
          <w:cs/>
        </w:rPr>
        <w:t>‎</w:t>
      </w:r>
      <w:r>
        <w:rPr>
          <w:noProof/>
        </w:rPr>
        <w:t>4</w:t>
      </w:r>
      <w:r>
        <w:fldChar w:fldCharType="end"/>
      </w:r>
      <w:r>
        <w:noBreakHyphen/>
      </w:r>
      <w:r>
        <w:fldChar w:fldCharType="begin"/>
      </w:r>
      <w:r>
        <w:instrText xml:space="preserve"> SEQ Code_Listing \* ARABIC \s 1 </w:instrText>
      </w:r>
      <w:r>
        <w:fldChar w:fldCharType="separate"/>
      </w:r>
      <w:r>
        <w:rPr>
          <w:noProof/>
        </w:rPr>
        <w:t>18</w:t>
      </w:r>
      <w:r>
        <w:fldChar w:fldCharType="end"/>
      </w:r>
      <w:r>
        <w:t xml:space="preserve"> Pagin</w:t>
      </w:r>
      <w:r w:rsidR="00876DB4">
        <w:t>g</w:t>
      </w:r>
      <w:r>
        <w:t>, Searching, Sorting and Filtering large datasets.</w:t>
      </w:r>
    </w:p>
    <w:p w14:paraId="0FD41F41" w14:textId="77777777" w:rsidR="00F55DDE" w:rsidRDefault="00F55DDE">
      <w:pPr>
        <w:rPr>
          <w:i/>
          <w:iCs/>
          <w:color w:val="323232" w:themeColor="text2"/>
          <w:sz w:val="18"/>
          <w:szCs w:val="18"/>
        </w:rPr>
      </w:pPr>
      <w:r>
        <w:br w:type="page"/>
      </w:r>
    </w:p>
    <w:p w14:paraId="01B2A628" w14:textId="13B8A9BD" w:rsidR="00733E67" w:rsidRDefault="00ED683B" w:rsidP="00F55DDE">
      <w:pPr>
        <w:pStyle w:val="Heading1"/>
      </w:pPr>
      <w:bookmarkStart w:id="110" w:name="_Toc513670391"/>
      <w:r>
        <w:lastRenderedPageBreak/>
        <w:t>REST Service</w:t>
      </w:r>
      <w:r w:rsidR="00923E75">
        <w:t xml:space="preserve"> API</w:t>
      </w:r>
      <w:r w:rsidR="00E117AC">
        <w:t xml:space="preserve"> Testing</w:t>
      </w:r>
      <w:bookmarkEnd w:id="110"/>
    </w:p>
    <w:p w14:paraId="4D6C0380" w14:textId="1A74333C" w:rsidR="00733E67" w:rsidRDefault="00A204AA" w:rsidP="00923E75">
      <w:r>
        <w:t>Testing is the key part of any software development project</w:t>
      </w:r>
      <w:r w:rsidR="00923E75">
        <w:t xml:space="preserve">. We performed extensive testing to cover every use case. However, the number of possible uses cases is too big to be presented in this report. Therefore, we will describe our testing approach, the tools used. Then we will present some selected test cases and the outcome of those test cases. </w:t>
      </w:r>
    </w:p>
    <w:p w14:paraId="76DE42AD" w14:textId="1697AF3D" w:rsidR="00923E75" w:rsidRDefault="002B544C" w:rsidP="002B544C">
      <w:pPr>
        <w:pStyle w:val="Heading2"/>
      </w:pPr>
      <w:bookmarkStart w:id="111" w:name="_Toc513670392"/>
      <w:r>
        <w:t>Back-end Service</w:t>
      </w:r>
      <w:r w:rsidR="00192360">
        <w:t xml:space="preserve"> Testing Strategy</w:t>
      </w:r>
      <w:bookmarkEnd w:id="111"/>
    </w:p>
    <w:p w14:paraId="76FA7FCA" w14:textId="62C3D446" w:rsidR="002B544C" w:rsidRDefault="002B544C" w:rsidP="002B544C">
      <w:r>
        <w:t>Since our artefact is only a back-end service API, there is no user interface to be used for testing. We followed the industry practice and used some generic tools that can be used to make calls to our API and monitor the responses. There are lots of generic tools on the Internet. We chose two of them, which have almost become the industry standard and are widely used in commercial API development. Following is brief introduction to those tools.</w:t>
      </w:r>
    </w:p>
    <w:p w14:paraId="0DB359C6" w14:textId="5C62C244" w:rsidR="002B544C" w:rsidRDefault="002B544C" w:rsidP="002B544C">
      <w:pPr>
        <w:pStyle w:val="Heading3"/>
      </w:pPr>
      <w:bookmarkStart w:id="112" w:name="_Toc513670393"/>
      <w:r>
        <w:t>Postman</w:t>
      </w:r>
      <w:bookmarkEnd w:id="112"/>
    </w:p>
    <w:p w14:paraId="0F0CF936" w14:textId="77777777" w:rsidR="001347AE" w:rsidRDefault="002B544C" w:rsidP="00B8496E">
      <w:pPr>
        <w:keepNext/>
      </w:pPr>
      <w:r>
        <w:t xml:space="preserve">Postman </w:t>
      </w:r>
      <w:r w:rsidR="001347AE">
        <w:t>(</w:t>
      </w:r>
      <w:r w:rsidR="001347AE">
        <w:fldChar w:fldCharType="begin"/>
      </w:r>
      <w:r w:rsidR="001347AE">
        <w:instrText xml:space="preserve"> REF _Ref513575054 \h </w:instrText>
      </w:r>
      <w:r w:rsidR="001347AE">
        <w:fldChar w:fldCharType="separate"/>
      </w:r>
      <w:r w:rsidR="001347AE">
        <w:t xml:space="preserve">Figure </w:t>
      </w:r>
      <w:r w:rsidR="001347AE">
        <w:rPr>
          <w:rFonts w:hint="cs"/>
          <w:noProof/>
          <w:cs/>
        </w:rPr>
        <w:t>‎</w:t>
      </w:r>
      <w:r w:rsidR="001347AE">
        <w:rPr>
          <w:noProof/>
        </w:rPr>
        <w:t>5</w:t>
      </w:r>
      <w:r w:rsidR="001347AE">
        <w:noBreakHyphen/>
      </w:r>
      <w:r w:rsidR="001347AE">
        <w:rPr>
          <w:noProof/>
        </w:rPr>
        <w:t>1</w:t>
      </w:r>
      <w:r w:rsidR="001347AE">
        <w:fldChar w:fldCharType="end"/>
      </w:r>
      <w:r w:rsidR="001347AE">
        <w:t xml:space="preserve">) </w:t>
      </w:r>
      <w:r>
        <w:t xml:space="preserve">is a complete HTTP test client that provides a convenient and generic user interface to make HTTP requests and monitor/analyse responses. This is very sophisticated tool and has </w:t>
      </w:r>
      <w:r w:rsidR="001347AE" w:rsidRPr="00451C71">
        <w:drawing>
          <wp:inline distT="0" distB="0" distL="0" distR="0" wp14:anchorId="32E7545A" wp14:editId="6F9BBE35">
            <wp:extent cx="5943600" cy="3935095"/>
            <wp:effectExtent l="190500" t="190500" r="190500" b="1987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935095"/>
                    </a:xfrm>
                    <a:prstGeom prst="rect">
                      <a:avLst/>
                    </a:prstGeom>
                    <a:ln>
                      <a:noFill/>
                    </a:ln>
                    <a:effectLst>
                      <a:outerShdw blurRad="190500" algn="tl" rotWithShape="0">
                        <a:srgbClr val="000000">
                          <a:alpha val="70000"/>
                        </a:srgbClr>
                      </a:outerShdw>
                    </a:effectLst>
                  </pic:spPr>
                </pic:pic>
              </a:graphicData>
            </a:graphic>
          </wp:inline>
        </w:drawing>
      </w:r>
    </w:p>
    <w:p w14:paraId="7FC13A52" w14:textId="7E64B160" w:rsidR="001347AE" w:rsidRDefault="001347AE" w:rsidP="001347AE">
      <w:pPr>
        <w:pStyle w:val="Caption"/>
        <w:jc w:val="center"/>
      </w:pPr>
      <w:bookmarkStart w:id="113" w:name="_Ref513575054"/>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5</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1</w:t>
      </w:r>
      <w:r w:rsidR="00CD1791">
        <w:fldChar w:fldCharType="end"/>
      </w:r>
      <w:bookmarkEnd w:id="113"/>
      <w:r>
        <w:t xml:space="preserve"> Postman HTTP Test Client</w:t>
      </w:r>
    </w:p>
    <w:p w14:paraId="565B0B6E" w14:textId="100E48D6" w:rsidR="002B544C" w:rsidRDefault="002B544C" w:rsidP="001347AE">
      <w:pPr>
        <w:keepNext/>
      </w:pPr>
      <w:r>
        <w:lastRenderedPageBreak/>
        <w:t>numerous features to support manual and automated testing, but we will mainly use it to send requests and view response. According to their website “Postman is used by 5 million developers and more than 100,000 companies to access 130 million APIs every month.</w:t>
      </w:r>
      <w:r>
        <w:rPr>
          <w:rStyle w:val="FootnoteReference"/>
        </w:rPr>
        <w:footnoteReference w:id="31"/>
      </w:r>
      <w:r>
        <w:t>”</w:t>
      </w:r>
    </w:p>
    <w:p w14:paraId="7A16DB44" w14:textId="203F86B9" w:rsidR="00451C71" w:rsidRDefault="0015757E" w:rsidP="00451C71">
      <w:pPr>
        <w:keepNext/>
      </w:pPr>
      <w:r>
        <w:t xml:space="preserve">With Postman we can send HTTP request. We provide the URL to the resource, select HTTP method to be used, set Request Headers, set request message body, specify content-type a lot more. After a request is setup, clicking “Send” button sends the request to the specified URL and we get the response in the response area. Similar to request, we can see the response headers, response body, status code returned by the server and so on. </w:t>
      </w:r>
    </w:p>
    <w:p w14:paraId="7D596E1C" w14:textId="139A99D2" w:rsidR="00733E67" w:rsidRDefault="00B8496E">
      <w:r>
        <w:t xml:space="preserve">We used Postman extensively during the course of development for our dev-testing and after development for our post-dev testing. </w:t>
      </w:r>
    </w:p>
    <w:p w14:paraId="2D0BC915" w14:textId="48E03D2F" w:rsidR="00B8496E" w:rsidRDefault="00B8496E" w:rsidP="00B8496E">
      <w:pPr>
        <w:pStyle w:val="Heading3"/>
      </w:pPr>
      <w:bookmarkStart w:id="114" w:name="_Toc513670394"/>
      <w:r>
        <w:t>Telerik Fiddler Web Debugger</w:t>
      </w:r>
      <w:bookmarkEnd w:id="114"/>
    </w:p>
    <w:p w14:paraId="62138381" w14:textId="4846BD3C" w:rsidR="00CD1791" w:rsidRDefault="00E76375">
      <w:r>
        <w:t>For testing we used the Postman. It provides a high-level user interface to facilitate testing. But presenting the selected test-case using Postman would require many screenshots</w:t>
      </w:r>
      <w:r w:rsidR="00A31912">
        <w:t xml:space="preserve"> of Postman</w:t>
      </w:r>
      <w:r>
        <w:t xml:space="preserve"> per test</w:t>
      </w:r>
      <w:r w:rsidR="00A31912">
        <w:t xml:space="preserve">-case which would bloat this report. </w:t>
      </w:r>
    </w:p>
    <w:p w14:paraId="0DB471F1" w14:textId="77777777" w:rsidR="00CD1791" w:rsidRDefault="00CD1791" w:rsidP="00CD1791">
      <w:pPr>
        <w:keepNext/>
        <w:jc w:val="center"/>
      </w:pPr>
      <w:r>
        <w:rPr>
          <w:noProof/>
        </w:rPr>
        <w:drawing>
          <wp:inline distT="0" distB="0" distL="0" distR="0" wp14:anchorId="6187781F" wp14:editId="48B1958C">
            <wp:extent cx="5404513" cy="3541226"/>
            <wp:effectExtent l="190500" t="190500" r="196215" b="1930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19595" cy="3551108"/>
                    </a:xfrm>
                    <a:prstGeom prst="rect">
                      <a:avLst/>
                    </a:prstGeom>
                    <a:ln>
                      <a:noFill/>
                    </a:ln>
                    <a:effectLst>
                      <a:outerShdw blurRad="190500" algn="tl" rotWithShape="0">
                        <a:srgbClr val="000000">
                          <a:alpha val="70000"/>
                        </a:srgbClr>
                      </a:outerShdw>
                    </a:effectLst>
                  </pic:spPr>
                </pic:pic>
              </a:graphicData>
            </a:graphic>
          </wp:inline>
        </w:drawing>
      </w:r>
    </w:p>
    <w:p w14:paraId="7138F323" w14:textId="29E39E04" w:rsidR="00CD1791" w:rsidRDefault="00CD1791" w:rsidP="00CD1791">
      <w:pPr>
        <w:pStyle w:val="Caption"/>
        <w:jc w:val="center"/>
      </w:pPr>
      <w:bookmarkStart w:id="115" w:name="_Ref513576498"/>
      <w:r>
        <w:t xml:space="preserve">Figure </w:t>
      </w:r>
      <w:r>
        <w:fldChar w:fldCharType="begin"/>
      </w:r>
      <w:r>
        <w:instrText xml:space="preserve"> STYLEREF 1 \s </w:instrText>
      </w:r>
      <w:r>
        <w:fldChar w:fldCharType="separate"/>
      </w:r>
      <w:r>
        <w:rPr>
          <w:rFonts w:hint="cs"/>
          <w:noProof/>
          <w:cs/>
        </w:rPr>
        <w:t>‎</w:t>
      </w:r>
      <w:r>
        <w:rPr>
          <w:noProof/>
        </w:rPr>
        <w:t>5</w:t>
      </w:r>
      <w:r>
        <w:fldChar w:fldCharType="end"/>
      </w:r>
      <w:r>
        <w:noBreakHyphen/>
      </w:r>
      <w:r>
        <w:fldChar w:fldCharType="begin"/>
      </w:r>
      <w:r>
        <w:instrText xml:space="preserve"> SEQ Figure \* ARABIC \s 1 </w:instrText>
      </w:r>
      <w:r>
        <w:fldChar w:fldCharType="separate"/>
      </w:r>
      <w:r>
        <w:rPr>
          <w:noProof/>
        </w:rPr>
        <w:t>2</w:t>
      </w:r>
      <w:r>
        <w:fldChar w:fldCharType="end"/>
      </w:r>
      <w:bookmarkEnd w:id="115"/>
      <w:r>
        <w:t xml:space="preserve"> Fiddler Web Debugging Proxy</w:t>
      </w:r>
    </w:p>
    <w:p w14:paraId="653C1EF6" w14:textId="1DD4E6AC" w:rsidR="00CD1791" w:rsidRDefault="00CD1791">
      <w:r>
        <w:t>We decided to use Fiddler Web Debugger (which is “The free web debugging proxy for any browser, system or platform</w:t>
      </w:r>
      <w:r>
        <w:rPr>
          <w:rStyle w:val="FootnoteReference"/>
        </w:rPr>
        <w:footnoteReference w:id="32"/>
      </w:r>
      <w:r>
        <w:t xml:space="preserve">”) to capture raw requests and responses while requests are sent from the </w:t>
      </w:r>
      <w:r>
        <w:lastRenderedPageBreak/>
        <w:t xml:space="preserve">Postman. </w:t>
      </w:r>
      <w:r>
        <w:fldChar w:fldCharType="begin"/>
      </w:r>
      <w:r>
        <w:instrText xml:space="preserve"> REF _Ref513576498 \h </w:instrText>
      </w:r>
      <w:r>
        <w:fldChar w:fldCharType="separate"/>
      </w:r>
      <w:r>
        <w:t xml:space="preserve">Figure </w:t>
      </w:r>
      <w:r>
        <w:rPr>
          <w:rFonts w:hint="cs"/>
          <w:noProof/>
          <w:cs/>
        </w:rPr>
        <w:t>‎</w:t>
      </w:r>
      <w:r>
        <w:rPr>
          <w:noProof/>
        </w:rPr>
        <w:t>5</w:t>
      </w:r>
      <w:r>
        <w:noBreakHyphen/>
      </w:r>
      <w:r>
        <w:rPr>
          <w:noProof/>
        </w:rPr>
        <w:t>2</w:t>
      </w:r>
      <w:r>
        <w:fldChar w:fldCharType="end"/>
      </w:r>
      <w:r>
        <w:t xml:space="preserve"> shows Fiddler capturing the request made via the Postman in </w:t>
      </w:r>
      <w:r>
        <w:fldChar w:fldCharType="begin"/>
      </w:r>
      <w:r>
        <w:instrText xml:space="preserve"> REF _Ref513575054 \h </w:instrText>
      </w:r>
      <w:r>
        <w:fldChar w:fldCharType="separate"/>
      </w:r>
      <w:r>
        <w:t xml:space="preserve">Figure </w:t>
      </w:r>
      <w:r>
        <w:rPr>
          <w:rFonts w:hint="cs"/>
          <w:noProof/>
          <w:cs/>
        </w:rPr>
        <w:t>‎</w:t>
      </w:r>
      <w:r>
        <w:rPr>
          <w:noProof/>
        </w:rPr>
        <w:t>5</w:t>
      </w:r>
      <w:r>
        <w:noBreakHyphen/>
      </w:r>
      <w:r>
        <w:rPr>
          <w:noProof/>
        </w:rPr>
        <w:t>1</w:t>
      </w:r>
      <w:r>
        <w:fldChar w:fldCharType="end"/>
      </w:r>
      <w:r>
        <w:t>. Both screenshots can be matched to see how a request sent by Postman and the response to that request is captured by the Fiddler.</w:t>
      </w:r>
    </w:p>
    <w:p w14:paraId="0BA209E9" w14:textId="77777777" w:rsidR="00CD1791" w:rsidRDefault="00CD1791"/>
    <w:p w14:paraId="04F2998D" w14:textId="77777777" w:rsidR="00CD1791" w:rsidRDefault="00CD1791" w:rsidP="00CD1791">
      <w:pPr>
        <w:keepNext/>
        <w:jc w:val="center"/>
      </w:pPr>
      <w:r>
        <w:object w:dxaOrig="8882" w:dyaOrig="1741" w14:anchorId="6D738CEF">
          <v:shape id="_x0000_i1133" type="#_x0000_t75" style="width:446.4pt;height:86.4pt" o:ole="">
            <v:imagedata r:id="rId47" o:title=""/>
          </v:shape>
          <o:OLEObject Type="Embed" ProgID="Visio.Drawing.15" ShapeID="_x0000_i1133" DrawAspect="Content" ObjectID="_1587414754" r:id="rId48"/>
        </w:object>
      </w:r>
    </w:p>
    <w:p w14:paraId="69F958EA" w14:textId="77777777" w:rsidR="00CD1791" w:rsidRDefault="00CD1791" w:rsidP="00CD1791">
      <w:pPr>
        <w:pStyle w:val="Caption"/>
        <w:jc w:val="center"/>
      </w:pPr>
      <w:bookmarkStart w:id="116" w:name="_Ref513576646"/>
      <w:r>
        <w:t xml:space="preserve">Figure </w:t>
      </w:r>
      <w:r>
        <w:fldChar w:fldCharType="begin"/>
      </w:r>
      <w:r>
        <w:instrText xml:space="preserve"> STYLEREF 1 \s </w:instrText>
      </w:r>
      <w:r>
        <w:fldChar w:fldCharType="separate"/>
      </w:r>
      <w:r>
        <w:rPr>
          <w:rFonts w:hint="cs"/>
          <w:noProof/>
          <w:cs/>
        </w:rPr>
        <w:t>‎</w:t>
      </w:r>
      <w:r>
        <w:rPr>
          <w:noProof/>
        </w:rPr>
        <w:t>5</w:t>
      </w:r>
      <w:r>
        <w:fldChar w:fldCharType="end"/>
      </w:r>
      <w:r>
        <w:noBreakHyphen/>
      </w:r>
      <w:r>
        <w:fldChar w:fldCharType="begin"/>
      </w:r>
      <w:r>
        <w:instrText xml:space="preserve"> SEQ Figure \* ARABIC \s 1 </w:instrText>
      </w:r>
      <w:r>
        <w:fldChar w:fldCharType="separate"/>
      </w:r>
      <w:r>
        <w:rPr>
          <w:noProof/>
        </w:rPr>
        <w:t>3</w:t>
      </w:r>
      <w:r>
        <w:fldChar w:fldCharType="end"/>
      </w:r>
      <w:bookmarkEnd w:id="116"/>
      <w:r>
        <w:t xml:space="preserve"> Testing Setup</w:t>
      </w:r>
    </w:p>
    <w:p w14:paraId="1E183131" w14:textId="4BD4E9B5" w:rsidR="00F55DDE" w:rsidRDefault="00A31912">
      <w:r>
        <w:t>Fiddler acts like a proxy which sits between client and server, so each request goes through it, and it then dumps all low-level details of the request and response which we will copy here to present our use-cases and</w:t>
      </w:r>
      <w:r w:rsidR="0046672E">
        <w:t xml:space="preserve"> their</w:t>
      </w:r>
      <w:r>
        <w:t xml:space="preserve"> outcome.</w:t>
      </w:r>
      <w:r w:rsidR="00CD1791">
        <w:t xml:space="preserve"> </w:t>
      </w:r>
      <w:r w:rsidR="00CD1791">
        <w:fldChar w:fldCharType="begin"/>
      </w:r>
      <w:r w:rsidR="00CD1791">
        <w:instrText xml:space="preserve"> REF _Ref513576646 \h </w:instrText>
      </w:r>
      <w:r w:rsidR="00CD1791">
        <w:fldChar w:fldCharType="separate"/>
      </w:r>
      <w:r w:rsidR="00CD1791">
        <w:t xml:space="preserve">Figure </w:t>
      </w:r>
      <w:r w:rsidR="00CD1791">
        <w:rPr>
          <w:rFonts w:hint="cs"/>
          <w:noProof/>
          <w:cs/>
        </w:rPr>
        <w:t>‎</w:t>
      </w:r>
      <w:r w:rsidR="00CD1791">
        <w:rPr>
          <w:noProof/>
        </w:rPr>
        <w:t>5</w:t>
      </w:r>
      <w:r w:rsidR="00CD1791">
        <w:noBreakHyphen/>
      </w:r>
      <w:r w:rsidR="00CD1791">
        <w:rPr>
          <w:noProof/>
        </w:rPr>
        <w:t>3</w:t>
      </w:r>
      <w:r w:rsidR="00CD1791">
        <w:fldChar w:fldCharType="end"/>
      </w:r>
      <w:r w:rsidR="00CD1791">
        <w:t xml:space="preserve"> shows our testing arrangement to illustrate Fiddler sitting between client and server and watching the requests and responses.</w:t>
      </w:r>
    </w:p>
    <w:p w14:paraId="4216A782" w14:textId="021D5C01" w:rsidR="009A22A2" w:rsidRDefault="009A22A2" w:rsidP="009A22A2">
      <w:pPr>
        <w:pStyle w:val="Heading2"/>
      </w:pPr>
      <w:bookmarkStart w:id="117" w:name="_Toc513670395"/>
      <w:r>
        <w:t>Selected Test-Cases</w:t>
      </w:r>
      <w:bookmarkEnd w:id="117"/>
    </w:p>
    <w:p w14:paraId="3B5F39A0" w14:textId="47B31B67" w:rsidR="009A22A2" w:rsidRDefault="009A22A2" w:rsidP="009A22A2">
      <w:r>
        <w:t xml:space="preserve">Following we will present some selected test cases. We executed these test-cases using Postman while Fiddler monitoring the request and responses. We will </w:t>
      </w:r>
      <w:r w:rsidR="00906550">
        <w:t>produce</w:t>
      </w:r>
      <w:r>
        <w:t xml:space="preserve"> the raw request and responses for each test case copied from the Fiddler.</w:t>
      </w:r>
    </w:p>
    <w:p w14:paraId="3D2F2632" w14:textId="6AFEBEAA" w:rsidR="00E6169A" w:rsidRDefault="00E6169A" w:rsidP="00E6169A">
      <w:pPr>
        <w:pStyle w:val="Heading3"/>
      </w:pPr>
      <w:bookmarkStart w:id="118" w:name="_Toc513670396"/>
      <w:r>
        <w:t xml:space="preserve">Test Case: </w:t>
      </w:r>
      <w:r w:rsidR="009A35A4">
        <w:t>POST</w:t>
      </w:r>
      <w:r w:rsidR="00284068">
        <w:t xml:space="preserve"> </w:t>
      </w:r>
      <w:r w:rsidR="00F331BE">
        <w:t>–</w:t>
      </w:r>
      <w:r w:rsidR="00284068">
        <w:t xml:space="preserve"> 201</w:t>
      </w:r>
      <w:r w:rsidR="00F331BE">
        <w:t xml:space="preserve"> –</w:t>
      </w:r>
      <w:r w:rsidR="009A35A4">
        <w:t xml:space="preserve"> </w:t>
      </w:r>
      <w:r>
        <w:t>Create</w:t>
      </w:r>
      <w:r w:rsidR="00F331BE">
        <w:t xml:space="preserve"> </w:t>
      </w:r>
      <w:r>
        <w:t>Account</w:t>
      </w:r>
      <w:bookmarkEnd w:id="118"/>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BA2C9B" w14:paraId="44DD9F68" w14:textId="77777777" w:rsidTr="008605B3">
        <w:tc>
          <w:tcPr>
            <w:tcW w:w="9350" w:type="dxa"/>
            <w:shd w:val="solid" w:color="BFBFBF" w:themeColor="background1" w:themeShade="BF" w:fill="auto"/>
          </w:tcPr>
          <w:p w14:paraId="67F88A46" w14:textId="489473B8" w:rsidR="00BA2C9B" w:rsidRPr="008605B3" w:rsidRDefault="00BA2C9B" w:rsidP="00BA2C9B">
            <w:pPr>
              <w:rPr>
                <w:b/>
                <w:bCs/>
              </w:rPr>
            </w:pPr>
            <w:r w:rsidRPr="008605B3">
              <w:rPr>
                <w:b/>
                <w:bCs/>
              </w:rPr>
              <w:t>Description</w:t>
            </w:r>
          </w:p>
        </w:tc>
      </w:tr>
      <w:tr w:rsidR="00BA2C9B" w14:paraId="7FBC3F65" w14:textId="77777777" w:rsidTr="008605B3">
        <w:tc>
          <w:tcPr>
            <w:tcW w:w="9350" w:type="dxa"/>
            <w:tcBorders>
              <w:bottom w:val="single" w:sz="4" w:space="0" w:color="BFBFBF" w:themeColor="background1" w:themeShade="BF"/>
            </w:tcBorders>
          </w:tcPr>
          <w:p w14:paraId="5FA2E93F" w14:textId="77777777" w:rsidR="003B3CF1" w:rsidRDefault="003B3CF1" w:rsidP="00F659B9"/>
          <w:p w14:paraId="097F795F" w14:textId="302391F3" w:rsidR="00826DCD" w:rsidRDefault="00826DCD" w:rsidP="00F659B9">
            <w:r>
              <w:t>Test case designed to test/demonstrate</w:t>
            </w:r>
            <w:r w:rsidR="00F659B9">
              <w:t>:</w:t>
            </w:r>
          </w:p>
          <w:p w14:paraId="4E8BAC67" w14:textId="77777777" w:rsidR="00F659B9" w:rsidRDefault="00F659B9" w:rsidP="00F659B9">
            <w:pPr>
              <w:pStyle w:val="ListParagraph"/>
              <w:numPr>
                <w:ilvl w:val="0"/>
                <w:numId w:val="35"/>
              </w:numPr>
            </w:pPr>
            <w:r>
              <w:t>POST request</w:t>
            </w:r>
          </w:p>
          <w:p w14:paraId="14192551" w14:textId="14C7AFDC" w:rsidR="00F659B9" w:rsidRDefault="00F659B9" w:rsidP="00F659B9">
            <w:pPr>
              <w:pStyle w:val="ListParagraph"/>
              <w:numPr>
                <w:ilvl w:val="0"/>
                <w:numId w:val="35"/>
              </w:numPr>
            </w:pPr>
            <w:r>
              <w:t xml:space="preserve">Successful resource creation </w:t>
            </w:r>
            <w:r w:rsidR="00042B6F">
              <w:t>indicated by</w:t>
            </w:r>
            <w:r>
              <w:t xml:space="preserve"> 201 Created status code</w:t>
            </w:r>
          </w:p>
          <w:p w14:paraId="794794E8" w14:textId="24F3A965" w:rsidR="00F659B9" w:rsidRDefault="00F659B9" w:rsidP="00F659B9">
            <w:pPr>
              <w:pStyle w:val="ListParagraph"/>
              <w:numPr>
                <w:ilvl w:val="0"/>
                <w:numId w:val="35"/>
              </w:numPr>
            </w:pPr>
            <w:r>
              <w:t>Location header to contain the URL to the new resource</w:t>
            </w:r>
          </w:p>
          <w:p w14:paraId="32B64CA0" w14:textId="636BA201" w:rsidR="00485705" w:rsidRDefault="00485705" w:rsidP="00F659B9">
            <w:pPr>
              <w:pStyle w:val="ListParagraph"/>
              <w:numPr>
                <w:ilvl w:val="0"/>
                <w:numId w:val="35"/>
              </w:numPr>
            </w:pPr>
            <w:r>
              <w:t>Response message body contains the representation of newly created resource</w:t>
            </w:r>
          </w:p>
          <w:p w14:paraId="4E630448" w14:textId="6CB01EF1" w:rsidR="00A67DFF" w:rsidRDefault="00A67DFF" w:rsidP="00A67DFF">
            <w:pPr>
              <w:pStyle w:val="ListParagraph"/>
              <w:numPr>
                <w:ilvl w:val="0"/>
                <w:numId w:val="35"/>
              </w:numPr>
            </w:pPr>
            <w:r>
              <w:t>Ellipsis (…) denote that value was trimmed to save space</w:t>
            </w:r>
          </w:p>
          <w:p w14:paraId="05393BEA" w14:textId="07DB0B27" w:rsidR="003B3CF1" w:rsidRPr="008605B3" w:rsidRDefault="003B3CF1" w:rsidP="00F04D77">
            <w:pPr>
              <w:pStyle w:val="ListParagraph"/>
            </w:pPr>
          </w:p>
        </w:tc>
      </w:tr>
      <w:tr w:rsidR="00BA2C9B" w14:paraId="65DB49EC" w14:textId="77777777" w:rsidTr="008605B3">
        <w:tc>
          <w:tcPr>
            <w:tcW w:w="9350" w:type="dxa"/>
            <w:shd w:val="solid" w:color="BFBFBF" w:themeColor="background1" w:themeShade="BF" w:fill="auto"/>
          </w:tcPr>
          <w:p w14:paraId="73D8F927" w14:textId="7DE8FB28" w:rsidR="00BA2C9B" w:rsidRPr="008605B3" w:rsidRDefault="00BA2C9B" w:rsidP="00BA2C9B">
            <w:pPr>
              <w:rPr>
                <w:b/>
                <w:bCs/>
              </w:rPr>
            </w:pPr>
            <w:r w:rsidRPr="008605B3">
              <w:rPr>
                <w:b/>
                <w:bCs/>
              </w:rPr>
              <w:t>Request</w:t>
            </w:r>
          </w:p>
        </w:tc>
      </w:tr>
      <w:tr w:rsidR="00BA2C9B" w14:paraId="7B60485C" w14:textId="77777777" w:rsidTr="008605B3">
        <w:tc>
          <w:tcPr>
            <w:tcW w:w="9350" w:type="dxa"/>
            <w:tcBorders>
              <w:bottom w:val="single" w:sz="4" w:space="0" w:color="BFBFBF" w:themeColor="background1" w:themeShade="BF"/>
            </w:tcBorders>
          </w:tcPr>
          <w:p w14:paraId="0E25E486" w14:textId="77777777" w:rsidR="003B3CF1" w:rsidRDefault="003B3CF1" w:rsidP="00503050">
            <w:pPr>
              <w:autoSpaceDE w:val="0"/>
              <w:autoSpaceDN w:val="0"/>
              <w:adjustRightInd w:val="0"/>
              <w:spacing w:line="276" w:lineRule="auto"/>
              <w:rPr>
                <w:rFonts w:ascii="Lucida Console" w:hAnsi="Lucida Console" w:cs="Lucida Console"/>
                <w:sz w:val="17"/>
                <w:szCs w:val="17"/>
              </w:rPr>
            </w:pPr>
          </w:p>
          <w:p w14:paraId="0470EFB2" w14:textId="4A287BE5"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 xml:space="preserve">POST </w:t>
            </w:r>
            <w:hyperlink r:id="rId49" w:history="1">
              <w:r w:rsidRPr="008605B3">
                <w:rPr>
                  <w:rFonts w:ascii="Lucida Console" w:hAnsi="Lucida Console" w:cs="Lucida Console"/>
                  <w:sz w:val="17"/>
                  <w:szCs w:val="17"/>
                </w:rPr>
                <w:t>http://localhost:50992/api/accounts HTTP/1.1</w:t>
              </w:r>
            </w:hyperlink>
          </w:p>
          <w:p w14:paraId="7BA82161"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Content-Type: application/json</w:t>
            </w:r>
          </w:p>
          <w:p w14:paraId="7C157C66"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cache-control: no-cache</w:t>
            </w:r>
          </w:p>
          <w:p w14:paraId="5F524020"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Postman-Token: 9db17a13-ae9c-4d08-a590-391584166c60</w:t>
            </w:r>
          </w:p>
          <w:p w14:paraId="7172FB31"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User-Agent: PostmanRuntime/7.1.1</w:t>
            </w:r>
          </w:p>
          <w:p w14:paraId="631B7265"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Accept: */*</w:t>
            </w:r>
          </w:p>
          <w:p w14:paraId="2F00869A"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Host: localhost:50992</w:t>
            </w:r>
          </w:p>
          <w:p w14:paraId="423889BA" w14:textId="6E2A1894"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cookie: .AspNetCore.Identity.Application=CfDJ8OCNE0gexWREjw5dRnoB4umc5KIrPv...</w:t>
            </w:r>
          </w:p>
          <w:p w14:paraId="0E087EDD"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accept-encoding: gzip, deflate</w:t>
            </w:r>
          </w:p>
          <w:p w14:paraId="76F7930A"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content-length: 121</w:t>
            </w:r>
          </w:p>
          <w:p w14:paraId="12D0CDAA"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Connection: keep-alive</w:t>
            </w:r>
          </w:p>
          <w:p w14:paraId="6F6E9CF1"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p>
          <w:p w14:paraId="0187AD82"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w:t>
            </w:r>
          </w:p>
          <w:p w14:paraId="4D1813B1"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ab/>
              <w:t>"userName" : "najam.khan",</w:t>
            </w:r>
          </w:p>
          <w:p w14:paraId="2FB8415F"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lastRenderedPageBreak/>
              <w:tab/>
              <w:t>"email": "najam@domain.ext",</w:t>
            </w:r>
          </w:p>
          <w:p w14:paraId="4AB0B72C"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ab/>
              <w:t>"password": "Password.1",</w:t>
            </w:r>
          </w:p>
          <w:p w14:paraId="786FEEC5"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ab/>
              <w:t>"confirmPassword": "Password.1"</w:t>
            </w:r>
          </w:p>
          <w:p w14:paraId="05FE8DDA" w14:textId="77777777" w:rsidR="00BA2C9B"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w:t>
            </w:r>
          </w:p>
          <w:p w14:paraId="28AFCD36" w14:textId="5EBCA479" w:rsidR="003B3CF1" w:rsidRPr="00BA2C9B" w:rsidRDefault="003B3CF1" w:rsidP="00503050">
            <w:pPr>
              <w:autoSpaceDE w:val="0"/>
              <w:autoSpaceDN w:val="0"/>
              <w:adjustRightInd w:val="0"/>
              <w:spacing w:line="276" w:lineRule="auto"/>
              <w:rPr>
                <w:rFonts w:ascii="Lucida Console" w:hAnsi="Lucida Console" w:cs="Lucida Console"/>
                <w:b/>
                <w:bCs/>
                <w:sz w:val="17"/>
                <w:szCs w:val="17"/>
              </w:rPr>
            </w:pPr>
          </w:p>
        </w:tc>
      </w:tr>
      <w:tr w:rsidR="00BA2C9B" w14:paraId="1A454F90" w14:textId="77777777" w:rsidTr="008605B3">
        <w:tc>
          <w:tcPr>
            <w:tcW w:w="9350" w:type="dxa"/>
            <w:shd w:val="solid" w:color="BFBFBF" w:themeColor="background1" w:themeShade="BF" w:fill="auto"/>
          </w:tcPr>
          <w:p w14:paraId="37C4F705" w14:textId="354359C3" w:rsidR="00BA2C9B" w:rsidRPr="008605B3" w:rsidRDefault="00BA2C9B" w:rsidP="00BA2C9B">
            <w:pPr>
              <w:rPr>
                <w:b/>
                <w:bCs/>
              </w:rPr>
            </w:pPr>
            <w:r w:rsidRPr="008605B3">
              <w:rPr>
                <w:b/>
                <w:bCs/>
              </w:rPr>
              <w:lastRenderedPageBreak/>
              <w:t>Response</w:t>
            </w:r>
          </w:p>
        </w:tc>
      </w:tr>
      <w:tr w:rsidR="00BA2C9B" w14:paraId="2C04E854" w14:textId="77777777" w:rsidTr="008605B3">
        <w:tc>
          <w:tcPr>
            <w:tcW w:w="9350" w:type="dxa"/>
            <w:tcBorders>
              <w:bottom w:val="single" w:sz="4" w:space="0" w:color="BFBFBF" w:themeColor="background1" w:themeShade="BF"/>
            </w:tcBorders>
          </w:tcPr>
          <w:p w14:paraId="0CEA4EE4" w14:textId="77777777" w:rsidR="003B3CF1" w:rsidRDefault="003B3CF1" w:rsidP="00503050">
            <w:pPr>
              <w:autoSpaceDE w:val="0"/>
              <w:autoSpaceDN w:val="0"/>
              <w:adjustRightInd w:val="0"/>
              <w:spacing w:line="276" w:lineRule="auto"/>
              <w:rPr>
                <w:rFonts w:ascii="Lucida Console" w:hAnsi="Lucida Console" w:cs="Lucida Console"/>
                <w:sz w:val="17"/>
                <w:szCs w:val="17"/>
              </w:rPr>
            </w:pPr>
          </w:p>
          <w:p w14:paraId="24960F6D" w14:textId="11949A26"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HTTP/1.1 201 Created</w:t>
            </w:r>
          </w:p>
          <w:p w14:paraId="2BDA879D"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Content-Type: application/json; charset=utf-8</w:t>
            </w:r>
          </w:p>
          <w:p w14:paraId="799162A8"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 xml:space="preserve">Location: </w:t>
            </w:r>
            <w:hyperlink r:id="rId50" w:history="1">
              <w:r w:rsidRPr="008605B3">
                <w:rPr>
                  <w:rFonts w:ascii="Lucida Console" w:hAnsi="Lucida Console" w:cs="Lucida Console"/>
                  <w:sz w:val="17"/>
                  <w:szCs w:val="17"/>
                </w:rPr>
                <w:t>http://localhost:50992/api/accounts/najam.khan</w:t>
              </w:r>
            </w:hyperlink>
          </w:p>
          <w:p w14:paraId="5982B1F4"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Server: Kestrel</w:t>
            </w:r>
          </w:p>
          <w:p w14:paraId="05F1BF47"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X-SourceFiles: =?UTF-8?B?RDpcTkFKQU1cVGFza0Jvb2tcTmFqYW0uVGFza0Jvb2suV2ViQXBpXGFwaVxhY2NvdW50cw==?=</w:t>
            </w:r>
          </w:p>
          <w:p w14:paraId="2643ADE8"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X-Powered-By: ASP.NET</w:t>
            </w:r>
          </w:p>
          <w:p w14:paraId="0D737015"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Date: Tue, 08 May 2018 19:08:11 GMT</w:t>
            </w:r>
          </w:p>
          <w:p w14:paraId="209F7E18"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Content-Length: 52</w:t>
            </w:r>
          </w:p>
          <w:p w14:paraId="21B5157E"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p>
          <w:p w14:paraId="619563EE" w14:textId="77777777" w:rsidR="009601EE"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w:t>
            </w:r>
          </w:p>
          <w:p w14:paraId="64F8F66F" w14:textId="77777777" w:rsidR="009601EE" w:rsidRDefault="009601EE" w:rsidP="00503050">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r>
            <w:r w:rsidR="00BA2C9B" w:rsidRPr="008605B3">
              <w:rPr>
                <w:rFonts w:ascii="Lucida Console" w:hAnsi="Lucida Console" w:cs="Lucida Console"/>
                <w:sz w:val="17"/>
                <w:szCs w:val="17"/>
              </w:rPr>
              <w:t>"userName":"najam.khan",</w:t>
            </w:r>
          </w:p>
          <w:p w14:paraId="7B565C29" w14:textId="77777777" w:rsidR="009601EE" w:rsidRDefault="009601EE" w:rsidP="00503050">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r>
            <w:r w:rsidR="00BA2C9B" w:rsidRPr="008605B3">
              <w:rPr>
                <w:rFonts w:ascii="Lucida Console" w:hAnsi="Lucida Console" w:cs="Lucida Console"/>
                <w:sz w:val="17"/>
                <w:szCs w:val="17"/>
              </w:rPr>
              <w:t>"email":"najam@domain.ext"</w:t>
            </w:r>
          </w:p>
          <w:p w14:paraId="442CE8A7" w14:textId="77777777" w:rsidR="00BA2C9B"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w:t>
            </w:r>
          </w:p>
          <w:p w14:paraId="291BD69C" w14:textId="13E14551" w:rsidR="003B3CF1" w:rsidRPr="008605B3" w:rsidRDefault="003B3CF1" w:rsidP="00503050">
            <w:pPr>
              <w:autoSpaceDE w:val="0"/>
              <w:autoSpaceDN w:val="0"/>
              <w:adjustRightInd w:val="0"/>
              <w:spacing w:line="276" w:lineRule="auto"/>
              <w:rPr>
                <w:rFonts w:ascii="Lucida Console" w:hAnsi="Lucida Console" w:cs="Lucida Console"/>
                <w:sz w:val="17"/>
                <w:szCs w:val="17"/>
              </w:rPr>
            </w:pPr>
          </w:p>
        </w:tc>
      </w:tr>
      <w:tr w:rsidR="00A37FC1" w:rsidRPr="00A37FC1" w14:paraId="54FE68C8" w14:textId="77777777" w:rsidTr="008605B3">
        <w:tc>
          <w:tcPr>
            <w:tcW w:w="9350" w:type="dxa"/>
            <w:shd w:val="solid" w:color="BFBFBF" w:themeColor="background1" w:themeShade="BF" w:fill="auto"/>
          </w:tcPr>
          <w:p w14:paraId="5D6A6054" w14:textId="4AE558B1" w:rsidR="00A37FC1" w:rsidRPr="008605B3" w:rsidRDefault="001C2A9D" w:rsidP="00A37FC1">
            <w:pPr>
              <w:rPr>
                <w:b/>
                <w:bCs/>
              </w:rPr>
            </w:pPr>
            <w:r>
              <w:rPr>
                <w:b/>
                <w:bCs/>
              </w:rPr>
              <w:t>Received expected response, hence test PASSED</w:t>
            </w:r>
          </w:p>
        </w:tc>
      </w:tr>
    </w:tbl>
    <w:p w14:paraId="50D7B858" w14:textId="77777777" w:rsidR="00BA2C9B" w:rsidRPr="00BA2C9B" w:rsidRDefault="00BA2C9B" w:rsidP="00BA2C9B"/>
    <w:p w14:paraId="40326AB2" w14:textId="1ED3B3B5" w:rsidR="005514E9" w:rsidRDefault="005514E9" w:rsidP="005514E9">
      <w:pPr>
        <w:pStyle w:val="Heading3"/>
      </w:pPr>
      <w:bookmarkStart w:id="119" w:name="_Toc513670397"/>
      <w:r>
        <w:t xml:space="preserve">Test Case: </w:t>
      </w:r>
      <w:r w:rsidR="009A35A4">
        <w:t xml:space="preserve">POST </w:t>
      </w:r>
      <w:r w:rsidR="004E68E2">
        <w:t>–</w:t>
      </w:r>
      <w:r w:rsidR="00284068">
        <w:t xml:space="preserve"> 422</w:t>
      </w:r>
      <w:r w:rsidR="004E68E2">
        <w:t xml:space="preserve"> –</w:t>
      </w:r>
      <w:r w:rsidR="009A35A4">
        <w:t xml:space="preserve"> </w:t>
      </w:r>
      <w:r>
        <w:t>Create</w:t>
      </w:r>
      <w:r w:rsidR="004E68E2">
        <w:t xml:space="preserve"> </w:t>
      </w:r>
      <w:r>
        <w:t>Account – Invalid Input</w:t>
      </w:r>
      <w:bookmarkEnd w:id="119"/>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DA02A5" w14:paraId="79B6C5C9" w14:textId="77777777" w:rsidTr="0000750A">
        <w:tc>
          <w:tcPr>
            <w:tcW w:w="9350" w:type="dxa"/>
            <w:shd w:val="solid" w:color="BFBFBF" w:themeColor="background1" w:themeShade="BF" w:fill="auto"/>
          </w:tcPr>
          <w:p w14:paraId="2F8AC510" w14:textId="77777777" w:rsidR="00DA02A5" w:rsidRPr="008605B3" w:rsidRDefault="00DA02A5" w:rsidP="0000750A">
            <w:pPr>
              <w:rPr>
                <w:b/>
                <w:bCs/>
              </w:rPr>
            </w:pPr>
            <w:r w:rsidRPr="008605B3">
              <w:rPr>
                <w:b/>
                <w:bCs/>
              </w:rPr>
              <w:t>Description</w:t>
            </w:r>
          </w:p>
        </w:tc>
      </w:tr>
      <w:tr w:rsidR="00DA02A5" w14:paraId="74FE9844" w14:textId="77777777" w:rsidTr="0000750A">
        <w:tc>
          <w:tcPr>
            <w:tcW w:w="9350" w:type="dxa"/>
            <w:tcBorders>
              <w:bottom w:val="single" w:sz="4" w:space="0" w:color="BFBFBF" w:themeColor="background1" w:themeShade="BF"/>
            </w:tcBorders>
          </w:tcPr>
          <w:p w14:paraId="62F22A49" w14:textId="77777777" w:rsidR="00FF55FD" w:rsidRDefault="00FF55FD" w:rsidP="0000750A"/>
          <w:p w14:paraId="400909AC" w14:textId="122CFCFD" w:rsidR="00DA02A5" w:rsidRDefault="009601EE" w:rsidP="0000750A">
            <w:r>
              <w:t>This test case designed to test/demonstrate:</w:t>
            </w:r>
          </w:p>
          <w:p w14:paraId="45C5BF36" w14:textId="04A08855" w:rsidR="009601EE" w:rsidRDefault="009601EE" w:rsidP="00A67DFF">
            <w:pPr>
              <w:pStyle w:val="ListParagraph"/>
              <w:numPr>
                <w:ilvl w:val="0"/>
                <w:numId w:val="36"/>
              </w:numPr>
            </w:pPr>
            <w:r>
              <w:t>POST request with message that is syntactically correct but with invalid values</w:t>
            </w:r>
          </w:p>
          <w:p w14:paraId="1D9ACC5E" w14:textId="2D2A206B" w:rsidR="009601EE" w:rsidRDefault="00013035" w:rsidP="00A67DFF">
            <w:pPr>
              <w:pStyle w:val="ListParagraph"/>
              <w:numPr>
                <w:ilvl w:val="0"/>
                <w:numId w:val="36"/>
              </w:numPr>
            </w:pPr>
            <w:r>
              <w:t>No resource creation due to invalid values</w:t>
            </w:r>
          </w:p>
          <w:p w14:paraId="442A73E0" w14:textId="13F9AE41" w:rsidR="00013035" w:rsidRDefault="00FF55FD" w:rsidP="00A67DFF">
            <w:pPr>
              <w:pStyle w:val="ListParagraph"/>
              <w:numPr>
                <w:ilvl w:val="0"/>
                <w:numId w:val="36"/>
              </w:numPr>
            </w:pPr>
            <w:r>
              <w:t>Status code to indicate invalid input with 422 Unprocessable Entity</w:t>
            </w:r>
          </w:p>
          <w:p w14:paraId="49AF194B" w14:textId="3B9FE69B" w:rsidR="009601EE" w:rsidRDefault="00013035" w:rsidP="00A67DFF">
            <w:pPr>
              <w:pStyle w:val="ListParagraph"/>
              <w:numPr>
                <w:ilvl w:val="0"/>
                <w:numId w:val="36"/>
              </w:numPr>
            </w:pPr>
            <w:r>
              <w:t xml:space="preserve">The message body </w:t>
            </w:r>
            <w:r w:rsidR="00FF55FD">
              <w:t>to</w:t>
            </w:r>
            <w:r>
              <w:t xml:space="preserve"> explain the invalidity of input</w:t>
            </w:r>
          </w:p>
          <w:p w14:paraId="005EA73F" w14:textId="034D898C" w:rsidR="00A67DFF" w:rsidRDefault="00A67DFF" w:rsidP="00A67DFF">
            <w:pPr>
              <w:pStyle w:val="ListParagraph"/>
              <w:numPr>
                <w:ilvl w:val="0"/>
                <w:numId w:val="36"/>
              </w:numPr>
            </w:pPr>
            <w:r>
              <w:t>Ellipsis (…) denote that value was trimmed to save space</w:t>
            </w:r>
          </w:p>
          <w:p w14:paraId="4A17254B" w14:textId="7F4D0B15" w:rsidR="00FF55FD" w:rsidRPr="008605B3" w:rsidRDefault="00FF55FD" w:rsidP="00FF55FD">
            <w:pPr>
              <w:pStyle w:val="ListParagraph"/>
            </w:pPr>
          </w:p>
        </w:tc>
      </w:tr>
      <w:tr w:rsidR="00DA02A5" w14:paraId="1DF8FCAF" w14:textId="77777777" w:rsidTr="0000750A">
        <w:tc>
          <w:tcPr>
            <w:tcW w:w="9350" w:type="dxa"/>
            <w:shd w:val="solid" w:color="BFBFBF" w:themeColor="background1" w:themeShade="BF" w:fill="auto"/>
          </w:tcPr>
          <w:p w14:paraId="662469BA" w14:textId="77777777" w:rsidR="00DA02A5" w:rsidRPr="008605B3" w:rsidRDefault="00DA02A5" w:rsidP="0000750A">
            <w:pPr>
              <w:rPr>
                <w:b/>
                <w:bCs/>
              </w:rPr>
            </w:pPr>
            <w:r w:rsidRPr="008605B3">
              <w:rPr>
                <w:b/>
                <w:bCs/>
              </w:rPr>
              <w:t>Request</w:t>
            </w:r>
          </w:p>
        </w:tc>
      </w:tr>
      <w:tr w:rsidR="00141553" w14:paraId="493A5F45" w14:textId="77777777" w:rsidTr="0000750A">
        <w:tc>
          <w:tcPr>
            <w:tcW w:w="9350" w:type="dxa"/>
            <w:tcBorders>
              <w:bottom w:val="single" w:sz="4" w:space="0" w:color="BFBFBF" w:themeColor="background1" w:themeShade="BF"/>
            </w:tcBorders>
          </w:tcPr>
          <w:p w14:paraId="4C1BE5D2" w14:textId="77777777" w:rsidR="00FF55FD" w:rsidRDefault="00FF55FD" w:rsidP="00503050">
            <w:pPr>
              <w:autoSpaceDE w:val="0"/>
              <w:autoSpaceDN w:val="0"/>
              <w:adjustRightInd w:val="0"/>
              <w:spacing w:line="276" w:lineRule="auto"/>
              <w:rPr>
                <w:rFonts w:ascii="Lucida Console" w:hAnsi="Lucida Console" w:cs="Lucida Console"/>
                <w:sz w:val="17"/>
                <w:szCs w:val="17"/>
              </w:rPr>
            </w:pPr>
          </w:p>
          <w:p w14:paraId="76922D6C" w14:textId="5D6A250A"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POST </w:t>
            </w:r>
            <w:hyperlink r:id="rId51" w:history="1">
              <w:r w:rsidRPr="00141553">
                <w:rPr>
                  <w:rFonts w:ascii="Lucida Console" w:hAnsi="Lucida Console" w:cs="Lucida Console"/>
                  <w:sz w:val="17"/>
                  <w:szCs w:val="17"/>
                </w:rPr>
                <w:t>http://localhost:50992/api/accounts HTTP/1.1</w:t>
              </w:r>
            </w:hyperlink>
          </w:p>
          <w:p w14:paraId="60E57B3F"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Content-Type: application/json</w:t>
            </w:r>
          </w:p>
          <w:p w14:paraId="5EB61932"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cache-control: no-cache</w:t>
            </w:r>
          </w:p>
          <w:p w14:paraId="0AF16FEE"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Postman-Token: 7bfada00-c98d-4347-8e7a-e85e2817e9bf</w:t>
            </w:r>
          </w:p>
          <w:p w14:paraId="6B5FABFD"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User-Agent: PostmanRuntime/7.1.1</w:t>
            </w:r>
          </w:p>
          <w:p w14:paraId="50560165"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Accept: */*</w:t>
            </w:r>
          </w:p>
          <w:p w14:paraId="0E805C88"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Host: localhost:50992</w:t>
            </w:r>
          </w:p>
          <w:p w14:paraId="6D6A82E7"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cookie: .AspNetCore.Identity.Application=CfDJ8OCNE0gexWREjw5dRnoB4umc5KIrPv...</w:t>
            </w:r>
          </w:p>
          <w:p w14:paraId="2A2CCC49"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accept-encoding: gzip, deflate</w:t>
            </w:r>
          </w:p>
          <w:p w14:paraId="13A5C372"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content-length: 118</w:t>
            </w:r>
          </w:p>
          <w:p w14:paraId="5947A55C"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Connection: keep-alive</w:t>
            </w:r>
          </w:p>
          <w:p w14:paraId="2C9F9610"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p>
          <w:p w14:paraId="014C9CE9"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w:t>
            </w:r>
          </w:p>
          <w:p w14:paraId="732C59DA"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b/>
              <w:t>"userName" : "john-silver",</w:t>
            </w:r>
          </w:p>
          <w:p w14:paraId="077FFDC8"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b/>
              <w:t>"email": "najam@domain.ext",</w:t>
            </w:r>
          </w:p>
          <w:p w14:paraId="54378ACA"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b/>
              <w:t>"password": "Password",</w:t>
            </w:r>
          </w:p>
          <w:p w14:paraId="71D45CDE"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b/>
              <w:t>"confirmPassword": "Password"</w:t>
            </w:r>
          </w:p>
          <w:p w14:paraId="7AFBA9A8"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w:t>
            </w:r>
          </w:p>
          <w:p w14:paraId="08192F5B" w14:textId="57A3A523" w:rsidR="00141553" w:rsidRPr="00141553" w:rsidRDefault="00141553" w:rsidP="00503050">
            <w:pPr>
              <w:autoSpaceDE w:val="0"/>
              <w:autoSpaceDN w:val="0"/>
              <w:adjustRightInd w:val="0"/>
              <w:spacing w:line="276" w:lineRule="auto"/>
              <w:rPr>
                <w:rFonts w:ascii="Lucida Console" w:hAnsi="Lucida Console" w:cs="Lucida Console"/>
                <w:sz w:val="17"/>
                <w:szCs w:val="17"/>
              </w:rPr>
            </w:pPr>
          </w:p>
        </w:tc>
      </w:tr>
      <w:tr w:rsidR="00141553" w14:paraId="5B23E36B" w14:textId="77777777" w:rsidTr="0000750A">
        <w:tc>
          <w:tcPr>
            <w:tcW w:w="9350" w:type="dxa"/>
            <w:shd w:val="solid" w:color="BFBFBF" w:themeColor="background1" w:themeShade="BF" w:fill="auto"/>
          </w:tcPr>
          <w:p w14:paraId="5F65B028" w14:textId="77777777" w:rsidR="00141553" w:rsidRPr="008605B3" w:rsidRDefault="00141553" w:rsidP="00141553">
            <w:pPr>
              <w:rPr>
                <w:b/>
                <w:bCs/>
              </w:rPr>
            </w:pPr>
            <w:r w:rsidRPr="008605B3">
              <w:rPr>
                <w:b/>
                <w:bCs/>
              </w:rPr>
              <w:t>Response</w:t>
            </w:r>
          </w:p>
        </w:tc>
      </w:tr>
      <w:tr w:rsidR="00141553" w14:paraId="03327CCA" w14:textId="77777777" w:rsidTr="0000750A">
        <w:tc>
          <w:tcPr>
            <w:tcW w:w="9350" w:type="dxa"/>
            <w:tcBorders>
              <w:bottom w:val="single" w:sz="4" w:space="0" w:color="BFBFBF" w:themeColor="background1" w:themeShade="BF"/>
            </w:tcBorders>
          </w:tcPr>
          <w:p w14:paraId="43CDD4F8" w14:textId="77777777" w:rsidR="00FF55FD" w:rsidRDefault="00FF55FD" w:rsidP="00503050">
            <w:pPr>
              <w:autoSpaceDE w:val="0"/>
              <w:autoSpaceDN w:val="0"/>
              <w:adjustRightInd w:val="0"/>
              <w:spacing w:line="276" w:lineRule="auto"/>
              <w:rPr>
                <w:rFonts w:ascii="Lucida Console" w:hAnsi="Lucida Console" w:cs="Lucida Console"/>
                <w:sz w:val="17"/>
                <w:szCs w:val="17"/>
              </w:rPr>
            </w:pPr>
          </w:p>
          <w:p w14:paraId="57A2A49B" w14:textId="654C866C"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HTTP/1.1 422 Unprocessable Entity</w:t>
            </w:r>
          </w:p>
          <w:p w14:paraId="1591ACCC"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lastRenderedPageBreak/>
              <w:t>Transfer-Encoding: chunked</w:t>
            </w:r>
          </w:p>
          <w:p w14:paraId="109EC376"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Content-Type: application/json; charset=utf-8</w:t>
            </w:r>
          </w:p>
          <w:p w14:paraId="35BD45EF"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Server: Kestrel</w:t>
            </w:r>
          </w:p>
          <w:p w14:paraId="3930A0EA"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X-SourceFiles: =?UTF-8?B?RDpcTkFKQU1cVGFza0Jvb2tcTmFqYW0uVGFza0Jvb2suV2ViQXBpXGFwaVxhY2NvdW50cw==?=</w:t>
            </w:r>
          </w:p>
          <w:p w14:paraId="199A089A"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X-Powered-By: ASP.NET</w:t>
            </w:r>
          </w:p>
          <w:p w14:paraId="4548BC62"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Date: Wed, 09 May 2018 05:24:55 GMT</w:t>
            </w:r>
          </w:p>
          <w:p w14:paraId="126FDD89"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p>
          <w:p w14:paraId="689293C1"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b2</w:t>
            </w:r>
          </w:p>
          <w:p w14:paraId="5A3B3BC9"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w:t>
            </w:r>
          </w:p>
          <w:p w14:paraId="2D7184B5"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"passwordRequiresDigit": [</w:t>
            </w:r>
          </w:p>
          <w:p w14:paraId="76FCE2CD"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"Passwords must have at least one digit ('0'-'9')."</w:t>
            </w:r>
          </w:p>
          <w:p w14:paraId="5E95C483"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w:t>
            </w:r>
          </w:p>
          <w:p w14:paraId="32A0C11D"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"passwordRequiresNonAlphanumeric": [</w:t>
            </w:r>
          </w:p>
          <w:p w14:paraId="5C1D421C"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"Passwords must have at least one non alphanumeric character."</w:t>
            </w:r>
          </w:p>
          <w:p w14:paraId="697E1E6F"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w:t>
            </w:r>
          </w:p>
          <w:p w14:paraId="2662889A"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w:t>
            </w:r>
          </w:p>
          <w:p w14:paraId="486E5C2B" w14:textId="77777777" w:rsid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0</w:t>
            </w:r>
          </w:p>
          <w:p w14:paraId="685E42B8" w14:textId="4A7011F9" w:rsidR="00FF55FD" w:rsidRPr="008605B3" w:rsidRDefault="00FF55FD" w:rsidP="00503050">
            <w:pPr>
              <w:autoSpaceDE w:val="0"/>
              <w:autoSpaceDN w:val="0"/>
              <w:adjustRightInd w:val="0"/>
              <w:spacing w:line="276" w:lineRule="auto"/>
              <w:rPr>
                <w:rFonts w:ascii="Lucida Console" w:hAnsi="Lucida Console" w:cs="Lucida Console"/>
                <w:sz w:val="17"/>
                <w:szCs w:val="17"/>
              </w:rPr>
            </w:pPr>
          </w:p>
        </w:tc>
      </w:tr>
      <w:tr w:rsidR="00141553" w14:paraId="28EB6507" w14:textId="77777777" w:rsidTr="0000750A">
        <w:tc>
          <w:tcPr>
            <w:tcW w:w="9350" w:type="dxa"/>
            <w:shd w:val="solid" w:color="BFBFBF" w:themeColor="background1" w:themeShade="BF" w:fill="auto"/>
          </w:tcPr>
          <w:p w14:paraId="42EA1318" w14:textId="104818B6" w:rsidR="00141553" w:rsidRPr="008605B3" w:rsidRDefault="00FF55FD" w:rsidP="00141553">
            <w:pPr>
              <w:rPr>
                <w:b/>
                <w:bCs/>
              </w:rPr>
            </w:pPr>
            <w:r>
              <w:rPr>
                <w:b/>
                <w:bCs/>
              </w:rPr>
              <w:lastRenderedPageBreak/>
              <w:t>Received expected response, hence test PASSED</w:t>
            </w:r>
          </w:p>
        </w:tc>
      </w:tr>
    </w:tbl>
    <w:p w14:paraId="5952EA6C" w14:textId="695670F8" w:rsidR="00DA02A5" w:rsidRDefault="00DA02A5" w:rsidP="00DA02A5"/>
    <w:p w14:paraId="3438CAB6" w14:textId="0C0DBB30" w:rsidR="0010216F" w:rsidRDefault="0010216F" w:rsidP="0010216F">
      <w:pPr>
        <w:pStyle w:val="Heading3"/>
      </w:pPr>
      <w:bookmarkStart w:id="120" w:name="_Toc513670398"/>
      <w:r>
        <w:t xml:space="preserve">Test Case: </w:t>
      </w:r>
      <w:r w:rsidR="009A35A4">
        <w:t xml:space="preserve">POST </w:t>
      </w:r>
      <w:r w:rsidR="00943906">
        <w:t>– 200 –</w:t>
      </w:r>
      <w:r w:rsidR="009A35A4">
        <w:t xml:space="preserve"> </w:t>
      </w:r>
      <w:r>
        <w:t>User</w:t>
      </w:r>
      <w:r w:rsidR="00943906">
        <w:t xml:space="preserve"> </w:t>
      </w:r>
      <w:r>
        <w:t>Logon with Valid Credentials</w:t>
      </w:r>
      <w:bookmarkEnd w:id="120"/>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10216F" w14:paraId="13738EBF" w14:textId="77777777" w:rsidTr="0000750A">
        <w:tc>
          <w:tcPr>
            <w:tcW w:w="9350" w:type="dxa"/>
            <w:shd w:val="solid" w:color="BFBFBF" w:themeColor="background1" w:themeShade="BF" w:fill="auto"/>
          </w:tcPr>
          <w:p w14:paraId="4DE98A82" w14:textId="77777777" w:rsidR="0010216F" w:rsidRPr="008605B3" w:rsidRDefault="0010216F" w:rsidP="0000750A">
            <w:pPr>
              <w:rPr>
                <w:b/>
                <w:bCs/>
              </w:rPr>
            </w:pPr>
            <w:r w:rsidRPr="008605B3">
              <w:rPr>
                <w:b/>
                <w:bCs/>
              </w:rPr>
              <w:t>Description</w:t>
            </w:r>
          </w:p>
        </w:tc>
      </w:tr>
      <w:tr w:rsidR="0010216F" w14:paraId="399DCD93" w14:textId="77777777" w:rsidTr="0000750A">
        <w:tc>
          <w:tcPr>
            <w:tcW w:w="9350" w:type="dxa"/>
            <w:tcBorders>
              <w:bottom w:val="single" w:sz="4" w:space="0" w:color="BFBFBF" w:themeColor="background1" w:themeShade="BF"/>
            </w:tcBorders>
          </w:tcPr>
          <w:p w14:paraId="5337EFFB" w14:textId="77777777" w:rsidR="0010216F" w:rsidRDefault="0010216F" w:rsidP="0000750A"/>
          <w:p w14:paraId="23FE4BAC" w14:textId="4E849BC4" w:rsidR="0010216F" w:rsidRDefault="0010216F" w:rsidP="0000750A">
            <w:r>
              <w:t>This test case designed to test/demonstrate:</w:t>
            </w:r>
          </w:p>
          <w:p w14:paraId="50587BFA" w14:textId="4988A573" w:rsidR="00634CC3" w:rsidRDefault="00634CC3" w:rsidP="00634CC3">
            <w:pPr>
              <w:pStyle w:val="ListParagraph"/>
              <w:numPr>
                <w:ilvl w:val="0"/>
                <w:numId w:val="37"/>
              </w:numPr>
            </w:pPr>
            <w:r>
              <w:t>POST request</w:t>
            </w:r>
          </w:p>
          <w:p w14:paraId="1A4013BB" w14:textId="3A3E8BD8" w:rsidR="00634CC3" w:rsidRDefault="00634CC3" w:rsidP="00634CC3">
            <w:pPr>
              <w:pStyle w:val="ListParagraph"/>
              <w:numPr>
                <w:ilvl w:val="0"/>
                <w:numId w:val="37"/>
              </w:numPr>
            </w:pPr>
            <w:r>
              <w:t>JSON Web Token (JWT) based bearer authentication</w:t>
            </w:r>
          </w:p>
          <w:p w14:paraId="63C25A60" w14:textId="3CCF5C8D" w:rsidR="00634CC3" w:rsidRDefault="00634CC3" w:rsidP="00634CC3">
            <w:pPr>
              <w:pStyle w:val="ListParagraph"/>
              <w:numPr>
                <w:ilvl w:val="0"/>
                <w:numId w:val="37"/>
              </w:numPr>
            </w:pPr>
            <w:r>
              <w:t>Status code 200 OK to indicate success</w:t>
            </w:r>
          </w:p>
          <w:p w14:paraId="7A1E7273" w14:textId="74384047" w:rsidR="00634CC3" w:rsidRDefault="00634CC3" w:rsidP="00634CC3">
            <w:pPr>
              <w:pStyle w:val="ListParagraph"/>
              <w:numPr>
                <w:ilvl w:val="0"/>
                <w:numId w:val="37"/>
              </w:numPr>
            </w:pPr>
            <w:r>
              <w:t>Message to contain JWT to be used with subsequent requests for this user</w:t>
            </w:r>
          </w:p>
          <w:p w14:paraId="47CE4046" w14:textId="77777777" w:rsidR="00634CC3" w:rsidRDefault="00634CC3" w:rsidP="00634CC3">
            <w:pPr>
              <w:pStyle w:val="ListParagraph"/>
              <w:numPr>
                <w:ilvl w:val="0"/>
                <w:numId w:val="36"/>
              </w:numPr>
            </w:pPr>
            <w:r>
              <w:t>Ellipsis (…) denote that value was trimmed to save space</w:t>
            </w:r>
          </w:p>
          <w:p w14:paraId="1FFFF66F" w14:textId="77777777" w:rsidR="0010216F" w:rsidRPr="008605B3" w:rsidRDefault="0010216F" w:rsidP="00634CC3">
            <w:pPr>
              <w:pStyle w:val="ListParagraph"/>
            </w:pPr>
          </w:p>
        </w:tc>
      </w:tr>
      <w:tr w:rsidR="0010216F" w14:paraId="55F65C38" w14:textId="77777777" w:rsidTr="0000750A">
        <w:tc>
          <w:tcPr>
            <w:tcW w:w="9350" w:type="dxa"/>
            <w:shd w:val="solid" w:color="BFBFBF" w:themeColor="background1" w:themeShade="BF" w:fill="auto"/>
          </w:tcPr>
          <w:p w14:paraId="75E464A7" w14:textId="77777777" w:rsidR="0010216F" w:rsidRPr="008605B3" w:rsidRDefault="0010216F" w:rsidP="0000750A">
            <w:pPr>
              <w:rPr>
                <w:b/>
                <w:bCs/>
              </w:rPr>
            </w:pPr>
            <w:r w:rsidRPr="008605B3">
              <w:rPr>
                <w:b/>
                <w:bCs/>
              </w:rPr>
              <w:t>Request</w:t>
            </w:r>
          </w:p>
        </w:tc>
      </w:tr>
      <w:tr w:rsidR="0010216F" w14:paraId="39DC54A1" w14:textId="77777777" w:rsidTr="0000750A">
        <w:tc>
          <w:tcPr>
            <w:tcW w:w="9350" w:type="dxa"/>
            <w:tcBorders>
              <w:bottom w:val="single" w:sz="4" w:space="0" w:color="BFBFBF" w:themeColor="background1" w:themeShade="BF"/>
            </w:tcBorders>
          </w:tcPr>
          <w:p w14:paraId="673CAC6E" w14:textId="2BB7578C" w:rsidR="0010216F" w:rsidRDefault="0010216F" w:rsidP="001A03F6">
            <w:pPr>
              <w:autoSpaceDE w:val="0"/>
              <w:autoSpaceDN w:val="0"/>
              <w:adjustRightInd w:val="0"/>
              <w:spacing w:line="276" w:lineRule="auto"/>
              <w:rPr>
                <w:rFonts w:ascii="Lucida Console" w:hAnsi="Lucida Console" w:cs="Lucida Console"/>
                <w:sz w:val="17"/>
                <w:szCs w:val="17"/>
              </w:rPr>
            </w:pPr>
          </w:p>
          <w:p w14:paraId="0A9EC024"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POST </w:t>
            </w:r>
            <w:hyperlink r:id="rId52" w:history="1">
              <w:r>
                <w:rPr>
                  <w:rFonts w:ascii="Lucida Console" w:hAnsi="Lucida Console" w:cs="Lucida Console"/>
                  <w:sz w:val="17"/>
                  <w:szCs w:val="17"/>
                </w:rPr>
                <w:t>http://localhost:50992/api/accounts/logon HTTP/1.1</w:t>
              </w:r>
            </w:hyperlink>
          </w:p>
          <w:p w14:paraId="073DCCA5"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68E085D2"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087AA5C1"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cc31f2e3-8ea2-4d31-985f-4bcc339dd3a9</w:t>
            </w:r>
          </w:p>
          <w:p w14:paraId="64359622"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76CD78F4"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43A62A57"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58B335A1" w14:textId="0E5FA183"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.AspNetCore.Identity.Application=CfDJ8OCNE0gexWREjw5dRnoB4umLqw8NUgtkYf...</w:t>
            </w:r>
          </w:p>
          <w:p w14:paraId="6E1D3C26"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29975C3"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56</w:t>
            </w:r>
          </w:p>
          <w:p w14:paraId="0447B2B4"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4D9F566B" w14:textId="77777777" w:rsidR="00634CC3" w:rsidRDefault="00634CC3" w:rsidP="001A03F6">
            <w:pPr>
              <w:autoSpaceDE w:val="0"/>
              <w:autoSpaceDN w:val="0"/>
              <w:adjustRightInd w:val="0"/>
              <w:spacing w:line="276" w:lineRule="auto"/>
              <w:rPr>
                <w:rFonts w:ascii="Lucida Console" w:hAnsi="Lucida Console" w:cs="Lucida Console"/>
                <w:sz w:val="17"/>
                <w:szCs w:val="17"/>
              </w:rPr>
            </w:pPr>
          </w:p>
          <w:p w14:paraId="74C31518"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7B0D2BD5"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"userName": "najam.khan",</w:t>
            </w:r>
          </w:p>
          <w:p w14:paraId="43577CCB"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"password": "Password.1"</w:t>
            </w:r>
          </w:p>
          <w:p w14:paraId="0E5B5FAD"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70D86D0C" w14:textId="77777777" w:rsidR="0010216F" w:rsidRPr="00141553" w:rsidRDefault="0010216F" w:rsidP="001A03F6">
            <w:pPr>
              <w:autoSpaceDE w:val="0"/>
              <w:autoSpaceDN w:val="0"/>
              <w:adjustRightInd w:val="0"/>
              <w:spacing w:line="276" w:lineRule="auto"/>
              <w:rPr>
                <w:rFonts w:ascii="Lucida Console" w:hAnsi="Lucida Console" w:cs="Lucida Console"/>
                <w:sz w:val="17"/>
                <w:szCs w:val="17"/>
              </w:rPr>
            </w:pPr>
          </w:p>
        </w:tc>
      </w:tr>
      <w:tr w:rsidR="0010216F" w14:paraId="3724FF85" w14:textId="77777777" w:rsidTr="0000750A">
        <w:tc>
          <w:tcPr>
            <w:tcW w:w="9350" w:type="dxa"/>
            <w:shd w:val="solid" w:color="BFBFBF" w:themeColor="background1" w:themeShade="BF" w:fill="auto"/>
          </w:tcPr>
          <w:p w14:paraId="54A77449" w14:textId="77777777" w:rsidR="0010216F" w:rsidRPr="008605B3" w:rsidRDefault="0010216F" w:rsidP="0000750A">
            <w:pPr>
              <w:rPr>
                <w:b/>
                <w:bCs/>
              </w:rPr>
            </w:pPr>
            <w:r w:rsidRPr="008605B3">
              <w:rPr>
                <w:b/>
                <w:bCs/>
              </w:rPr>
              <w:t>Response</w:t>
            </w:r>
          </w:p>
        </w:tc>
      </w:tr>
      <w:tr w:rsidR="0010216F" w14:paraId="6DC141C7" w14:textId="77777777" w:rsidTr="0000750A">
        <w:tc>
          <w:tcPr>
            <w:tcW w:w="9350" w:type="dxa"/>
            <w:tcBorders>
              <w:bottom w:val="single" w:sz="4" w:space="0" w:color="BFBFBF" w:themeColor="background1" w:themeShade="BF"/>
            </w:tcBorders>
          </w:tcPr>
          <w:p w14:paraId="216B537B" w14:textId="627220D9" w:rsidR="0010216F" w:rsidRDefault="0010216F" w:rsidP="001A03F6">
            <w:pPr>
              <w:autoSpaceDE w:val="0"/>
              <w:autoSpaceDN w:val="0"/>
              <w:adjustRightInd w:val="0"/>
              <w:spacing w:line="276" w:lineRule="auto"/>
              <w:rPr>
                <w:rFonts w:ascii="Lucida Console" w:hAnsi="Lucida Console" w:cs="Lucida Console"/>
                <w:sz w:val="17"/>
                <w:szCs w:val="17"/>
              </w:rPr>
            </w:pPr>
          </w:p>
          <w:p w14:paraId="2C794061"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42A78ACD"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3084B1D7"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Pragma: no-cache</w:t>
            </w:r>
          </w:p>
          <w:p w14:paraId="6DA75700"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47C1894B"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66BCEA78"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Expires: -1</w:t>
            </w:r>
          </w:p>
          <w:p w14:paraId="787BF0D5"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45D30328" w14:textId="65B5A86E"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Set-Cookie: .AspNetCore.Identity.Application=CfDJ8OCNE0gexWREjw5dRnoB4ul2ydGDc4G-...</w:t>
            </w:r>
          </w:p>
          <w:p w14:paraId="4B2CDF09" w14:textId="5E40928A"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w:t>
            </w:r>
          </w:p>
          <w:p w14:paraId="13753D61"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13C0754D"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18:28:15 GMT</w:t>
            </w:r>
          </w:p>
          <w:p w14:paraId="5960D440" w14:textId="77777777" w:rsidR="00634CC3" w:rsidRDefault="00634CC3" w:rsidP="001A03F6">
            <w:pPr>
              <w:autoSpaceDE w:val="0"/>
              <w:autoSpaceDN w:val="0"/>
              <w:adjustRightInd w:val="0"/>
              <w:spacing w:line="276" w:lineRule="auto"/>
              <w:rPr>
                <w:rFonts w:ascii="Lucida Console" w:hAnsi="Lucida Console" w:cs="Lucida Console"/>
                <w:sz w:val="17"/>
                <w:szCs w:val="17"/>
              </w:rPr>
            </w:pPr>
          </w:p>
          <w:p w14:paraId="72BB8DD0"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193</w:t>
            </w:r>
          </w:p>
          <w:p w14:paraId="1930C73F"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754278A6"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token":"eyJhbGciOiJIUzI1NiIsInR5cCI6IkpXVCJ9.eyJzdWIiOiJuYWphbS5raGFuIiwianRpIjoiMmM0MDI2NzMtZmM5YS00MDY2LWIwMDQtOGJhZWQzMzFkMjk5IiwiaHR0cDovL3NjaGVtYXMueG1sc29hcC5vcmcvd3MvMjAwNS8wNS9pZGVudGl0eS9jbGFpbXMvbmFtZWlkZW50aWZpZXIiOiJhYTE4MGMyNi1mMzUyLWU4MTEtODM0Yi04MDg2ZjI1ODA4YmMiLCJleHAiOjE1MjU4OTIyOTUsImlzcyI6Im5hamFtLmNvLnVrIiwiYXVkIjoibmFqYW0uY28udWsifQ.oSGKgNfTfckkLufTHgJrYio1gSS01puiegNkvxGPiHk"</w:t>
            </w:r>
          </w:p>
          <w:p w14:paraId="203C5A5A" w14:textId="326C0682"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4662F6DA"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33EB87B0" w14:textId="77777777" w:rsidR="0010216F" w:rsidRPr="008605B3" w:rsidRDefault="0010216F" w:rsidP="001A03F6">
            <w:pPr>
              <w:autoSpaceDE w:val="0"/>
              <w:autoSpaceDN w:val="0"/>
              <w:adjustRightInd w:val="0"/>
              <w:spacing w:line="276" w:lineRule="auto"/>
              <w:rPr>
                <w:rFonts w:ascii="Lucida Console" w:hAnsi="Lucida Console" w:cs="Lucida Console"/>
                <w:sz w:val="17"/>
                <w:szCs w:val="17"/>
              </w:rPr>
            </w:pPr>
          </w:p>
        </w:tc>
      </w:tr>
      <w:tr w:rsidR="0010216F" w14:paraId="2AD2ECA5" w14:textId="77777777" w:rsidTr="0000750A">
        <w:tc>
          <w:tcPr>
            <w:tcW w:w="9350" w:type="dxa"/>
            <w:shd w:val="solid" w:color="BFBFBF" w:themeColor="background1" w:themeShade="BF" w:fill="auto"/>
          </w:tcPr>
          <w:p w14:paraId="2A055D24" w14:textId="77777777" w:rsidR="0010216F" w:rsidRPr="008605B3" w:rsidRDefault="0010216F" w:rsidP="0000750A">
            <w:pPr>
              <w:rPr>
                <w:b/>
                <w:bCs/>
              </w:rPr>
            </w:pPr>
            <w:r>
              <w:rPr>
                <w:b/>
                <w:bCs/>
              </w:rPr>
              <w:lastRenderedPageBreak/>
              <w:t>Received expected response, hence test PASSED</w:t>
            </w:r>
          </w:p>
        </w:tc>
      </w:tr>
    </w:tbl>
    <w:p w14:paraId="49A4AF65" w14:textId="178814FB" w:rsidR="0010216F" w:rsidRDefault="0010216F" w:rsidP="0010216F"/>
    <w:p w14:paraId="536FABF8" w14:textId="7340A956" w:rsidR="00E547CD" w:rsidRDefault="00E547CD" w:rsidP="00E547CD">
      <w:pPr>
        <w:pStyle w:val="Heading3"/>
      </w:pPr>
      <w:bookmarkStart w:id="121" w:name="_Toc513670399"/>
      <w:r>
        <w:t xml:space="preserve">Test Case: </w:t>
      </w:r>
      <w:r w:rsidR="009A35A4">
        <w:t xml:space="preserve">POST </w:t>
      </w:r>
      <w:r w:rsidR="009A6A67">
        <w:t>– 401 –</w:t>
      </w:r>
      <w:r w:rsidR="009A35A4">
        <w:t xml:space="preserve"> </w:t>
      </w:r>
      <w:r>
        <w:t>User</w:t>
      </w:r>
      <w:r w:rsidR="009A6A67">
        <w:t xml:space="preserve"> </w:t>
      </w:r>
      <w:r>
        <w:t>Logon with Invalid Credentials</w:t>
      </w:r>
      <w:bookmarkEnd w:id="121"/>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E547CD" w14:paraId="70AEA885" w14:textId="77777777" w:rsidTr="0000750A">
        <w:tc>
          <w:tcPr>
            <w:tcW w:w="9350" w:type="dxa"/>
            <w:shd w:val="solid" w:color="BFBFBF" w:themeColor="background1" w:themeShade="BF" w:fill="auto"/>
          </w:tcPr>
          <w:p w14:paraId="7E251BF6" w14:textId="77777777" w:rsidR="00E547CD" w:rsidRPr="008605B3" w:rsidRDefault="00E547CD" w:rsidP="0000750A">
            <w:pPr>
              <w:rPr>
                <w:b/>
                <w:bCs/>
              </w:rPr>
            </w:pPr>
            <w:r w:rsidRPr="008605B3">
              <w:rPr>
                <w:b/>
                <w:bCs/>
              </w:rPr>
              <w:t>Description</w:t>
            </w:r>
          </w:p>
        </w:tc>
      </w:tr>
      <w:tr w:rsidR="00E547CD" w14:paraId="151B891D" w14:textId="77777777" w:rsidTr="0000750A">
        <w:tc>
          <w:tcPr>
            <w:tcW w:w="9350" w:type="dxa"/>
            <w:tcBorders>
              <w:bottom w:val="single" w:sz="4" w:space="0" w:color="BFBFBF" w:themeColor="background1" w:themeShade="BF"/>
            </w:tcBorders>
          </w:tcPr>
          <w:p w14:paraId="7783F5C4" w14:textId="77777777" w:rsidR="00E547CD" w:rsidRDefault="00E547CD" w:rsidP="0000750A"/>
          <w:p w14:paraId="1C785F5C" w14:textId="77777777" w:rsidR="00E547CD" w:rsidRDefault="00E547CD" w:rsidP="0000750A">
            <w:r>
              <w:t>This test case designed to test/demonstrate:</w:t>
            </w:r>
          </w:p>
          <w:p w14:paraId="50EF0956" w14:textId="77777777" w:rsidR="00E547CD" w:rsidRDefault="00E547CD" w:rsidP="0000750A">
            <w:pPr>
              <w:pStyle w:val="ListParagraph"/>
              <w:numPr>
                <w:ilvl w:val="0"/>
                <w:numId w:val="37"/>
              </w:numPr>
            </w:pPr>
            <w:r>
              <w:t>POST request</w:t>
            </w:r>
          </w:p>
          <w:p w14:paraId="05AA64B0" w14:textId="1573513B" w:rsidR="00E547CD" w:rsidRDefault="00E547CD" w:rsidP="0000750A">
            <w:pPr>
              <w:pStyle w:val="ListParagraph"/>
              <w:numPr>
                <w:ilvl w:val="0"/>
                <w:numId w:val="37"/>
              </w:numPr>
            </w:pPr>
            <w:r>
              <w:t>Status code 401 Unauthorized to indicate failed logon (due to wrong password)</w:t>
            </w:r>
          </w:p>
          <w:p w14:paraId="74E564B7" w14:textId="6A5A216E" w:rsidR="00E547CD" w:rsidRDefault="00E547CD" w:rsidP="0000750A">
            <w:pPr>
              <w:pStyle w:val="ListParagraph"/>
              <w:numPr>
                <w:ilvl w:val="0"/>
                <w:numId w:val="37"/>
              </w:numPr>
            </w:pPr>
            <w:r>
              <w:t>No response message body</w:t>
            </w:r>
          </w:p>
          <w:p w14:paraId="1F55A3D6" w14:textId="77777777" w:rsidR="00E547CD" w:rsidRDefault="00E547CD" w:rsidP="0000750A">
            <w:pPr>
              <w:pStyle w:val="ListParagraph"/>
              <w:numPr>
                <w:ilvl w:val="0"/>
                <w:numId w:val="36"/>
              </w:numPr>
            </w:pPr>
            <w:r>
              <w:t>Ellipsis (…) denote that value was trimmed to save space</w:t>
            </w:r>
          </w:p>
          <w:p w14:paraId="337B1D30" w14:textId="77777777" w:rsidR="00E547CD" w:rsidRPr="008605B3" w:rsidRDefault="00E547CD" w:rsidP="0000750A">
            <w:pPr>
              <w:pStyle w:val="ListParagraph"/>
            </w:pPr>
          </w:p>
        </w:tc>
      </w:tr>
      <w:tr w:rsidR="00E547CD" w14:paraId="19F1C1EA" w14:textId="77777777" w:rsidTr="0000750A">
        <w:tc>
          <w:tcPr>
            <w:tcW w:w="9350" w:type="dxa"/>
            <w:shd w:val="solid" w:color="BFBFBF" w:themeColor="background1" w:themeShade="BF" w:fill="auto"/>
          </w:tcPr>
          <w:p w14:paraId="5C67ECBC" w14:textId="77777777" w:rsidR="00E547CD" w:rsidRPr="008605B3" w:rsidRDefault="00E547CD" w:rsidP="0000750A">
            <w:pPr>
              <w:rPr>
                <w:b/>
                <w:bCs/>
              </w:rPr>
            </w:pPr>
            <w:r w:rsidRPr="008605B3">
              <w:rPr>
                <w:b/>
                <w:bCs/>
              </w:rPr>
              <w:t>Request</w:t>
            </w:r>
          </w:p>
        </w:tc>
      </w:tr>
      <w:tr w:rsidR="00E547CD" w14:paraId="34E26515" w14:textId="77777777" w:rsidTr="0000750A">
        <w:tc>
          <w:tcPr>
            <w:tcW w:w="9350" w:type="dxa"/>
            <w:tcBorders>
              <w:bottom w:val="single" w:sz="4" w:space="0" w:color="BFBFBF" w:themeColor="background1" w:themeShade="BF"/>
            </w:tcBorders>
          </w:tcPr>
          <w:p w14:paraId="6AA8EAC6" w14:textId="77777777" w:rsidR="00E547CD" w:rsidRDefault="00E547CD" w:rsidP="001A03F6">
            <w:pPr>
              <w:autoSpaceDE w:val="0"/>
              <w:autoSpaceDN w:val="0"/>
              <w:adjustRightInd w:val="0"/>
              <w:spacing w:line="276" w:lineRule="auto"/>
              <w:rPr>
                <w:rFonts w:ascii="Lucida Console" w:hAnsi="Lucida Console" w:cs="Lucida Console"/>
                <w:sz w:val="17"/>
                <w:szCs w:val="17"/>
              </w:rPr>
            </w:pPr>
          </w:p>
          <w:p w14:paraId="2BBCED0F"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POST </w:t>
            </w:r>
            <w:hyperlink r:id="rId53" w:history="1">
              <w:r>
                <w:rPr>
                  <w:rFonts w:ascii="Lucida Console" w:hAnsi="Lucida Console" w:cs="Lucida Console"/>
                  <w:sz w:val="17"/>
                  <w:szCs w:val="17"/>
                </w:rPr>
                <w:t>http://localhost:50992/api/accounts/logon HTTP/1.1</w:t>
              </w:r>
            </w:hyperlink>
          </w:p>
          <w:p w14:paraId="09DF19CA"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4EED1CD8"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797868BA"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3b4ebe8f-ed3a-49d4-9282-32b24e76aafa</w:t>
            </w:r>
          </w:p>
          <w:p w14:paraId="1B5694BE"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63950986"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679B44FA"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4AB208DB" w14:textId="28179E2F"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w:t>
            </w:r>
          </w:p>
          <w:p w14:paraId="2B0A91D3"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4F892471"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60</w:t>
            </w:r>
          </w:p>
          <w:p w14:paraId="5B47E641"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70593855" w14:textId="77777777" w:rsidR="00E547CD" w:rsidRDefault="00E547CD" w:rsidP="001A03F6">
            <w:pPr>
              <w:autoSpaceDE w:val="0"/>
              <w:autoSpaceDN w:val="0"/>
              <w:adjustRightInd w:val="0"/>
              <w:spacing w:line="276" w:lineRule="auto"/>
              <w:rPr>
                <w:rFonts w:ascii="Lucida Console" w:hAnsi="Lucida Console" w:cs="Lucida Console"/>
                <w:sz w:val="17"/>
                <w:szCs w:val="17"/>
              </w:rPr>
            </w:pPr>
          </w:p>
          <w:p w14:paraId="29D30439"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1F55D58D"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"userName": "najam.khan",</w:t>
            </w:r>
          </w:p>
          <w:p w14:paraId="3AEE49B4"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"password": "Password.wrong"</w:t>
            </w:r>
          </w:p>
          <w:p w14:paraId="628E632B"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698BD7CB" w14:textId="77777777" w:rsidR="00E547CD" w:rsidRPr="00141553" w:rsidRDefault="00E547CD" w:rsidP="001A03F6">
            <w:pPr>
              <w:autoSpaceDE w:val="0"/>
              <w:autoSpaceDN w:val="0"/>
              <w:adjustRightInd w:val="0"/>
              <w:spacing w:line="276" w:lineRule="auto"/>
              <w:rPr>
                <w:rFonts w:ascii="Lucida Console" w:hAnsi="Lucida Console" w:cs="Lucida Console"/>
                <w:sz w:val="17"/>
                <w:szCs w:val="17"/>
              </w:rPr>
            </w:pPr>
          </w:p>
        </w:tc>
      </w:tr>
      <w:tr w:rsidR="00E547CD" w14:paraId="534BF216" w14:textId="77777777" w:rsidTr="0000750A">
        <w:tc>
          <w:tcPr>
            <w:tcW w:w="9350" w:type="dxa"/>
            <w:shd w:val="solid" w:color="BFBFBF" w:themeColor="background1" w:themeShade="BF" w:fill="auto"/>
          </w:tcPr>
          <w:p w14:paraId="6C4CA467" w14:textId="77777777" w:rsidR="00E547CD" w:rsidRPr="008605B3" w:rsidRDefault="00E547CD" w:rsidP="0000750A">
            <w:pPr>
              <w:rPr>
                <w:b/>
                <w:bCs/>
              </w:rPr>
            </w:pPr>
            <w:r w:rsidRPr="008605B3">
              <w:rPr>
                <w:b/>
                <w:bCs/>
              </w:rPr>
              <w:t>Response</w:t>
            </w:r>
          </w:p>
        </w:tc>
      </w:tr>
      <w:tr w:rsidR="00E547CD" w14:paraId="15AE93B0" w14:textId="77777777" w:rsidTr="0000750A">
        <w:tc>
          <w:tcPr>
            <w:tcW w:w="9350" w:type="dxa"/>
            <w:tcBorders>
              <w:bottom w:val="single" w:sz="4" w:space="0" w:color="BFBFBF" w:themeColor="background1" w:themeShade="BF"/>
            </w:tcBorders>
          </w:tcPr>
          <w:p w14:paraId="75034366" w14:textId="77777777" w:rsidR="00E547CD" w:rsidRDefault="00E547CD" w:rsidP="001A03F6">
            <w:pPr>
              <w:autoSpaceDE w:val="0"/>
              <w:autoSpaceDN w:val="0"/>
              <w:adjustRightInd w:val="0"/>
              <w:spacing w:line="276" w:lineRule="auto"/>
              <w:rPr>
                <w:rFonts w:ascii="Lucida Console" w:hAnsi="Lucida Console" w:cs="Lucida Console"/>
                <w:sz w:val="17"/>
                <w:szCs w:val="17"/>
              </w:rPr>
            </w:pPr>
          </w:p>
          <w:p w14:paraId="5F2BCEA2" w14:textId="538D7661"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HTTP/1.1 401 Unauthorized</w:t>
            </w:r>
          </w:p>
          <w:p w14:paraId="2EA312B7"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4111C59B" w14:textId="3F6BFA5B"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p>
          <w:p w14:paraId="61D69DF4"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017680E5"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18:34:25 GMT</w:t>
            </w:r>
          </w:p>
          <w:p w14:paraId="3A3B9035"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0</w:t>
            </w:r>
          </w:p>
          <w:p w14:paraId="032DF8CD" w14:textId="77777777" w:rsidR="00E547CD" w:rsidRPr="008605B3" w:rsidRDefault="00E547CD" w:rsidP="001A03F6">
            <w:pPr>
              <w:autoSpaceDE w:val="0"/>
              <w:autoSpaceDN w:val="0"/>
              <w:adjustRightInd w:val="0"/>
              <w:spacing w:line="276" w:lineRule="auto"/>
              <w:rPr>
                <w:rFonts w:ascii="Lucida Console" w:hAnsi="Lucida Console" w:cs="Lucida Console"/>
                <w:sz w:val="17"/>
                <w:szCs w:val="17"/>
              </w:rPr>
            </w:pPr>
          </w:p>
        </w:tc>
      </w:tr>
      <w:tr w:rsidR="00E547CD" w14:paraId="5A5481B5" w14:textId="77777777" w:rsidTr="0000750A">
        <w:tc>
          <w:tcPr>
            <w:tcW w:w="9350" w:type="dxa"/>
            <w:shd w:val="solid" w:color="BFBFBF" w:themeColor="background1" w:themeShade="BF" w:fill="auto"/>
          </w:tcPr>
          <w:p w14:paraId="656477CB" w14:textId="77777777" w:rsidR="00E547CD" w:rsidRPr="008605B3" w:rsidRDefault="00E547CD" w:rsidP="0000750A">
            <w:pPr>
              <w:rPr>
                <w:b/>
                <w:bCs/>
              </w:rPr>
            </w:pPr>
            <w:r>
              <w:rPr>
                <w:b/>
                <w:bCs/>
              </w:rPr>
              <w:t>Received expected response, hence test PASSED</w:t>
            </w:r>
          </w:p>
        </w:tc>
      </w:tr>
    </w:tbl>
    <w:p w14:paraId="0FFDF6A3" w14:textId="6532EB62" w:rsidR="004C0F3E" w:rsidRDefault="004C0F3E" w:rsidP="004C0F3E">
      <w:pPr>
        <w:pStyle w:val="Heading3"/>
      </w:pPr>
      <w:bookmarkStart w:id="122" w:name="_Toc513670400"/>
      <w:r>
        <w:t xml:space="preserve">Test Case: </w:t>
      </w:r>
      <w:r w:rsidR="009A35A4">
        <w:t>POST</w:t>
      </w:r>
      <w:r w:rsidR="00EC64F7">
        <w:t xml:space="preserve"> – 201 –</w:t>
      </w:r>
      <w:r w:rsidR="009A35A4">
        <w:t xml:space="preserve"> </w:t>
      </w:r>
      <w:r>
        <w:t>Create</w:t>
      </w:r>
      <w:r w:rsidR="00EC64F7">
        <w:t xml:space="preserve"> </w:t>
      </w:r>
      <w:r>
        <w:t>Group Task</w:t>
      </w:r>
      <w:bookmarkEnd w:id="122"/>
      <w:r w:rsidR="007233B2">
        <w:t xml:space="preserve"> </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4C0F3E" w14:paraId="1114C1BA" w14:textId="77777777" w:rsidTr="0000750A">
        <w:tc>
          <w:tcPr>
            <w:tcW w:w="9350" w:type="dxa"/>
            <w:shd w:val="solid" w:color="BFBFBF" w:themeColor="background1" w:themeShade="BF" w:fill="auto"/>
          </w:tcPr>
          <w:p w14:paraId="1CEB7C85" w14:textId="77777777" w:rsidR="004C0F3E" w:rsidRPr="008605B3" w:rsidRDefault="004C0F3E" w:rsidP="0000750A">
            <w:pPr>
              <w:rPr>
                <w:b/>
                <w:bCs/>
              </w:rPr>
            </w:pPr>
            <w:r w:rsidRPr="008605B3">
              <w:rPr>
                <w:b/>
                <w:bCs/>
              </w:rPr>
              <w:t>Description</w:t>
            </w:r>
          </w:p>
        </w:tc>
      </w:tr>
      <w:tr w:rsidR="004C0F3E" w14:paraId="1C8085A4" w14:textId="77777777" w:rsidTr="0000750A">
        <w:tc>
          <w:tcPr>
            <w:tcW w:w="9350" w:type="dxa"/>
            <w:tcBorders>
              <w:bottom w:val="single" w:sz="4" w:space="0" w:color="BFBFBF" w:themeColor="background1" w:themeShade="BF"/>
            </w:tcBorders>
          </w:tcPr>
          <w:p w14:paraId="6458B404" w14:textId="77777777" w:rsidR="004C0F3E" w:rsidRDefault="004C0F3E" w:rsidP="0000750A"/>
          <w:p w14:paraId="4FD94585" w14:textId="77777777" w:rsidR="00A67DFF" w:rsidRDefault="00A67DFF" w:rsidP="00A67DFF">
            <w:r>
              <w:t>Test case designed to test/demonstrate:</w:t>
            </w:r>
          </w:p>
          <w:p w14:paraId="5D4CDC4D" w14:textId="59726328" w:rsidR="00A67DFF" w:rsidRDefault="00A67DFF" w:rsidP="00A67DFF">
            <w:pPr>
              <w:pStyle w:val="ListParagraph"/>
              <w:numPr>
                <w:ilvl w:val="0"/>
                <w:numId w:val="35"/>
              </w:numPr>
            </w:pPr>
            <w:r>
              <w:t>POST request with authorization</w:t>
            </w:r>
          </w:p>
          <w:p w14:paraId="1FF06F0E" w14:textId="7ED61213" w:rsidR="00A67DFF" w:rsidRDefault="00A67DFF" w:rsidP="00A67DFF">
            <w:pPr>
              <w:pStyle w:val="ListParagraph"/>
              <w:numPr>
                <w:ilvl w:val="0"/>
                <w:numId w:val="35"/>
              </w:numPr>
            </w:pPr>
            <w:r>
              <w:t>Use of bearer token via the Authorization Header</w:t>
            </w:r>
          </w:p>
          <w:p w14:paraId="68AC5FC5" w14:textId="77777777" w:rsidR="00A67DFF" w:rsidRDefault="00A67DFF" w:rsidP="00A67DFF">
            <w:pPr>
              <w:pStyle w:val="ListParagraph"/>
              <w:numPr>
                <w:ilvl w:val="0"/>
                <w:numId w:val="35"/>
              </w:numPr>
            </w:pPr>
            <w:r>
              <w:t>Successful resource creation indicated by 201 Created status code</w:t>
            </w:r>
          </w:p>
          <w:p w14:paraId="37E2F4B0" w14:textId="2150A07D" w:rsidR="00A67DFF" w:rsidRDefault="00A67DFF" w:rsidP="00A67DFF">
            <w:pPr>
              <w:pStyle w:val="ListParagraph"/>
              <w:numPr>
                <w:ilvl w:val="0"/>
                <w:numId w:val="35"/>
              </w:numPr>
            </w:pPr>
            <w:r>
              <w:t>Location header to contain the URL to the new resource</w:t>
            </w:r>
          </w:p>
          <w:p w14:paraId="2D299269" w14:textId="737388F3" w:rsidR="001E04ED" w:rsidRDefault="001E04ED" w:rsidP="00A67DFF">
            <w:pPr>
              <w:pStyle w:val="ListParagraph"/>
              <w:numPr>
                <w:ilvl w:val="0"/>
                <w:numId w:val="35"/>
              </w:numPr>
            </w:pPr>
            <w:r>
              <w:t>Response message body contains the representation of newly created resource</w:t>
            </w:r>
          </w:p>
          <w:p w14:paraId="58D15B47" w14:textId="5D6BB605" w:rsidR="00A67DFF" w:rsidRDefault="00A67DFF" w:rsidP="00A67DFF">
            <w:pPr>
              <w:pStyle w:val="ListParagraph"/>
              <w:numPr>
                <w:ilvl w:val="0"/>
                <w:numId w:val="35"/>
              </w:numPr>
            </w:pPr>
            <w:r>
              <w:t>Ellipsis (…) denote that value was trimmed to save space</w:t>
            </w:r>
          </w:p>
          <w:p w14:paraId="0C8319C6" w14:textId="77777777" w:rsidR="004C0F3E" w:rsidRPr="008605B3" w:rsidRDefault="004C0F3E" w:rsidP="0000750A">
            <w:pPr>
              <w:pStyle w:val="ListParagraph"/>
            </w:pPr>
          </w:p>
        </w:tc>
      </w:tr>
      <w:tr w:rsidR="004C0F3E" w14:paraId="017BDD63" w14:textId="77777777" w:rsidTr="0000750A">
        <w:tc>
          <w:tcPr>
            <w:tcW w:w="9350" w:type="dxa"/>
            <w:shd w:val="solid" w:color="BFBFBF" w:themeColor="background1" w:themeShade="BF" w:fill="auto"/>
          </w:tcPr>
          <w:p w14:paraId="0993ADB6" w14:textId="77777777" w:rsidR="004C0F3E" w:rsidRPr="008605B3" w:rsidRDefault="004C0F3E" w:rsidP="0000750A">
            <w:pPr>
              <w:rPr>
                <w:b/>
                <w:bCs/>
              </w:rPr>
            </w:pPr>
            <w:r w:rsidRPr="008605B3">
              <w:rPr>
                <w:b/>
                <w:bCs/>
              </w:rPr>
              <w:t>Request</w:t>
            </w:r>
          </w:p>
        </w:tc>
      </w:tr>
      <w:tr w:rsidR="004C0F3E" w14:paraId="34716B1A" w14:textId="77777777" w:rsidTr="0000750A">
        <w:tc>
          <w:tcPr>
            <w:tcW w:w="9350" w:type="dxa"/>
            <w:tcBorders>
              <w:bottom w:val="single" w:sz="4" w:space="0" w:color="BFBFBF" w:themeColor="background1" w:themeShade="BF"/>
            </w:tcBorders>
          </w:tcPr>
          <w:p w14:paraId="07E8D045" w14:textId="77777777" w:rsidR="004C0F3E" w:rsidRDefault="004C0F3E" w:rsidP="001A03F6">
            <w:pPr>
              <w:autoSpaceDE w:val="0"/>
              <w:autoSpaceDN w:val="0"/>
              <w:adjustRightInd w:val="0"/>
              <w:spacing w:line="276" w:lineRule="auto"/>
              <w:rPr>
                <w:rFonts w:ascii="Lucida Console" w:hAnsi="Lucida Console" w:cs="Lucida Console"/>
                <w:sz w:val="17"/>
                <w:szCs w:val="17"/>
              </w:rPr>
            </w:pPr>
          </w:p>
          <w:p w14:paraId="18309777"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POST </w:t>
            </w:r>
            <w:hyperlink r:id="rId54" w:history="1">
              <w:r>
                <w:rPr>
                  <w:rFonts w:ascii="Lucida Console" w:hAnsi="Lucida Console" w:cs="Lucida Console"/>
                  <w:sz w:val="17"/>
                  <w:szCs w:val="17"/>
                </w:rPr>
                <w:t>http://localhost:50992/api/groups/ded1c8ef-10ba-4e4d-a6f7-b83004a3bff5/tasks HTTP/1.1</w:t>
              </w:r>
            </w:hyperlink>
          </w:p>
          <w:p w14:paraId="1B2F6056"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038F8E40"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3550D9E9"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ed8d98ef-9133-44dc-b152-3609e7546199</w:t>
            </w:r>
          </w:p>
          <w:p w14:paraId="79C47D02" w14:textId="07094C9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01FCACDE"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55806CEE"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3ADFCDB7"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36E3BB80" w14:textId="2A823029"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.AspNetCore.Identity.Application=CfDJ8OCNE0gexWREjw5dRnoB4unPCJl...</w:t>
            </w:r>
          </w:p>
          <w:p w14:paraId="599CE50E"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30C35D4"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118</w:t>
            </w:r>
          </w:p>
          <w:p w14:paraId="367A0DDD"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037296E7" w14:textId="77777777" w:rsidR="00A67DFF" w:rsidRDefault="00A67DFF" w:rsidP="001A03F6">
            <w:pPr>
              <w:autoSpaceDE w:val="0"/>
              <w:autoSpaceDN w:val="0"/>
              <w:adjustRightInd w:val="0"/>
              <w:spacing w:line="276" w:lineRule="auto"/>
              <w:rPr>
                <w:rFonts w:ascii="Lucida Console" w:hAnsi="Lucida Console" w:cs="Lucida Console"/>
                <w:sz w:val="17"/>
                <w:szCs w:val="17"/>
              </w:rPr>
            </w:pPr>
          </w:p>
          <w:p w14:paraId="5E13D78F" w14:textId="66490D13" w:rsidR="00A67DFF" w:rsidRDefault="009431B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3A417944"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"title": "Najam Group 1 Task 10",</w:t>
            </w:r>
          </w:p>
          <w:p w14:paraId="7CD60A41"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"deadline": "2018-07-10T17:00:00",</w:t>
            </w:r>
          </w:p>
          <w:p w14:paraId="3A5456AD"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"description": "Task for testing"</w:t>
            </w:r>
          </w:p>
          <w:p w14:paraId="1BF443A4" w14:textId="24F17D59" w:rsidR="004C0F3E"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4A22CF24" w14:textId="4EF1591B" w:rsidR="00A67DFF" w:rsidRPr="00141553" w:rsidRDefault="00A67DFF" w:rsidP="001A03F6">
            <w:pPr>
              <w:autoSpaceDE w:val="0"/>
              <w:autoSpaceDN w:val="0"/>
              <w:adjustRightInd w:val="0"/>
              <w:spacing w:line="276" w:lineRule="auto"/>
              <w:rPr>
                <w:rFonts w:ascii="Lucida Console" w:hAnsi="Lucida Console" w:cs="Lucida Console"/>
                <w:sz w:val="17"/>
                <w:szCs w:val="17"/>
              </w:rPr>
            </w:pPr>
          </w:p>
        </w:tc>
      </w:tr>
      <w:tr w:rsidR="004C0F3E" w14:paraId="264ED956" w14:textId="77777777" w:rsidTr="0000750A">
        <w:tc>
          <w:tcPr>
            <w:tcW w:w="9350" w:type="dxa"/>
            <w:shd w:val="solid" w:color="BFBFBF" w:themeColor="background1" w:themeShade="BF" w:fill="auto"/>
          </w:tcPr>
          <w:p w14:paraId="7E2681CF" w14:textId="77777777" w:rsidR="004C0F3E" w:rsidRPr="008605B3" w:rsidRDefault="004C0F3E" w:rsidP="0000750A">
            <w:pPr>
              <w:rPr>
                <w:b/>
                <w:bCs/>
              </w:rPr>
            </w:pPr>
            <w:r w:rsidRPr="008605B3">
              <w:rPr>
                <w:b/>
                <w:bCs/>
              </w:rPr>
              <w:t>Response</w:t>
            </w:r>
          </w:p>
        </w:tc>
      </w:tr>
      <w:tr w:rsidR="004C0F3E" w14:paraId="63106604" w14:textId="77777777" w:rsidTr="0000750A">
        <w:tc>
          <w:tcPr>
            <w:tcW w:w="9350" w:type="dxa"/>
            <w:tcBorders>
              <w:bottom w:val="single" w:sz="4" w:space="0" w:color="BFBFBF" w:themeColor="background1" w:themeShade="BF"/>
            </w:tcBorders>
          </w:tcPr>
          <w:p w14:paraId="39F48AE4" w14:textId="77777777" w:rsidR="004C0F3E" w:rsidRDefault="004C0F3E" w:rsidP="001A03F6">
            <w:pPr>
              <w:autoSpaceDE w:val="0"/>
              <w:autoSpaceDN w:val="0"/>
              <w:adjustRightInd w:val="0"/>
              <w:spacing w:line="276" w:lineRule="auto"/>
              <w:rPr>
                <w:rFonts w:ascii="Lucida Console" w:hAnsi="Lucida Console" w:cs="Lucida Console"/>
                <w:sz w:val="17"/>
                <w:szCs w:val="17"/>
              </w:rPr>
            </w:pPr>
          </w:p>
          <w:p w14:paraId="69C11BEA"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HTTP/1.1 201 Created</w:t>
            </w:r>
          </w:p>
          <w:p w14:paraId="3058E156"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5CC96759"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358EA9A2"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Location: </w:t>
            </w:r>
            <w:hyperlink r:id="rId55" w:history="1">
              <w:r>
                <w:rPr>
                  <w:rFonts w:ascii="Lucida Console" w:hAnsi="Lucida Console" w:cs="Lucida Console"/>
                  <w:sz w:val="17"/>
                  <w:szCs w:val="17"/>
                </w:rPr>
                <w:t>http://localhost:50992/api/groups/ded1c8ef-10ba-4e4d-a6f7-b83004a3bff5/tasks/5fdbcddb-8b4a-452f-bb02-5448423fcb53</w:t>
              </w:r>
            </w:hyperlink>
          </w:p>
          <w:p w14:paraId="3D0E7FB2"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7045B351" w14:textId="7C18D666"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=?UTF-8?B?RDpcTkFKQU1cVGFza0Jvb2tcTmFqYW0uVGFza0Jvb2suV2ViQX...</w:t>
            </w:r>
          </w:p>
          <w:p w14:paraId="3CFD1A98"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54F20FE9"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06:19:53 GMT</w:t>
            </w:r>
          </w:p>
          <w:p w14:paraId="65593D8D" w14:textId="77777777" w:rsidR="00C358EF" w:rsidRDefault="00C358EF" w:rsidP="001A03F6">
            <w:pPr>
              <w:autoSpaceDE w:val="0"/>
              <w:autoSpaceDN w:val="0"/>
              <w:adjustRightInd w:val="0"/>
              <w:spacing w:line="276" w:lineRule="auto"/>
              <w:rPr>
                <w:rFonts w:ascii="Lucida Console" w:hAnsi="Lucida Console" w:cs="Lucida Console"/>
                <w:sz w:val="17"/>
                <w:szCs w:val="17"/>
              </w:rPr>
            </w:pPr>
          </w:p>
          <w:p w14:paraId="2B9B373F" w14:textId="69747A96"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192</w:t>
            </w:r>
          </w:p>
          <w:p w14:paraId="2AC33DA7"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w:t>
            </w:r>
          </w:p>
          <w:p w14:paraId="1F20EA30"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"id": "5fdbcddb-8b4a-452f-bb02-5448423fcb53",</w:t>
            </w:r>
          </w:p>
          <w:p w14:paraId="4CC507F5"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"groupId": "ded1c8ef-10ba-4e4d-a6f7-b83004a3bff5",</w:t>
            </w:r>
          </w:p>
          <w:p w14:paraId="3DCF17A6"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"groupName": "Najam's Group 1",</w:t>
            </w:r>
          </w:p>
          <w:p w14:paraId="4CCB0662"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"status": "Unassigned",</w:t>
            </w:r>
          </w:p>
          <w:p w14:paraId="23C0B798"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"title": "Najam Group 1 Task 10",</w:t>
            </w:r>
          </w:p>
          <w:p w14:paraId="334FFB77"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"description": "Task for testing",</w:t>
            </w:r>
          </w:p>
          <w:p w14:paraId="1E6ED561"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"dateTimeCreated": "2018-05-09T07:19:53.9266667",</w:t>
            </w:r>
          </w:p>
          <w:p w14:paraId="1CFCB937"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"deadline": "2018-07-10T17:00:00",</w:t>
            </w:r>
          </w:p>
          <w:p w14:paraId="265A37B1"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"dateTimeCompleted": null,</w:t>
            </w:r>
          </w:p>
          <w:p w14:paraId="6E174A6E"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"isOverdue": false,</w:t>
            </w:r>
          </w:p>
          <w:p w14:paraId="0E8F4298"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"createdBy": "najam.khan",</w:t>
            </w:r>
          </w:p>
          <w:p w14:paraId="28FA7299"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"assignedTo": null,</w:t>
            </w:r>
          </w:p>
          <w:p w14:paraId="2B0B25F5"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"dateTimeAssigned": null</w:t>
            </w:r>
          </w:p>
          <w:p w14:paraId="348FB219" w14:textId="65BC01B1" w:rsid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w:t>
            </w:r>
          </w:p>
          <w:p w14:paraId="1A9D9173"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29E1A3E6" w14:textId="77777777" w:rsidR="00C358EF" w:rsidRDefault="00C358EF" w:rsidP="001A03F6">
            <w:pPr>
              <w:autoSpaceDE w:val="0"/>
              <w:autoSpaceDN w:val="0"/>
              <w:adjustRightInd w:val="0"/>
              <w:spacing w:line="276" w:lineRule="auto"/>
              <w:rPr>
                <w:rFonts w:ascii="Lucida Console" w:hAnsi="Lucida Console" w:cs="Lucida Console"/>
                <w:sz w:val="17"/>
                <w:szCs w:val="17"/>
              </w:rPr>
            </w:pPr>
          </w:p>
          <w:p w14:paraId="660B8594" w14:textId="18D1E1E6" w:rsidR="00A67DFF" w:rsidRPr="008605B3" w:rsidRDefault="00A67DFF" w:rsidP="001A03F6">
            <w:pPr>
              <w:autoSpaceDE w:val="0"/>
              <w:autoSpaceDN w:val="0"/>
              <w:adjustRightInd w:val="0"/>
              <w:spacing w:line="276" w:lineRule="auto"/>
              <w:rPr>
                <w:rFonts w:ascii="Lucida Console" w:hAnsi="Lucida Console" w:cs="Lucida Console"/>
                <w:sz w:val="17"/>
                <w:szCs w:val="17"/>
              </w:rPr>
            </w:pPr>
          </w:p>
        </w:tc>
      </w:tr>
      <w:tr w:rsidR="004C0F3E" w14:paraId="6CF59800" w14:textId="77777777" w:rsidTr="0000750A">
        <w:tc>
          <w:tcPr>
            <w:tcW w:w="9350" w:type="dxa"/>
            <w:shd w:val="solid" w:color="BFBFBF" w:themeColor="background1" w:themeShade="BF" w:fill="auto"/>
          </w:tcPr>
          <w:p w14:paraId="07268CD6" w14:textId="77777777" w:rsidR="004C0F3E" w:rsidRPr="008605B3" w:rsidRDefault="004C0F3E" w:rsidP="0000750A">
            <w:pPr>
              <w:rPr>
                <w:b/>
                <w:bCs/>
              </w:rPr>
            </w:pPr>
            <w:r>
              <w:rPr>
                <w:b/>
                <w:bCs/>
              </w:rPr>
              <w:lastRenderedPageBreak/>
              <w:t>Received expected response, hence test PASSED</w:t>
            </w:r>
          </w:p>
        </w:tc>
      </w:tr>
    </w:tbl>
    <w:p w14:paraId="16C570F3" w14:textId="77777777" w:rsidR="00DA02A5" w:rsidRPr="00DA02A5" w:rsidRDefault="00DA02A5" w:rsidP="00DA02A5"/>
    <w:p w14:paraId="0B51CD6A" w14:textId="4A1310A5" w:rsidR="005514E9" w:rsidRDefault="002F2A2C" w:rsidP="002F2A2C">
      <w:pPr>
        <w:pStyle w:val="Heading3"/>
      </w:pPr>
      <w:bookmarkStart w:id="123" w:name="_Toc513670401"/>
      <w:r>
        <w:t xml:space="preserve">Test Case: </w:t>
      </w:r>
      <w:r w:rsidR="009A35A4">
        <w:t xml:space="preserve">GET </w:t>
      </w:r>
      <w:r w:rsidR="00375434">
        <w:t>– 200 –</w:t>
      </w:r>
      <w:r w:rsidR="0043023A">
        <w:t xml:space="preserve"> </w:t>
      </w:r>
      <w:r>
        <w:t>User Task</w:t>
      </w:r>
      <w:r w:rsidR="0043023A">
        <w:t xml:space="preserve"> (Single Resource)</w:t>
      </w:r>
      <w:bookmarkEnd w:id="123"/>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2F2A2C" w14:paraId="24C292E6" w14:textId="77777777" w:rsidTr="0000750A">
        <w:tc>
          <w:tcPr>
            <w:tcW w:w="9350" w:type="dxa"/>
            <w:shd w:val="solid" w:color="BFBFBF" w:themeColor="background1" w:themeShade="BF" w:fill="auto"/>
          </w:tcPr>
          <w:p w14:paraId="2546B60B" w14:textId="77777777" w:rsidR="002F2A2C" w:rsidRPr="008605B3" w:rsidRDefault="002F2A2C" w:rsidP="0000750A">
            <w:pPr>
              <w:rPr>
                <w:b/>
                <w:bCs/>
              </w:rPr>
            </w:pPr>
            <w:r w:rsidRPr="008605B3">
              <w:rPr>
                <w:b/>
                <w:bCs/>
              </w:rPr>
              <w:t>Description</w:t>
            </w:r>
          </w:p>
        </w:tc>
      </w:tr>
      <w:tr w:rsidR="002F2A2C" w14:paraId="7838E705" w14:textId="77777777" w:rsidTr="0000750A">
        <w:tc>
          <w:tcPr>
            <w:tcW w:w="9350" w:type="dxa"/>
            <w:tcBorders>
              <w:bottom w:val="single" w:sz="4" w:space="0" w:color="BFBFBF" w:themeColor="background1" w:themeShade="BF"/>
            </w:tcBorders>
          </w:tcPr>
          <w:p w14:paraId="578A3F4B" w14:textId="77777777" w:rsidR="002F2A2C" w:rsidRDefault="002F2A2C" w:rsidP="0000750A"/>
          <w:p w14:paraId="6DAB13DC" w14:textId="77777777" w:rsidR="002F2A2C" w:rsidRDefault="002F2A2C" w:rsidP="0000750A">
            <w:r>
              <w:t>Test case designed to test/demonstrate:</w:t>
            </w:r>
          </w:p>
          <w:p w14:paraId="5725C32D" w14:textId="29D5ED61" w:rsidR="002F2A2C" w:rsidRDefault="00EF644E" w:rsidP="0000750A">
            <w:pPr>
              <w:pStyle w:val="ListParagraph"/>
              <w:numPr>
                <w:ilvl w:val="0"/>
                <w:numId w:val="35"/>
              </w:numPr>
            </w:pPr>
            <w:r>
              <w:t>GET</w:t>
            </w:r>
            <w:r w:rsidR="002F2A2C">
              <w:t xml:space="preserve"> request with authorization</w:t>
            </w:r>
          </w:p>
          <w:p w14:paraId="5EBD70AF" w14:textId="77777777" w:rsidR="002F2A2C" w:rsidRDefault="002F2A2C" w:rsidP="0000750A">
            <w:pPr>
              <w:pStyle w:val="ListParagraph"/>
              <w:numPr>
                <w:ilvl w:val="0"/>
                <w:numId w:val="35"/>
              </w:numPr>
            </w:pPr>
            <w:r>
              <w:t>Use of bearer token via the Authorization Header</w:t>
            </w:r>
          </w:p>
          <w:p w14:paraId="2498D386" w14:textId="70B87294" w:rsidR="002F2A2C" w:rsidRDefault="002F2A2C" w:rsidP="0000750A">
            <w:pPr>
              <w:pStyle w:val="ListParagraph"/>
              <w:numPr>
                <w:ilvl w:val="0"/>
                <w:numId w:val="35"/>
              </w:numPr>
            </w:pPr>
            <w:r>
              <w:t xml:space="preserve">Successful </w:t>
            </w:r>
            <w:r w:rsidR="0016301D">
              <w:t xml:space="preserve">response </w:t>
            </w:r>
            <w:r>
              <w:t xml:space="preserve">indicated by </w:t>
            </w:r>
            <w:r w:rsidR="00EF644E">
              <w:t>200 OK</w:t>
            </w:r>
            <w:r>
              <w:t xml:space="preserve"> status code</w:t>
            </w:r>
          </w:p>
          <w:p w14:paraId="55442B98" w14:textId="3FC58273" w:rsidR="002F2A2C" w:rsidRDefault="002F2A2C" w:rsidP="0000750A">
            <w:pPr>
              <w:pStyle w:val="ListParagraph"/>
              <w:numPr>
                <w:ilvl w:val="0"/>
                <w:numId w:val="35"/>
              </w:numPr>
            </w:pPr>
            <w:r>
              <w:t xml:space="preserve">Response message body contains the representation </w:t>
            </w:r>
            <w:r w:rsidR="00EF644E">
              <w:t>of requested resource</w:t>
            </w:r>
          </w:p>
          <w:p w14:paraId="33493844" w14:textId="77777777" w:rsidR="002F2A2C" w:rsidRDefault="002F2A2C" w:rsidP="0000750A">
            <w:pPr>
              <w:pStyle w:val="ListParagraph"/>
              <w:numPr>
                <w:ilvl w:val="0"/>
                <w:numId w:val="35"/>
              </w:numPr>
            </w:pPr>
            <w:r>
              <w:t>Ellipsis (…) denote that value was trimmed to save space</w:t>
            </w:r>
          </w:p>
          <w:p w14:paraId="1B005E93" w14:textId="77777777" w:rsidR="002F2A2C" w:rsidRPr="008605B3" w:rsidRDefault="002F2A2C" w:rsidP="0000750A">
            <w:pPr>
              <w:pStyle w:val="ListParagraph"/>
            </w:pPr>
          </w:p>
        </w:tc>
      </w:tr>
      <w:tr w:rsidR="002F2A2C" w14:paraId="37F02592" w14:textId="77777777" w:rsidTr="0000750A">
        <w:tc>
          <w:tcPr>
            <w:tcW w:w="9350" w:type="dxa"/>
            <w:shd w:val="solid" w:color="BFBFBF" w:themeColor="background1" w:themeShade="BF" w:fill="auto"/>
          </w:tcPr>
          <w:p w14:paraId="3A039ECE" w14:textId="77777777" w:rsidR="002F2A2C" w:rsidRPr="008605B3" w:rsidRDefault="002F2A2C" w:rsidP="0000750A">
            <w:pPr>
              <w:rPr>
                <w:b/>
                <w:bCs/>
              </w:rPr>
            </w:pPr>
            <w:r w:rsidRPr="008605B3">
              <w:rPr>
                <w:b/>
                <w:bCs/>
              </w:rPr>
              <w:t>Request</w:t>
            </w:r>
          </w:p>
        </w:tc>
      </w:tr>
      <w:tr w:rsidR="002F2A2C" w14:paraId="3BCE6A17" w14:textId="77777777" w:rsidTr="0000750A">
        <w:tc>
          <w:tcPr>
            <w:tcW w:w="9350" w:type="dxa"/>
            <w:tcBorders>
              <w:bottom w:val="single" w:sz="4" w:space="0" w:color="BFBFBF" w:themeColor="background1" w:themeShade="BF"/>
            </w:tcBorders>
          </w:tcPr>
          <w:p w14:paraId="0A1A3573" w14:textId="77777777" w:rsidR="002F2A2C" w:rsidRDefault="002F2A2C" w:rsidP="001A03F6">
            <w:pPr>
              <w:autoSpaceDE w:val="0"/>
              <w:autoSpaceDN w:val="0"/>
              <w:adjustRightInd w:val="0"/>
              <w:spacing w:line="276" w:lineRule="auto"/>
              <w:rPr>
                <w:rFonts w:ascii="Lucida Console" w:hAnsi="Lucida Console" w:cs="Lucida Console"/>
                <w:sz w:val="17"/>
                <w:szCs w:val="17"/>
              </w:rPr>
            </w:pPr>
          </w:p>
          <w:p w14:paraId="2224E2A5" w14:textId="1544C3DA"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56" w:history="1">
              <w:r>
                <w:rPr>
                  <w:rFonts w:ascii="Lucida Console" w:hAnsi="Lucida Console" w:cs="Lucida Console"/>
                  <w:sz w:val="17"/>
                  <w:szCs w:val="17"/>
                </w:rPr>
                <w:t>http://localhost:50992/api/tasks//64a2a222-bd0e-428d-9872-127a10cc2ac6 HTTP/1.1</w:t>
              </w:r>
            </w:hyperlink>
          </w:p>
          <w:p w14:paraId="7C1797D3"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30286939"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e17e5872-52c8-4d41-ad72-e3b7e443a8c4</w:t>
            </w:r>
          </w:p>
          <w:p w14:paraId="19597505" w14:textId="757DBC06"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17EAF4F8"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2BC491C1"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2F1873C7"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581E6AE4" w14:textId="18FF1A9E"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w:t>
            </w:r>
          </w:p>
          <w:p w14:paraId="21F77F40"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2ED98C99"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19D92E35" w14:textId="77777777" w:rsidR="002F2A2C" w:rsidRPr="00141553" w:rsidRDefault="002F2A2C" w:rsidP="001A03F6">
            <w:pPr>
              <w:autoSpaceDE w:val="0"/>
              <w:autoSpaceDN w:val="0"/>
              <w:adjustRightInd w:val="0"/>
              <w:spacing w:line="276" w:lineRule="auto"/>
              <w:rPr>
                <w:rFonts w:ascii="Lucida Console" w:hAnsi="Lucida Console" w:cs="Lucida Console"/>
                <w:sz w:val="17"/>
                <w:szCs w:val="17"/>
              </w:rPr>
            </w:pPr>
          </w:p>
        </w:tc>
      </w:tr>
      <w:tr w:rsidR="002F2A2C" w14:paraId="4ABDA449" w14:textId="77777777" w:rsidTr="0000750A">
        <w:tc>
          <w:tcPr>
            <w:tcW w:w="9350" w:type="dxa"/>
            <w:shd w:val="solid" w:color="BFBFBF" w:themeColor="background1" w:themeShade="BF" w:fill="auto"/>
          </w:tcPr>
          <w:p w14:paraId="78C8CF17" w14:textId="77777777" w:rsidR="002F2A2C" w:rsidRPr="008605B3" w:rsidRDefault="002F2A2C" w:rsidP="0000750A">
            <w:pPr>
              <w:rPr>
                <w:b/>
                <w:bCs/>
              </w:rPr>
            </w:pPr>
            <w:r w:rsidRPr="008605B3">
              <w:rPr>
                <w:b/>
                <w:bCs/>
              </w:rPr>
              <w:t>Response</w:t>
            </w:r>
          </w:p>
        </w:tc>
      </w:tr>
      <w:tr w:rsidR="002F2A2C" w14:paraId="63355EDB" w14:textId="77777777" w:rsidTr="0000750A">
        <w:tc>
          <w:tcPr>
            <w:tcW w:w="9350" w:type="dxa"/>
            <w:tcBorders>
              <w:bottom w:val="single" w:sz="4" w:space="0" w:color="BFBFBF" w:themeColor="background1" w:themeShade="BF"/>
            </w:tcBorders>
          </w:tcPr>
          <w:p w14:paraId="685452F8" w14:textId="77777777" w:rsidR="002F2A2C" w:rsidRDefault="002F2A2C" w:rsidP="001A03F6">
            <w:pPr>
              <w:autoSpaceDE w:val="0"/>
              <w:autoSpaceDN w:val="0"/>
              <w:adjustRightInd w:val="0"/>
              <w:spacing w:line="276" w:lineRule="auto"/>
              <w:rPr>
                <w:rFonts w:ascii="Lucida Console" w:hAnsi="Lucida Console" w:cs="Lucida Console"/>
                <w:sz w:val="17"/>
                <w:szCs w:val="17"/>
              </w:rPr>
            </w:pPr>
          </w:p>
          <w:p w14:paraId="5E9F2F00"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1BDB0711"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3CAAD884"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0141026B"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36067AC5" w14:textId="6B29D6A1"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w:t>
            </w:r>
            <w:r w:rsidR="00952C60">
              <w:rPr>
                <w:rFonts w:ascii="Lucida Console" w:hAnsi="Lucida Console" w:cs="Lucida Console"/>
                <w:sz w:val="17"/>
                <w:szCs w:val="17"/>
              </w:rPr>
              <w:t>...</w:t>
            </w:r>
          </w:p>
          <w:p w14:paraId="31A09E60"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79E8A0C3"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18:47:20 GMT</w:t>
            </w:r>
          </w:p>
          <w:p w14:paraId="6C6C5B83" w14:textId="77777777" w:rsidR="002F2A2C" w:rsidRDefault="002F2A2C" w:rsidP="001A03F6">
            <w:pPr>
              <w:autoSpaceDE w:val="0"/>
              <w:autoSpaceDN w:val="0"/>
              <w:adjustRightInd w:val="0"/>
              <w:spacing w:line="276" w:lineRule="auto"/>
              <w:rPr>
                <w:rFonts w:ascii="Lucida Console" w:hAnsi="Lucida Console" w:cs="Lucida Console"/>
                <w:sz w:val="17"/>
                <w:szCs w:val="17"/>
              </w:rPr>
            </w:pPr>
          </w:p>
          <w:p w14:paraId="13FFA867"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191</w:t>
            </w:r>
          </w:p>
          <w:p w14:paraId="186D9828"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w:t>
            </w:r>
          </w:p>
          <w:p w14:paraId="3F72E49D"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"id": "64a2a222-bd0e-428d-9872-127a10cc2ac6",</w:t>
            </w:r>
          </w:p>
          <w:p w14:paraId="35B929B6"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"groupId": "ded1c8ef-10ba-4e4d-a6f7-b83004a3bff5",</w:t>
            </w:r>
          </w:p>
          <w:p w14:paraId="1B81FA52"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"groupName": "Najam's Group 1",</w:t>
            </w:r>
          </w:p>
          <w:p w14:paraId="646CCF0A"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"status": "Unassigned",</w:t>
            </w:r>
          </w:p>
          <w:p w14:paraId="3D4F95C3"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"title": "Najam Group 1 Task 3",</w:t>
            </w:r>
          </w:p>
          <w:p w14:paraId="31313F98"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"description": "Task for testing",</w:t>
            </w:r>
          </w:p>
          <w:p w14:paraId="49617752"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"dateTimeCreated": "2018-05-09T07:18:48.3666667",</w:t>
            </w:r>
          </w:p>
          <w:p w14:paraId="3B2B5B1B"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"deadline": "2018-07-03T17:00:00",</w:t>
            </w:r>
          </w:p>
          <w:p w14:paraId="0952FE3E"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"dateTimeCompleted": null,</w:t>
            </w:r>
          </w:p>
          <w:p w14:paraId="4FF0456C"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"isOverdue": false,</w:t>
            </w:r>
          </w:p>
          <w:p w14:paraId="4FA42337"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"createdBy": "najam.khan",</w:t>
            </w:r>
          </w:p>
          <w:p w14:paraId="66E7CCCB"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"assignedTo": null,</w:t>
            </w:r>
          </w:p>
          <w:p w14:paraId="65A88373"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"dateTimeAssigned": null</w:t>
            </w:r>
          </w:p>
          <w:p w14:paraId="6EC5C760" w14:textId="0CC7CEB6" w:rsid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w:t>
            </w:r>
            <w:r>
              <w:rPr>
                <w:rFonts w:ascii="Lucida Console" w:hAnsi="Lucida Console" w:cs="Lucida Console"/>
                <w:sz w:val="17"/>
                <w:szCs w:val="17"/>
              </w:rPr>
              <w:t>0</w:t>
            </w:r>
          </w:p>
          <w:p w14:paraId="0729196D" w14:textId="77777777" w:rsidR="002F2A2C" w:rsidRDefault="002F2A2C" w:rsidP="001A03F6">
            <w:pPr>
              <w:autoSpaceDE w:val="0"/>
              <w:autoSpaceDN w:val="0"/>
              <w:adjustRightInd w:val="0"/>
              <w:spacing w:line="276" w:lineRule="auto"/>
              <w:rPr>
                <w:rFonts w:ascii="Lucida Console" w:hAnsi="Lucida Console" w:cs="Lucida Console"/>
                <w:sz w:val="17"/>
                <w:szCs w:val="17"/>
              </w:rPr>
            </w:pPr>
          </w:p>
          <w:p w14:paraId="4EC12857" w14:textId="77777777" w:rsidR="002F2A2C" w:rsidRPr="008605B3" w:rsidRDefault="002F2A2C" w:rsidP="001A03F6">
            <w:pPr>
              <w:autoSpaceDE w:val="0"/>
              <w:autoSpaceDN w:val="0"/>
              <w:adjustRightInd w:val="0"/>
              <w:spacing w:line="276" w:lineRule="auto"/>
              <w:rPr>
                <w:rFonts w:ascii="Lucida Console" w:hAnsi="Lucida Console" w:cs="Lucida Console"/>
                <w:sz w:val="17"/>
                <w:szCs w:val="17"/>
              </w:rPr>
            </w:pPr>
          </w:p>
        </w:tc>
      </w:tr>
      <w:tr w:rsidR="002F2A2C" w14:paraId="30F195C0" w14:textId="77777777" w:rsidTr="0000750A">
        <w:tc>
          <w:tcPr>
            <w:tcW w:w="9350" w:type="dxa"/>
            <w:shd w:val="solid" w:color="BFBFBF" w:themeColor="background1" w:themeShade="BF" w:fill="auto"/>
          </w:tcPr>
          <w:p w14:paraId="1184DBD1" w14:textId="77777777" w:rsidR="002F2A2C" w:rsidRPr="008605B3" w:rsidRDefault="002F2A2C" w:rsidP="0000750A">
            <w:pPr>
              <w:rPr>
                <w:b/>
                <w:bCs/>
              </w:rPr>
            </w:pPr>
            <w:r>
              <w:rPr>
                <w:b/>
                <w:bCs/>
              </w:rPr>
              <w:t>Received expected response, hence test PASSED</w:t>
            </w:r>
          </w:p>
        </w:tc>
      </w:tr>
    </w:tbl>
    <w:p w14:paraId="61D0E0A3" w14:textId="56B473C5" w:rsidR="002F2A2C" w:rsidRDefault="002F2A2C" w:rsidP="002F2A2C"/>
    <w:p w14:paraId="63CA2C53" w14:textId="35261B74" w:rsidR="00952C60" w:rsidRDefault="00952C60" w:rsidP="00952C60">
      <w:pPr>
        <w:pStyle w:val="Heading3"/>
      </w:pPr>
      <w:bookmarkStart w:id="124" w:name="_Toc513670402"/>
      <w:r>
        <w:lastRenderedPageBreak/>
        <w:t>Test Case: HEAD</w:t>
      </w:r>
      <w:r w:rsidR="00CE2AFA">
        <w:t xml:space="preserve"> – 200 –</w:t>
      </w:r>
      <w:r w:rsidR="0043023A">
        <w:t xml:space="preserve"> </w:t>
      </w:r>
      <w:r>
        <w:t>User Task</w:t>
      </w:r>
      <w:bookmarkEnd w:id="124"/>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952C60" w14:paraId="497A0FBC" w14:textId="77777777" w:rsidTr="0000750A">
        <w:tc>
          <w:tcPr>
            <w:tcW w:w="9350" w:type="dxa"/>
            <w:shd w:val="solid" w:color="BFBFBF" w:themeColor="background1" w:themeShade="BF" w:fill="auto"/>
          </w:tcPr>
          <w:p w14:paraId="6DFACC3C" w14:textId="77777777" w:rsidR="00952C60" w:rsidRPr="008605B3" w:rsidRDefault="00952C60" w:rsidP="0000750A">
            <w:pPr>
              <w:rPr>
                <w:b/>
                <w:bCs/>
              </w:rPr>
            </w:pPr>
            <w:r w:rsidRPr="008605B3">
              <w:rPr>
                <w:b/>
                <w:bCs/>
              </w:rPr>
              <w:t>Description</w:t>
            </w:r>
          </w:p>
        </w:tc>
      </w:tr>
      <w:tr w:rsidR="00952C60" w14:paraId="2F92B558" w14:textId="77777777" w:rsidTr="0000750A">
        <w:tc>
          <w:tcPr>
            <w:tcW w:w="9350" w:type="dxa"/>
            <w:tcBorders>
              <w:bottom w:val="single" w:sz="4" w:space="0" w:color="BFBFBF" w:themeColor="background1" w:themeShade="BF"/>
            </w:tcBorders>
          </w:tcPr>
          <w:p w14:paraId="6ABA7589" w14:textId="77777777" w:rsidR="00952C60" w:rsidRDefault="00952C60" w:rsidP="0000750A"/>
          <w:p w14:paraId="0E3C0B99" w14:textId="77777777" w:rsidR="00952C60" w:rsidRDefault="00952C60" w:rsidP="0000750A">
            <w:r>
              <w:t>Test case designed to test/demonstrate:</w:t>
            </w:r>
          </w:p>
          <w:p w14:paraId="3095A59B" w14:textId="38C1E8DE" w:rsidR="00952C60" w:rsidRDefault="0016301D" w:rsidP="0000750A">
            <w:pPr>
              <w:pStyle w:val="ListParagraph"/>
              <w:numPr>
                <w:ilvl w:val="0"/>
                <w:numId w:val="35"/>
              </w:numPr>
            </w:pPr>
            <w:r>
              <w:t xml:space="preserve">HEAD </w:t>
            </w:r>
            <w:r w:rsidR="00952C60">
              <w:t>request with authorization</w:t>
            </w:r>
          </w:p>
          <w:p w14:paraId="77FEE78C" w14:textId="77777777" w:rsidR="00952C60" w:rsidRDefault="00952C60" w:rsidP="0000750A">
            <w:pPr>
              <w:pStyle w:val="ListParagraph"/>
              <w:numPr>
                <w:ilvl w:val="0"/>
                <w:numId w:val="35"/>
              </w:numPr>
            </w:pPr>
            <w:r>
              <w:t>Use of bearer token via the Authorization Header</w:t>
            </w:r>
          </w:p>
          <w:p w14:paraId="0905E790" w14:textId="5D56801B" w:rsidR="00952C60" w:rsidRDefault="00952C60" w:rsidP="0000750A">
            <w:pPr>
              <w:pStyle w:val="ListParagraph"/>
              <w:numPr>
                <w:ilvl w:val="0"/>
                <w:numId w:val="35"/>
              </w:numPr>
            </w:pPr>
            <w:r>
              <w:t xml:space="preserve">Successful </w:t>
            </w:r>
            <w:r w:rsidR="0016301D">
              <w:t>response</w:t>
            </w:r>
            <w:r>
              <w:t xml:space="preserve"> indicated by 200 OK status code</w:t>
            </w:r>
          </w:p>
          <w:p w14:paraId="429142F9" w14:textId="2168B27E" w:rsidR="00952C60" w:rsidRDefault="0016301D" w:rsidP="0000750A">
            <w:pPr>
              <w:pStyle w:val="ListParagraph"/>
              <w:numPr>
                <w:ilvl w:val="0"/>
                <w:numId w:val="35"/>
              </w:numPr>
            </w:pPr>
            <w:r>
              <w:t>No response body, headers same as would be in case of GET</w:t>
            </w:r>
          </w:p>
          <w:p w14:paraId="59C3251E" w14:textId="77777777" w:rsidR="00952C60" w:rsidRDefault="00952C60" w:rsidP="0000750A">
            <w:pPr>
              <w:pStyle w:val="ListParagraph"/>
              <w:numPr>
                <w:ilvl w:val="0"/>
                <w:numId w:val="35"/>
              </w:numPr>
            </w:pPr>
            <w:r>
              <w:t>Ellipsis (…) denote that value was trimmed to save space</w:t>
            </w:r>
          </w:p>
          <w:p w14:paraId="2E73E7DC" w14:textId="77777777" w:rsidR="00952C60" w:rsidRPr="008605B3" w:rsidRDefault="00952C60" w:rsidP="0000750A">
            <w:pPr>
              <w:pStyle w:val="ListParagraph"/>
            </w:pPr>
          </w:p>
        </w:tc>
      </w:tr>
      <w:tr w:rsidR="00952C60" w14:paraId="04A8C5CF" w14:textId="77777777" w:rsidTr="0000750A">
        <w:tc>
          <w:tcPr>
            <w:tcW w:w="9350" w:type="dxa"/>
            <w:shd w:val="solid" w:color="BFBFBF" w:themeColor="background1" w:themeShade="BF" w:fill="auto"/>
          </w:tcPr>
          <w:p w14:paraId="2A43C351" w14:textId="77777777" w:rsidR="00952C60" w:rsidRPr="008605B3" w:rsidRDefault="00952C60" w:rsidP="0000750A">
            <w:pPr>
              <w:rPr>
                <w:b/>
                <w:bCs/>
              </w:rPr>
            </w:pPr>
            <w:r w:rsidRPr="008605B3">
              <w:rPr>
                <w:b/>
                <w:bCs/>
              </w:rPr>
              <w:t>Request</w:t>
            </w:r>
          </w:p>
        </w:tc>
      </w:tr>
      <w:tr w:rsidR="00952C60" w14:paraId="5A031784" w14:textId="77777777" w:rsidTr="0000750A">
        <w:tc>
          <w:tcPr>
            <w:tcW w:w="9350" w:type="dxa"/>
            <w:tcBorders>
              <w:bottom w:val="single" w:sz="4" w:space="0" w:color="BFBFBF" w:themeColor="background1" w:themeShade="BF"/>
            </w:tcBorders>
          </w:tcPr>
          <w:p w14:paraId="4010307E" w14:textId="77777777" w:rsidR="00952C60" w:rsidRDefault="00952C60" w:rsidP="001A03F6">
            <w:pPr>
              <w:autoSpaceDE w:val="0"/>
              <w:autoSpaceDN w:val="0"/>
              <w:adjustRightInd w:val="0"/>
              <w:spacing w:line="276" w:lineRule="auto"/>
              <w:rPr>
                <w:rFonts w:ascii="Lucida Console" w:hAnsi="Lucida Console" w:cs="Lucida Console"/>
                <w:sz w:val="17"/>
                <w:szCs w:val="17"/>
              </w:rPr>
            </w:pPr>
          </w:p>
          <w:p w14:paraId="1D9D3109" w14:textId="18E26382"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HEAD </w:t>
            </w:r>
            <w:hyperlink r:id="rId57" w:history="1">
              <w:r>
                <w:rPr>
                  <w:rFonts w:ascii="Lucida Console" w:hAnsi="Lucida Console" w:cs="Lucida Console"/>
                  <w:sz w:val="17"/>
                  <w:szCs w:val="17"/>
                </w:rPr>
                <w:t>http://localhost:50992/api/tasks//64a2a222-bd0e-428d-9872-127a10cc2ac6 HTTP/1.1</w:t>
              </w:r>
            </w:hyperlink>
          </w:p>
          <w:p w14:paraId="326EF8EB"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66501042"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b890ebef-abcb-4d53-81bd-8c18423a9f28</w:t>
            </w:r>
          </w:p>
          <w:p w14:paraId="288C995B" w14:textId="2E9163E5"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r w:rsidR="0016301D">
              <w:rPr>
                <w:rFonts w:ascii="Lucida Console" w:hAnsi="Lucida Console" w:cs="Lucida Console"/>
                <w:sz w:val="17"/>
                <w:szCs w:val="17"/>
              </w:rPr>
              <w:t>..</w:t>
            </w:r>
          </w:p>
          <w:p w14:paraId="34E408AF"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2B2DE623"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1AE287E9"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7F84BC26" w14:textId="3F46FE19"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w:t>
            </w:r>
            <w:r w:rsidR="0016301D">
              <w:rPr>
                <w:rFonts w:ascii="Lucida Console" w:hAnsi="Lucida Console" w:cs="Lucida Console"/>
                <w:sz w:val="17"/>
                <w:szCs w:val="17"/>
              </w:rPr>
              <w:t>...</w:t>
            </w:r>
          </w:p>
          <w:p w14:paraId="2232FB16"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18D74972"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0</w:t>
            </w:r>
          </w:p>
          <w:p w14:paraId="162954B6"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4AA389BB" w14:textId="77777777" w:rsidR="00952C60" w:rsidRDefault="00952C60" w:rsidP="001A03F6">
            <w:pPr>
              <w:autoSpaceDE w:val="0"/>
              <w:autoSpaceDN w:val="0"/>
              <w:adjustRightInd w:val="0"/>
              <w:spacing w:line="276" w:lineRule="auto"/>
              <w:rPr>
                <w:rFonts w:ascii="Lucida Console" w:hAnsi="Lucida Console" w:cs="Lucida Console"/>
                <w:sz w:val="17"/>
                <w:szCs w:val="17"/>
              </w:rPr>
            </w:pPr>
          </w:p>
          <w:p w14:paraId="7EE7ACF0" w14:textId="77777777" w:rsidR="00952C60" w:rsidRDefault="00952C60" w:rsidP="001A03F6">
            <w:pPr>
              <w:autoSpaceDE w:val="0"/>
              <w:autoSpaceDN w:val="0"/>
              <w:adjustRightInd w:val="0"/>
              <w:spacing w:line="276" w:lineRule="auto"/>
              <w:rPr>
                <w:rFonts w:ascii="Lucida Console" w:hAnsi="Lucida Console" w:cs="Lucida Console"/>
                <w:sz w:val="17"/>
                <w:szCs w:val="17"/>
              </w:rPr>
            </w:pPr>
          </w:p>
          <w:p w14:paraId="58B95BC9" w14:textId="77777777" w:rsidR="00952C60" w:rsidRPr="00141553" w:rsidRDefault="00952C60" w:rsidP="001A03F6">
            <w:pPr>
              <w:autoSpaceDE w:val="0"/>
              <w:autoSpaceDN w:val="0"/>
              <w:adjustRightInd w:val="0"/>
              <w:spacing w:line="276" w:lineRule="auto"/>
              <w:rPr>
                <w:rFonts w:ascii="Lucida Console" w:hAnsi="Lucida Console" w:cs="Lucida Console"/>
                <w:sz w:val="17"/>
                <w:szCs w:val="17"/>
              </w:rPr>
            </w:pPr>
          </w:p>
        </w:tc>
      </w:tr>
      <w:tr w:rsidR="00952C60" w14:paraId="6FA397C1" w14:textId="77777777" w:rsidTr="0000750A">
        <w:tc>
          <w:tcPr>
            <w:tcW w:w="9350" w:type="dxa"/>
            <w:shd w:val="solid" w:color="BFBFBF" w:themeColor="background1" w:themeShade="BF" w:fill="auto"/>
          </w:tcPr>
          <w:p w14:paraId="43AA1991" w14:textId="77777777" w:rsidR="00952C60" w:rsidRPr="008605B3" w:rsidRDefault="00952C60" w:rsidP="0000750A">
            <w:pPr>
              <w:rPr>
                <w:b/>
                <w:bCs/>
              </w:rPr>
            </w:pPr>
            <w:r w:rsidRPr="008605B3">
              <w:rPr>
                <w:b/>
                <w:bCs/>
              </w:rPr>
              <w:t>Response</w:t>
            </w:r>
          </w:p>
        </w:tc>
      </w:tr>
      <w:tr w:rsidR="00952C60" w14:paraId="11DEBBD8" w14:textId="77777777" w:rsidTr="0000750A">
        <w:tc>
          <w:tcPr>
            <w:tcW w:w="9350" w:type="dxa"/>
            <w:tcBorders>
              <w:bottom w:val="single" w:sz="4" w:space="0" w:color="BFBFBF" w:themeColor="background1" w:themeShade="BF"/>
            </w:tcBorders>
          </w:tcPr>
          <w:p w14:paraId="01C968F0" w14:textId="77777777" w:rsidR="0016301D" w:rsidRDefault="0016301D" w:rsidP="0016301D">
            <w:pPr>
              <w:autoSpaceDE w:val="0"/>
              <w:autoSpaceDN w:val="0"/>
              <w:adjustRightInd w:val="0"/>
              <w:rPr>
                <w:rFonts w:ascii="Lucida Console" w:hAnsi="Lucida Console" w:cs="Lucida Console"/>
                <w:sz w:val="17"/>
                <w:szCs w:val="17"/>
              </w:rPr>
            </w:pPr>
          </w:p>
          <w:p w14:paraId="6802EC52" w14:textId="669F2132"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HTTP/1.1 200 OK</w:t>
            </w:r>
          </w:p>
          <w:p w14:paraId="5330F2A9" w14:textId="77777777"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Content-Length: 0</w:t>
            </w:r>
          </w:p>
          <w:p w14:paraId="17DA1450" w14:textId="77777777"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Content-Type: application/json; charset=utf-8</w:t>
            </w:r>
          </w:p>
          <w:p w14:paraId="244A0F84" w14:textId="77777777"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Server: Kestrel</w:t>
            </w:r>
          </w:p>
          <w:p w14:paraId="4841F53F" w14:textId="3B25FCAE"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X-SourceFiles: =?UTF-8?B?RDpcTkFKQU1cVGFza0Jvb2tcTmFqYW0uVGFza0Jvb2s...</w:t>
            </w:r>
          </w:p>
          <w:p w14:paraId="256A57DE" w14:textId="77777777"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X-Powered-By: ASP.NET</w:t>
            </w:r>
          </w:p>
          <w:p w14:paraId="7BB99B4A" w14:textId="77777777"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Date: Wed, 09 May 2018 18:57:51 GMT</w:t>
            </w:r>
          </w:p>
          <w:p w14:paraId="74FC65EA" w14:textId="77777777" w:rsidR="00952C60" w:rsidRPr="008605B3" w:rsidRDefault="00952C60" w:rsidP="0000750A">
            <w:pPr>
              <w:autoSpaceDE w:val="0"/>
              <w:autoSpaceDN w:val="0"/>
              <w:adjustRightInd w:val="0"/>
              <w:rPr>
                <w:rFonts w:ascii="Lucida Console" w:hAnsi="Lucida Console" w:cs="Lucida Console"/>
                <w:sz w:val="17"/>
                <w:szCs w:val="17"/>
              </w:rPr>
            </w:pPr>
          </w:p>
        </w:tc>
      </w:tr>
      <w:tr w:rsidR="00952C60" w14:paraId="2A0B7E4F" w14:textId="77777777" w:rsidTr="0000750A">
        <w:tc>
          <w:tcPr>
            <w:tcW w:w="9350" w:type="dxa"/>
            <w:shd w:val="solid" w:color="BFBFBF" w:themeColor="background1" w:themeShade="BF" w:fill="auto"/>
          </w:tcPr>
          <w:p w14:paraId="28D90E6F" w14:textId="77777777" w:rsidR="00952C60" w:rsidRPr="008605B3" w:rsidRDefault="00952C60" w:rsidP="0000750A">
            <w:pPr>
              <w:rPr>
                <w:b/>
                <w:bCs/>
              </w:rPr>
            </w:pPr>
            <w:r>
              <w:rPr>
                <w:b/>
                <w:bCs/>
              </w:rPr>
              <w:t>Received expected response, hence test PASSED</w:t>
            </w:r>
          </w:p>
        </w:tc>
      </w:tr>
    </w:tbl>
    <w:p w14:paraId="0D0AAF7B" w14:textId="22480FA6" w:rsidR="00952C60" w:rsidRDefault="00952C60" w:rsidP="002F2A2C"/>
    <w:p w14:paraId="418D0EA7" w14:textId="492ECD9E" w:rsidR="0043023A" w:rsidRPr="002F2A2C" w:rsidRDefault="0043023A" w:rsidP="004134AC">
      <w:pPr>
        <w:pStyle w:val="Heading3"/>
      </w:pPr>
      <w:bookmarkStart w:id="125" w:name="_Toc513670403"/>
      <w:r>
        <w:t>Test Case: GET – 200 – User Groups (Collection Resource)</w:t>
      </w:r>
      <w:bookmarkEnd w:id="125"/>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4134AC" w14:paraId="50603C2E" w14:textId="77777777" w:rsidTr="0000750A">
        <w:tc>
          <w:tcPr>
            <w:tcW w:w="9350" w:type="dxa"/>
            <w:shd w:val="solid" w:color="BFBFBF" w:themeColor="background1" w:themeShade="BF" w:fill="auto"/>
          </w:tcPr>
          <w:p w14:paraId="795516FF" w14:textId="77777777" w:rsidR="004134AC" w:rsidRPr="008605B3" w:rsidRDefault="004134AC" w:rsidP="0000750A">
            <w:pPr>
              <w:rPr>
                <w:b/>
                <w:bCs/>
              </w:rPr>
            </w:pPr>
            <w:r w:rsidRPr="008605B3">
              <w:rPr>
                <w:b/>
                <w:bCs/>
              </w:rPr>
              <w:t>Description</w:t>
            </w:r>
          </w:p>
        </w:tc>
      </w:tr>
      <w:tr w:rsidR="004134AC" w14:paraId="2475F60C" w14:textId="77777777" w:rsidTr="0000750A">
        <w:tc>
          <w:tcPr>
            <w:tcW w:w="9350" w:type="dxa"/>
            <w:tcBorders>
              <w:bottom w:val="single" w:sz="4" w:space="0" w:color="BFBFBF" w:themeColor="background1" w:themeShade="BF"/>
            </w:tcBorders>
          </w:tcPr>
          <w:p w14:paraId="16F1A12E" w14:textId="77777777" w:rsidR="004134AC" w:rsidRDefault="004134AC" w:rsidP="0000750A"/>
          <w:p w14:paraId="4EC12DD6" w14:textId="77777777" w:rsidR="004134AC" w:rsidRDefault="004134AC" w:rsidP="0000750A">
            <w:r>
              <w:t>Test case designed to test/demonstrate:</w:t>
            </w:r>
          </w:p>
          <w:p w14:paraId="6408598F" w14:textId="26333468" w:rsidR="004134AC" w:rsidRDefault="0000750A" w:rsidP="0000750A">
            <w:pPr>
              <w:pStyle w:val="ListParagraph"/>
              <w:numPr>
                <w:ilvl w:val="0"/>
                <w:numId w:val="35"/>
              </w:numPr>
            </w:pPr>
            <w:r>
              <w:t>GET</w:t>
            </w:r>
            <w:r w:rsidR="004134AC">
              <w:t xml:space="preserve"> request with authorization</w:t>
            </w:r>
          </w:p>
          <w:p w14:paraId="2F60B597" w14:textId="77777777" w:rsidR="004134AC" w:rsidRDefault="004134AC" w:rsidP="0000750A">
            <w:pPr>
              <w:pStyle w:val="ListParagraph"/>
              <w:numPr>
                <w:ilvl w:val="0"/>
                <w:numId w:val="35"/>
              </w:numPr>
            </w:pPr>
            <w:r>
              <w:t>Use of bearer token via the Authorization Header</w:t>
            </w:r>
          </w:p>
          <w:p w14:paraId="2C233840" w14:textId="77777777" w:rsidR="004134AC" w:rsidRDefault="004134AC" w:rsidP="0000750A">
            <w:pPr>
              <w:pStyle w:val="ListParagraph"/>
              <w:numPr>
                <w:ilvl w:val="0"/>
                <w:numId w:val="35"/>
              </w:numPr>
            </w:pPr>
            <w:r>
              <w:t>Successful response indicated by 200 OK status code</w:t>
            </w:r>
          </w:p>
          <w:p w14:paraId="5E31B349" w14:textId="73E0437E" w:rsidR="004134AC" w:rsidRDefault="00583211" w:rsidP="0000750A">
            <w:pPr>
              <w:pStyle w:val="ListParagraph"/>
              <w:numPr>
                <w:ilvl w:val="0"/>
                <w:numId w:val="35"/>
              </w:numPr>
            </w:pPr>
            <w:r>
              <w:t>Response body contains collection of Groups</w:t>
            </w:r>
          </w:p>
          <w:p w14:paraId="33B7CEAA" w14:textId="77777777" w:rsidR="004134AC" w:rsidRDefault="004134AC" w:rsidP="0000750A">
            <w:pPr>
              <w:pStyle w:val="ListParagraph"/>
              <w:numPr>
                <w:ilvl w:val="0"/>
                <w:numId w:val="35"/>
              </w:numPr>
            </w:pPr>
            <w:r>
              <w:t>Ellipsis (…) denote that value was trimmed to save space</w:t>
            </w:r>
          </w:p>
          <w:p w14:paraId="2D800CC0" w14:textId="77777777" w:rsidR="004134AC" w:rsidRPr="008605B3" w:rsidRDefault="004134AC" w:rsidP="0000750A">
            <w:pPr>
              <w:pStyle w:val="ListParagraph"/>
            </w:pPr>
          </w:p>
        </w:tc>
      </w:tr>
      <w:tr w:rsidR="004134AC" w14:paraId="5983F586" w14:textId="77777777" w:rsidTr="0000750A">
        <w:tc>
          <w:tcPr>
            <w:tcW w:w="9350" w:type="dxa"/>
            <w:shd w:val="solid" w:color="BFBFBF" w:themeColor="background1" w:themeShade="BF" w:fill="auto"/>
          </w:tcPr>
          <w:p w14:paraId="5C6CEB19" w14:textId="77777777" w:rsidR="004134AC" w:rsidRPr="008605B3" w:rsidRDefault="004134AC" w:rsidP="0000750A">
            <w:pPr>
              <w:rPr>
                <w:b/>
                <w:bCs/>
              </w:rPr>
            </w:pPr>
            <w:r w:rsidRPr="008605B3">
              <w:rPr>
                <w:b/>
                <w:bCs/>
              </w:rPr>
              <w:t>Request</w:t>
            </w:r>
          </w:p>
        </w:tc>
      </w:tr>
      <w:tr w:rsidR="004134AC" w14:paraId="3CC86088" w14:textId="77777777" w:rsidTr="0000750A">
        <w:tc>
          <w:tcPr>
            <w:tcW w:w="9350" w:type="dxa"/>
            <w:tcBorders>
              <w:bottom w:val="single" w:sz="4" w:space="0" w:color="BFBFBF" w:themeColor="background1" w:themeShade="BF"/>
            </w:tcBorders>
          </w:tcPr>
          <w:p w14:paraId="366EEE8C" w14:textId="77777777" w:rsidR="004134AC" w:rsidRDefault="004134AC" w:rsidP="001A03F6">
            <w:pPr>
              <w:autoSpaceDE w:val="0"/>
              <w:autoSpaceDN w:val="0"/>
              <w:adjustRightInd w:val="0"/>
              <w:spacing w:line="276" w:lineRule="auto"/>
              <w:rPr>
                <w:rFonts w:ascii="Lucida Console" w:hAnsi="Lucida Console" w:cs="Lucida Console"/>
                <w:sz w:val="17"/>
                <w:szCs w:val="17"/>
              </w:rPr>
            </w:pPr>
          </w:p>
          <w:p w14:paraId="7492A058"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58" w:history="1">
              <w:r>
                <w:rPr>
                  <w:rFonts w:ascii="Lucida Console" w:hAnsi="Lucida Console" w:cs="Lucida Console"/>
                  <w:sz w:val="17"/>
                  <w:szCs w:val="17"/>
                </w:rPr>
                <w:t>http://localhost:50992/api/groups HTTP/1.1</w:t>
              </w:r>
            </w:hyperlink>
          </w:p>
          <w:p w14:paraId="381E574A"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7F078D84"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b53cf115-743c-47c3-ad3a-a4c199a871b5</w:t>
            </w:r>
          </w:p>
          <w:p w14:paraId="5FCD06C6" w14:textId="5983513A"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r w:rsidR="003B2AB9">
              <w:rPr>
                <w:rFonts w:ascii="Lucida Console" w:hAnsi="Lucida Console" w:cs="Lucida Console"/>
                <w:sz w:val="17"/>
                <w:szCs w:val="17"/>
              </w:rPr>
              <w:t>..</w:t>
            </w:r>
          </w:p>
          <w:p w14:paraId="5789C3A7"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5B23C2D2"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Accept: */*</w:t>
            </w:r>
          </w:p>
          <w:p w14:paraId="05F5D460"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42E1116F" w14:textId="79097AA2"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w:t>
            </w:r>
            <w:r w:rsidR="003B2AB9">
              <w:rPr>
                <w:rFonts w:ascii="Lucida Console" w:hAnsi="Lucida Console" w:cs="Lucida Console"/>
                <w:sz w:val="17"/>
                <w:szCs w:val="17"/>
              </w:rPr>
              <w:t>...</w:t>
            </w:r>
          </w:p>
          <w:p w14:paraId="4F66AFC2"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3171768D"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7CC8C206" w14:textId="77777777" w:rsidR="004134AC" w:rsidRPr="00141553" w:rsidRDefault="004134AC" w:rsidP="001A03F6">
            <w:pPr>
              <w:autoSpaceDE w:val="0"/>
              <w:autoSpaceDN w:val="0"/>
              <w:adjustRightInd w:val="0"/>
              <w:spacing w:line="276" w:lineRule="auto"/>
              <w:rPr>
                <w:rFonts w:ascii="Lucida Console" w:hAnsi="Lucida Console" w:cs="Lucida Console"/>
                <w:sz w:val="17"/>
                <w:szCs w:val="17"/>
              </w:rPr>
            </w:pPr>
          </w:p>
        </w:tc>
      </w:tr>
      <w:tr w:rsidR="004134AC" w14:paraId="2DFE4779" w14:textId="77777777" w:rsidTr="0000750A">
        <w:tc>
          <w:tcPr>
            <w:tcW w:w="9350" w:type="dxa"/>
            <w:shd w:val="solid" w:color="BFBFBF" w:themeColor="background1" w:themeShade="BF" w:fill="auto"/>
          </w:tcPr>
          <w:p w14:paraId="6E2C2116" w14:textId="77777777" w:rsidR="004134AC" w:rsidRPr="008605B3" w:rsidRDefault="004134AC" w:rsidP="0000750A">
            <w:pPr>
              <w:rPr>
                <w:b/>
                <w:bCs/>
              </w:rPr>
            </w:pPr>
            <w:r w:rsidRPr="008605B3">
              <w:rPr>
                <w:b/>
                <w:bCs/>
              </w:rPr>
              <w:lastRenderedPageBreak/>
              <w:t>Response</w:t>
            </w:r>
          </w:p>
        </w:tc>
      </w:tr>
      <w:tr w:rsidR="004134AC" w14:paraId="477CC734" w14:textId="77777777" w:rsidTr="0000750A">
        <w:tc>
          <w:tcPr>
            <w:tcW w:w="9350" w:type="dxa"/>
            <w:tcBorders>
              <w:bottom w:val="single" w:sz="4" w:space="0" w:color="BFBFBF" w:themeColor="background1" w:themeShade="BF"/>
            </w:tcBorders>
          </w:tcPr>
          <w:p w14:paraId="1BFA7605" w14:textId="77777777" w:rsidR="00F77BFB" w:rsidRDefault="00F77BFB" w:rsidP="001A03F6">
            <w:pPr>
              <w:autoSpaceDE w:val="0"/>
              <w:autoSpaceDN w:val="0"/>
              <w:adjustRightInd w:val="0"/>
              <w:spacing w:line="276" w:lineRule="auto"/>
              <w:rPr>
                <w:rFonts w:ascii="Lucida Console" w:hAnsi="Lucida Console" w:cs="Lucida Console"/>
                <w:sz w:val="17"/>
                <w:szCs w:val="17"/>
              </w:rPr>
            </w:pPr>
          </w:p>
          <w:p w14:paraId="40A1B172" w14:textId="50C12021"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162140FA"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14C67324"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1C3BE806"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4140EDA5" w14:textId="020E0E9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r w:rsidR="004A0621">
              <w:rPr>
                <w:rFonts w:ascii="Lucida Console" w:hAnsi="Lucida Console" w:cs="Lucida Console"/>
                <w:sz w:val="17"/>
                <w:szCs w:val="17"/>
              </w:rPr>
              <w:t>...</w:t>
            </w:r>
          </w:p>
          <w:p w14:paraId="72E9A702"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08B8F04A"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19:08:21 GMT</w:t>
            </w:r>
          </w:p>
          <w:p w14:paraId="39E70466" w14:textId="77777777" w:rsidR="00F77BFB" w:rsidRDefault="00F77BFB" w:rsidP="001A03F6">
            <w:pPr>
              <w:autoSpaceDE w:val="0"/>
              <w:autoSpaceDN w:val="0"/>
              <w:adjustRightInd w:val="0"/>
              <w:spacing w:line="276" w:lineRule="auto"/>
              <w:rPr>
                <w:rFonts w:ascii="Lucida Console" w:hAnsi="Lucida Console" w:cs="Lucida Console"/>
                <w:sz w:val="17"/>
                <w:szCs w:val="17"/>
              </w:rPr>
            </w:pPr>
          </w:p>
          <w:p w14:paraId="6EA09BC3"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1c6</w:t>
            </w:r>
          </w:p>
          <w:p w14:paraId="781999B5"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w:t>
            </w:r>
          </w:p>
          <w:p w14:paraId="092AB82F"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46E88744"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"groupId": "ded1c8ef-10ba-4e4d-a6f7-b83004a3bff5",</w:t>
            </w:r>
          </w:p>
          <w:p w14:paraId="619A0B46"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"name": "Najam's Group 1",</w:t>
            </w:r>
          </w:p>
          <w:p w14:paraId="6DAF78E2"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"isActive": true,</w:t>
            </w:r>
          </w:p>
          <w:p w14:paraId="7FBD6AFC"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"dateCreated": "2018-05-09T00:00:00",</w:t>
            </w:r>
          </w:p>
          <w:p w14:paraId="20BE538A"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"relationType": "Owner"</w:t>
            </w:r>
          </w:p>
          <w:p w14:paraId="409790B3"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11970C61"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6AC2A78C"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"groupId": "eeb065fa-18b3-4138-983f-6acd0fc84762",</w:t>
            </w:r>
          </w:p>
          <w:p w14:paraId="48A29C8C"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"name": "Najam's Group 2",</w:t>
            </w:r>
          </w:p>
          <w:p w14:paraId="215C75E9"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"isActive": true,</w:t>
            </w:r>
          </w:p>
          <w:p w14:paraId="73243752"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"dateCreated": "2018-05-09T00:00:00",</w:t>
            </w:r>
          </w:p>
          <w:p w14:paraId="4F6B3029"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"relationType": "Owner"</w:t>
            </w:r>
          </w:p>
          <w:p w14:paraId="5E2379F9"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120B2093"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4FED5615"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"groupId": "2c8e7b7b-a846-4a92-9887-79c025dec9b0",</w:t>
            </w:r>
          </w:p>
          <w:p w14:paraId="5F0C43AF"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"name": "Najam's Group 3",</w:t>
            </w:r>
          </w:p>
          <w:p w14:paraId="748D8B87"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"isActive": true,</w:t>
            </w:r>
          </w:p>
          <w:p w14:paraId="752EBD04"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"dateCreated": "2018-05-09T00:00:00",</w:t>
            </w:r>
          </w:p>
          <w:p w14:paraId="1D162FC7"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"relationType": "Owner"</w:t>
            </w:r>
          </w:p>
          <w:p w14:paraId="7733995D"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3A5060D0"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w:t>
            </w:r>
          </w:p>
          <w:p w14:paraId="4F0DFAA4" w14:textId="4B4F3FD3"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12A46329" w14:textId="77777777" w:rsidR="004134AC" w:rsidRPr="008605B3" w:rsidRDefault="004134AC" w:rsidP="001A03F6">
            <w:pPr>
              <w:autoSpaceDE w:val="0"/>
              <w:autoSpaceDN w:val="0"/>
              <w:adjustRightInd w:val="0"/>
              <w:spacing w:line="276" w:lineRule="auto"/>
              <w:rPr>
                <w:rFonts w:ascii="Lucida Console" w:hAnsi="Lucida Console" w:cs="Lucida Console"/>
                <w:sz w:val="17"/>
                <w:szCs w:val="17"/>
              </w:rPr>
            </w:pPr>
          </w:p>
        </w:tc>
      </w:tr>
      <w:tr w:rsidR="004134AC" w14:paraId="3AD26B62" w14:textId="77777777" w:rsidTr="0000750A">
        <w:tc>
          <w:tcPr>
            <w:tcW w:w="9350" w:type="dxa"/>
            <w:shd w:val="solid" w:color="BFBFBF" w:themeColor="background1" w:themeShade="BF" w:fill="auto"/>
          </w:tcPr>
          <w:p w14:paraId="18F2EF48" w14:textId="77777777" w:rsidR="004134AC" w:rsidRPr="008605B3" w:rsidRDefault="004134AC" w:rsidP="0000750A">
            <w:pPr>
              <w:rPr>
                <w:b/>
                <w:bCs/>
              </w:rPr>
            </w:pPr>
            <w:r>
              <w:rPr>
                <w:b/>
                <w:bCs/>
              </w:rPr>
              <w:t>Received expected response, hence test PASSED</w:t>
            </w:r>
          </w:p>
        </w:tc>
      </w:tr>
    </w:tbl>
    <w:p w14:paraId="604D58CD" w14:textId="21FA884B" w:rsidR="00F55DDE" w:rsidRDefault="0018655E" w:rsidP="0018655E">
      <w:pPr>
        <w:pStyle w:val="Heading3"/>
      </w:pPr>
      <w:bookmarkStart w:id="126" w:name="_Toc513670404"/>
      <w:r>
        <w:t xml:space="preserve">Use Case: </w:t>
      </w:r>
      <w:r w:rsidR="002E2918">
        <w:t>OPTIONS</w:t>
      </w:r>
      <w:r>
        <w:t xml:space="preserve"> – 204 – User Groups</w:t>
      </w:r>
      <w:bookmarkEnd w:id="126"/>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18655E" w14:paraId="56A745B8" w14:textId="77777777" w:rsidTr="00483BB1">
        <w:tc>
          <w:tcPr>
            <w:tcW w:w="9350" w:type="dxa"/>
            <w:shd w:val="solid" w:color="BFBFBF" w:themeColor="background1" w:themeShade="BF" w:fill="auto"/>
          </w:tcPr>
          <w:p w14:paraId="773F68E0" w14:textId="77777777" w:rsidR="0018655E" w:rsidRPr="008605B3" w:rsidRDefault="0018655E" w:rsidP="00483BB1">
            <w:pPr>
              <w:rPr>
                <w:b/>
                <w:bCs/>
              </w:rPr>
            </w:pPr>
            <w:r w:rsidRPr="008605B3">
              <w:rPr>
                <w:b/>
                <w:bCs/>
              </w:rPr>
              <w:t>Description</w:t>
            </w:r>
          </w:p>
        </w:tc>
      </w:tr>
      <w:tr w:rsidR="0018655E" w14:paraId="389B2DD4" w14:textId="77777777" w:rsidTr="00483BB1">
        <w:tc>
          <w:tcPr>
            <w:tcW w:w="9350" w:type="dxa"/>
            <w:tcBorders>
              <w:bottom w:val="single" w:sz="4" w:space="0" w:color="BFBFBF" w:themeColor="background1" w:themeShade="BF"/>
            </w:tcBorders>
          </w:tcPr>
          <w:p w14:paraId="6A2A96DB" w14:textId="77777777" w:rsidR="0018655E" w:rsidRDefault="0018655E" w:rsidP="00483BB1"/>
          <w:p w14:paraId="7EEA48CA" w14:textId="77777777" w:rsidR="0018655E" w:rsidRDefault="0018655E" w:rsidP="00483BB1">
            <w:r>
              <w:t>Test case designed to test/demonstrate:</w:t>
            </w:r>
          </w:p>
          <w:p w14:paraId="7CF76989" w14:textId="0E265E2F" w:rsidR="0018655E" w:rsidRDefault="004F31BB" w:rsidP="00483BB1">
            <w:pPr>
              <w:pStyle w:val="ListParagraph"/>
              <w:numPr>
                <w:ilvl w:val="0"/>
                <w:numId w:val="35"/>
              </w:numPr>
            </w:pPr>
            <w:r>
              <w:t>OPTIONS</w:t>
            </w:r>
            <w:r w:rsidR="0018655E">
              <w:t xml:space="preserve"> request with authorization</w:t>
            </w:r>
          </w:p>
          <w:p w14:paraId="3A98AC39" w14:textId="77777777" w:rsidR="0018655E" w:rsidRDefault="0018655E" w:rsidP="00483BB1">
            <w:pPr>
              <w:pStyle w:val="ListParagraph"/>
              <w:numPr>
                <w:ilvl w:val="0"/>
                <w:numId w:val="35"/>
              </w:numPr>
            </w:pPr>
            <w:r>
              <w:t>Use of bearer token via the Authorization Header</w:t>
            </w:r>
          </w:p>
          <w:p w14:paraId="0E13DF80" w14:textId="114DFE37" w:rsidR="0018655E" w:rsidRDefault="0018655E" w:rsidP="00483BB1">
            <w:pPr>
              <w:pStyle w:val="ListParagraph"/>
              <w:numPr>
                <w:ilvl w:val="0"/>
                <w:numId w:val="35"/>
              </w:numPr>
            </w:pPr>
            <w:r>
              <w:t xml:space="preserve">Successful response indicated by </w:t>
            </w:r>
            <w:r w:rsidR="004F31BB">
              <w:t>204</w:t>
            </w:r>
            <w:r>
              <w:t xml:space="preserve"> </w:t>
            </w:r>
            <w:r w:rsidR="004F31BB">
              <w:t>No Content</w:t>
            </w:r>
            <w:r>
              <w:t xml:space="preserve"> status code</w:t>
            </w:r>
          </w:p>
          <w:p w14:paraId="781E3967" w14:textId="283BA6F8" w:rsidR="004F31BB" w:rsidRDefault="004F31BB" w:rsidP="00483BB1">
            <w:pPr>
              <w:pStyle w:val="ListParagraph"/>
              <w:numPr>
                <w:ilvl w:val="0"/>
                <w:numId w:val="35"/>
              </w:numPr>
            </w:pPr>
            <w:r>
              <w:t xml:space="preserve">Allow header tells the resource supports </w:t>
            </w:r>
            <w:r>
              <w:rPr>
                <w:rFonts w:ascii="Lucida Console" w:hAnsi="Lucida Console" w:cs="Lucida Console"/>
                <w:sz w:val="17"/>
                <w:szCs w:val="17"/>
              </w:rPr>
              <w:t>GET,HEAD,POST,PUT,DELETE,OPTIONS</w:t>
            </w:r>
          </w:p>
          <w:p w14:paraId="2B71EE58" w14:textId="385ADFF1" w:rsidR="0018655E" w:rsidRDefault="004F31BB" w:rsidP="00483BB1">
            <w:pPr>
              <w:pStyle w:val="ListParagraph"/>
              <w:numPr>
                <w:ilvl w:val="0"/>
                <w:numId w:val="35"/>
              </w:numPr>
            </w:pPr>
            <w:r>
              <w:t>No response body</w:t>
            </w:r>
          </w:p>
          <w:p w14:paraId="4CD16C53" w14:textId="77777777" w:rsidR="0018655E" w:rsidRDefault="0018655E" w:rsidP="00483BB1">
            <w:pPr>
              <w:pStyle w:val="ListParagraph"/>
              <w:numPr>
                <w:ilvl w:val="0"/>
                <w:numId w:val="35"/>
              </w:numPr>
            </w:pPr>
            <w:r>
              <w:t>Ellipsis (…) denote that value was trimmed to save space</w:t>
            </w:r>
          </w:p>
          <w:p w14:paraId="19359B80" w14:textId="77777777" w:rsidR="0018655E" w:rsidRPr="008605B3" w:rsidRDefault="0018655E" w:rsidP="00483BB1">
            <w:pPr>
              <w:pStyle w:val="ListParagraph"/>
            </w:pPr>
          </w:p>
        </w:tc>
      </w:tr>
      <w:tr w:rsidR="0018655E" w14:paraId="2FCF33C2" w14:textId="77777777" w:rsidTr="00483BB1">
        <w:tc>
          <w:tcPr>
            <w:tcW w:w="9350" w:type="dxa"/>
            <w:shd w:val="solid" w:color="BFBFBF" w:themeColor="background1" w:themeShade="BF" w:fill="auto"/>
          </w:tcPr>
          <w:p w14:paraId="3439FDED" w14:textId="77777777" w:rsidR="0018655E" w:rsidRPr="008605B3" w:rsidRDefault="0018655E" w:rsidP="00483BB1">
            <w:pPr>
              <w:rPr>
                <w:b/>
                <w:bCs/>
              </w:rPr>
            </w:pPr>
            <w:r w:rsidRPr="008605B3">
              <w:rPr>
                <w:b/>
                <w:bCs/>
              </w:rPr>
              <w:t>Request</w:t>
            </w:r>
          </w:p>
        </w:tc>
      </w:tr>
      <w:tr w:rsidR="0018655E" w14:paraId="501849A9" w14:textId="77777777" w:rsidTr="00483BB1">
        <w:tc>
          <w:tcPr>
            <w:tcW w:w="9350" w:type="dxa"/>
            <w:tcBorders>
              <w:bottom w:val="single" w:sz="4" w:space="0" w:color="BFBFBF" w:themeColor="background1" w:themeShade="BF"/>
            </w:tcBorders>
          </w:tcPr>
          <w:p w14:paraId="12799A03" w14:textId="77777777" w:rsidR="00D9733B" w:rsidRDefault="00D9733B" w:rsidP="001A03F6">
            <w:pPr>
              <w:autoSpaceDE w:val="0"/>
              <w:autoSpaceDN w:val="0"/>
              <w:adjustRightInd w:val="0"/>
              <w:spacing w:line="276" w:lineRule="auto"/>
              <w:rPr>
                <w:rFonts w:ascii="Lucida Console" w:hAnsi="Lucida Console" w:cs="Lucida Console"/>
                <w:sz w:val="17"/>
                <w:szCs w:val="17"/>
              </w:rPr>
            </w:pPr>
          </w:p>
          <w:p w14:paraId="2DE560A7" w14:textId="6E6E2475"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OPTIONS </w:t>
            </w:r>
            <w:hyperlink r:id="rId59" w:history="1">
              <w:r>
                <w:rPr>
                  <w:rFonts w:ascii="Lucida Console" w:hAnsi="Lucida Console" w:cs="Lucida Console"/>
                  <w:sz w:val="17"/>
                  <w:szCs w:val="17"/>
                </w:rPr>
                <w:t>http://localhost:50992/api/groups HTTP/1.1</w:t>
              </w:r>
            </w:hyperlink>
          </w:p>
          <w:p w14:paraId="53B9C274"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1865C98A"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6e7a0dfa-6133-4f16-9b3a-86591c88c75c</w:t>
            </w:r>
          </w:p>
          <w:p w14:paraId="13F16E1B" w14:textId="204C6682"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Authorization: Bearer eyJhbGciOiJIUzI1NiIsInR5cCI6IkpXVCJ9...</w:t>
            </w:r>
          </w:p>
          <w:p w14:paraId="3019B36A"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6504A66C"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7E7170EC"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6105F8F4" w14:textId="167A4611"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.AspNetCore.Identity.Application=CfDJ8OCNE0gexWREjw5dRnoB4ukNH-...</w:t>
            </w:r>
          </w:p>
          <w:p w14:paraId="3D2CA625"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4EEBCCB"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0</w:t>
            </w:r>
          </w:p>
          <w:p w14:paraId="05CDB268"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17772021" w14:textId="77777777" w:rsidR="0018655E" w:rsidRPr="00141553" w:rsidRDefault="0018655E" w:rsidP="001A03F6">
            <w:pPr>
              <w:autoSpaceDE w:val="0"/>
              <w:autoSpaceDN w:val="0"/>
              <w:adjustRightInd w:val="0"/>
              <w:spacing w:line="276" w:lineRule="auto"/>
              <w:rPr>
                <w:rFonts w:ascii="Lucida Console" w:hAnsi="Lucida Console" w:cs="Lucida Console"/>
                <w:sz w:val="17"/>
                <w:szCs w:val="17"/>
              </w:rPr>
            </w:pPr>
          </w:p>
        </w:tc>
      </w:tr>
      <w:tr w:rsidR="0018655E" w14:paraId="6A5C1C2F" w14:textId="77777777" w:rsidTr="00483BB1">
        <w:tc>
          <w:tcPr>
            <w:tcW w:w="9350" w:type="dxa"/>
            <w:shd w:val="solid" w:color="BFBFBF" w:themeColor="background1" w:themeShade="BF" w:fill="auto"/>
          </w:tcPr>
          <w:p w14:paraId="4ECEB0A9" w14:textId="77777777" w:rsidR="0018655E" w:rsidRPr="008605B3" w:rsidRDefault="0018655E" w:rsidP="00483BB1">
            <w:pPr>
              <w:rPr>
                <w:b/>
                <w:bCs/>
              </w:rPr>
            </w:pPr>
            <w:r w:rsidRPr="008605B3">
              <w:rPr>
                <w:b/>
                <w:bCs/>
              </w:rPr>
              <w:lastRenderedPageBreak/>
              <w:t>Response</w:t>
            </w:r>
          </w:p>
        </w:tc>
      </w:tr>
      <w:tr w:rsidR="0018655E" w14:paraId="33705241" w14:textId="77777777" w:rsidTr="00483BB1">
        <w:tc>
          <w:tcPr>
            <w:tcW w:w="9350" w:type="dxa"/>
            <w:tcBorders>
              <w:bottom w:val="single" w:sz="4" w:space="0" w:color="BFBFBF" w:themeColor="background1" w:themeShade="BF"/>
            </w:tcBorders>
          </w:tcPr>
          <w:p w14:paraId="122933CC" w14:textId="77777777" w:rsidR="00D9733B" w:rsidRDefault="00D9733B" w:rsidP="001A03F6">
            <w:pPr>
              <w:autoSpaceDE w:val="0"/>
              <w:autoSpaceDN w:val="0"/>
              <w:adjustRightInd w:val="0"/>
              <w:spacing w:line="276" w:lineRule="auto"/>
              <w:rPr>
                <w:rFonts w:ascii="Lucida Console" w:hAnsi="Lucida Console" w:cs="Lucida Console"/>
                <w:sz w:val="17"/>
                <w:szCs w:val="17"/>
              </w:rPr>
            </w:pPr>
          </w:p>
          <w:p w14:paraId="7E2846CB" w14:textId="5E162228"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HTTP/1.1 204 No Content</w:t>
            </w:r>
          </w:p>
          <w:p w14:paraId="6A30DCB8"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Allow: GET,HEAD,POST,PUT,DELETE,OPTIONS</w:t>
            </w:r>
          </w:p>
          <w:p w14:paraId="6F906C29"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129261A0" w14:textId="52FA7E05"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p>
          <w:p w14:paraId="14B7ED00"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6F0BE37A"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20:46:55 GMT</w:t>
            </w:r>
          </w:p>
          <w:p w14:paraId="790AEE99" w14:textId="77777777" w:rsidR="0018655E" w:rsidRPr="008605B3" w:rsidRDefault="0018655E" w:rsidP="001A03F6">
            <w:pPr>
              <w:autoSpaceDE w:val="0"/>
              <w:autoSpaceDN w:val="0"/>
              <w:adjustRightInd w:val="0"/>
              <w:spacing w:line="276" w:lineRule="auto"/>
              <w:rPr>
                <w:rFonts w:ascii="Lucida Console" w:hAnsi="Lucida Console" w:cs="Lucida Console"/>
                <w:sz w:val="17"/>
                <w:szCs w:val="17"/>
              </w:rPr>
            </w:pPr>
          </w:p>
        </w:tc>
      </w:tr>
      <w:tr w:rsidR="0018655E" w14:paraId="465B6025" w14:textId="77777777" w:rsidTr="00483BB1">
        <w:tc>
          <w:tcPr>
            <w:tcW w:w="9350" w:type="dxa"/>
            <w:shd w:val="solid" w:color="BFBFBF" w:themeColor="background1" w:themeShade="BF" w:fill="auto"/>
          </w:tcPr>
          <w:p w14:paraId="77104607" w14:textId="77777777" w:rsidR="0018655E" w:rsidRPr="008605B3" w:rsidRDefault="0018655E" w:rsidP="00483BB1">
            <w:pPr>
              <w:rPr>
                <w:b/>
                <w:bCs/>
              </w:rPr>
            </w:pPr>
            <w:r>
              <w:rPr>
                <w:b/>
                <w:bCs/>
              </w:rPr>
              <w:t>Received expected response, hence test PASSED</w:t>
            </w:r>
          </w:p>
        </w:tc>
      </w:tr>
    </w:tbl>
    <w:p w14:paraId="56EF92F2" w14:textId="2B652832" w:rsidR="00916322" w:rsidRDefault="00916322"/>
    <w:p w14:paraId="62C3D19D" w14:textId="0A8C9514" w:rsidR="00795888" w:rsidRDefault="00795888" w:rsidP="00795888">
      <w:pPr>
        <w:pStyle w:val="Heading3"/>
      </w:pPr>
      <w:bookmarkStart w:id="127" w:name="_Toc513670405"/>
      <w:r>
        <w:t xml:space="preserve">Test Case: GET – 200 – </w:t>
      </w:r>
      <w:r w:rsidR="008C33C8">
        <w:t xml:space="preserve"> Paging – </w:t>
      </w:r>
      <w:r>
        <w:t>User</w:t>
      </w:r>
      <w:r w:rsidR="008C33C8">
        <w:t xml:space="preserve"> </w:t>
      </w:r>
      <w:r>
        <w:t>Tasks</w:t>
      </w:r>
      <w:bookmarkEnd w:id="127"/>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795888" w14:paraId="231DD064" w14:textId="77777777" w:rsidTr="00483BB1">
        <w:tc>
          <w:tcPr>
            <w:tcW w:w="9350" w:type="dxa"/>
            <w:shd w:val="solid" w:color="BFBFBF" w:themeColor="background1" w:themeShade="BF" w:fill="auto"/>
          </w:tcPr>
          <w:p w14:paraId="1E970815" w14:textId="77777777" w:rsidR="00795888" w:rsidRPr="008605B3" w:rsidRDefault="00795888" w:rsidP="00483BB1">
            <w:pPr>
              <w:rPr>
                <w:b/>
                <w:bCs/>
              </w:rPr>
            </w:pPr>
            <w:r w:rsidRPr="008605B3">
              <w:rPr>
                <w:b/>
                <w:bCs/>
              </w:rPr>
              <w:t>Description</w:t>
            </w:r>
          </w:p>
        </w:tc>
      </w:tr>
      <w:tr w:rsidR="00795888" w14:paraId="34170D51" w14:textId="77777777" w:rsidTr="00483BB1">
        <w:tc>
          <w:tcPr>
            <w:tcW w:w="9350" w:type="dxa"/>
            <w:tcBorders>
              <w:bottom w:val="single" w:sz="4" w:space="0" w:color="BFBFBF" w:themeColor="background1" w:themeShade="BF"/>
            </w:tcBorders>
          </w:tcPr>
          <w:p w14:paraId="49D06019" w14:textId="77777777" w:rsidR="00795888" w:rsidRDefault="00795888" w:rsidP="00483BB1"/>
          <w:p w14:paraId="5A037BC4" w14:textId="77777777" w:rsidR="00795888" w:rsidRDefault="00795888" w:rsidP="00483BB1">
            <w:r>
              <w:t>Test case designed to test/demonstrate:</w:t>
            </w:r>
          </w:p>
          <w:p w14:paraId="52B0027E" w14:textId="5B60F15F" w:rsidR="00795888" w:rsidRDefault="00795888" w:rsidP="00795888">
            <w:pPr>
              <w:pStyle w:val="ListParagraph"/>
              <w:numPr>
                <w:ilvl w:val="0"/>
                <w:numId w:val="35"/>
              </w:numPr>
            </w:pPr>
            <w:r>
              <w:t xml:space="preserve">GET request with query parameters </w:t>
            </w:r>
            <w:r w:rsidRPr="00795888">
              <w:t>pageNumber=2&amp;pageSize=5</w:t>
            </w:r>
          </w:p>
          <w:p w14:paraId="455C7204" w14:textId="77777777" w:rsidR="00795888" w:rsidRDefault="00795888" w:rsidP="00483BB1">
            <w:pPr>
              <w:pStyle w:val="ListParagraph"/>
              <w:numPr>
                <w:ilvl w:val="0"/>
                <w:numId w:val="35"/>
              </w:numPr>
            </w:pPr>
            <w:r>
              <w:t>Use of bearer token via the Authorization Header</w:t>
            </w:r>
          </w:p>
          <w:p w14:paraId="068EDFEB" w14:textId="75614922" w:rsidR="00795888" w:rsidRDefault="00795888" w:rsidP="00483BB1">
            <w:pPr>
              <w:pStyle w:val="ListParagraph"/>
              <w:numPr>
                <w:ilvl w:val="0"/>
                <w:numId w:val="35"/>
              </w:numPr>
            </w:pPr>
            <w:r>
              <w:t>Successful response indicated by 200 OK Content status code</w:t>
            </w:r>
          </w:p>
          <w:p w14:paraId="129D8CFF" w14:textId="146AE1E2" w:rsidR="00795888" w:rsidRDefault="00795888" w:rsidP="00483BB1">
            <w:pPr>
              <w:pStyle w:val="ListParagraph"/>
              <w:numPr>
                <w:ilvl w:val="0"/>
                <w:numId w:val="35"/>
              </w:numPr>
            </w:pPr>
            <w:r>
              <w:t>X-PagingMetadata custom header tell page size,</w:t>
            </w:r>
            <w:r w:rsidR="00566550">
              <w:t xml:space="preserve"> total pages count, current</w:t>
            </w:r>
            <w:r>
              <w:t xml:space="preserve"> page</w:t>
            </w:r>
            <w:r w:rsidR="00566550">
              <w:t xml:space="preserve"> number, next page link and previous page link.</w:t>
            </w:r>
          </w:p>
          <w:p w14:paraId="63684C67" w14:textId="67E34AAD" w:rsidR="00566550" w:rsidRDefault="00566550" w:rsidP="00483BB1">
            <w:pPr>
              <w:pStyle w:val="ListParagraph"/>
              <w:numPr>
                <w:ilvl w:val="0"/>
                <w:numId w:val="35"/>
              </w:numPr>
            </w:pPr>
            <w:r>
              <w:t>Use of metadata</w:t>
            </w:r>
          </w:p>
          <w:p w14:paraId="1AF625F0" w14:textId="77899C49" w:rsidR="00795888" w:rsidRDefault="00566550" w:rsidP="00483BB1">
            <w:pPr>
              <w:pStyle w:val="ListParagraph"/>
              <w:numPr>
                <w:ilvl w:val="0"/>
                <w:numId w:val="35"/>
              </w:numPr>
            </w:pPr>
            <w:r>
              <w:t>Response body contains 2</w:t>
            </w:r>
            <w:r w:rsidRPr="00566550">
              <w:rPr>
                <w:vertAlign w:val="superscript"/>
              </w:rPr>
              <w:t>nd</w:t>
            </w:r>
            <w:r>
              <w:t xml:space="preserve"> page of size 5 of the data</w:t>
            </w:r>
          </w:p>
          <w:p w14:paraId="701A1D29" w14:textId="77777777" w:rsidR="00795888" w:rsidRDefault="00795888" w:rsidP="00483BB1">
            <w:pPr>
              <w:pStyle w:val="ListParagraph"/>
              <w:numPr>
                <w:ilvl w:val="0"/>
                <w:numId w:val="35"/>
              </w:numPr>
            </w:pPr>
            <w:r>
              <w:t>Ellipsis (…) denote that value was trimmed to save space</w:t>
            </w:r>
          </w:p>
          <w:p w14:paraId="34DD97D8" w14:textId="77777777" w:rsidR="00795888" w:rsidRPr="008605B3" w:rsidRDefault="00795888" w:rsidP="00483BB1">
            <w:pPr>
              <w:pStyle w:val="ListParagraph"/>
            </w:pPr>
          </w:p>
        </w:tc>
      </w:tr>
      <w:tr w:rsidR="00795888" w14:paraId="4223F1A6" w14:textId="77777777" w:rsidTr="00483BB1">
        <w:tc>
          <w:tcPr>
            <w:tcW w:w="9350" w:type="dxa"/>
            <w:shd w:val="solid" w:color="BFBFBF" w:themeColor="background1" w:themeShade="BF" w:fill="auto"/>
          </w:tcPr>
          <w:p w14:paraId="736699B7" w14:textId="77777777" w:rsidR="00795888" w:rsidRPr="008605B3" w:rsidRDefault="00795888" w:rsidP="00483BB1">
            <w:pPr>
              <w:rPr>
                <w:b/>
                <w:bCs/>
              </w:rPr>
            </w:pPr>
            <w:r w:rsidRPr="008605B3">
              <w:rPr>
                <w:b/>
                <w:bCs/>
              </w:rPr>
              <w:t>Request</w:t>
            </w:r>
          </w:p>
        </w:tc>
      </w:tr>
      <w:tr w:rsidR="00795888" w14:paraId="6556FBD0" w14:textId="77777777" w:rsidTr="00483BB1">
        <w:tc>
          <w:tcPr>
            <w:tcW w:w="9350" w:type="dxa"/>
            <w:tcBorders>
              <w:bottom w:val="single" w:sz="4" w:space="0" w:color="BFBFBF" w:themeColor="background1" w:themeShade="BF"/>
            </w:tcBorders>
          </w:tcPr>
          <w:p w14:paraId="325D0BE4"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60" w:history="1">
              <w:r>
                <w:rPr>
                  <w:rFonts w:ascii="Lucida Console" w:hAnsi="Lucida Console" w:cs="Lucida Console"/>
                  <w:sz w:val="17"/>
                  <w:szCs w:val="17"/>
                </w:rPr>
                <w:t>http://localhost:50992/api/tasks?pageNumber=2&amp;pageSize=5</w:t>
              </w:r>
            </w:hyperlink>
            <w:r>
              <w:rPr>
                <w:rFonts w:ascii="Lucida Console" w:hAnsi="Lucida Console" w:cs="Lucida Console"/>
                <w:sz w:val="17"/>
                <w:szCs w:val="17"/>
              </w:rPr>
              <w:t xml:space="preserve"> HTTP/1.1</w:t>
            </w:r>
          </w:p>
          <w:p w14:paraId="369DE852"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62E657FF"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0b466ec6-eadf-4b20-965f-c258b9364cd5</w:t>
            </w:r>
          </w:p>
          <w:p w14:paraId="3C5F9DAB" w14:textId="77777777" w:rsidR="00795888" w:rsidRDefault="00795888" w:rsidP="001A03F6">
            <w:pPr>
              <w:autoSpaceDE w:val="0"/>
              <w:autoSpaceDN w:val="0"/>
              <w:adjustRightInd w:val="0"/>
              <w:spacing w:line="276" w:lineRule="auto"/>
              <w:rPr>
                <w:rFonts w:ascii="Lucida Console" w:hAnsi="Lucida Console" w:cs="Lucida Console"/>
                <w:sz w:val="17"/>
                <w:szCs w:val="17"/>
              </w:rPr>
            </w:pPr>
          </w:p>
          <w:p w14:paraId="39CAB30B" w14:textId="4196419B"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30438BEE"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2A5C089F"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27C38977"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137D5B92" w14:textId="019B659F"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.AspNetCore.Identity.Application=CfDJ8OCNE0gexWREjw5dRnoB4ukNH...</w:t>
            </w:r>
          </w:p>
          <w:p w14:paraId="4B2EB280"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5982B6C2"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411BDF6C" w14:textId="77777777" w:rsidR="00795888" w:rsidRPr="00141553" w:rsidRDefault="00795888" w:rsidP="001A03F6">
            <w:pPr>
              <w:autoSpaceDE w:val="0"/>
              <w:autoSpaceDN w:val="0"/>
              <w:adjustRightInd w:val="0"/>
              <w:spacing w:line="276" w:lineRule="auto"/>
              <w:rPr>
                <w:rFonts w:ascii="Lucida Console" w:hAnsi="Lucida Console" w:cs="Lucida Console"/>
                <w:sz w:val="17"/>
                <w:szCs w:val="17"/>
              </w:rPr>
            </w:pPr>
          </w:p>
        </w:tc>
      </w:tr>
      <w:tr w:rsidR="00795888" w14:paraId="12944C85" w14:textId="77777777" w:rsidTr="00483BB1">
        <w:tc>
          <w:tcPr>
            <w:tcW w:w="9350" w:type="dxa"/>
            <w:shd w:val="solid" w:color="BFBFBF" w:themeColor="background1" w:themeShade="BF" w:fill="auto"/>
          </w:tcPr>
          <w:p w14:paraId="550742A3" w14:textId="77777777" w:rsidR="00795888" w:rsidRPr="008605B3" w:rsidRDefault="00795888" w:rsidP="00483BB1">
            <w:pPr>
              <w:rPr>
                <w:b/>
                <w:bCs/>
              </w:rPr>
            </w:pPr>
            <w:r w:rsidRPr="008605B3">
              <w:rPr>
                <w:b/>
                <w:bCs/>
              </w:rPr>
              <w:t>Response</w:t>
            </w:r>
          </w:p>
        </w:tc>
      </w:tr>
      <w:tr w:rsidR="00795888" w14:paraId="462950E7" w14:textId="77777777" w:rsidTr="00483BB1">
        <w:tc>
          <w:tcPr>
            <w:tcW w:w="9350" w:type="dxa"/>
            <w:tcBorders>
              <w:bottom w:val="single" w:sz="4" w:space="0" w:color="BFBFBF" w:themeColor="background1" w:themeShade="BF"/>
            </w:tcBorders>
          </w:tcPr>
          <w:p w14:paraId="1DF506C9"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5C120E21"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3BB50246"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2A24FBB1"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67D87AFB"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X-PagingMetadata: {"TotalCount":41,"PageSize":5,"TotalPages":9,"CurrentPage":2,"previousPageLink":"</w:t>
            </w:r>
            <w:hyperlink r:id="rId61" w:history="1">
              <w:r>
                <w:rPr>
                  <w:rFonts w:ascii="Lucida Console" w:hAnsi="Lucida Console" w:cs="Lucida Console"/>
                  <w:sz w:val="17"/>
                  <w:szCs w:val="17"/>
                </w:rPr>
                <w:t>http://localhost:50992/api/tasks?PageSize=5&amp;PageNumber=1</w:t>
              </w:r>
            </w:hyperlink>
            <w:r>
              <w:rPr>
                <w:rFonts w:ascii="Lucida Console" w:hAnsi="Lucida Console" w:cs="Lucida Console"/>
                <w:sz w:val="17"/>
                <w:szCs w:val="17"/>
              </w:rPr>
              <w:t>","nextPageLink":"</w:t>
            </w:r>
            <w:hyperlink r:id="rId62" w:history="1">
              <w:r>
                <w:rPr>
                  <w:rFonts w:ascii="Lucida Console" w:hAnsi="Lucida Console" w:cs="Lucida Console"/>
                  <w:sz w:val="17"/>
                  <w:szCs w:val="17"/>
                </w:rPr>
                <w:t>http://localhost:50992/api/tasks?PageSize=5&amp;PageNumber=3</w:t>
              </w:r>
            </w:hyperlink>
            <w:r>
              <w:rPr>
                <w:rFonts w:ascii="Lucida Console" w:hAnsi="Lucida Console" w:cs="Lucida Console"/>
                <w:sz w:val="17"/>
                <w:szCs w:val="17"/>
              </w:rPr>
              <w:t>"}</w:t>
            </w:r>
          </w:p>
          <w:p w14:paraId="76F2EC89"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=?UTF-8?B?RDpcTkFKQU1cVGFza0Jvb2tcTmFqYW0uVGFza0Jvb2suV2ViQXBpXGFwaVx0YXNrcw==?=</w:t>
            </w:r>
          </w:p>
          <w:p w14:paraId="60693F8D"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X-Powered-By: ASP.NET</w:t>
            </w:r>
          </w:p>
          <w:p w14:paraId="40B7E0C2"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20:52:29 GMT</w:t>
            </w:r>
          </w:p>
          <w:p w14:paraId="693658D4" w14:textId="77777777" w:rsidR="00795888" w:rsidRDefault="00795888" w:rsidP="001A03F6">
            <w:pPr>
              <w:autoSpaceDE w:val="0"/>
              <w:autoSpaceDN w:val="0"/>
              <w:adjustRightInd w:val="0"/>
              <w:spacing w:line="276" w:lineRule="auto"/>
              <w:rPr>
                <w:rFonts w:ascii="Lucida Console" w:hAnsi="Lucida Console" w:cs="Lucida Console"/>
                <w:sz w:val="17"/>
                <w:szCs w:val="17"/>
              </w:rPr>
            </w:pPr>
          </w:p>
          <w:p w14:paraId="64FA9B80"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7d6</w:t>
            </w:r>
          </w:p>
          <w:p w14:paraId="156F06F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w:t>
            </w:r>
          </w:p>
          <w:p w14:paraId="5F6A64A1"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0FA351DA"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"id": "71739ec6-353e-4e59-b554-29d88c0d9493",</w:t>
            </w:r>
          </w:p>
          <w:p w14:paraId="0787D81D"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"groupId": "eeb065fa-18b3-4138-983f-6acd0fc84762",</w:t>
            </w:r>
          </w:p>
          <w:p w14:paraId="017A81B1"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"groupName": "Najam's Group 2",</w:t>
            </w:r>
          </w:p>
          <w:p w14:paraId="53CE1CC5"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"status": "Unassigned",</w:t>
            </w:r>
          </w:p>
          <w:p w14:paraId="2532979F"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"title": "Najam Group 2 Task 2",</w:t>
            </w:r>
          </w:p>
          <w:p w14:paraId="20EF7CD7"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"description": "Task for testing",</w:t>
            </w:r>
          </w:p>
          <w:p w14:paraId="1E9501E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"dateTimeCreated": "2018-05-09T07:30:37.2733333",</w:t>
            </w:r>
          </w:p>
          <w:p w14:paraId="55778EF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"deadline": "2018-07-02T17:00:00",</w:t>
            </w:r>
          </w:p>
          <w:p w14:paraId="66B406C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"dateTimeCompleted": null,</w:t>
            </w:r>
          </w:p>
          <w:p w14:paraId="2374B57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"isOverdue": false,</w:t>
            </w:r>
          </w:p>
          <w:p w14:paraId="4F637B4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"createdBy": "najam.khan",</w:t>
            </w:r>
          </w:p>
          <w:p w14:paraId="367CA709"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"assignedTo": null,</w:t>
            </w:r>
          </w:p>
          <w:p w14:paraId="6720DB1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"dateTimeAssigned": null</w:t>
            </w:r>
          </w:p>
          <w:p w14:paraId="7282AF0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1A81113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647EEA1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"id": "8c966bd3-7cdd-4f46-93d8-2a8575e4db71",</w:t>
            </w:r>
          </w:p>
          <w:p w14:paraId="73E820AA"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"groupId": "eeb065fa-18b3-4138-983f-6acd0fc84762",</w:t>
            </w:r>
          </w:p>
          <w:p w14:paraId="2B3A1A90"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"groupName": "Najam's Group 2",</w:t>
            </w:r>
          </w:p>
          <w:p w14:paraId="6F19C31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"status": "Unassigned",</w:t>
            </w:r>
          </w:p>
          <w:p w14:paraId="4A5DBC05"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"title": "Najam Group 2 Task 5",</w:t>
            </w:r>
          </w:p>
          <w:p w14:paraId="0902D912"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"description": "Task for testing",</w:t>
            </w:r>
          </w:p>
          <w:p w14:paraId="4D4E456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"dateTimeCreated": "2018-05-09T07:30:55.7766667",</w:t>
            </w:r>
          </w:p>
          <w:p w14:paraId="4ECA682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"deadline": "2018-07-05T17:00:00",</w:t>
            </w:r>
          </w:p>
          <w:p w14:paraId="460A55D1"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"dateTimeCompleted": null,</w:t>
            </w:r>
          </w:p>
          <w:p w14:paraId="158B0ED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"isOverdue": false,</w:t>
            </w:r>
          </w:p>
          <w:p w14:paraId="12C60942"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"createdBy": "najam.khan",</w:t>
            </w:r>
          </w:p>
          <w:p w14:paraId="525DDBB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"assignedTo": null,</w:t>
            </w:r>
          </w:p>
          <w:p w14:paraId="75C2611A"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"dateTimeAssigned": null</w:t>
            </w:r>
          </w:p>
          <w:p w14:paraId="3D14250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48DE07EA"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08E26B9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"id": "bd06aa2d-dc63-41fc-b3ed-2b11c80ca454",</w:t>
            </w:r>
          </w:p>
          <w:p w14:paraId="7146093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"groupId": "ad8bf117-7a1b-4c10-a285-325a395a59c9",</w:t>
            </w:r>
          </w:p>
          <w:p w14:paraId="26DC9E3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"groupName": "Asim's Group 2",</w:t>
            </w:r>
          </w:p>
          <w:p w14:paraId="78AF250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"status": "Unassigned",</w:t>
            </w:r>
          </w:p>
          <w:p w14:paraId="722D924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"title": "Asim's Group 2 Task 7",</w:t>
            </w:r>
          </w:p>
          <w:p w14:paraId="59529CD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"description": "It is important please",</w:t>
            </w:r>
          </w:p>
          <w:p w14:paraId="5158C51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"dateTimeCreated": "2018-05-09T07:43:14.2966667",</w:t>
            </w:r>
          </w:p>
          <w:p w14:paraId="558DF86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"deadline": "2018-09-07T17:00:00",</w:t>
            </w:r>
          </w:p>
          <w:p w14:paraId="427F09E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"dateTimeCompleted": null,</w:t>
            </w:r>
          </w:p>
          <w:p w14:paraId="1EAB4972"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"isOverdue": false,</w:t>
            </w:r>
          </w:p>
          <w:p w14:paraId="2C2D572F"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"createdBy": "asim.khan",</w:t>
            </w:r>
          </w:p>
          <w:p w14:paraId="6276657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"assignedTo": null,</w:t>
            </w:r>
          </w:p>
          <w:p w14:paraId="731F535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"dateTimeAssigned": null</w:t>
            </w:r>
          </w:p>
          <w:p w14:paraId="13CCBA3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300FF39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6F00E97B"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"id": "cf9b2dee-32bf-4ac8-860c-331158c2bcb3",</w:t>
            </w:r>
          </w:p>
          <w:p w14:paraId="1109F6AB"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"groupId": "ded1c8ef-10ba-4e4d-a6f7-b83004a3bff5",</w:t>
            </w:r>
          </w:p>
          <w:p w14:paraId="4648AFA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"groupName": "Najam's Group 1",</w:t>
            </w:r>
          </w:p>
          <w:p w14:paraId="6D874F9D"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"status": "Unassigned",</w:t>
            </w:r>
          </w:p>
          <w:p w14:paraId="7B0631D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"title": "Najam Group 1 Task 7",</w:t>
            </w:r>
          </w:p>
          <w:p w14:paraId="37B3166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"description": "Task for testing",</w:t>
            </w:r>
          </w:p>
          <w:p w14:paraId="6C6EDBF5"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"dateTimeCreated": "2018-05-09T07:19:14.56",</w:t>
            </w:r>
          </w:p>
          <w:p w14:paraId="73F939D7"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"deadline": "2018-07-06T17:00:00",</w:t>
            </w:r>
          </w:p>
          <w:p w14:paraId="3B2CE66A"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"dateTimeCompleted": null,</w:t>
            </w:r>
          </w:p>
          <w:p w14:paraId="44904D5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"isOverdue": false,</w:t>
            </w:r>
          </w:p>
          <w:p w14:paraId="6EF404D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"createdBy": "najam.khan",</w:t>
            </w:r>
          </w:p>
          <w:p w14:paraId="226A2D62"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"assignedTo": null,</w:t>
            </w:r>
          </w:p>
          <w:p w14:paraId="5E5BBF8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"dateTimeAssigned": null</w:t>
            </w:r>
          </w:p>
          <w:p w14:paraId="00CF56F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2D49038D"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6519F151"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lastRenderedPageBreak/>
              <w:t xml:space="preserve">        "id": "90a1f105-8da4-45c0-bd56-401893b96c95",</w:t>
            </w:r>
          </w:p>
          <w:p w14:paraId="2F4BA581"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"groupId": "eeb065fa-18b3-4138-983f-6acd0fc84762",</w:t>
            </w:r>
          </w:p>
          <w:p w14:paraId="0419056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"groupName": "Najam's Group 2",</w:t>
            </w:r>
          </w:p>
          <w:p w14:paraId="4EF11B75"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"status": "Unassigned",</w:t>
            </w:r>
          </w:p>
          <w:p w14:paraId="12B72595"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"title": "Najam Group 2 Task 9",</w:t>
            </w:r>
          </w:p>
          <w:p w14:paraId="172982F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"description": "Task for testing",</w:t>
            </w:r>
          </w:p>
          <w:p w14:paraId="2E91522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"dateTimeCreated": "2018-05-09T07:31:26.36",</w:t>
            </w:r>
          </w:p>
          <w:p w14:paraId="1808C27D"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"deadline": "2018-07-09T18:00:00",</w:t>
            </w:r>
          </w:p>
          <w:p w14:paraId="2319EA9D"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"dateTimeCompleted": null,</w:t>
            </w:r>
          </w:p>
          <w:p w14:paraId="344A3B2A"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"isOverdue": false,</w:t>
            </w:r>
          </w:p>
          <w:p w14:paraId="1ECC819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"createdBy": "najam.khan",</w:t>
            </w:r>
          </w:p>
          <w:p w14:paraId="269454B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"assignedTo": null,</w:t>
            </w:r>
          </w:p>
          <w:p w14:paraId="23821E8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"dateTimeAssigned": null</w:t>
            </w:r>
          </w:p>
          <w:p w14:paraId="51D94601"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7D2C5935" w14:textId="175F79F8" w:rsid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w:t>
            </w:r>
          </w:p>
          <w:p w14:paraId="2967530C"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1394951E" w14:textId="77777777" w:rsidR="00795888" w:rsidRPr="008605B3" w:rsidRDefault="00795888" w:rsidP="001A03F6">
            <w:pPr>
              <w:autoSpaceDE w:val="0"/>
              <w:autoSpaceDN w:val="0"/>
              <w:adjustRightInd w:val="0"/>
              <w:spacing w:line="276" w:lineRule="auto"/>
              <w:rPr>
                <w:rFonts w:ascii="Lucida Console" w:hAnsi="Lucida Console" w:cs="Lucida Console"/>
                <w:sz w:val="17"/>
                <w:szCs w:val="17"/>
              </w:rPr>
            </w:pPr>
          </w:p>
        </w:tc>
      </w:tr>
      <w:tr w:rsidR="00795888" w14:paraId="4C613CDB" w14:textId="77777777" w:rsidTr="00483BB1">
        <w:tc>
          <w:tcPr>
            <w:tcW w:w="9350" w:type="dxa"/>
            <w:shd w:val="solid" w:color="BFBFBF" w:themeColor="background1" w:themeShade="BF" w:fill="auto"/>
          </w:tcPr>
          <w:p w14:paraId="3A117FD1" w14:textId="77777777" w:rsidR="00795888" w:rsidRPr="008605B3" w:rsidRDefault="00795888" w:rsidP="00483BB1">
            <w:pPr>
              <w:rPr>
                <w:b/>
                <w:bCs/>
              </w:rPr>
            </w:pPr>
            <w:r>
              <w:rPr>
                <w:b/>
                <w:bCs/>
              </w:rPr>
              <w:lastRenderedPageBreak/>
              <w:t>Received expected response, hence test PASSED</w:t>
            </w:r>
          </w:p>
        </w:tc>
      </w:tr>
    </w:tbl>
    <w:p w14:paraId="2AA74DA7" w14:textId="76C6420F" w:rsidR="00916322" w:rsidRDefault="00916322"/>
    <w:p w14:paraId="2EE12BDE" w14:textId="18C255FF" w:rsidR="00DF1F39" w:rsidRDefault="00DF1F39" w:rsidP="002F3AB5">
      <w:pPr>
        <w:pStyle w:val="Heading3"/>
      </w:pPr>
      <w:bookmarkStart w:id="128" w:name="_Toc513670406"/>
      <w:r>
        <w:t xml:space="preserve">Test Case: GET – 200 – </w:t>
      </w:r>
      <w:r w:rsidR="002B3291">
        <w:t xml:space="preserve"> </w:t>
      </w:r>
      <w:r>
        <w:t>Paging &amp; Ordering – User Tasks</w:t>
      </w:r>
      <w:bookmarkEnd w:id="128"/>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DF1F39" w14:paraId="0F046148" w14:textId="77777777" w:rsidTr="00483BB1">
        <w:tc>
          <w:tcPr>
            <w:tcW w:w="9350" w:type="dxa"/>
            <w:shd w:val="solid" w:color="BFBFBF" w:themeColor="background1" w:themeShade="BF" w:fill="auto"/>
          </w:tcPr>
          <w:p w14:paraId="45B36A5E" w14:textId="77777777" w:rsidR="00DF1F39" w:rsidRPr="008605B3" w:rsidRDefault="00DF1F39" w:rsidP="00483BB1">
            <w:pPr>
              <w:rPr>
                <w:b/>
                <w:bCs/>
              </w:rPr>
            </w:pPr>
            <w:r w:rsidRPr="008605B3">
              <w:rPr>
                <w:b/>
                <w:bCs/>
              </w:rPr>
              <w:t>Description</w:t>
            </w:r>
          </w:p>
        </w:tc>
      </w:tr>
      <w:tr w:rsidR="00DF1F39" w14:paraId="635DAE2A" w14:textId="77777777" w:rsidTr="00483BB1">
        <w:tc>
          <w:tcPr>
            <w:tcW w:w="9350" w:type="dxa"/>
            <w:tcBorders>
              <w:bottom w:val="single" w:sz="4" w:space="0" w:color="BFBFBF" w:themeColor="background1" w:themeShade="BF"/>
            </w:tcBorders>
          </w:tcPr>
          <w:p w14:paraId="3614C56C" w14:textId="77777777" w:rsidR="00DF1F39" w:rsidRDefault="00DF1F39" w:rsidP="00483BB1"/>
          <w:p w14:paraId="55E697E6" w14:textId="77777777" w:rsidR="00DF1F39" w:rsidRDefault="00DF1F39" w:rsidP="00483BB1">
            <w:r>
              <w:t>Test case designed to test/demonstrate:</w:t>
            </w:r>
          </w:p>
          <w:p w14:paraId="0A5E4054" w14:textId="53FDD60F" w:rsidR="00DF1F39" w:rsidRDefault="00DF1F39" w:rsidP="00483BB1">
            <w:pPr>
              <w:pStyle w:val="ListParagraph"/>
              <w:numPr>
                <w:ilvl w:val="0"/>
                <w:numId w:val="35"/>
              </w:numPr>
            </w:pPr>
            <w:r>
              <w:t xml:space="preserve">GET request with query parameters </w:t>
            </w:r>
            <w:r w:rsidRPr="00795888">
              <w:t>pageNumber=2&amp;pageSize=5</w:t>
            </w:r>
            <w:r>
              <w:t>&amp;orderBy=title</w:t>
            </w:r>
          </w:p>
          <w:p w14:paraId="5CD68DF6" w14:textId="77777777" w:rsidR="00DF1F39" w:rsidRDefault="00DF1F39" w:rsidP="00483BB1">
            <w:pPr>
              <w:pStyle w:val="ListParagraph"/>
              <w:numPr>
                <w:ilvl w:val="0"/>
                <w:numId w:val="35"/>
              </w:numPr>
            </w:pPr>
            <w:r>
              <w:t>Use of bearer token via the Authorization Header</w:t>
            </w:r>
          </w:p>
          <w:p w14:paraId="2E110018" w14:textId="77777777" w:rsidR="00DF1F39" w:rsidRDefault="00DF1F39" w:rsidP="00483BB1">
            <w:pPr>
              <w:pStyle w:val="ListParagraph"/>
              <w:numPr>
                <w:ilvl w:val="0"/>
                <w:numId w:val="35"/>
              </w:numPr>
            </w:pPr>
            <w:r>
              <w:t>Successful response indicated by 200 OK Content status code</w:t>
            </w:r>
          </w:p>
          <w:p w14:paraId="5D3D5782" w14:textId="77777777" w:rsidR="00DF1F39" w:rsidRDefault="00DF1F39" w:rsidP="00483BB1">
            <w:pPr>
              <w:pStyle w:val="ListParagraph"/>
              <w:numPr>
                <w:ilvl w:val="0"/>
                <w:numId w:val="35"/>
              </w:numPr>
            </w:pPr>
            <w:r>
              <w:t>X-PagingMetadata custom header tell page size, total pages count, current page number, next page link and previous page link.</w:t>
            </w:r>
          </w:p>
          <w:p w14:paraId="1552F850" w14:textId="77777777" w:rsidR="00DF1F39" w:rsidRDefault="00DF1F39" w:rsidP="00483BB1">
            <w:pPr>
              <w:pStyle w:val="ListParagraph"/>
              <w:numPr>
                <w:ilvl w:val="0"/>
                <w:numId w:val="35"/>
              </w:numPr>
            </w:pPr>
            <w:r>
              <w:t>Use of metadata</w:t>
            </w:r>
          </w:p>
          <w:p w14:paraId="2B0CBFA0" w14:textId="741D02AD" w:rsidR="00DF1F39" w:rsidRDefault="00DF1F39" w:rsidP="00483BB1">
            <w:pPr>
              <w:pStyle w:val="ListParagraph"/>
              <w:numPr>
                <w:ilvl w:val="0"/>
                <w:numId w:val="35"/>
              </w:numPr>
            </w:pPr>
            <w:r>
              <w:t>Response body contains 2</w:t>
            </w:r>
            <w:r w:rsidRPr="00566550">
              <w:rPr>
                <w:vertAlign w:val="superscript"/>
              </w:rPr>
              <w:t>nd</w:t>
            </w:r>
            <w:r>
              <w:t xml:space="preserve"> page of size 5 of the data when ordered by title</w:t>
            </w:r>
          </w:p>
          <w:p w14:paraId="17FC9213" w14:textId="38EB00FF" w:rsidR="00284CAB" w:rsidRDefault="00284CAB" w:rsidP="00483BB1">
            <w:pPr>
              <w:pStyle w:val="ListParagraph"/>
              <w:numPr>
                <w:ilvl w:val="0"/>
                <w:numId w:val="35"/>
              </w:numPr>
            </w:pPr>
            <w:r>
              <w:t>Combination of query parameters works</w:t>
            </w:r>
          </w:p>
          <w:p w14:paraId="23201732" w14:textId="77777777" w:rsidR="00DF1F39" w:rsidRDefault="00DF1F39" w:rsidP="00483BB1">
            <w:pPr>
              <w:pStyle w:val="ListParagraph"/>
              <w:numPr>
                <w:ilvl w:val="0"/>
                <w:numId w:val="35"/>
              </w:numPr>
            </w:pPr>
            <w:r>
              <w:t>Ellipsis (…) denote that value was trimmed to save space</w:t>
            </w:r>
          </w:p>
          <w:p w14:paraId="2126AA3D" w14:textId="77777777" w:rsidR="00DF1F39" w:rsidRPr="008605B3" w:rsidRDefault="00DF1F39" w:rsidP="00483BB1">
            <w:pPr>
              <w:pStyle w:val="ListParagraph"/>
            </w:pPr>
          </w:p>
        </w:tc>
      </w:tr>
      <w:tr w:rsidR="00DF1F39" w14:paraId="4BB9DAE5" w14:textId="77777777" w:rsidTr="00483BB1">
        <w:tc>
          <w:tcPr>
            <w:tcW w:w="9350" w:type="dxa"/>
            <w:shd w:val="solid" w:color="BFBFBF" w:themeColor="background1" w:themeShade="BF" w:fill="auto"/>
          </w:tcPr>
          <w:p w14:paraId="1BEF7074" w14:textId="77777777" w:rsidR="00DF1F39" w:rsidRPr="008605B3" w:rsidRDefault="00DF1F39" w:rsidP="00483BB1">
            <w:pPr>
              <w:rPr>
                <w:b/>
                <w:bCs/>
              </w:rPr>
            </w:pPr>
            <w:r w:rsidRPr="008605B3">
              <w:rPr>
                <w:b/>
                <w:bCs/>
              </w:rPr>
              <w:t>Request</w:t>
            </w:r>
          </w:p>
        </w:tc>
      </w:tr>
      <w:tr w:rsidR="00DF1F39" w14:paraId="7894E7E0" w14:textId="77777777" w:rsidTr="00483BB1">
        <w:tc>
          <w:tcPr>
            <w:tcW w:w="9350" w:type="dxa"/>
            <w:tcBorders>
              <w:bottom w:val="single" w:sz="4" w:space="0" w:color="BFBFBF" w:themeColor="background1" w:themeShade="BF"/>
            </w:tcBorders>
          </w:tcPr>
          <w:p w14:paraId="6D6E3077" w14:textId="77777777" w:rsidR="00DF1F39" w:rsidRDefault="00DF1F39" w:rsidP="001A03F6">
            <w:pPr>
              <w:autoSpaceDE w:val="0"/>
              <w:autoSpaceDN w:val="0"/>
              <w:adjustRightInd w:val="0"/>
              <w:spacing w:line="276" w:lineRule="auto"/>
              <w:rPr>
                <w:rFonts w:ascii="Lucida Console" w:hAnsi="Lucida Console" w:cs="Lucida Console"/>
                <w:sz w:val="17"/>
                <w:szCs w:val="17"/>
              </w:rPr>
            </w:pPr>
          </w:p>
          <w:p w14:paraId="24623018" w14:textId="125F4F34"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63" w:history="1">
              <w:r>
                <w:rPr>
                  <w:rFonts w:ascii="Lucida Console" w:hAnsi="Lucida Console" w:cs="Lucida Console"/>
                  <w:sz w:val="17"/>
                  <w:szCs w:val="17"/>
                </w:rPr>
                <w:t>http://localhost:50992/api/tasks?pageNumber=2&amp;pageSize=5&amp;orderBy=title</w:t>
              </w:r>
            </w:hyperlink>
            <w:r>
              <w:rPr>
                <w:rFonts w:ascii="Lucida Console" w:hAnsi="Lucida Console" w:cs="Lucida Console"/>
                <w:sz w:val="17"/>
                <w:szCs w:val="17"/>
              </w:rPr>
              <w:t xml:space="preserve"> HTTP/1.1</w:t>
            </w:r>
          </w:p>
          <w:p w14:paraId="65DBD24C"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3D1F95AF"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bfbf928e-f8ae-4eb4-9ce0-c9f612865673</w:t>
            </w:r>
          </w:p>
          <w:p w14:paraId="7FBE3FE0" w14:textId="0929EB19"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40A56465"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24093F73"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11D3E091"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085AE096" w14:textId="1A9EB47A"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.AspNetCore.Identity.Application=CfDJ8OCNE0gexWREjw5dRnoB4ukNH...</w:t>
            </w:r>
          </w:p>
          <w:p w14:paraId="2166A007"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915F598"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5CA9C91B" w14:textId="77777777" w:rsidR="00DF1F39" w:rsidRPr="00141553" w:rsidRDefault="00DF1F39" w:rsidP="001A03F6">
            <w:pPr>
              <w:autoSpaceDE w:val="0"/>
              <w:autoSpaceDN w:val="0"/>
              <w:adjustRightInd w:val="0"/>
              <w:spacing w:line="276" w:lineRule="auto"/>
              <w:rPr>
                <w:rFonts w:ascii="Lucida Console" w:hAnsi="Lucida Console" w:cs="Lucida Console"/>
                <w:sz w:val="17"/>
                <w:szCs w:val="17"/>
              </w:rPr>
            </w:pPr>
          </w:p>
        </w:tc>
      </w:tr>
      <w:tr w:rsidR="00DF1F39" w14:paraId="55D1F080" w14:textId="77777777" w:rsidTr="00483BB1">
        <w:tc>
          <w:tcPr>
            <w:tcW w:w="9350" w:type="dxa"/>
            <w:shd w:val="solid" w:color="BFBFBF" w:themeColor="background1" w:themeShade="BF" w:fill="auto"/>
          </w:tcPr>
          <w:p w14:paraId="03906727" w14:textId="77777777" w:rsidR="00DF1F39" w:rsidRPr="008605B3" w:rsidRDefault="00DF1F39" w:rsidP="00483BB1">
            <w:pPr>
              <w:rPr>
                <w:b/>
                <w:bCs/>
              </w:rPr>
            </w:pPr>
            <w:r w:rsidRPr="008605B3">
              <w:rPr>
                <w:b/>
                <w:bCs/>
              </w:rPr>
              <w:t>Response</w:t>
            </w:r>
          </w:p>
        </w:tc>
      </w:tr>
      <w:tr w:rsidR="00DF1F39" w14:paraId="1A056F83" w14:textId="77777777" w:rsidTr="00483BB1">
        <w:tc>
          <w:tcPr>
            <w:tcW w:w="9350" w:type="dxa"/>
            <w:tcBorders>
              <w:bottom w:val="single" w:sz="4" w:space="0" w:color="BFBFBF" w:themeColor="background1" w:themeShade="BF"/>
            </w:tcBorders>
          </w:tcPr>
          <w:p w14:paraId="35811ACF"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34EE4055"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3326BB25"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6FE6521B"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71E8C393"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X-PagingMetadata: {"TotalCount":41,"PageSize":5,"TotalPages":9,"CurrentPage":2,"previousPageLink":"</w:t>
            </w:r>
            <w:hyperlink r:id="rId64" w:history="1">
              <w:r>
                <w:rPr>
                  <w:rFonts w:ascii="Lucida Console" w:hAnsi="Lucida Console" w:cs="Lucida Console"/>
                  <w:sz w:val="17"/>
                  <w:szCs w:val="17"/>
                </w:rPr>
                <w:t>http://localhost:50992/api/tasks?PageSize=5&amp;PageNumber=1</w:t>
              </w:r>
            </w:hyperlink>
            <w:r>
              <w:rPr>
                <w:rFonts w:ascii="Lucida Console" w:hAnsi="Lucida Console" w:cs="Lucida Console"/>
                <w:sz w:val="17"/>
                <w:szCs w:val="17"/>
              </w:rPr>
              <w:t>","nextPageLink":"</w:t>
            </w:r>
            <w:hyperlink r:id="rId65" w:history="1">
              <w:r>
                <w:rPr>
                  <w:rFonts w:ascii="Lucida Console" w:hAnsi="Lucida Console" w:cs="Lucida Console"/>
                  <w:sz w:val="17"/>
                  <w:szCs w:val="17"/>
                </w:rPr>
                <w:t>http://localhost:50992/api/tasks?PageSize=5&amp;PageNumber=3</w:t>
              </w:r>
            </w:hyperlink>
            <w:r>
              <w:rPr>
                <w:rFonts w:ascii="Lucida Console" w:hAnsi="Lucida Console" w:cs="Lucida Console"/>
                <w:sz w:val="17"/>
                <w:szCs w:val="17"/>
              </w:rPr>
              <w:t>"}</w:t>
            </w:r>
          </w:p>
          <w:p w14:paraId="09A3E2A8" w14:textId="5493928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p>
          <w:p w14:paraId="6F3AEB12"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4258F98A"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Date: Wed, 09 May 2018 21:00:23 GMT</w:t>
            </w:r>
          </w:p>
          <w:p w14:paraId="6A6A0177" w14:textId="77777777" w:rsidR="00DF1F39" w:rsidRDefault="00DF1F39" w:rsidP="001A03F6">
            <w:pPr>
              <w:autoSpaceDE w:val="0"/>
              <w:autoSpaceDN w:val="0"/>
              <w:adjustRightInd w:val="0"/>
              <w:spacing w:line="276" w:lineRule="auto"/>
              <w:rPr>
                <w:rFonts w:ascii="Lucida Console" w:hAnsi="Lucida Console" w:cs="Lucida Console"/>
                <w:sz w:val="17"/>
                <w:szCs w:val="17"/>
              </w:rPr>
            </w:pPr>
          </w:p>
          <w:p w14:paraId="7FC7265E" w14:textId="15092DE4"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7ef</w:t>
            </w:r>
          </w:p>
          <w:p w14:paraId="2BCD8E1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w:t>
            </w:r>
          </w:p>
          <w:p w14:paraId="07D180F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0B4D77C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"id": "96201ef1-31ef-49a7-9903-724c2620dcfa",</w:t>
            </w:r>
          </w:p>
          <w:p w14:paraId="35F98E73"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"groupId": "ec48f618-7358-4037-9deb-d5e532fb9f15",</w:t>
            </w:r>
          </w:p>
          <w:p w14:paraId="41DA943D"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"groupName": "Asim's Group 1",</w:t>
            </w:r>
          </w:p>
          <w:p w14:paraId="7975C66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"status": "Unassigned",</w:t>
            </w:r>
          </w:p>
          <w:p w14:paraId="3649E40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"title": "Asim's Group 1 Task 4",</w:t>
            </w:r>
          </w:p>
          <w:p w14:paraId="4BBE467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"description": "It is important please",</w:t>
            </w:r>
          </w:p>
          <w:p w14:paraId="5DA3616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"dateTimeCreated": "2018-05-09T07:41:27.73",</w:t>
            </w:r>
          </w:p>
          <w:p w14:paraId="5FDDBD5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"deadline": "2018-09-04T17:00:00",</w:t>
            </w:r>
          </w:p>
          <w:p w14:paraId="58B64AB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"dateTimeCompleted": null,</w:t>
            </w:r>
          </w:p>
          <w:p w14:paraId="645C1ABA"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"isOverdue": false,</w:t>
            </w:r>
          </w:p>
          <w:p w14:paraId="3C7A34C7"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"createdBy": "asim.khan",</w:t>
            </w:r>
          </w:p>
          <w:p w14:paraId="37477CA7"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"assignedTo": null,</w:t>
            </w:r>
          </w:p>
          <w:p w14:paraId="4C85DBA6"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"dateTimeAssigned": null</w:t>
            </w:r>
          </w:p>
          <w:p w14:paraId="464845F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5DB2278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16A3EC85"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"id": "464ddf8e-b761-4edc-bc86-af384df70a64",</w:t>
            </w:r>
          </w:p>
          <w:p w14:paraId="29B568C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"groupId": "ec48f618-7358-4037-9deb-d5e532fb9f15",</w:t>
            </w:r>
          </w:p>
          <w:p w14:paraId="2F82936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"groupName": "Asim's Group 1",</w:t>
            </w:r>
          </w:p>
          <w:p w14:paraId="3F5DDE3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"status": "Unassigned",</w:t>
            </w:r>
          </w:p>
          <w:p w14:paraId="0F21B66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"title": "Asim's Group 1 Task 5",</w:t>
            </w:r>
          </w:p>
          <w:p w14:paraId="1B5E39A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"description": "It is important please",</w:t>
            </w:r>
          </w:p>
          <w:p w14:paraId="08D7493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"dateTimeCreated": "2018-05-09T07:41:33.9733333",</w:t>
            </w:r>
          </w:p>
          <w:p w14:paraId="461F77C6"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"deadline": "2018-09-05T17:00:00",</w:t>
            </w:r>
          </w:p>
          <w:p w14:paraId="4042CFC1"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"dateTimeCompleted": null,</w:t>
            </w:r>
          </w:p>
          <w:p w14:paraId="5E28FD5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"isOverdue": false,</w:t>
            </w:r>
          </w:p>
          <w:p w14:paraId="658D12AE"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"createdBy": "asim.khan",</w:t>
            </w:r>
          </w:p>
          <w:p w14:paraId="7012900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"assignedTo": null,</w:t>
            </w:r>
          </w:p>
          <w:p w14:paraId="132B3455"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"dateTimeAssigned": null</w:t>
            </w:r>
          </w:p>
          <w:p w14:paraId="7B835CBE"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7989EA3E"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3AEC4B3A"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"id": "35a209a4-99db-490f-ac7e-1c69e54b460d",</w:t>
            </w:r>
          </w:p>
          <w:p w14:paraId="160ECFE8"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"groupId": "ec48f618-7358-4037-9deb-d5e532fb9f15",</w:t>
            </w:r>
          </w:p>
          <w:p w14:paraId="514AB6F8"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"groupName": "Asim's Group 1",</w:t>
            </w:r>
          </w:p>
          <w:p w14:paraId="3A5A3112"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"status": "Unassigned",</w:t>
            </w:r>
          </w:p>
          <w:p w14:paraId="3119456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"title": "Asim's Group 1 Task 6",</w:t>
            </w:r>
          </w:p>
          <w:p w14:paraId="31873271"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"description": "It is important please",</w:t>
            </w:r>
          </w:p>
          <w:p w14:paraId="2AA6E63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"dateTimeCreated": "2018-05-09T07:41:41.2533333",</w:t>
            </w:r>
          </w:p>
          <w:p w14:paraId="5FDB1C5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"deadline": "2018-09-06T17:00:00",</w:t>
            </w:r>
          </w:p>
          <w:p w14:paraId="73DBAE5D"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"dateTimeCompleted": null,</w:t>
            </w:r>
          </w:p>
          <w:p w14:paraId="4DBD27C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"isOverdue": false,</w:t>
            </w:r>
          </w:p>
          <w:p w14:paraId="6CAC298D"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"createdBy": "asim.khan",</w:t>
            </w:r>
          </w:p>
          <w:p w14:paraId="23C2F6C4"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"assignedTo": null,</w:t>
            </w:r>
          </w:p>
          <w:p w14:paraId="09819074"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"dateTimeAssigned": null</w:t>
            </w:r>
          </w:p>
          <w:p w14:paraId="4A8F5E0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7917DD21"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238B34F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"id": "cbdd190b-9dd5-4a5f-b433-74caac06e146",</w:t>
            </w:r>
          </w:p>
          <w:p w14:paraId="2E7C0335"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"groupId": "ec48f618-7358-4037-9deb-d5e532fb9f15",</w:t>
            </w:r>
          </w:p>
          <w:p w14:paraId="6693DE6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"groupName": "Asim's Group 1",</w:t>
            </w:r>
          </w:p>
          <w:p w14:paraId="51C8AABA"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"status": "Unassigned",</w:t>
            </w:r>
          </w:p>
          <w:p w14:paraId="1A4A8514"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"title": "Asim's Group 1 Task 7",</w:t>
            </w:r>
          </w:p>
          <w:p w14:paraId="37E00C22"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"description": "It is important please",</w:t>
            </w:r>
          </w:p>
          <w:p w14:paraId="293E5336"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"dateTimeCreated": "2018-05-09T07:41:47.2266667",</w:t>
            </w:r>
          </w:p>
          <w:p w14:paraId="570B16C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"deadline": "2018-09-07T17:00:00",</w:t>
            </w:r>
          </w:p>
          <w:p w14:paraId="5F76D505"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"dateTimeCompleted": null,</w:t>
            </w:r>
          </w:p>
          <w:p w14:paraId="6CD70824"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"isOverdue": false,</w:t>
            </w:r>
          </w:p>
          <w:p w14:paraId="1060396D"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"createdBy": "asim.khan",</w:t>
            </w:r>
          </w:p>
          <w:p w14:paraId="5687D74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"assignedTo": null,</w:t>
            </w:r>
          </w:p>
          <w:p w14:paraId="3459851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"dateTimeAssigned": null</w:t>
            </w:r>
          </w:p>
          <w:p w14:paraId="6954CC0D"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75250E1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299ACD32"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"id": "a6a6e616-d808-4eb2-ac3a-f5a87f1c69eb",</w:t>
            </w:r>
          </w:p>
          <w:p w14:paraId="32BEB13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lastRenderedPageBreak/>
              <w:t xml:space="preserve">        "groupId": "ec48f618-7358-4037-9deb-d5e532fb9f15",</w:t>
            </w:r>
          </w:p>
          <w:p w14:paraId="58A21BDE"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"groupName": "Asim's Group 1",</w:t>
            </w:r>
          </w:p>
          <w:p w14:paraId="5E140204"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"status": "Unassigned",</w:t>
            </w:r>
          </w:p>
          <w:p w14:paraId="409E42A6"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"title": "Asim's Group 1 Task 8",</w:t>
            </w:r>
          </w:p>
          <w:p w14:paraId="126FA31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"description": "It is important please",</w:t>
            </w:r>
          </w:p>
          <w:p w14:paraId="5FCF5E9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"dateTimeCreated": "2018-05-09T07:41:52.7233333",</w:t>
            </w:r>
          </w:p>
          <w:p w14:paraId="316CFFD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"deadline": "2018-09-08T17:00:00",</w:t>
            </w:r>
          </w:p>
          <w:p w14:paraId="3DA03A18"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"dateTimeCompleted": null,</w:t>
            </w:r>
          </w:p>
          <w:p w14:paraId="46E173C6"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"isOverdue": false,</w:t>
            </w:r>
          </w:p>
          <w:p w14:paraId="52235097"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"createdBy": "asim.khan",</w:t>
            </w:r>
          </w:p>
          <w:p w14:paraId="2FD78CA5"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"assignedTo": null,</w:t>
            </w:r>
          </w:p>
          <w:p w14:paraId="7B3B5CF8"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"dateTimeAssigned": null</w:t>
            </w:r>
          </w:p>
          <w:p w14:paraId="2F6A9DCA"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1C32441E" w14:textId="2834266D" w:rsid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w:t>
            </w:r>
          </w:p>
          <w:p w14:paraId="47BE1BCD" w14:textId="31674941"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636E5024" w14:textId="77777777" w:rsidR="00DF1F39" w:rsidRPr="008605B3" w:rsidRDefault="00DF1F39" w:rsidP="001A03F6">
            <w:pPr>
              <w:autoSpaceDE w:val="0"/>
              <w:autoSpaceDN w:val="0"/>
              <w:adjustRightInd w:val="0"/>
              <w:spacing w:line="276" w:lineRule="auto"/>
              <w:rPr>
                <w:rFonts w:ascii="Lucida Console" w:hAnsi="Lucida Console" w:cs="Lucida Console"/>
                <w:sz w:val="17"/>
                <w:szCs w:val="17"/>
              </w:rPr>
            </w:pPr>
          </w:p>
        </w:tc>
      </w:tr>
      <w:tr w:rsidR="00DF1F39" w14:paraId="093DF0D4" w14:textId="77777777" w:rsidTr="00483BB1">
        <w:tc>
          <w:tcPr>
            <w:tcW w:w="9350" w:type="dxa"/>
            <w:shd w:val="solid" w:color="BFBFBF" w:themeColor="background1" w:themeShade="BF" w:fill="auto"/>
          </w:tcPr>
          <w:p w14:paraId="5D93C6C9" w14:textId="77777777" w:rsidR="00DF1F39" w:rsidRPr="008605B3" w:rsidRDefault="00DF1F39" w:rsidP="00483BB1">
            <w:pPr>
              <w:rPr>
                <w:b/>
                <w:bCs/>
              </w:rPr>
            </w:pPr>
            <w:r>
              <w:rPr>
                <w:b/>
                <w:bCs/>
              </w:rPr>
              <w:lastRenderedPageBreak/>
              <w:t>Received expected response, hence test PASSED</w:t>
            </w:r>
          </w:p>
        </w:tc>
      </w:tr>
    </w:tbl>
    <w:p w14:paraId="5A977514" w14:textId="77777777" w:rsidR="007075F8" w:rsidRPr="007075F8" w:rsidRDefault="007075F8" w:rsidP="007075F8"/>
    <w:p w14:paraId="6D5E5CBE" w14:textId="0259052E" w:rsidR="002C7BBC" w:rsidRDefault="002C7BBC" w:rsidP="002C7BBC">
      <w:pPr>
        <w:pStyle w:val="Heading3"/>
      </w:pPr>
      <w:bookmarkStart w:id="129" w:name="_Toc513670407"/>
      <w:r>
        <w:t xml:space="preserve">Test Case: GET – 200 –  Paging </w:t>
      </w:r>
      <w:r w:rsidR="005E4FE4">
        <w:t>,</w:t>
      </w:r>
      <w:r>
        <w:t xml:space="preserve"> Ordering</w:t>
      </w:r>
      <w:r w:rsidR="005E4FE4">
        <w:t xml:space="preserve"> and Search Query</w:t>
      </w:r>
      <w:r>
        <w:t xml:space="preserve"> – User Tasks</w:t>
      </w:r>
      <w:bookmarkEnd w:id="129"/>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2C7BBC" w14:paraId="4CCB8314" w14:textId="77777777" w:rsidTr="00483BB1">
        <w:tc>
          <w:tcPr>
            <w:tcW w:w="9350" w:type="dxa"/>
            <w:shd w:val="solid" w:color="BFBFBF" w:themeColor="background1" w:themeShade="BF" w:fill="auto"/>
          </w:tcPr>
          <w:p w14:paraId="5818DC62" w14:textId="77777777" w:rsidR="002C7BBC" w:rsidRPr="008605B3" w:rsidRDefault="002C7BBC" w:rsidP="00483BB1">
            <w:pPr>
              <w:rPr>
                <w:b/>
                <w:bCs/>
              </w:rPr>
            </w:pPr>
            <w:r w:rsidRPr="008605B3">
              <w:rPr>
                <w:b/>
                <w:bCs/>
              </w:rPr>
              <w:t>Description</w:t>
            </w:r>
          </w:p>
        </w:tc>
      </w:tr>
      <w:tr w:rsidR="002C7BBC" w14:paraId="3B718030" w14:textId="77777777" w:rsidTr="00483BB1">
        <w:tc>
          <w:tcPr>
            <w:tcW w:w="9350" w:type="dxa"/>
            <w:tcBorders>
              <w:bottom w:val="single" w:sz="4" w:space="0" w:color="BFBFBF" w:themeColor="background1" w:themeShade="BF"/>
            </w:tcBorders>
          </w:tcPr>
          <w:p w14:paraId="36706A30" w14:textId="77777777" w:rsidR="002C7BBC" w:rsidRDefault="002C7BBC" w:rsidP="00483BB1"/>
          <w:p w14:paraId="11A677B3" w14:textId="77777777" w:rsidR="002C7BBC" w:rsidRDefault="002C7BBC" w:rsidP="00483BB1">
            <w:r>
              <w:t>Test case designed to test/demonstrate:</w:t>
            </w:r>
          </w:p>
          <w:p w14:paraId="18741946" w14:textId="77777777" w:rsidR="00817B5D" w:rsidRDefault="002C7BBC" w:rsidP="00817B5D">
            <w:pPr>
              <w:pStyle w:val="ListParagraph"/>
              <w:numPr>
                <w:ilvl w:val="0"/>
                <w:numId w:val="35"/>
              </w:numPr>
            </w:pPr>
            <w:r>
              <w:t xml:space="preserve">GET request with query parameters </w:t>
            </w:r>
            <w:r w:rsidR="00817B5D" w:rsidRPr="00817B5D">
              <w:t xml:space="preserve">pageNumber=2&amp;pageSize=5&amp;orderBy=title&amp;searchQuery=najam </w:t>
            </w:r>
          </w:p>
          <w:p w14:paraId="63A8C41B" w14:textId="3ECB4DCA" w:rsidR="002C7BBC" w:rsidRDefault="002C7BBC" w:rsidP="00817B5D">
            <w:pPr>
              <w:pStyle w:val="ListParagraph"/>
              <w:numPr>
                <w:ilvl w:val="0"/>
                <w:numId w:val="35"/>
              </w:numPr>
            </w:pPr>
            <w:r>
              <w:t>Use of bearer token via the Authorization Header</w:t>
            </w:r>
          </w:p>
          <w:p w14:paraId="5C783B97" w14:textId="77777777" w:rsidR="002C7BBC" w:rsidRDefault="002C7BBC" w:rsidP="00483BB1">
            <w:pPr>
              <w:pStyle w:val="ListParagraph"/>
              <w:numPr>
                <w:ilvl w:val="0"/>
                <w:numId w:val="35"/>
              </w:numPr>
            </w:pPr>
            <w:r>
              <w:t>Successful response indicated by 200 OK Content status code</w:t>
            </w:r>
          </w:p>
          <w:p w14:paraId="0B92EC65" w14:textId="77777777" w:rsidR="002C7BBC" w:rsidRDefault="002C7BBC" w:rsidP="00483BB1">
            <w:pPr>
              <w:pStyle w:val="ListParagraph"/>
              <w:numPr>
                <w:ilvl w:val="0"/>
                <w:numId w:val="35"/>
              </w:numPr>
            </w:pPr>
            <w:r>
              <w:t>X-PagingMetadata custom header tell page size, total pages count, current page number, next page link and previous page link.</w:t>
            </w:r>
          </w:p>
          <w:p w14:paraId="1E839EAF" w14:textId="77777777" w:rsidR="002C7BBC" w:rsidRDefault="002C7BBC" w:rsidP="00483BB1">
            <w:pPr>
              <w:pStyle w:val="ListParagraph"/>
              <w:numPr>
                <w:ilvl w:val="0"/>
                <w:numId w:val="35"/>
              </w:numPr>
            </w:pPr>
            <w:r>
              <w:t>Use of metadata</w:t>
            </w:r>
          </w:p>
          <w:p w14:paraId="3A6B57B2" w14:textId="3DEC15A7" w:rsidR="002C7BBC" w:rsidRDefault="002C7BBC" w:rsidP="00483BB1">
            <w:pPr>
              <w:pStyle w:val="ListParagraph"/>
              <w:numPr>
                <w:ilvl w:val="0"/>
                <w:numId w:val="35"/>
              </w:numPr>
            </w:pPr>
            <w:r>
              <w:t>Response body contains 2</w:t>
            </w:r>
            <w:r w:rsidRPr="00566550">
              <w:rPr>
                <w:vertAlign w:val="superscript"/>
              </w:rPr>
              <w:t>nd</w:t>
            </w:r>
            <w:r>
              <w:t xml:space="preserve"> page of size 5 of the data when ordered by title</w:t>
            </w:r>
            <w:r w:rsidR="004A29E3">
              <w:t xml:space="preserve"> with word ‘najam’ either in title or description</w:t>
            </w:r>
          </w:p>
          <w:p w14:paraId="43102360" w14:textId="77777777" w:rsidR="002C7BBC" w:rsidRDefault="002C7BBC" w:rsidP="00483BB1">
            <w:pPr>
              <w:pStyle w:val="ListParagraph"/>
              <w:numPr>
                <w:ilvl w:val="0"/>
                <w:numId w:val="35"/>
              </w:numPr>
            </w:pPr>
            <w:r>
              <w:t>Combination of query parameters works</w:t>
            </w:r>
          </w:p>
          <w:p w14:paraId="5D2A004D" w14:textId="77777777" w:rsidR="002C7BBC" w:rsidRDefault="002C7BBC" w:rsidP="00483BB1">
            <w:pPr>
              <w:pStyle w:val="ListParagraph"/>
              <w:numPr>
                <w:ilvl w:val="0"/>
                <w:numId w:val="35"/>
              </w:numPr>
            </w:pPr>
            <w:r>
              <w:t>Ellipsis (…) denote that value was trimmed to save space</w:t>
            </w:r>
          </w:p>
          <w:p w14:paraId="2F5A6F6D" w14:textId="77777777" w:rsidR="002C7BBC" w:rsidRPr="008605B3" w:rsidRDefault="002C7BBC" w:rsidP="00483BB1">
            <w:pPr>
              <w:pStyle w:val="ListParagraph"/>
            </w:pPr>
          </w:p>
        </w:tc>
      </w:tr>
      <w:tr w:rsidR="002C7BBC" w14:paraId="64903E17" w14:textId="77777777" w:rsidTr="00483BB1">
        <w:tc>
          <w:tcPr>
            <w:tcW w:w="9350" w:type="dxa"/>
            <w:shd w:val="solid" w:color="BFBFBF" w:themeColor="background1" w:themeShade="BF" w:fill="auto"/>
          </w:tcPr>
          <w:p w14:paraId="0C4F983E" w14:textId="77777777" w:rsidR="002C7BBC" w:rsidRPr="008605B3" w:rsidRDefault="002C7BBC" w:rsidP="00483BB1">
            <w:pPr>
              <w:rPr>
                <w:b/>
                <w:bCs/>
              </w:rPr>
            </w:pPr>
            <w:r w:rsidRPr="008605B3">
              <w:rPr>
                <w:b/>
                <w:bCs/>
              </w:rPr>
              <w:t>Request</w:t>
            </w:r>
          </w:p>
        </w:tc>
      </w:tr>
      <w:tr w:rsidR="002C7BBC" w14:paraId="29BB9595" w14:textId="77777777" w:rsidTr="00483BB1">
        <w:tc>
          <w:tcPr>
            <w:tcW w:w="9350" w:type="dxa"/>
            <w:tcBorders>
              <w:bottom w:val="single" w:sz="4" w:space="0" w:color="BFBFBF" w:themeColor="background1" w:themeShade="BF"/>
            </w:tcBorders>
          </w:tcPr>
          <w:p w14:paraId="530869D7" w14:textId="77777777" w:rsidR="00840E69" w:rsidRDefault="00840E69" w:rsidP="001A03F6">
            <w:pPr>
              <w:autoSpaceDE w:val="0"/>
              <w:autoSpaceDN w:val="0"/>
              <w:adjustRightInd w:val="0"/>
              <w:spacing w:line="276" w:lineRule="auto"/>
              <w:rPr>
                <w:rFonts w:ascii="Lucida Console" w:hAnsi="Lucida Console" w:cs="Lucida Console"/>
                <w:sz w:val="17"/>
                <w:szCs w:val="17"/>
              </w:rPr>
            </w:pPr>
          </w:p>
          <w:p w14:paraId="601FB8BE" w14:textId="7AA2CFBC"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66" w:history="1">
              <w:r>
                <w:rPr>
                  <w:rFonts w:ascii="Lucida Console" w:hAnsi="Lucida Console" w:cs="Lucida Console"/>
                  <w:sz w:val="17"/>
                  <w:szCs w:val="17"/>
                </w:rPr>
                <w:t>http://localhost:50992/api/tasks?pageNumber=2&amp;pageSize=5&amp;orderBy=title&amp;searchQuery=najam</w:t>
              </w:r>
            </w:hyperlink>
            <w:r>
              <w:rPr>
                <w:rFonts w:ascii="Lucida Console" w:hAnsi="Lucida Console" w:cs="Lucida Console"/>
                <w:sz w:val="17"/>
                <w:szCs w:val="17"/>
              </w:rPr>
              <w:t xml:space="preserve"> HTTP/1.1</w:t>
            </w:r>
          </w:p>
          <w:p w14:paraId="3BFF4790"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4B69206D"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18d52efd-c608-4af2-bdb5-e1255bde5415</w:t>
            </w:r>
          </w:p>
          <w:p w14:paraId="1B0DC985" w14:textId="7940F452"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7AF8B793"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32A76E73"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5C4508EB"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5F7402B9" w14:textId="2B5C85D4"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.AspNetCore.Identity.Application=CfDJ8OCNE0gexWREjw5dRnoB4ukNH-...</w:t>
            </w:r>
          </w:p>
          <w:p w14:paraId="00996DDE"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19189E64"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33E9C1C6" w14:textId="77777777" w:rsidR="002C7BBC" w:rsidRPr="00141553" w:rsidRDefault="002C7BBC" w:rsidP="001A03F6">
            <w:pPr>
              <w:autoSpaceDE w:val="0"/>
              <w:autoSpaceDN w:val="0"/>
              <w:adjustRightInd w:val="0"/>
              <w:spacing w:line="276" w:lineRule="auto"/>
              <w:rPr>
                <w:rFonts w:ascii="Lucida Console" w:hAnsi="Lucida Console" w:cs="Lucida Console"/>
                <w:sz w:val="17"/>
                <w:szCs w:val="17"/>
              </w:rPr>
            </w:pPr>
          </w:p>
        </w:tc>
      </w:tr>
      <w:tr w:rsidR="002C7BBC" w14:paraId="1AE4FDCC" w14:textId="77777777" w:rsidTr="00483BB1">
        <w:tc>
          <w:tcPr>
            <w:tcW w:w="9350" w:type="dxa"/>
            <w:shd w:val="solid" w:color="BFBFBF" w:themeColor="background1" w:themeShade="BF" w:fill="auto"/>
          </w:tcPr>
          <w:p w14:paraId="1C664801" w14:textId="77777777" w:rsidR="002C7BBC" w:rsidRPr="008605B3" w:rsidRDefault="002C7BBC" w:rsidP="00483BB1">
            <w:pPr>
              <w:rPr>
                <w:b/>
                <w:bCs/>
              </w:rPr>
            </w:pPr>
            <w:r w:rsidRPr="008605B3">
              <w:rPr>
                <w:b/>
                <w:bCs/>
              </w:rPr>
              <w:t>Response</w:t>
            </w:r>
          </w:p>
        </w:tc>
      </w:tr>
      <w:tr w:rsidR="002C7BBC" w14:paraId="4448D848" w14:textId="77777777" w:rsidTr="00483BB1">
        <w:tc>
          <w:tcPr>
            <w:tcW w:w="9350" w:type="dxa"/>
            <w:tcBorders>
              <w:bottom w:val="single" w:sz="4" w:space="0" w:color="BFBFBF" w:themeColor="background1" w:themeShade="BF"/>
            </w:tcBorders>
          </w:tcPr>
          <w:p w14:paraId="7522E4EF" w14:textId="77777777" w:rsidR="00840E69" w:rsidRDefault="00840E69" w:rsidP="001A03F6">
            <w:pPr>
              <w:autoSpaceDE w:val="0"/>
              <w:autoSpaceDN w:val="0"/>
              <w:adjustRightInd w:val="0"/>
              <w:spacing w:line="276" w:lineRule="auto"/>
              <w:rPr>
                <w:rFonts w:ascii="Lucida Console" w:hAnsi="Lucida Console" w:cs="Lucida Console"/>
                <w:sz w:val="17"/>
                <w:szCs w:val="17"/>
              </w:rPr>
            </w:pPr>
          </w:p>
          <w:p w14:paraId="5944584C" w14:textId="640A2B10"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2DFC4110"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4158DA67"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08BF8839"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36D9AE47"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X-PagingMetadata: {"TotalCount":20,"PageSize":5,"TotalPages":4,"CurrentPage":2,"previousPageLink":"</w:t>
            </w:r>
            <w:hyperlink r:id="rId67" w:history="1">
              <w:r>
                <w:rPr>
                  <w:rFonts w:ascii="Lucida Console" w:hAnsi="Lucida Console" w:cs="Lucida Console"/>
                  <w:sz w:val="17"/>
                  <w:szCs w:val="17"/>
                </w:rPr>
                <w:t>http://localhost:50992/api/tasks?PageSize=5&amp;PageNumber=1&amp;SearchQuery=najam</w:t>
              </w:r>
            </w:hyperlink>
            <w:r>
              <w:rPr>
                <w:rFonts w:ascii="Lucida Console" w:hAnsi="Lucida Console" w:cs="Lucida Console"/>
                <w:sz w:val="17"/>
                <w:szCs w:val="17"/>
              </w:rPr>
              <w:t>","nextPageLink":"</w:t>
            </w:r>
            <w:hyperlink r:id="rId68" w:history="1">
              <w:r>
                <w:rPr>
                  <w:rFonts w:ascii="Lucida Console" w:hAnsi="Lucida Console" w:cs="Lucida Console"/>
                  <w:sz w:val="17"/>
                  <w:szCs w:val="17"/>
                </w:rPr>
                <w:t>http://localhost:50992/api/tasks?PageSize=5&amp;PageNumber=3&amp;SearchQuery=najam</w:t>
              </w:r>
            </w:hyperlink>
            <w:r>
              <w:rPr>
                <w:rFonts w:ascii="Lucida Console" w:hAnsi="Lucida Console" w:cs="Lucida Console"/>
                <w:sz w:val="17"/>
                <w:szCs w:val="17"/>
              </w:rPr>
              <w:t>"}</w:t>
            </w:r>
          </w:p>
          <w:p w14:paraId="57FF9CC7" w14:textId="51040BD1"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p>
          <w:p w14:paraId="042E66F9"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0331086C"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21:05:29 GMT</w:t>
            </w:r>
          </w:p>
          <w:p w14:paraId="0B1CBFED" w14:textId="77777777" w:rsidR="00840E69" w:rsidRDefault="00840E69" w:rsidP="001A03F6">
            <w:pPr>
              <w:autoSpaceDE w:val="0"/>
              <w:autoSpaceDN w:val="0"/>
              <w:adjustRightInd w:val="0"/>
              <w:spacing w:line="276" w:lineRule="auto"/>
              <w:rPr>
                <w:rFonts w:ascii="Lucida Console" w:hAnsi="Lucida Console" w:cs="Lucida Console"/>
                <w:sz w:val="17"/>
                <w:szCs w:val="17"/>
              </w:rPr>
            </w:pPr>
          </w:p>
          <w:p w14:paraId="68FB8C6A"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7d6</w:t>
            </w:r>
          </w:p>
          <w:p w14:paraId="04ACABC7"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w:t>
            </w:r>
          </w:p>
          <w:p w14:paraId="6F469EEC"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034BB554"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"id": "9c149527-6871-4dc5-adf4-9d9874d4fb1e",</w:t>
            </w:r>
          </w:p>
          <w:p w14:paraId="0A781915"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"groupId": "ded1c8ef-10ba-4e4d-a6f7-b83004a3bff5",</w:t>
            </w:r>
          </w:p>
          <w:p w14:paraId="3C66EBA3"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"groupName": "Najam's Group 1",</w:t>
            </w:r>
          </w:p>
          <w:p w14:paraId="536A8EBE"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"status": "Unassigned",</w:t>
            </w:r>
          </w:p>
          <w:p w14:paraId="39F2E4F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"title": "Najam Group 1 Task 5",</w:t>
            </w:r>
          </w:p>
          <w:p w14:paraId="3646BEA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"description": "Task for testing",</w:t>
            </w:r>
          </w:p>
          <w:p w14:paraId="530E0914"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"dateTimeCreated": "2018-05-09T07:19:00.6333333",</w:t>
            </w:r>
          </w:p>
          <w:p w14:paraId="5C7F255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"deadline": "2018-07-05T17:00:00",</w:t>
            </w:r>
          </w:p>
          <w:p w14:paraId="14C996F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"dateTimeCompleted": null,</w:t>
            </w:r>
          </w:p>
          <w:p w14:paraId="14B03E7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"isOverdue": false,</w:t>
            </w:r>
          </w:p>
          <w:p w14:paraId="48594DCC"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"createdBy": "najam.khan",</w:t>
            </w:r>
          </w:p>
          <w:p w14:paraId="250A5A8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"assignedTo": null,</w:t>
            </w:r>
          </w:p>
          <w:p w14:paraId="194001EE"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"dateTimeAssigned": null</w:t>
            </w:r>
          </w:p>
          <w:p w14:paraId="4796B7DD"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7C18802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52F98DCB"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"id": "f56f7e33-3759-4c28-bb9c-cc4f4ed1c700",</w:t>
            </w:r>
          </w:p>
          <w:p w14:paraId="4AC189F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"groupId": "ded1c8ef-10ba-4e4d-a6f7-b83004a3bff5",</w:t>
            </w:r>
          </w:p>
          <w:p w14:paraId="7DD6FE81"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"groupName": "Najam's Group 1",</w:t>
            </w:r>
          </w:p>
          <w:p w14:paraId="3BEE8E07"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"status": "Unassigned",</w:t>
            </w:r>
          </w:p>
          <w:p w14:paraId="49CB836D"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"title": "Najam Group 1 Task 6",</w:t>
            </w:r>
          </w:p>
          <w:p w14:paraId="1F7DC11E"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"description": "Task for testing",</w:t>
            </w:r>
          </w:p>
          <w:p w14:paraId="3666718B"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"dateTimeCreated": "2018-05-09T07:19:06.7233333",</w:t>
            </w:r>
          </w:p>
          <w:p w14:paraId="131EAC94"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"deadline": "2018-07-06T17:00:00",</w:t>
            </w:r>
          </w:p>
          <w:p w14:paraId="1ACF5D65"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"dateTimeCompleted": null,</w:t>
            </w:r>
          </w:p>
          <w:p w14:paraId="203EA4F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"isOverdue": false,</w:t>
            </w:r>
          </w:p>
          <w:p w14:paraId="1E4A5C56"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"createdBy": "najam.khan",</w:t>
            </w:r>
          </w:p>
          <w:p w14:paraId="25C51E3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"assignedTo": null,</w:t>
            </w:r>
          </w:p>
          <w:p w14:paraId="16250F0E"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"dateTimeAssigned": null</w:t>
            </w:r>
          </w:p>
          <w:p w14:paraId="26BF553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1535039D"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2DD84F57"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"id": "cf9b2dee-32bf-4ac8-860c-331158c2bcb3",</w:t>
            </w:r>
          </w:p>
          <w:p w14:paraId="5E688403"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"groupId": "ded1c8ef-10ba-4e4d-a6f7-b83004a3bff5",</w:t>
            </w:r>
          </w:p>
          <w:p w14:paraId="6A9D44E6"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"groupName": "Najam's Group 1",</w:t>
            </w:r>
          </w:p>
          <w:p w14:paraId="2E69154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"status": "Unassigned",</w:t>
            </w:r>
          </w:p>
          <w:p w14:paraId="106229F3"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"title": "Najam Group 1 Task 7",</w:t>
            </w:r>
          </w:p>
          <w:p w14:paraId="20F00AF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"description": "Task for testing",</w:t>
            </w:r>
          </w:p>
          <w:p w14:paraId="33E2A98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"dateTimeCreated": "2018-05-09T07:19:14.56",</w:t>
            </w:r>
          </w:p>
          <w:p w14:paraId="198FB362"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"deadline": "2018-07-06T17:00:00",</w:t>
            </w:r>
          </w:p>
          <w:p w14:paraId="38E187AD"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"dateTimeCompleted": null,</w:t>
            </w:r>
          </w:p>
          <w:p w14:paraId="3F1EBFDB"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"isOverdue": false,</w:t>
            </w:r>
          </w:p>
          <w:p w14:paraId="19B2FD64"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"createdBy": "najam.khan",</w:t>
            </w:r>
          </w:p>
          <w:p w14:paraId="02AFAE16"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"assignedTo": null,</w:t>
            </w:r>
          </w:p>
          <w:p w14:paraId="28B643C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"dateTimeAssigned": null</w:t>
            </w:r>
          </w:p>
          <w:p w14:paraId="7353159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556F3836"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26CC560C"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"id": "cb947fec-1eea-4f39-9221-c5603efc3df3",</w:t>
            </w:r>
          </w:p>
          <w:p w14:paraId="080DC974"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"groupId": "ded1c8ef-10ba-4e4d-a6f7-b83004a3bff5",</w:t>
            </w:r>
          </w:p>
          <w:p w14:paraId="13F6185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"groupName": "Najam's Group 1",</w:t>
            </w:r>
          </w:p>
          <w:p w14:paraId="6311B4F3"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"status": "Unassigned",</w:t>
            </w:r>
          </w:p>
          <w:p w14:paraId="3957B036"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"title": "Najam Group 1 Task 8",</w:t>
            </w:r>
          </w:p>
          <w:p w14:paraId="740FCA9A"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"description": "Task for testing",</w:t>
            </w:r>
          </w:p>
          <w:p w14:paraId="1CDC5E9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"dateTimeCreated": "2018-05-09T07:19:36.4366667",</w:t>
            </w:r>
          </w:p>
          <w:p w14:paraId="4D26CA2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"deadline": "2018-07-08T17:00:00",</w:t>
            </w:r>
          </w:p>
          <w:p w14:paraId="64265CE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"dateTimeCompleted": null,</w:t>
            </w:r>
          </w:p>
          <w:p w14:paraId="2EC74491"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"isOverdue": false,</w:t>
            </w:r>
          </w:p>
          <w:p w14:paraId="2D9E341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lastRenderedPageBreak/>
              <w:t xml:space="preserve">        "createdBy": "najam.khan",</w:t>
            </w:r>
          </w:p>
          <w:p w14:paraId="294004E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"assignedTo": null,</w:t>
            </w:r>
          </w:p>
          <w:p w14:paraId="180A045E"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"dateTimeAssigned": null</w:t>
            </w:r>
          </w:p>
          <w:p w14:paraId="53563ED2"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2EB4F2BB"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6ED0ADB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"id": "ae38dbb0-850b-4a3c-9bb9-a4895113fc40",</w:t>
            </w:r>
          </w:p>
          <w:p w14:paraId="56A672F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"groupId": "ded1c8ef-10ba-4e4d-a6f7-b83004a3bff5",</w:t>
            </w:r>
          </w:p>
          <w:p w14:paraId="4A95743A"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"groupName": "Najam's Group 1",</w:t>
            </w:r>
          </w:p>
          <w:p w14:paraId="6298B0A2"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"status": "Unassigned",</w:t>
            </w:r>
          </w:p>
          <w:p w14:paraId="16BD0F5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"title": "Najam Group 1 Task 9",</w:t>
            </w:r>
          </w:p>
          <w:p w14:paraId="6E026A4C"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"description": "Task for testing",</w:t>
            </w:r>
          </w:p>
          <w:p w14:paraId="6DB4E2D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"dateTimeCreated": "2018-05-09T07:19:42.3666667",</w:t>
            </w:r>
          </w:p>
          <w:p w14:paraId="4F6E337B"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"deadline": "2018-07-09T17:00:00",</w:t>
            </w:r>
          </w:p>
          <w:p w14:paraId="51B9E181"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"dateTimeCompleted": null,</w:t>
            </w:r>
          </w:p>
          <w:p w14:paraId="630CFA5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"isOverdue": false,</w:t>
            </w:r>
          </w:p>
          <w:p w14:paraId="03EBB0D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"createdBy": "najam.khan",</w:t>
            </w:r>
          </w:p>
          <w:p w14:paraId="03EC29E3"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"assignedTo": null,</w:t>
            </w:r>
          </w:p>
          <w:p w14:paraId="160F8DA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"dateTimeAssigned": null</w:t>
            </w:r>
          </w:p>
          <w:p w14:paraId="6DBA359A"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15469A83" w14:textId="1BA75167" w:rsidR="00840E69"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w:t>
            </w:r>
          </w:p>
          <w:p w14:paraId="50A2603E"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0F3D789D" w14:textId="77777777" w:rsidR="002C7BBC" w:rsidRPr="008605B3" w:rsidRDefault="002C7BBC" w:rsidP="001A03F6">
            <w:pPr>
              <w:autoSpaceDE w:val="0"/>
              <w:autoSpaceDN w:val="0"/>
              <w:adjustRightInd w:val="0"/>
              <w:spacing w:line="276" w:lineRule="auto"/>
              <w:rPr>
                <w:rFonts w:ascii="Lucida Console" w:hAnsi="Lucida Console" w:cs="Lucida Console"/>
                <w:sz w:val="17"/>
                <w:szCs w:val="17"/>
              </w:rPr>
            </w:pPr>
          </w:p>
        </w:tc>
      </w:tr>
      <w:tr w:rsidR="002C7BBC" w14:paraId="00576651" w14:textId="77777777" w:rsidTr="00483BB1">
        <w:tc>
          <w:tcPr>
            <w:tcW w:w="9350" w:type="dxa"/>
            <w:shd w:val="solid" w:color="BFBFBF" w:themeColor="background1" w:themeShade="BF" w:fill="auto"/>
          </w:tcPr>
          <w:p w14:paraId="399E134E" w14:textId="77777777" w:rsidR="002C7BBC" w:rsidRPr="008605B3" w:rsidRDefault="002C7BBC" w:rsidP="00483BB1">
            <w:pPr>
              <w:rPr>
                <w:b/>
                <w:bCs/>
              </w:rPr>
            </w:pPr>
            <w:r>
              <w:rPr>
                <w:b/>
                <w:bCs/>
              </w:rPr>
              <w:lastRenderedPageBreak/>
              <w:t>Received expected response, hence test PASSED</w:t>
            </w:r>
          </w:p>
        </w:tc>
      </w:tr>
    </w:tbl>
    <w:p w14:paraId="0962F868" w14:textId="34E054F8" w:rsidR="00916322" w:rsidRDefault="00916322"/>
    <w:p w14:paraId="22F7399E" w14:textId="749BB6AE" w:rsidR="005B35E0" w:rsidRDefault="005B35E0" w:rsidP="005B35E0">
      <w:pPr>
        <w:pStyle w:val="Heading3"/>
      </w:pPr>
      <w:bookmarkStart w:id="130" w:name="_Toc513670408"/>
      <w:r>
        <w:t>Use Case: DELETE – 204 – User Groups</w:t>
      </w:r>
      <w:bookmarkEnd w:id="130"/>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5B35E0" w14:paraId="61EC54F8" w14:textId="77777777" w:rsidTr="00483BB1">
        <w:tc>
          <w:tcPr>
            <w:tcW w:w="9350" w:type="dxa"/>
            <w:shd w:val="solid" w:color="BFBFBF" w:themeColor="background1" w:themeShade="BF" w:fill="auto"/>
          </w:tcPr>
          <w:p w14:paraId="016A3127" w14:textId="77777777" w:rsidR="005B35E0" w:rsidRPr="008605B3" w:rsidRDefault="005B35E0" w:rsidP="00483BB1">
            <w:pPr>
              <w:rPr>
                <w:b/>
                <w:bCs/>
              </w:rPr>
            </w:pPr>
            <w:r w:rsidRPr="008605B3">
              <w:rPr>
                <w:b/>
                <w:bCs/>
              </w:rPr>
              <w:t>Description</w:t>
            </w:r>
          </w:p>
        </w:tc>
      </w:tr>
      <w:tr w:rsidR="005B35E0" w14:paraId="02647327" w14:textId="77777777" w:rsidTr="00483BB1">
        <w:tc>
          <w:tcPr>
            <w:tcW w:w="9350" w:type="dxa"/>
            <w:tcBorders>
              <w:bottom w:val="single" w:sz="4" w:space="0" w:color="BFBFBF" w:themeColor="background1" w:themeShade="BF"/>
            </w:tcBorders>
          </w:tcPr>
          <w:p w14:paraId="4284A9F4" w14:textId="77777777" w:rsidR="005B35E0" w:rsidRDefault="005B35E0" w:rsidP="00483BB1"/>
          <w:p w14:paraId="7678BE3E" w14:textId="77777777" w:rsidR="005B35E0" w:rsidRDefault="005B35E0" w:rsidP="00483BB1">
            <w:r>
              <w:t>Test case designed to test/demonstrate:</w:t>
            </w:r>
          </w:p>
          <w:p w14:paraId="1127511B" w14:textId="142CB553" w:rsidR="005B35E0" w:rsidRDefault="007A6B03" w:rsidP="00483BB1">
            <w:pPr>
              <w:pStyle w:val="ListParagraph"/>
              <w:numPr>
                <w:ilvl w:val="0"/>
                <w:numId w:val="35"/>
              </w:numPr>
            </w:pPr>
            <w:r>
              <w:t>DELETE</w:t>
            </w:r>
            <w:r w:rsidR="005B35E0">
              <w:t xml:space="preserve"> request with authorization</w:t>
            </w:r>
          </w:p>
          <w:p w14:paraId="2C5F2099" w14:textId="77777777" w:rsidR="005B35E0" w:rsidRDefault="005B35E0" w:rsidP="00483BB1">
            <w:pPr>
              <w:pStyle w:val="ListParagraph"/>
              <w:numPr>
                <w:ilvl w:val="0"/>
                <w:numId w:val="35"/>
              </w:numPr>
            </w:pPr>
            <w:r>
              <w:t>Use of bearer token via the Authorization Header</w:t>
            </w:r>
          </w:p>
          <w:p w14:paraId="5872525D" w14:textId="77777777" w:rsidR="005B35E0" w:rsidRDefault="005B35E0" w:rsidP="00483BB1">
            <w:pPr>
              <w:pStyle w:val="ListParagraph"/>
              <w:numPr>
                <w:ilvl w:val="0"/>
                <w:numId w:val="35"/>
              </w:numPr>
            </w:pPr>
            <w:r>
              <w:t>Successful response indicated by 204 No Content status code</w:t>
            </w:r>
          </w:p>
          <w:p w14:paraId="784C4164" w14:textId="77777777" w:rsidR="005B35E0" w:rsidRDefault="005B35E0" w:rsidP="00483BB1">
            <w:pPr>
              <w:pStyle w:val="ListParagraph"/>
              <w:numPr>
                <w:ilvl w:val="0"/>
                <w:numId w:val="35"/>
              </w:numPr>
            </w:pPr>
            <w:r>
              <w:t>No response body</w:t>
            </w:r>
          </w:p>
          <w:p w14:paraId="207597BC" w14:textId="77777777" w:rsidR="005B35E0" w:rsidRDefault="005B35E0" w:rsidP="00483BB1">
            <w:pPr>
              <w:pStyle w:val="ListParagraph"/>
              <w:numPr>
                <w:ilvl w:val="0"/>
                <w:numId w:val="35"/>
              </w:numPr>
            </w:pPr>
            <w:r>
              <w:t>Ellipsis (…) denote that value was trimmed to save space</w:t>
            </w:r>
          </w:p>
          <w:p w14:paraId="5A4ACB41" w14:textId="77777777" w:rsidR="005B35E0" w:rsidRPr="008605B3" w:rsidRDefault="005B35E0" w:rsidP="00483BB1">
            <w:pPr>
              <w:pStyle w:val="ListParagraph"/>
            </w:pPr>
          </w:p>
        </w:tc>
      </w:tr>
      <w:tr w:rsidR="005B35E0" w14:paraId="0A547E15" w14:textId="77777777" w:rsidTr="00483BB1">
        <w:tc>
          <w:tcPr>
            <w:tcW w:w="9350" w:type="dxa"/>
            <w:shd w:val="solid" w:color="BFBFBF" w:themeColor="background1" w:themeShade="BF" w:fill="auto"/>
          </w:tcPr>
          <w:p w14:paraId="62A26047" w14:textId="77777777" w:rsidR="005B35E0" w:rsidRPr="008605B3" w:rsidRDefault="005B35E0" w:rsidP="00483BB1">
            <w:pPr>
              <w:rPr>
                <w:b/>
                <w:bCs/>
              </w:rPr>
            </w:pPr>
            <w:r w:rsidRPr="008605B3">
              <w:rPr>
                <w:b/>
                <w:bCs/>
              </w:rPr>
              <w:t>Request</w:t>
            </w:r>
          </w:p>
        </w:tc>
      </w:tr>
      <w:tr w:rsidR="005B35E0" w14:paraId="39F89D26" w14:textId="77777777" w:rsidTr="00483BB1">
        <w:tc>
          <w:tcPr>
            <w:tcW w:w="9350" w:type="dxa"/>
            <w:tcBorders>
              <w:bottom w:val="single" w:sz="4" w:space="0" w:color="BFBFBF" w:themeColor="background1" w:themeShade="BF"/>
            </w:tcBorders>
          </w:tcPr>
          <w:p w14:paraId="291A2C60" w14:textId="77777777" w:rsidR="005B35E0" w:rsidRDefault="005B35E0" w:rsidP="001A03F6">
            <w:pPr>
              <w:autoSpaceDE w:val="0"/>
              <w:autoSpaceDN w:val="0"/>
              <w:adjustRightInd w:val="0"/>
              <w:spacing w:line="276" w:lineRule="auto"/>
              <w:rPr>
                <w:rFonts w:ascii="Lucida Console" w:hAnsi="Lucida Console" w:cs="Lucida Console"/>
                <w:sz w:val="17"/>
                <w:szCs w:val="17"/>
              </w:rPr>
            </w:pPr>
          </w:p>
          <w:p w14:paraId="466DD37E" w14:textId="3CEE9D6D"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DELETE </w:t>
            </w:r>
            <w:hyperlink r:id="rId69" w:history="1">
              <w:r>
                <w:rPr>
                  <w:rFonts w:ascii="Lucida Console" w:hAnsi="Lucida Console" w:cs="Lucida Console"/>
                  <w:sz w:val="17"/>
                  <w:szCs w:val="17"/>
                </w:rPr>
                <w:t>http://localhost:50992/api/groups/2c8e7b7b-a846-4a92-9887-79c025dec9b0 HTTP/1.1</w:t>
              </w:r>
            </w:hyperlink>
          </w:p>
          <w:p w14:paraId="7E575892"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77EDC409"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b737dfcd-a9e9-496f-9ab8-33f2e9b7a197</w:t>
            </w:r>
          </w:p>
          <w:p w14:paraId="778675CB" w14:textId="51196524"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7C61D591"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504B2060"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6D25D0B9"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5EC53ED8" w14:textId="47A8E753"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.AspNetCore.Identity.Application=CfDJ8OCNE0gexWREjw5dRnoB4ukNH-...</w:t>
            </w:r>
          </w:p>
          <w:p w14:paraId="5008C533"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B822278"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0</w:t>
            </w:r>
          </w:p>
          <w:p w14:paraId="4A7159D8"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3739BC03" w14:textId="77777777" w:rsidR="005B35E0" w:rsidRDefault="005B35E0" w:rsidP="001A03F6">
            <w:pPr>
              <w:autoSpaceDE w:val="0"/>
              <w:autoSpaceDN w:val="0"/>
              <w:adjustRightInd w:val="0"/>
              <w:spacing w:line="276" w:lineRule="auto"/>
              <w:rPr>
                <w:rFonts w:ascii="Lucida Console" w:hAnsi="Lucida Console" w:cs="Lucida Console"/>
                <w:sz w:val="17"/>
                <w:szCs w:val="17"/>
              </w:rPr>
            </w:pPr>
          </w:p>
          <w:p w14:paraId="2C43A408" w14:textId="77777777" w:rsidR="005B35E0" w:rsidRPr="00141553" w:rsidRDefault="005B35E0" w:rsidP="001A03F6">
            <w:pPr>
              <w:autoSpaceDE w:val="0"/>
              <w:autoSpaceDN w:val="0"/>
              <w:adjustRightInd w:val="0"/>
              <w:spacing w:line="276" w:lineRule="auto"/>
              <w:rPr>
                <w:rFonts w:ascii="Lucida Console" w:hAnsi="Lucida Console" w:cs="Lucida Console"/>
                <w:sz w:val="17"/>
                <w:szCs w:val="17"/>
              </w:rPr>
            </w:pPr>
          </w:p>
        </w:tc>
      </w:tr>
      <w:tr w:rsidR="005B35E0" w14:paraId="6504EB16" w14:textId="77777777" w:rsidTr="00483BB1">
        <w:tc>
          <w:tcPr>
            <w:tcW w:w="9350" w:type="dxa"/>
            <w:shd w:val="solid" w:color="BFBFBF" w:themeColor="background1" w:themeShade="BF" w:fill="auto"/>
          </w:tcPr>
          <w:p w14:paraId="11B19745" w14:textId="77777777" w:rsidR="005B35E0" w:rsidRPr="008605B3" w:rsidRDefault="005B35E0" w:rsidP="00483BB1">
            <w:pPr>
              <w:rPr>
                <w:b/>
                <w:bCs/>
              </w:rPr>
            </w:pPr>
            <w:r w:rsidRPr="008605B3">
              <w:rPr>
                <w:b/>
                <w:bCs/>
              </w:rPr>
              <w:t>Response</w:t>
            </w:r>
          </w:p>
        </w:tc>
      </w:tr>
      <w:tr w:rsidR="005B35E0" w14:paraId="3F8F0CBA" w14:textId="77777777" w:rsidTr="00483BB1">
        <w:tc>
          <w:tcPr>
            <w:tcW w:w="9350" w:type="dxa"/>
            <w:tcBorders>
              <w:bottom w:val="single" w:sz="4" w:space="0" w:color="BFBFBF" w:themeColor="background1" w:themeShade="BF"/>
            </w:tcBorders>
          </w:tcPr>
          <w:p w14:paraId="2C0ED05C" w14:textId="77777777" w:rsidR="005B35E0" w:rsidRDefault="005B35E0" w:rsidP="00483BB1">
            <w:pPr>
              <w:autoSpaceDE w:val="0"/>
              <w:autoSpaceDN w:val="0"/>
              <w:adjustRightInd w:val="0"/>
              <w:rPr>
                <w:rFonts w:ascii="Lucida Console" w:hAnsi="Lucida Console" w:cs="Lucida Console"/>
                <w:sz w:val="17"/>
                <w:szCs w:val="17"/>
              </w:rPr>
            </w:pPr>
          </w:p>
          <w:p w14:paraId="75E21978" w14:textId="77777777" w:rsidR="005B35E0" w:rsidRDefault="005B35E0" w:rsidP="005B35E0">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HTTP/1.1 204 No Content</w:t>
            </w:r>
          </w:p>
          <w:p w14:paraId="7DF806E7" w14:textId="77777777" w:rsidR="005B35E0" w:rsidRDefault="005B35E0" w:rsidP="005B35E0">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Server: Kestrel</w:t>
            </w:r>
          </w:p>
          <w:p w14:paraId="2F2DC4EE" w14:textId="67593737" w:rsidR="005B35E0" w:rsidRDefault="005B35E0" w:rsidP="005B35E0">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p>
          <w:p w14:paraId="09E89F6D" w14:textId="77777777" w:rsidR="005B35E0" w:rsidRDefault="005B35E0" w:rsidP="005B35E0">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X-Powered-By: ASP.NET</w:t>
            </w:r>
          </w:p>
          <w:p w14:paraId="3C38DE95" w14:textId="77777777" w:rsidR="005B35E0" w:rsidRDefault="005B35E0" w:rsidP="005B35E0">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Date: Wed, 09 May 2018 21:13:49 GMT</w:t>
            </w:r>
          </w:p>
          <w:p w14:paraId="44F9D5E2" w14:textId="4F5C13F1" w:rsidR="005B35E0" w:rsidRPr="008605B3" w:rsidRDefault="005B35E0" w:rsidP="00483BB1">
            <w:pPr>
              <w:autoSpaceDE w:val="0"/>
              <w:autoSpaceDN w:val="0"/>
              <w:adjustRightInd w:val="0"/>
              <w:rPr>
                <w:rFonts w:ascii="Lucida Console" w:hAnsi="Lucida Console" w:cs="Lucida Console"/>
                <w:sz w:val="17"/>
                <w:szCs w:val="17"/>
              </w:rPr>
            </w:pPr>
          </w:p>
        </w:tc>
      </w:tr>
      <w:tr w:rsidR="005B35E0" w14:paraId="7C92A2EA" w14:textId="77777777" w:rsidTr="00483BB1">
        <w:tc>
          <w:tcPr>
            <w:tcW w:w="9350" w:type="dxa"/>
            <w:shd w:val="solid" w:color="BFBFBF" w:themeColor="background1" w:themeShade="BF" w:fill="auto"/>
          </w:tcPr>
          <w:p w14:paraId="6DE81C4D" w14:textId="77777777" w:rsidR="005B35E0" w:rsidRPr="008605B3" w:rsidRDefault="005B35E0" w:rsidP="00483BB1">
            <w:pPr>
              <w:rPr>
                <w:b/>
                <w:bCs/>
              </w:rPr>
            </w:pPr>
            <w:r>
              <w:rPr>
                <w:b/>
                <w:bCs/>
              </w:rPr>
              <w:t>Received expected response, hence test PASSED</w:t>
            </w:r>
          </w:p>
        </w:tc>
      </w:tr>
    </w:tbl>
    <w:p w14:paraId="2080EF69" w14:textId="5D9D94FA" w:rsidR="005B35E0" w:rsidRDefault="005B35E0" w:rsidP="005B35E0"/>
    <w:p w14:paraId="3980BB0E" w14:textId="3D8B52C3" w:rsidR="00483BB1" w:rsidRDefault="00483BB1" w:rsidP="00483BB1">
      <w:pPr>
        <w:pStyle w:val="Heading3"/>
      </w:pPr>
      <w:bookmarkStart w:id="131" w:name="_Toc513670409"/>
      <w:r>
        <w:lastRenderedPageBreak/>
        <w:t>Use Case: PUT – 200 – Pro</w:t>
      </w:r>
      <w:r w:rsidR="008C1DD2">
        <w:t>file</w:t>
      </w:r>
      <w:bookmarkEnd w:id="131"/>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483BB1" w14:paraId="5A78B795" w14:textId="77777777" w:rsidTr="00483BB1">
        <w:tc>
          <w:tcPr>
            <w:tcW w:w="9350" w:type="dxa"/>
            <w:shd w:val="solid" w:color="BFBFBF" w:themeColor="background1" w:themeShade="BF" w:fill="auto"/>
          </w:tcPr>
          <w:p w14:paraId="1A94D33E" w14:textId="77777777" w:rsidR="00483BB1" w:rsidRPr="008605B3" w:rsidRDefault="00483BB1" w:rsidP="00483BB1">
            <w:pPr>
              <w:rPr>
                <w:b/>
                <w:bCs/>
              </w:rPr>
            </w:pPr>
            <w:r w:rsidRPr="008605B3">
              <w:rPr>
                <w:b/>
                <w:bCs/>
              </w:rPr>
              <w:t>Description</w:t>
            </w:r>
          </w:p>
        </w:tc>
      </w:tr>
      <w:tr w:rsidR="00483BB1" w14:paraId="12A7A7AA" w14:textId="77777777" w:rsidTr="00483BB1">
        <w:tc>
          <w:tcPr>
            <w:tcW w:w="9350" w:type="dxa"/>
            <w:tcBorders>
              <w:bottom w:val="single" w:sz="4" w:space="0" w:color="BFBFBF" w:themeColor="background1" w:themeShade="BF"/>
            </w:tcBorders>
          </w:tcPr>
          <w:p w14:paraId="6427A299" w14:textId="77777777" w:rsidR="00483BB1" w:rsidRDefault="00483BB1" w:rsidP="00483BB1"/>
          <w:p w14:paraId="5F95AEC2" w14:textId="77777777" w:rsidR="00483BB1" w:rsidRDefault="00483BB1" w:rsidP="00483BB1">
            <w:r>
              <w:t>Test case designed to test/demonstrate:</w:t>
            </w:r>
          </w:p>
          <w:p w14:paraId="0C5E26E4" w14:textId="7DF016F8" w:rsidR="00483BB1" w:rsidRDefault="009752E4" w:rsidP="00483BB1">
            <w:pPr>
              <w:pStyle w:val="ListParagraph"/>
              <w:numPr>
                <w:ilvl w:val="0"/>
                <w:numId w:val="35"/>
              </w:numPr>
            </w:pPr>
            <w:r>
              <w:t>PUT</w:t>
            </w:r>
            <w:r w:rsidR="00483BB1">
              <w:t xml:space="preserve"> request with authorization</w:t>
            </w:r>
          </w:p>
          <w:p w14:paraId="1306A736" w14:textId="77777777" w:rsidR="00483BB1" w:rsidRDefault="00483BB1" w:rsidP="00483BB1">
            <w:pPr>
              <w:pStyle w:val="ListParagraph"/>
              <w:numPr>
                <w:ilvl w:val="0"/>
                <w:numId w:val="35"/>
              </w:numPr>
            </w:pPr>
            <w:r>
              <w:t>Use of bearer token via the Authorization Header</w:t>
            </w:r>
          </w:p>
          <w:p w14:paraId="014986CE" w14:textId="225B2400" w:rsidR="00483BB1" w:rsidRDefault="00483BB1" w:rsidP="00483BB1">
            <w:pPr>
              <w:pStyle w:val="ListParagraph"/>
              <w:numPr>
                <w:ilvl w:val="0"/>
                <w:numId w:val="35"/>
              </w:numPr>
            </w:pPr>
            <w:r>
              <w:t xml:space="preserve">Successful response indicated by </w:t>
            </w:r>
            <w:r w:rsidR="009752E4">
              <w:t>200 OK</w:t>
            </w:r>
            <w:r>
              <w:t xml:space="preserve"> status code</w:t>
            </w:r>
          </w:p>
          <w:p w14:paraId="7CC54B8C" w14:textId="2ACE6606" w:rsidR="00483BB1" w:rsidRDefault="00AE01C1" w:rsidP="00483BB1">
            <w:pPr>
              <w:pStyle w:val="ListParagraph"/>
              <w:numPr>
                <w:ilvl w:val="0"/>
                <w:numId w:val="35"/>
              </w:numPr>
            </w:pPr>
            <w:r>
              <w:t>Response body has the representation of newly created resource</w:t>
            </w:r>
          </w:p>
          <w:p w14:paraId="37F03B56" w14:textId="77777777" w:rsidR="00483BB1" w:rsidRDefault="00483BB1" w:rsidP="00483BB1">
            <w:pPr>
              <w:pStyle w:val="ListParagraph"/>
              <w:numPr>
                <w:ilvl w:val="0"/>
                <w:numId w:val="35"/>
              </w:numPr>
            </w:pPr>
            <w:r>
              <w:t>Ellipsis (…) denote that value was trimmed to save space</w:t>
            </w:r>
          </w:p>
          <w:p w14:paraId="162132D4" w14:textId="77777777" w:rsidR="00483BB1" w:rsidRPr="008605B3" w:rsidRDefault="00483BB1" w:rsidP="00483BB1">
            <w:pPr>
              <w:pStyle w:val="ListParagraph"/>
            </w:pPr>
          </w:p>
        </w:tc>
      </w:tr>
      <w:tr w:rsidR="00483BB1" w14:paraId="2966B243" w14:textId="77777777" w:rsidTr="00483BB1">
        <w:tc>
          <w:tcPr>
            <w:tcW w:w="9350" w:type="dxa"/>
            <w:shd w:val="solid" w:color="BFBFBF" w:themeColor="background1" w:themeShade="BF" w:fill="auto"/>
          </w:tcPr>
          <w:p w14:paraId="44D7E486" w14:textId="77777777" w:rsidR="00483BB1" w:rsidRPr="008605B3" w:rsidRDefault="00483BB1" w:rsidP="00483BB1">
            <w:pPr>
              <w:rPr>
                <w:b/>
                <w:bCs/>
              </w:rPr>
            </w:pPr>
            <w:r w:rsidRPr="008605B3">
              <w:rPr>
                <w:b/>
                <w:bCs/>
              </w:rPr>
              <w:t>Request</w:t>
            </w:r>
          </w:p>
        </w:tc>
      </w:tr>
      <w:tr w:rsidR="00483BB1" w14:paraId="3BC344D0" w14:textId="77777777" w:rsidTr="00483BB1">
        <w:tc>
          <w:tcPr>
            <w:tcW w:w="9350" w:type="dxa"/>
            <w:tcBorders>
              <w:bottom w:val="single" w:sz="4" w:space="0" w:color="BFBFBF" w:themeColor="background1" w:themeShade="BF"/>
            </w:tcBorders>
          </w:tcPr>
          <w:p w14:paraId="10EC94B6" w14:textId="77777777" w:rsidR="00483BB1" w:rsidRDefault="00483BB1" w:rsidP="001A03F6">
            <w:pPr>
              <w:autoSpaceDE w:val="0"/>
              <w:autoSpaceDN w:val="0"/>
              <w:adjustRightInd w:val="0"/>
              <w:spacing w:line="276" w:lineRule="auto"/>
              <w:rPr>
                <w:rFonts w:ascii="Lucida Console" w:hAnsi="Lucida Console" w:cs="Lucida Console"/>
                <w:sz w:val="17"/>
                <w:szCs w:val="17"/>
              </w:rPr>
            </w:pPr>
          </w:p>
          <w:p w14:paraId="5A55A198"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PUT </w:t>
            </w:r>
            <w:hyperlink r:id="rId70" w:history="1">
              <w:r>
                <w:rPr>
                  <w:rFonts w:ascii="Lucida Console" w:hAnsi="Lucida Console" w:cs="Lucida Console"/>
                  <w:sz w:val="17"/>
                  <w:szCs w:val="17"/>
                </w:rPr>
                <w:t>http://localhost:50992/api/accounts/najam.khan/profile HTTP/1.1</w:t>
              </w:r>
            </w:hyperlink>
          </w:p>
          <w:p w14:paraId="22253A88"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094345FB"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74E0681A"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33bde625-7d45-40aa-aa90-6e34da4c9bfd</w:t>
            </w:r>
          </w:p>
          <w:p w14:paraId="600696F1" w14:textId="4913B6BD"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r>
              <w:rPr>
                <w:rFonts w:ascii="Lucida Console" w:hAnsi="Lucida Console" w:cs="Lucida Console"/>
                <w:sz w:val="17"/>
                <w:szCs w:val="17"/>
              </w:rPr>
              <w:t>..</w:t>
            </w:r>
          </w:p>
          <w:p w14:paraId="77D99229"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70C91D5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6E77628D"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750CB43B" w14:textId="59872422"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.AspNetCore.Identity.Application=CfDJ8OCNE0gexWREjw5dRnoB4ukNH-</w:t>
            </w:r>
            <w:r>
              <w:rPr>
                <w:rFonts w:ascii="Lucida Console" w:hAnsi="Lucida Console" w:cs="Lucida Console"/>
                <w:sz w:val="17"/>
                <w:szCs w:val="17"/>
              </w:rPr>
              <w:t>...</w:t>
            </w:r>
          </w:p>
          <w:p w14:paraId="036B22C4"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402158E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121</w:t>
            </w:r>
          </w:p>
          <w:p w14:paraId="5A5C430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2084245C" w14:textId="77777777" w:rsidR="008C1DD2" w:rsidRDefault="008C1DD2" w:rsidP="001A03F6">
            <w:pPr>
              <w:autoSpaceDE w:val="0"/>
              <w:autoSpaceDN w:val="0"/>
              <w:adjustRightInd w:val="0"/>
              <w:spacing w:line="276" w:lineRule="auto"/>
              <w:rPr>
                <w:rFonts w:ascii="Lucida Console" w:hAnsi="Lucida Console" w:cs="Lucida Console"/>
                <w:sz w:val="17"/>
                <w:szCs w:val="17"/>
              </w:rPr>
            </w:pPr>
          </w:p>
          <w:p w14:paraId="08739579"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5539F15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"firstName": "Najam",</w:t>
            </w:r>
          </w:p>
          <w:p w14:paraId="2AEC5ACB"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"lastName": "Khan",</w:t>
            </w:r>
          </w:p>
          <w:p w14:paraId="4863DC7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"email": "najam2@company2.com",</w:t>
            </w:r>
          </w:p>
          <w:p w14:paraId="3A0D75FB"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"dateOfBirth": "1993-01-01"</w:t>
            </w:r>
          </w:p>
          <w:p w14:paraId="3173F33A"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3E1B6375" w14:textId="24F2C7ED" w:rsidR="008C1DD2" w:rsidRPr="00141553" w:rsidRDefault="008C1DD2" w:rsidP="001A03F6">
            <w:pPr>
              <w:autoSpaceDE w:val="0"/>
              <w:autoSpaceDN w:val="0"/>
              <w:adjustRightInd w:val="0"/>
              <w:spacing w:line="276" w:lineRule="auto"/>
              <w:rPr>
                <w:rFonts w:ascii="Lucida Console" w:hAnsi="Lucida Console" w:cs="Lucida Console"/>
                <w:sz w:val="17"/>
                <w:szCs w:val="17"/>
              </w:rPr>
            </w:pPr>
          </w:p>
        </w:tc>
      </w:tr>
      <w:tr w:rsidR="00483BB1" w14:paraId="547654ED" w14:textId="77777777" w:rsidTr="00483BB1">
        <w:tc>
          <w:tcPr>
            <w:tcW w:w="9350" w:type="dxa"/>
            <w:shd w:val="solid" w:color="BFBFBF" w:themeColor="background1" w:themeShade="BF" w:fill="auto"/>
          </w:tcPr>
          <w:p w14:paraId="4D33BA13" w14:textId="77777777" w:rsidR="00483BB1" w:rsidRPr="008605B3" w:rsidRDefault="00483BB1" w:rsidP="00483BB1">
            <w:pPr>
              <w:rPr>
                <w:b/>
                <w:bCs/>
              </w:rPr>
            </w:pPr>
            <w:r w:rsidRPr="008605B3">
              <w:rPr>
                <w:b/>
                <w:bCs/>
              </w:rPr>
              <w:t>Response</w:t>
            </w:r>
          </w:p>
        </w:tc>
      </w:tr>
      <w:tr w:rsidR="00483BB1" w14:paraId="41606292" w14:textId="77777777" w:rsidTr="00483BB1">
        <w:tc>
          <w:tcPr>
            <w:tcW w:w="9350" w:type="dxa"/>
            <w:tcBorders>
              <w:bottom w:val="single" w:sz="4" w:space="0" w:color="BFBFBF" w:themeColor="background1" w:themeShade="BF"/>
            </w:tcBorders>
          </w:tcPr>
          <w:p w14:paraId="05D56BA2" w14:textId="77777777" w:rsidR="008C1DD2" w:rsidRDefault="008C1DD2" w:rsidP="001A03F6">
            <w:pPr>
              <w:autoSpaceDE w:val="0"/>
              <w:autoSpaceDN w:val="0"/>
              <w:adjustRightInd w:val="0"/>
              <w:spacing w:line="276" w:lineRule="auto"/>
              <w:rPr>
                <w:rFonts w:ascii="Lucida Console" w:hAnsi="Lucida Console" w:cs="Lucida Console"/>
                <w:sz w:val="17"/>
                <w:szCs w:val="17"/>
              </w:rPr>
            </w:pPr>
          </w:p>
          <w:p w14:paraId="4E5845E3" w14:textId="27FBE6E3"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2B7DF274"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19CB0F94"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1E216687"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026700A5"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=?UTF-8?B?RDpcTkFKQU1cVGFza0Jvb2tcTmFqYW0uVGFza0Jvb2suV2ViQXBpXGFwaVxhY2NvdW50c1xuYWphbS5raGFuXHByb2ZpbGU=?=</w:t>
            </w:r>
          </w:p>
          <w:p w14:paraId="449064E0"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727AC249"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21:17:42 GMT</w:t>
            </w:r>
          </w:p>
          <w:p w14:paraId="6A7C645A" w14:textId="77777777" w:rsidR="008C1DD2" w:rsidRDefault="008C1DD2" w:rsidP="001A03F6">
            <w:pPr>
              <w:autoSpaceDE w:val="0"/>
              <w:autoSpaceDN w:val="0"/>
              <w:adjustRightInd w:val="0"/>
              <w:spacing w:line="276" w:lineRule="auto"/>
              <w:rPr>
                <w:rFonts w:ascii="Lucida Console" w:hAnsi="Lucida Console" w:cs="Lucida Console"/>
                <w:sz w:val="17"/>
                <w:szCs w:val="17"/>
              </w:rPr>
            </w:pPr>
          </w:p>
          <w:p w14:paraId="4122B80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69</w:t>
            </w:r>
          </w:p>
          <w:p w14:paraId="7BF8A52E" w14:textId="77777777" w:rsidR="003C31A6" w:rsidRPr="003C31A6"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w:t>
            </w:r>
          </w:p>
          <w:p w14:paraId="0CE5D6E4" w14:textId="77777777" w:rsidR="003C31A6" w:rsidRPr="003C31A6"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 xml:space="preserve">    "firstName": "Najam",</w:t>
            </w:r>
          </w:p>
          <w:p w14:paraId="6871A1FF" w14:textId="77777777" w:rsidR="003C31A6" w:rsidRPr="003C31A6"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 xml:space="preserve">    "lastName": "Khan",</w:t>
            </w:r>
          </w:p>
          <w:p w14:paraId="6A60A42D" w14:textId="77777777" w:rsidR="003C31A6" w:rsidRPr="003C31A6"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 xml:space="preserve">    "email": "najam2@company2.com",</w:t>
            </w:r>
          </w:p>
          <w:p w14:paraId="18874BCF" w14:textId="77777777" w:rsidR="003C31A6" w:rsidRPr="003C31A6"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 xml:space="preserve">    "dateOfBirth": "1993-01-01T00:00:00"</w:t>
            </w:r>
          </w:p>
          <w:p w14:paraId="6BFA8429" w14:textId="19740889" w:rsidR="008C1DD2"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w:t>
            </w:r>
          </w:p>
          <w:p w14:paraId="04AD0BC3"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278556D1" w14:textId="77777777" w:rsidR="00483BB1" w:rsidRPr="008605B3" w:rsidRDefault="00483BB1" w:rsidP="001A03F6">
            <w:pPr>
              <w:autoSpaceDE w:val="0"/>
              <w:autoSpaceDN w:val="0"/>
              <w:adjustRightInd w:val="0"/>
              <w:spacing w:line="276" w:lineRule="auto"/>
              <w:rPr>
                <w:rFonts w:ascii="Lucida Console" w:hAnsi="Lucida Console" w:cs="Lucida Console"/>
                <w:sz w:val="17"/>
                <w:szCs w:val="17"/>
              </w:rPr>
            </w:pPr>
          </w:p>
        </w:tc>
      </w:tr>
      <w:tr w:rsidR="00483BB1" w14:paraId="3B719643" w14:textId="77777777" w:rsidTr="00483BB1">
        <w:tc>
          <w:tcPr>
            <w:tcW w:w="9350" w:type="dxa"/>
            <w:shd w:val="solid" w:color="BFBFBF" w:themeColor="background1" w:themeShade="BF" w:fill="auto"/>
          </w:tcPr>
          <w:p w14:paraId="29B2624B" w14:textId="77777777" w:rsidR="00483BB1" w:rsidRPr="008605B3" w:rsidRDefault="00483BB1" w:rsidP="00483BB1">
            <w:pPr>
              <w:rPr>
                <w:b/>
                <w:bCs/>
              </w:rPr>
            </w:pPr>
            <w:r>
              <w:rPr>
                <w:b/>
                <w:bCs/>
              </w:rPr>
              <w:t>Received expected response, hence test PASSED</w:t>
            </w:r>
          </w:p>
        </w:tc>
      </w:tr>
    </w:tbl>
    <w:p w14:paraId="0F9E58F7" w14:textId="14CE6A2C" w:rsidR="00483BB1" w:rsidRDefault="00483BB1" w:rsidP="00483BB1"/>
    <w:p w14:paraId="1FE92A48" w14:textId="410EA9BA" w:rsidR="004E78C1" w:rsidRDefault="004E78C1" w:rsidP="004E78C1">
      <w:pPr>
        <w:pStyle w:val="Heading3"/>
      </w:pPr>
      <w:bookmarkStart w:id="132" w:name="_Toc513670410"/>
      <w:r>
        <w:t xml:space="preserve">Use Case: </w:t>
      </w:r>
      <w:r>
        <w:t>PATCH</w:t>
      </w:r>
      <w:r>
        <w:t xml:space="preserve"> – 20</w:t>
      </w:r>
      <w:r>
        <w:t>4</w:t>
      </w:r>
      <w:r>
        <w:t xml:space="preserve"> – Profile</w:t>
      </w:r>
      <w:bookmarkEnd w:id="132"/>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4E78C1" w14:paraId="791B66D4" w14:textId="77777777" w:rsidTr="00D01B82">
        <w:tc>
          <w:tcPr>
            <w:tcW w:w="9350" w:type="dxa"/>
            <w:shd w:val="solid" w:color="BFBFBF" w:themeColor="background1" w:themeShade="BF" w:fill="auto"/>
          </w:tcPr>
          <w:p w14:paraId="4F07CB9F" w14:textId="77777777" w:rsidR="004E78C1" w:rsidRPr="008605B3" w:rsidRDefault="004E78C1" w:rsidP="00D01B82">
            <w:pPr>
              <w:rPr>
                <w:b/>
                <w:bCs/>
              </w:rPr>
            </w:pPr>
            <w:r w:rsidRPr="008605B3">
              <w:rPr>
                <w:b/>
                <w:bCs/>
              </w:rPr>
              <w:t>Description</w:t>
            </w:r>
          </w:p>
        </w:tc>
      </w:tr>
      <w:tr w:rsidR="004E78C1" w14:paraId="030EF844" w14:textId="77777777" w:rsidTr="00D01B82">
        <w:tc>
          <w:tcPr>
            <w:tcW w:w="9350" w:type="dxa"/>
            <w:tcBorders>
              <w:bottom w:val="single" w:sz="4" w:space="0" w:color="BFBFBF" w:themeColor="background1" w:themeShade="BF"/>
            </w:tcBorders>
          </w:tcPr>
          <w:p w14:paraId="2B44CB94" w14:textId="77777777" w:rsidR="004E78C1" w:rsidRDefault="004E78C1" w:rsidP="00D01B82"/>
          <w:p w14:paraId="0942AA49" w14:textId="77777777" w:rsidR="004E78C1" w:rsidRDefault="004E78C1" w:rsidP="00D01B82">
            <w:r>
              <w:t>Test case designed to test/demonstrate:</w:t>
            </w:r>
          </w:p>
          <w:p w14:paraId="5D8B6ADD" w14:textId="74660B84" w:rsidR="004E78C1" w:rsidRDefault="00E47533" w:rsidP="00D01B82">
            <w:pPr>
              <w:pStyle w:val="ListParagraph"/>
              <w:numPr>
                <w:ilvl w:val="0"/>
                <w:numId w:val="35"/>
              </w:numPr>
            </w:pPr>
            <w:r>
              <w:t>PATCH</w:t>
            </w:r>
            <w:r w:rsidR="004E78C1">
              <w:t xml:space="preserve"> request with authorization</w:t>
            </w:r>
          </w:p>
          <w:p w14:paraId="09D4C85C" w14:textId="03E90FE2" w:rsidR="00E47533" w:rsidRDefault="00E47533" w:rsidP="00D01B82">
            <w:pPr>
              <w:pStyle w:val="ListParagraph"/>
              <w:numPr>
                <w:ilvl w:val="0"/>
                <w:numId w:val="35"/>
              </w:numPr>
            </w:pPr>
            <w:r>
              <w:t>USE of JSON Patch document</w:t>
            </w:r>
            <w:r>
              <w:rPr>
                <w:rStyle w:val="FootnoteReference"/>
              </w:rPr>
              <w:footnoteReference w:id="33"/>
            </w:r>
          </w:p>
          <w:p w14:paraId="488F90E7" w14:textId="77777777" w:rsidR="004E78C1" w:rsidRDefault="004E78C1" w:rsidP="00D01B82">
            <w:pPr>
              <w:pStyle w:val="ListParagraph"/>
              <w:numPr>
                <w:ilvl w:val="0"/>
                <w:numId w:val="35"/>
              </w:numPr>
            </w:pPr>
            <w:r>
              <w:t>Use of bearer token via the Authorization Header</w:t>
            </w:r>
          </w:p>
          <w:p w14:paraId="46B6C7FB" w14:textId="30526895" w:rsidR="004E78C1" w:rsidRDefault="004E78C1" w:rsidP="00D01B82">
            <w:pPr>
              <w:pStyle w:val="ListParagraph"/>
              <w:numPr>
                <w:ilvl w:val="0"/>
                <w:numId w:val="35"/>
              </w:numPr>
            </w:pPr>
            <w:r>
              <w:t>Successful response indicated by 20</w:t>
            </w:r>
            <w:r w:rsidR="0082242B">
              <w:t>4</w:t>
            </w:r>
            <w:r>
              <w:t xml:space="preserve"> </w:t>
            </w:r>
            <w:r w:rsidR="0082242B">
              <w:t>No Content</w:t>
            </w:r>
          </w:p>
          <w:p w14:paraId="6D22CEC2" w14:textId="01DED389" w:rsidR="004E78C1" w:rsidRDefault="0082242B" w:rsidP="00D01B82">
            <w:pPr>
              <w:pStyle w:val="ListParagraph"/>
              <w:numPr>
                <w:ilvl w:val="0"/>
                <w:numId w:val="35"/>
              </w:numPr>
            </w:pPr>
            <w:r>
              <w:t>No response body</w:t>
            </w:r>
          </w:p>
          <w:p w14:paraId="6B62DBDD" w14:textId="77777777" w:rsidR="004E78C1" w:rsidRDefault="004E78C1" w:rsidP="00D01B82">
            <w:pPr>
              <w:pStyle w:val="ListParagraph"/>
              <w:numPr>
                <w:ilvl w:val="0"/>
                <w:numId w:val="35"/>
              </w:numPr>
            </w:pPr>
            <w:r>
              <w:t>Ellipsis (…) denote that value was trimmed to save space</w:t>
            </w:r>
          </w:p>
          <w:p w14:paraId="4A99A2FF" w14:textId="77777777" w:rsidR="004E78C1" w:rsidRPr="008605B3" w:rsidRDefault="004E78C1" w:rsidP="00D01B82">
            <w:pPr>
              <w:pStyle w:val="ListParagraph"/>
            </w:pPr>
          </w:p>
        </w:tc>
      </w:tr>
      <w:tr w:rsidR="004E78C1" w14:paraId="5548D48C" w14:textId="77777777" w:rsidTr="00D01B82">
        <w:tc>
          <w:tcPr>
            <w:tcW w:w="9350" w:type="dxa"/>
            <w:shd w:val="solid" w:color="BFBFBF" w:themeColor="background1" w:themeShade="BF" w:fill="auto"/>
          </w:tcPr>
          <w:p w14:paraId="70570432" w14:textId="77777777" w:rsidR="004E78C1" w:rsidRPr="008605B3" w:rsidRDefault="004E78C1" w:rsidP="00D01B82">
            <w:pPr>
              <w:rPr>
                <w:b/>
                <w:bCs/>
              </w:rPr>
            </w:pPr>
            <w:r w:rsidRPr="008605B3">
              <w:rPr>
                <w:b/>
                <w:bCs/>
              </w:rPr>
              <w:t>Request</w:t>
            </w:r>
          </w:p>
        </w:tc>
      </w:tr>
      <w:tr w:rsidR="004E78C1" w14:paraId="01B8D81A" w14:textId="77777777" w:rsidTr="00D01B82">
        <w:tc>
          <w:tcPr>
            <w:tcW w:w="9350" w:type="dxa"/>
            <w:tcBorders>
              <w:bottom w:val="single" w:sz="4" w:space="0" w:color="BFBFBF" w:themeColor="background1" w:themeShade="BF"/>
            </w:tcBorders>
          </w:tcPr>
          <w:p w14:paraId="5C03E20E" w14:textId="77777777" w:rsidR="004E78C1" w:rsidRDefault="004E78C1" w:rsidP="001A03F6">
            <w:pPr>
              <w:autoSpaceDE w:val="0"/>
              <w:autoSpaceDN w:val="0"/>
              <w:adjustRightInd w:val="0"/>
              <w:spacing w:line="276" w:lineRule="auto"/>
              <w:rPr>
                <w:rFonts w:ascii="Lucida Console" w:hAnsi="Lucida Console" w:cs="Lucida Console"/>
                <w:sz w:val="17"/>
                <w:szCs w:val="17"/>
              </w:rPr>
            </w:pPr>
          </w:p>
          <w:p w14:paraId="283580F6" w14:textId="63CD74BA"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PATCH </w:t>
            </w:r>
            <w:hyperlink r:id="rId71" w:history="1">
              <w:r>
                <w:rPr>
                  <w:rFonts w:ascii="Lucida Console" w:hAnsi="Lucida Console" w:cs="Lucida Console"/>
                  <w:sz w:val="17"/>
                  <w:szCs w:val="17"/>
                </w:rPr>
                <w:t>http://localhost:50992/api/accounts/najam.khan/profile HTTP/1.1</w:t>
              </w:r>
            </w:hyperlink>
          </w:p>
          <w:p w14:paraId="27A131BD"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6DFDE75D"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application/json</w:t>
            </w:r>
          </w:p>
          <w:p w14:paraId="40A1D478"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1B60D8D6"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84d052b9-161e-4154-b8f6-06b349132fc0</w:t>
            </w:r>
          </w:p>
          <w:p w14:paraId="6D6B4A07" w14:textId="5D410339"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r>
              <w:rPr>
                <w:rFonts w:ascii="Lucida Console" w:hAnsi="Lucida Console" w:cs="Lucida Console"/>
                <w:sz w:val="17"/>
                <w:szCs w:val="17"/>
              </w:rPr>
              <w:t>..</w:t>
            </w:r>
          </w:p>
          <w:p w14:paraId="4803E8E7"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590AB138"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0A3DA03E" w14:textId="6245A2BC"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.AspNetCore.Identity.Application=CfDJ8OCNE0gexWREjw5dRnoB4ukZ</w:t>
            </w:r>
            <w:r>
              <w:rPr>
                <w:rFonts w:ascii="Lucida Console" w:hAnsi="Lucida Console" w:cs="Lucida Console"/>
                <w:sz w:val="17"/>
                <w:szCs w:val="17"/>
              </w:rPr>
              <w:t>...</w:t>
            </w:r>
          </w:p>
          <w:p w14:paraId="79391767"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1E43C30E"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130</w:t>
            </w:r>
          </w:p>
          <w:p w14:paraId="289EB4A6"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6B84FF7F" w14:textId="77777777" w:rsidR="004E78C1" w:rsidRDefault="004E78C1" w:rsidP="001A03F6">
            <w:pPr>
              <w:autoSpaceDE w:val="0"/>
              <w:autoSpaceDN w:val="0"/>
              <w:adjustRightInd w:val="0"/>
              <w:spacing w:line="276" w:lineRule="auto"/>
              <w:rPr>
                <w:rFonts w:ascii="Lucida Console" w:hAnsi="Lucida Console" w:cs="Lucida Console"/>
                <w:sz w:val="17"/>
                <w:szCs w:val="17"/>
              </w:rPr>
            </w:pPr>
          </w:p>
          <w:p w14:paraId="684A9801"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10B65BB9"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 "op": "replace", "path": "/firstName", "value": "Asre" },</w:t>
            </w:r>
          </w:p>
          <w:p w14:paraId="3EE97743"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 "op": "replace", "path": "/email", "value": "asre@gmail.com" }</w:t>
            </w:r>
          </w:p>
          <w:p w14:paraId="1D9121E1"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18FB74B4" w14:textId="77777777" w:rsidR="004E78C1" w:rsidRPr="00141553" w:rsidRDefault="004E78C1" w:rsidP="001A03F6">
            <w:pPr>
              <w:autoSpaceDE w:val="0"/>
              <w:autoSpaceDN w:val="0"/>
              <w:adjustRightInd w:val="0"/>
              <w:spacing w:line="276" w:lineRule="auto"/>
              <w:rPr>
                <w:rFonts w:ascii="Lucida Console" w:hAnsi="Lucida Console" w:cs="Lucida Console"/>
                <w:sz w:val="17"/>
                <w:szCs w:val="17"/>
              </w:rPr>
            </w:pPr>
          </w:p>
        </w:tc>
      </w:tr>
      <w:tr w:rsidR="004E78C1" w14:paraId="5F515BA1" w14:textId="77777777" w:rsidTr="00D01B82">
        <w:tc>
          <w:tcPr>
            <w:tcW w:w="9350" w:type="dxa"/>
            <w:shd w:val="solid" w:color="BFBFBF" w:themeColor="background1" w:themeShade="BF" w:fill="auto"/>
          </w:tcPr>
          <w:p w14:paraId="2B4709D8" w14:textId="77777777" w:rsidR="004E78C1" w:rsidRPr="008605B3" w:rsidRDefault="004E78C1" w:rsidP="00D01B82">
            <w:pPr>
              <w:rPr>
                <w:b/>
                <w:bCs/>
              </w:rPr>
            </w:pPr>
            <w:r w:rsidRPr="008605B3">
              <w:rPr>
                <w:b/>
                <w:bCs/>
              </w:rPr>
              <w:t>Response</w:t>
            </w:r>
          </w:p>
        </w:tc>
      </w:tr>
      <w:tr w:rsidR="004E78C1" w14:paraId="05E846B6" w14:textId="77777777" w:rsidTr="00D01B82">
        <w:tc>
          <w:tcPr>
            <w:tcW w:w="9350" w:type="dxa"/>
            <w:tcBorders>
              <w:bottom w:val="single" w:sz="4" w:space="0" w:color="BFBFBF" w:themeColor="background1" w:themeShade="BF"/>
            </w:tcBorders>
          </w:tcPr>
          <w:p w14:paraId="0EB3CC62" w14:textId="22B48719" w:rsidR="004E78C1" w:rsidRDefault="004E78C1" w:rsidP="00D01B82">
            <w:pPr>
              <w:autoSpaceDE w:val="0"/>
              <w:autoSpaceDN w:val="0"/>
              <w:adjustRightInd w:val="0"/>
              <w:rPr>
                <w:rFonts w:ascii="Lucida Console" w:hAnsi="Lucida Console" w:cs="Lucida Console"/>
                <w:sz w:val="17"/>
                <w:szCs w:val="17"/>
              </w:rPr>
            </w:pPr>
          </w:p>
          <w:p w14:paraId="5410F4A9" w14:textId="77777777" w:rsidR="00E47533" w:rsidRDefault="00E47533" w:rsidP="00E47533">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HTTP/1.1 204 No Content</w:t>
            </w:r>
          </w:p>
          <w:p w14:paraId="2986E8FD" w14:textId="77777777" w:rsidR="00E47533" w:rsidRDefault="00E47533" w:rsidP="00E47533">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Server: Kestrel</w:t>
            </w:r>
          </w:p>
          <w:p w14:paraId="37A4F379" w14:textId="76829677" w:rsidR="00E47533" w:rsidRDefault="00E47533" w:rsidP="00E47533">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X-SourceFiles: =?UTF-8?B?RDpcTkFKQU1cVGFza0Jvb2tcTmFqYW0uVGFza0Jvb</w:t>
            </w:r>
            <w:r>
              <w:rPr>
                <w:rFonts w:ascii="Lucida Console" w:hAnsi="Lucida Console" w:cs="Lucida Console"/>
                <w:sz w:val="17"/>
                <w:szCs w:val="17"/>
              </w:rPr>
              <w:t>...</w:t>
            </w:r>
          </w:p>
          <w:p w14:paraId="4E1D4053" w14:textId="77777777" w:rsidR="00E47533" w:rsidRDefault="00E47533" w:rsidP="00E47533">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X-Powered-By: ASP.NET</w:t>
            </w:r>
          </w:p>
          <w:p w14:paraId="5339820C" w14:textId="77777777" w:rsidR="00E47533" w:rsidRDefault="00E47533" w:rsidP="00E47533">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Date: Wed, 09 May 2018 21:23:45 GMT</w:t>
            </w:r>
          </w:p>
          <w:p w14:paraId="45205EF9" w14:textId="62D489B5" w:rsidR="00E47533" w:rsidRPr="008605B3" w:rsidRDefault="00E47533" w:rsidP="00D01B82">
            <w:pPr>
              <w:autoSpaceDE w:val="0"/>
              <w:autoSpaceDN w:val="0"/>
              <w:adjustRightInd w:val="0"/>
              <w:rPr>
                <w:rFonts w:ascii="Lucida Console" w:hAnsi="Lucida Console" w:cs="Lucida Console"/>
                <w:sz w:val="17"/>
                <w:szCs w:val="17"/>
              </w:rPr>
            </w:pPr>
          </w:p>
        </w:tc>
      </w:tr>
      <w:tr w:rsidR="004E78C1" w14:paraId="3E02C28B" w14:textId="77777777" w:rsidTr="00D01B82">
        <w:tc>
          <w:tcPr>
            <w:tcW w:w="9350" w:type="dxa"/>
            <w:shd w:val="solid" w:color="BFBFBF" w:themeColor="background1" w:themeShade="BF" w:fill="auto"/>
          </w:tcPr>
          <w:p w14:paraId="3AED55D6" w14:textId="77777777" w:rsidR="004E78C1" w:rsidRPr="008605B3" w:rsidRDefault="004E78C1" w:rsidP="00D01B82">
            <w:pPr>
              <w:rPr>
                <w:b/>
                <w:bCs/>
              </w:rPr>
            </w:pPr>
            <w:r>
              <w:rPr>
                <w:b/>
                <w:bCs/>
              </w:rPr>
              <w:t>Received expected response, hence test PASSED</w:t>
            </w:r>
          </w:p>
        </w:tc>
      </w:tr>
    </w:tbl>
    <w:p w14:paraId="0AEE1322" w14:textId="77777777" w:rsidR="004E78C1" w:rsidRDefault="004E78C1" w:rsidP="004E78C1"/>
    <w:p w14:paraId="07BEFA86" w14:textId="3B4C36C7" w:rsidR="00153600" w:rsidRDefault="00153600" w:rsidP="00153600">
      <w:pPr>
        <w:pStyle w:val="Heading3"/>
      </w:pPr>
      <w:bookmarkStart w:id="133" w:name="_Toc513670411"/>
      <w:r>
        <w:t xml:space="preserve">Use Case: </w:t>
      </w:r>
      <w:r>
        <w:t>GET after Patch</w:t>
      </w:r>
      <w:r>
        <w:t xml:space="preserve"> – 204 – Profile</w:t>
      </w:r>
      <w:bookmarkEnd w:id="133"/>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153600" w14:paraId="6CA2E88A" w14:textId="77777777" w:rsidTr="00D01B82">
        <w:tc>
          <w:tcPr>
            <w:tcW w:w="9350" w:type="dxa"/>
            <w:shd w:val="solid" w:color="BFBFBF" w:themeColor="background1" w:themeShade="BF" w:fill="auto"/>
          </w:tcPr>
          <w:p w14:paraId="449D967C" w14:textId="77777777" w:rsidR="00153600" w:rsidRPr="008605B3" w:rsidRDefault="00153600" w:rsidP="00D01B82">
            <w:pPr>
              <w:rPr>
                <w:b/>
                <w:bCs/>
              </w:rPr>
            </w:pPr>
            <w:r w:rsidRPr="008605B3">
              <w:rPr>
                <w:b/>
                <w:bCs/>
              </w:rPr>
              <w:t>Description</w:t>
            </w:r>
          </w:p>
        </w:tc>
      </w:tr>
      <w:tr w:rsidR="00153600" w14:paraId="1C77C297" w14:textId="77777777" w:rsidTr="00D01B82">
        <w:tc>
          <w:tcPr>
            <w:tcW w:w="9350" w:type="dxa"/>
            <w:tcBorders>
              <w:bottom w:val="single" w:sz="4" w:space="0" w:color="BFBFBF" w:themeColor="background1" w:themeShade="BF"/>
            </w:tcBorders>
          </w:tcPr>
          <w:p w14:paraId="40BFD9A3" w14:textId="77777777" w:rsidR="00153600" w:rsidRDefault="00153600" w:rsidP="00D01B82"/>
          <w:p w14:paraId="1B0D2473" w14:textId="77777777" w:rsidR="00153600" w:rsidRDefault="00153600" w:rsidP="00D01B82">
            <w:r>
              <w:t>Test case designed to test/demonstrate:</w:t>
            </w:r>
          </w:p>
          <w:p w14:paraId="623C0846" w14:textId="09A077DE" w:rsidR="00153600" w:rsidRDefault="00275572" w:rsidP="00D01B82">
            <w:pPr>
              <w:pStyle w:val="ListParagraph"/>
              <w:numPr>
                <w:ilvl w:val="0"/>
                <w:numId w:val="35"/>
              </w:numPr>
            </w:pPr>
            <w:r>
              <w:t>GET</w:t>
            </w:r>
            <w:r w:rsidR="00153600">
              <w:t xml:space="preserve"> request with authorization</w:t>
            </w:r>
            <w:r>
              <w:t xml:space="preserve"> after PATCH</w:t>
            </w:r>
          </w:p>
          <w:p w14:paraId="34163D9F" w14:textId="286C48A1" w:rsidR="00153600" w:rsidRDefault="00275572" w:rsidP="00D01B82">
            <w:pPr>
              <w:pStyle w:val="ListParagraph"/>
              <w:numPr>
                <w:ilvl w:val="0"/>
                <w:numId w:val="35"/>
              </w:numPr>
            </w:pPr>
            <w:r>
              <w:t>Resource modified after PATCH</w:t>
            </w:r>
          </w:p>
          <w:p w14:paraId="5446CE95" w14:textId="77777777" w:rsidR="00153600" w:rsidRDefault="00153600" w:rsidP="00D01B82">
            <w:pPr>
              <w:pStyle w:val="ListParagraph"/>
              <w:numPr>
                <w:ilvl w:val="0"/>
                <w:numId w:val="35"/>
              </w:numPr>
            </w:pPr>
            <w:r>
              <w:t>Use of bearer token via the Authorization Header</w:t>
            </w:r>
          </w:p>
          <w:p w14:paraId="3B701175" w14:textId="6A803837" w:rsidR="00153600" w:rsidRDefault="00153600" w:rsidP="00275572">
            <w:pPr>
              <w:pStyle w:val="ListParagraph"/>
              <w:numPr>
                <w:ilvl w:val="0"/>
                <w:numId w:val="35"/>
              </w:numPr>
            </w:pPr>
            <w:r>
              <w:t>Successful response indicated by 20</w:t>
            </w:r>
            <w:r w:rsidR="00275572">
              <w:t>0</w:t>
            </w:r>
            <w:r>
              <w:t xml:space="preserve"> </w:t>
            </w:r>
            <w:r w:rsidR="00275572">
              <w:t>OK</w:t>
            </w:r>
          </w:p>
          <w:p w14:paraId="555A7B7C" w14:textId="197F7225" w:rsidR="00153600" w:rsidRDefault="00275572" w:rsidP="00D01B82">
            <w:pPr>
              <w:pStyle w:val="ListParagraph"/>
              <w:numPr>
                <w:ilvl w:val="0"/>
                <w:numId w:val="35"/>
              </w:numPr>
            </w:pPr>
            <w:r>
              <w:t>Message body to contain representation of modified resource</w:t>
            </w:r>
          </w:p>
          <w:p w14:paraId="0B4036EA" w14:textId="77777777" w:rsidR="00153600" w:rsidRDefault="00153600" w:rsidP="00D01B82">
            <w:pPr>
              <w:pStyle w:val="ListParagraph"/>
              <w:numPr>
                <w:ilvl w:val="0"/>
                <w:numId w:val="35"/>
              </w:numPr>
            </w:pPr>
            <w:r>
              <w:t>Ellipsis (…) denote that value was trimmed to save space</w:t>
            </w:r>
          </w:p>
          <w:p w14:paraId="398773F1" w14:textId="77777777" w:rsidR="00153600" w:rsidRPr="008605B3" w:rsidRDefault="00153600" w:rsidP="00D01B82">
            <w:pPr>
              <w:pStyle w:val="ListParagraph"/>
            </w:pPr>
          </w:p>
        </w:tc>
      </w:tr>
      <w:tr w:rsidR="00153600" w14:paraId="376C0744" w14:textId="77777777" w:rsidTr="00D01B82">
        <w:tc>
          <w:tcPr>
            <w:tcW w:w="9350" w:type="dxa"/>
            <w:shd w:val="solid" w:color="BFBFBF" w:themeColor="background1" w:themeShade="BF" w:fill="auto"/>
          </w:tcPr>
          <w:p w14:paraId="3970CCC2" w14:textId="77777777" w:rsidR="00153600" w:rsidRPr="008605B3" w:rsidRDefault="00153600" w:rsidP="00D01B82">
            <w:pPr>
              <w:rPr>
                <w:b/>
                <w:bCs/>
              </w:rPr>
            </w:pPr>
            <w:r w:rsidRPr="008605B3">
              <w:rPr>
                <w:b/>
                <w:bCs/>
              </w:rPr>
              <w:t>Request</w:t>
            </w:r>
          </w:p>
        </w:tc>
      </w:tr>
      <w:tr w:rsidR="00153600" w14:paraId="0926FB54" w14:textId="77777777" w:rsidTr="00D01B82">
        <w:tc>
          <w:tcPr>
            <w:tcW w:w="9350" w:type="dxa"/>
            <w:tcBorders>
              <w:bottom w:val="single" w:sz="4" w:space="0" w:color="BFBFBF" w:themeColor="background1" w:themeShade="BF"/>
            </w:tcBorders>
          </w:tcPr>
          <w:p w14:paraId="4E27F5D8" w14:textId="77777777" w:rsidR="00153600" w:rsidRDefault="00153600" w:rsidP="001A03F6">
            <w:pPr>
              <w:autoSpaceDE w:val="0"/>
              <w:autoSpaceDN w:val="0"/>
              <w:adjustRightInd w:val="0"/>
              <w:spacing w:line="276" w:lineRule="auto"/>
              <w:rPr>
                <w:rFonts w:ascii="Lucida Console" w:hAnsi="Lucida Console" w:cs="Lucida Console"/>
                <w:sz w:val="17"/>
                <w:szCs w:val="17"/>
              </w:rPr>
            </w:pPr>
          </w:p>
          <w:p w14:paraId="15C32E9B" w14:textId="4F4611DC"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 xml:space="preserve">GET </w:t>
            </w:r>
            <w:hyperlink r:id="rId72" w:history="1">
              <w:r>
                <w:rPr>
                  <w:rFonts w:ascii="Lucida Console" w:hAnsi="Lucida Console" w:cs="Lucida Console"/>
                  <w:sz w:val="17"/>
                  <w:szCs w:val="17"/>
                </w:rPr>
                <w:t>http://localhost:50992/api/accounts/najam.khan/profile HTTP/1.1</w:t>
              </w:r>
            </w:hyperlink>
          </w:p>
          <w:p w14:paraId="7BDFB5B0"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504A28C8"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712fdea2-88c5-4c70-aa81-80126a506e2d</w:t>
            </w:r>
          </w:p>
          <w:p w14:paraId="480B66A2" w14:textId="63D994A5"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r w:rsidR="003E3DE1">
              <w:rPr>
                <w:rFonts w:ascii="Lucida Console" w:hAnsi="Lucida Console" w:cs="Lucida Console"/>
                <w:sz w:val="17"/>
                <w:szCs w:val="17"/>
              </w:rPr>
              <w:t>..</w:t>
            </w:r>
          </w:p>
          <w:p w14:paraId="786D36DB"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10DE5FE1"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3E10F901"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2C2D7308" w14:textId="39532CD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.AspNetCore.Identity.Application=CfDJ8OCNE0gexWREjw5dRnoB4ukZIRbTZ</w:t>
            </w:r>
            <w:r w:rsidR="003E3DE1">
              <w:rPr>
                <w:rFonts w:ascii="Lucida Console" w:hAnsi="Lucida Console" w:cs="Lucida Console"/>
                <w:sz w:val="17"/>
                <w:szCs w:val="17"/>
              </w:rPr>
              <w:t>...</w:t>
            </w:r>
          </w:p>
          <w:p w14:paraId="66A2C150"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0CDEF7E0"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236C3481" w14:textId="77777777" w:rsidR="00153600" w:rsidRPr="00141553" w:rsidRDefault="00153600" w:rsidP="001A03F6">
            <w:pPr>
              <w:autoSpaceDE w:val="0"/>
              <w:autoSpaceDN w:val="0"/>
              <w:adjustRightInd w:val="0"/>
              <w:spacing w:line="276" w:lineRule="auto"/>
              <w:rPr>
                <w:rFonts w:ascii="Lucida Console" w:hAnsi="Lucida Console" w:cs="Lucida Console"/>
                <w:sz w:val="17"/>
                <w:szCs w:val="17"/>
              </w:rPr>
            </w:pPr>
          </w:p>
        </w:tc>
      </w:tr>
      <w:tr w:rsidR="00153600" w14:paraId="70CC1250" w14:textId="77777777" w:rsidTr="00D01B82">
        <w:tc>
          <w:tcPr>
            <w:tcW w:w="9350" w:type="dxa"/>
            <w:shd w:val="solid" w:color="BFBFBF" w:themeColor="background1" w:themeShade="BF" w:fill="auto"/>
          </w:tcPr>
          <w:p w14:paraId="37847D6A" w14:textId="77777777" w:rsidR="00153600" w:rsidRPr="008605B3" w:rsidRDefault="00153600" w:rsidP="00D01B82">
            <w:pPr>
              <w:rPr>
                <w:b/>
                <w:bCs/>
              </w:rPr>
            </w:pPr>
            <w:r w:rsidRPr="008605B3">
              <w:rPr>
                <w:b/>
                <w:bCs/>
              </w:rPr>
              <w:lastRenderedPageBreak/>
              <w:t>Response</w:t>
            </w:r>
          </w:p>
        </w:tc>
      </w:tr>
      <w:tr w:rsidR="00153600" w14:paraId="34B658C0" w14:textId="77777777" w:rsidTr="00D01B82">
        <w:tc>
          <w:tcPr>
            <w:tcW w:w="9350" w:type="dxa"/>
            <w:tcBorders>
              <w:bottom w:val="single" w:sz="4" w:space="0" w:color="BFBFBF" w:themeColor="background1" w:themeShade="BF"/>
            </w:tcBorders>
          </w:tcPr>
          <w:p w14:paraId="1082E403" w14:textId="77777777" w:rsidR="003E3DE1" w:rsidRDefault="003E3DE1" w:rsidP="001A03F6">
            <w:pPr>
              <w:autoSpaceDE w:val="0"/>
              <w:autoSpaceDN w:val="0"/>
              <w:adjustRightInd w:val="0"/>
              <w:spacing w:line="276" w:lineRule="auto"/>
              <w:rPr>
                <w:rFonts w:ascii="Lucida Console" w:hAnsi="Lucida Console" w:cs="Lucida Console"/>
                <w:sz w:val="17"/>
                <w:szCs w:val="17"/>
              </w:rPr>
            </w:pPr>
          </w:p>
          <w:p w14:paraId="3D4C189E" w14:textId="1D779B06"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2B592B88"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16E7DAD9"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57C37386"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0033BA78" w14:textId="19D2E643"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=?UTF-8?B?RDpcTkFKQU1cVGFza0Jvb2tcTmFqYW0uVGFza0Jvb2suV</w:t>
            </w:r>
            <w:r w:rsidR="00D91EB5">
              <w:rPr>
                <w:rFonts w:ascii="Lucida Console" w:hAnsi="Lucida Console" w:cs="Lucida Console"/>
                <w:sz w:val="17"/>
                <w:szCs w:val="17"/>
              </w:rPr>
              <w:t>...</w:t>
            </w:r>
          </w:p>
          <w:p w14:paraId="5B853874"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20D39016"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21:27:45 GMT</w:t>
            </w:r>
          </w:p>
          <w:p w14:paraId="6F4B6AF7" w14:textId="77777777" w:rsidR="003E3DE1" w:rsidRDefault="003E3DE1" w:rsidP="001A03F6">
            <w:pPr>
              <w:autoSpaceDE w:val="0"/>
              <w:autoSpaceDN w:val="0"/>
              <w:adjustRightInd w:val="0"/>
              <w:spacing w:line="276" w:lineRule="auto"/>
              <w:rPr>
                <w:rFonts w:ascii="Lucida Console" w:hAnsi="Lucida Console" w:cs="Lucida Console"/>
                <w:sz w:val="17"/>
                <w:szCs w:val="17"/>
              </w:rPr>
            </w:pPr>
          </w:p>
          <w:p w14:paraId="3B5370CE"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63</w:t>
            </w:r>
          </w:p>
          <w:p w14:paraId="28AD39F5" w14:textId="77777777" w:rsidR="003E3DE1" w:rsidRP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w:t>
            </w:r>
          </w:p>
          <w:p w14:paraId="18952E9E" w14:textId="77777777" w:rsidR="003E3DE1" w:rsidRP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 xml:space="preserve">    "firstName": "Asre",</w:t>
            </w:r>
          </w:p>
          <w:p w14:paraId="2E2A293C" w14:textId="77777777" w:rsidR="003E3DE1" w:rsidRP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 xml:space="preserve">    "lastName": "Khan",</w:t>
            </w:r>
          </w:p>
          <w:p w14:paraId="227CA15D" w14:textId="77777777" w:rsidR="003E3DE1" w:rsidRP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 xml:space="preserve">    "email": "asre@gmail.com",</w:t>
            </w:r>
          </w:p>
          <w:p w14:paraId="224739F7" w14:textId="77777777" w:rsidR="003E3DE1" w:rsidRP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 xml:space="preserve">    "dateOfBirth": "1993-01-01T00:00:00"</w:t>
            </w:r>
          </w:p>
          <w:p w14:paraId="393DAA75"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w:t>
            </w:r>
          </w:p>
          <w:p w14:paraId="330D633B" w14:textId="63D338FA"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0E28223E" w14:textId="77777777" w:rsidR="00153600" w:rsidRPr="008605B3" w:rsidRDefault="00153600" w:rsidP="001A03F6">
            <w:pPr>
              <w:autoSpaceDE w:val="0"/>
              <w:autoSpaceDN w:val="0"/>
              <w:adjustRightInd w:val="0"/>
              <w:spacing w:line="276" w:lineRule="auto"/>
              <w:rPr>
                <w:rFonts w:ascii="Lucida Console" w:hAnsi="Lucida Console" w:cs="Lucida Console"/>
                <w:sz w:val="17"/>
                <w:szCs w:val="17"/>
              </w:rPr>
            </w:pPr>
          </w:p>
        </w:tc>
      </w:tr>
      <w:tr w:rsidR="00153600" w14:paraId="4EB7C7C8" w14:textId="77777777" w:rsidTr="00D01B82">
        <w:tc>
          <w:tcPr>
            <w:tcW w:w="9350" w:type="dxa"/>
            <w:shd w:val="solid" w:color="BFBFBF" w:themeColor="background1" w:themeShade="BF" w:fill="auto"/>
          </w:tcPr>
          <w:p w14:paraId="52778861" w14:textId="77777777" w:rsidR="00153600" w:rsidRPr="008605B3" w:rsidRDefault="00153600" w:rsidP="00D01B82">
            <w:pPr>
              <w:rPr>
                <w:b/>
                <w:bCs/>
              </w:rPr>
            </w:pPr>
            <w:r>
              <w:rPr>
                <w:b/>
                <w:bCs/>
              </w:rPr>
              <w:t>Received expected response, hence test PASSED</w:t>
            </w:r>
          </w:p>
        </w:tc>
      </w:tr>
    </w:tbl>
    <w:p w14:paraId="7B7815A0" w14:textId="3D0780C7" w:rsidR="00153600" w:rsidRDefault="00153600" w:rsidP="00153600"/>
    <w:p w14:paraId="41617E56" w14:textId="52196D22" w:rsidR="008F646E" w:rsidRDefault="008F646E" w:rsidP="008F646E">
      <w:pPr>
        <w:pStyle w:val="Heading3"/>
      </w:pPr>
      <w:bookmarkStart w:id="134" w:name="_Toc513670412"/>
      <w:r>
        <w:t xml:space="preserve">Use Case: </w:t>
      </w:r>
      <w:r>
        <w:t>POST</w:t>
      </w:r>
      <w:r>
        <w:t xml:space="preserve"> – </w:t>
      </w:r>
      <w:r>
        <w:t xml:space="preserve"> 409</w:t>
      </w:r>
      <w:r>
        <w:t xml:space="preserve"> –</w:t>
      </w:r>
      <w:r>
        <w:t xml:space="preserve">  Duplicate Group Membership</w:t>
      </w:r>
      <w:bookmarkEnd w:id="134"/>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8F646E" w14:paraId="1817C226" w14:textId="77777777" w:rsidTr="00D01B82">
        <w:tc>
          <w:tcPr>
            <w:tcW w:w="9350" w:type="dxa"/>
            <w:shd w:val="solid" w:color="BFBFBF" w:themeColor="background1" w:themeShade="BF" w:fill="auto"/>
          </w:tcPr>
          <w:p w14:paraId="54388A20" w14:textId="77777777" w:rsidR="008F646E" w:rsidRPr="008605B3" w:rsidRDefault="008F646E" w:rsidP="00D01B82">
            <w:pPr>
              <w:rPr>
                <w:b/>
                <w:bCs/>
              </w:rPr>
            </w:pPr>
            <w:r w:rsidRPr="008605B3">
              <w:rPr>
                <w:b/>
                <w:bCs/>
              </w:rPr>
              <w:t>Description</w:t>
            </w:r>
          </w:p>
        </w:tc>
      </w:tr>
      <w:tr w:rsidR="008F646E" w14:paraId="71246035" w14:textId="77777777" w:rsidTr="00D01B82">
        <w:tc>
          <w:tcPr>
            <w:tcW w:w="9350" w:type="dxa"/>
            <w:tcBorders>
              <w:bottom w:val="single" w:sz="4" w:space="0" w:color="BFBFBF" w:themeColor="background1" w:themeShade="BF"/>
            </w:tcBorders>
          </w:tcPr>
          <w:p w14:paraId="627FDB15" w14:textId="77777777" w:rsidR="008F646E" w:rsidRDefault="008F646E" w:rsidP="00D01B82"/>
          <w:p w14:paraId="5E04A612" w14:textId="77777777" w:rsidR="008F646E" w:rsidRDefault="008F646E" w:rsidP="00D01B82">
            <w:r>
              <w:t>Test case designed to test/demonstrate:</w:t>
            </w:r>
          </w:p>
          <w:p w14:paraId="7363DA86" w14:textId="1D940678" w:rsidR="008F646E" w:rsidRDefault="00D23EAE" w:rsidP="00D01B82">
            <w:pPr>
              <w:pStyle w:val="ListParagraph"/>
              <w:numPr>
                <w:ilvl w:val="0"/>
                <w:numId w:val="35"/>
              </w:numPr>
            </w:pPr>
            <w:r>
              <w:t>POST to create a duplicate membership</w:t>
            </w:r>
          </w:p>
          <w:p w14:paraId="576073D0" w14:textId="77777777" w:rsidR="008F646E" w:rsidRDefault="008F646E" w:rsidP="00D01B82">
            <w:pPr>
              <w:pStyle w:val="ListParagraph"/>
              <w:numPr>
                <w:ilvl w:val="0"/>
                <w:numId w:val="35"/>
              </w:numPr>
            </w:pPr>
            <w:r>
              <w:t>Use of bearer token via the Authorization Header</w:t>
            </w:r>
          </w:p>
          <w:p w14:paraId="2A47E7E7" w14:textId="5DB8FD00" w:rsidR="008F646E" w:rsidRDefault="00D23EAE" w:rsidP="00D01B82">
            <w:pPr>
              <w:pStyle w:val="ListParagraph"/>
              <w:numPr>
                <w:ilvl w:val="0"/>
                <w:numId w:val="35"/>
              </w:numPr>
            </w:pPr>
            <w:r>
              <w:t>Conflict indicated by 409 Conflict Status Code [Duplicate membership not allowed]</w:t>
            </w:r>
          </w:p>
          <w:p w14:paraId="23984DA1" w14:textId="46317CA8" w:rsidR="008F646E" w:rsidRDefault="008F646E" w:rsidP="00D01B82">
            <w:pPr>
              <w:pStyle w:val="ListParagraph"/>
              <w:numPr>
                <w:ilvl w:val="0"/>
                <w:numId w:val="35"/>
              </w:numPr>
            </w:pPr>
            <w:r>
              <w:t xml:space="preserve">Message body to contain </w:t>
            </w:r>
            <w:r w:rsidR="00D23EAE">
              <w:t>reason for conflict</w:t>
            </w:r>
          </w:p>
          <w:p w14:paraId="24E6E29F" w14:textId="77777777" w:rsidR="008F646E" w:rsidRDefault="008F646E" w:rsidP="00D01B82">
            <w:pPr>
              <w:pStyle w:val="ListParagraph"/>
              <w:numPr>
                <w:ilvl w:val="0"/>
                <w:numId w:val="35"/>
              </w:numPr>
            </w:pPr>
            <w:r>
              <w:t>Ellipsis (…) denote that value was trimmed to save space</w:t>
            </w:r>
          </w:p>
          <w:p w14:paraId="4890AC07" w14:textId="77777777" w:rsidR="008F646E" w:rsidRPr="008605B3" w:rsidRDefault="008F646E" w:rsidP="00D01B82">
            <w:pPr>
              <w:pStyle w:val="ListParagraph"/>
            </w:pPr>
          </w:p>
        </w:tc>
      </w:tr>
      <w:tr w:rsidR="008F646E" w14:paraId="5B2C2710" w14:textId="77777777" w:rsidTr="00D01B82">
        <w:tc>
          <w:tcPr>
            <w:tcW w:w="9350" w:type="dxa"/>
            <w:shd w:val="solid" w:color="BFBFBF" w:themeColor="background1" w:themeShade="BF" w:fill="auto"/>
          </w:tcPr>
          <w:p w14:paraId="1B8BBF07" w14:textId="77777777" w:rsidR="008F646E" w:rsidRPr="008605B3" w:rsidRDefault="008F646E" w:rsidP="00D01B82">
            <w:pPr>
              <w:rPr>
                <w:b/>
                <w:bCs/>
              </w:rPr>
            </w:pPr>
            <w:r w:rsidRPr="008605B3">
              <w:rPr>
                <w:b/>
                <w:bCs/>
              </w:rPr>
              <w:t>Request</w:t>
            </w:r>
          </w:p>
        </w:tc>
      </w:tr>
      <w:tr w:rsidR="008F646E" w14:paraId="0625BDBF" w14:textId="77777777" w:rsidTr="00D01B82">
        <w:tc>
          <w:tcPr>
            <w:tcW w:w="9350" w:type="dxa"/>
            <w:tcBorders>
              <w:bottom w:val="single" w:sz="4" w:space="0" w:color="BFBFBF" w:themeColor="background1" w:themeShade="BF"/>
            </w:tcBorders>
          </w:tcPr>
          <w:p w14:paraId="264FAF76" w14:textId="5A0B06F3" w:rsidR="008F646E" w:rsidRDefault="008F646E" w:rsidP="001A03F6">
            <w:pPr>
              <w:autoSpaceDE w:val="0"/>
              <w:autoSpaceDN w:val="0"/>
              <w:adjustRightInd w:val="0"/>
              <w:spacing w:line="276" w:lineRule="auto"/>
              <w:rPr>
                <w:rFonts w:ascii="Lucida Console" w:hAnsi="Lucida Console" w:cs="Lucida Console"/>
                <w:sz w:val="17"/>
                <w:szCs w:val="17"/>
              </w:rPr>
            </w:pPr>
          </w:p>
          <w:p w14:paraId="16C8B2D8"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POST </w:t>
            </w:r>
            <w:hyperlink r:id="rId73" w:history="1">
              <w:r>
                <w:rPr>
                  <w:rFonts w:ascii="Lucida Console" w:hAnsi="Lucida Console" w:cs="Lucida Console"/>
                  <w:sz w:val="17"/>
                  <w:szCs w:val="17"/>
                </w:rPr>
                <w:t>http://localhost:50992/api/groups/eeb065fa-18b3-4138-983f-6acd0fc84762/memberships HTTP/1.1</w:t>
              </w:r>
            </w:hyperlink>
          </w:p>
          <w:p w14:paraId="2C81B98C"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07B808BA"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3A338B62"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b31f7dff-a0d3-4066-b117-1e6017d38a96</w:t>
            </w:r>
          </w:p>
          <w:p w14:paraId="6676F0D6" w14:textId="501CAC13"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r w:rsidR="00D23EAE">
              <w:rPr>
                <w:rFonts w:ascii="Lucida Console" w:hAnsi="Lucida Console" w:cs="Lucida Console"/>
                <w:sz w:val="17"/>
                <w:szCs w:val="17"/>
              </w:rPr>
              <w:t>..</w:t>
            </w:r>
          </w:p>
          <w:p w14:paraId="7C023175"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7B304F09"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0754FE17"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62A46888" w14:textId="2011DE05"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w:t>
            </w:r>
            <w:r w:rsidR="00D23EAE">
              <w:rPr>
                <w:rFonts w:ascii="Lucida Console" w:hAnsi="Lucida Console" w:cs="Lucida Console"/>
                <w:sz w:val="17"/>
                <w:szCs w:val="17"/>
              </w:rPr>
              <w:t>...</w:t>
            </w:r>
          </w:p>
          <w:p w14:paraId="584B21BD"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555A44EC"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33</w:t>
            </w:r>
          </w:p>
          <w:p w14:paraId="0312F5D8"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096E065C" w14:textId="77777777" w:rsidR="008F646E" w:rsidRDefault="008F646E" w:rsidP="001A03F6">
            <w:pPr>
              <w:autoSpaceDE w:val="0"/>
              <w:autoSpaceDN w:val="0"/>
              <w:adjustRightInd w:val="0"/>
              <w:spacing w:line="276" w:lineRule="auto"/>
              <w:rPr>
                <w:rFonts w:ascii="Lucida Console" w:hAnsi="Lucida Console" w:cs="Lucida Console"/>
                <w:sz w:val="17"/>
                <w:szCs w:val="17"/>
              </w:rPr>
            </w:pPr>
          </w:p>
          <w:p w14:paraId="5CF6B550"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7F96B03E"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 xml:space="preserve">    "userName" : "najam.khan"</w:t>
            </w:r>
          </w:p>
          <w:p w14:paraId="52F4248C"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734A582D" w14:textId="33999757" w:rsidR="008F646E" w:rsidRPr="00141553" w:rsidRDefault="008F646E" w:rsidP="001A03F6">
            <w:pPr>
              <w:autoSpaceDE w:val="0"/>
              <w:autoSpaceDN w:val="0"/>
              <w:adjustRightInd w:val="0"/>
              <w:spacing w:line="276" w:lineRule="auto"/>
              <w:rPr>
                <w:rFonts w:ascii="Lucida Console" w:hAnsi="Lucida Console" w:cs="Lucida Console"/>
                <w:sz w:val="17"/>
                <w:szCs w:val="17"/>
              </w:rPr>
            </w:pPr>
          </w:p>
        </w:tc>
      </w:tr>
      <w:tr w:rsidR="008F646E" w14:paraId="4FD48FF4" w14:textId="77777777" w:rsidTr="00D01B82">
        <w:tc>
          <w:tcPr>
            <w:tcW w:w="9350" w:type="dxa"/>
            <w:shd w:val="solid" w:color="BFBFBF" w:themeColor="background1" w:themeShade="BF" w:fill="auto"/>
          </w:tcPr>
          <w:p w14:paraId="70ED048D" w14:textId="77777777" w:rsidR="008F646E" w:rsidRPr="008605B3" w:rsidRDefault="008F646E" w:rsidP="00D01B82">
            <w:pPr>
              <w:rPr>
                <w:b/>
                <w:bCs/>
              </w:rPr>
            </w:pPr>
            <w:r w:rsidRPr="008605B3">
              <w:rPr>
                <w:b/>
                <w:bCs/>
              </w:rPr>
              <w:lastRenderedPageBreak/>
              <w:t>Response</w:t>
            </w:r>
          </w:p>
        </w:tc>
      </w:tr>
      <w:tr w:rsidR="008F646E" w14:paraId="40398EA5" w14:textId="77777777" w:rsidTr="00D01B82">
        <w:tc>
          <w:tcPr>
            <w:tcW w:w="9350" w:type="dxa"/>
            <w:tcBorders>
              <w:bottom w:val="single" w:sz="4" w:space="0" w:color="BFBFBF" w:themeColor="background1" w:themeShade="BF"/>
            </w:tcBorders>
          </w:tcPr>
          <w:p w14:paraId="28A371DD" w14:textId="77777777" w:rsidR="008F646E" w:rsidRDefault="008F646E" w:rsidP="001A03F6">
            <w:pPr>
              <w:autoSpaceDE w:val="0"/>
              <w:autoSpaceDN w:val="0"/>
              <w:adjustRightInd w:val="0"/>
              <w:spacing w:line="276" w:lineRule="auto"/>
              <w:rPr>
                <w:rFonts w:ascii="Lucida Console" w:hAnsi="Lucida Console" w:cs="Lucida Console"/>
                <w:sz w:val="17"/>
                <w:szCs w:val="17"/>
              </w:rPr>
            </w:pPr>
          </w:p>
          <w:p w14:paraId="4290A66B"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HTTP/1.1 409 Conflict</w:t>
            </w:r>
          </w:p>
          <w:p w14:paraId="424D2A1E"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2555932C"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5EFBC364"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7B83CD4F" w14:textId="1FCD1CB4"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=?UTF-8?B?RDpcTkFKQU1cVGFza0Jvb2tcTmFqYW0uVGFza0Jvb2suV2</w:t>
            </w:r>
            <w:r>
              <w:rPr>
                <w:rFonts w:ascii="Lucida Console" w:hAnsi="Lucida Console" w:cs="Lucida Console"/>
                <w:sz w:val="17"/>
                <w:szCs w:val="17"/>
              </w:rPr>
              <w:t>...</w:t>
            </w:r>
          </w:p>
          <w:p w14:paraId="0A6844D1"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5D24B5CE"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21:42:06 GMT</w:t>
            </w:r>
          </w:p>
          <w:p w14:paraId="645F7C4C" w14:textId="77777777" w:rsidR="00D23EAE" w:rsidRDefault="00D23EAE" w:rsidP="001A03F6">
            <w:pPr>
              <w:autoSpaceDE w:val="0"/>
              <w:autoSpaceDN w:val="0"/>
              <w:adjustRightInd w:val="0"/>
              <w:spacing w:line="276" w:lineRule="auto"/>
              <w:rPr>
                <w:rFonts w:ascii="Lucida Console" w:hAnsi="Lucida Console" w:cs="Lucida Console"/>
                <w:sz w:val="17"/>
                <w:szCs w:val="17"/>
              </w:rPr>
            </w:pPr>
          </w:p>
          <w:p w14:paraId="3E304EFE"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41</w:t>
            </w:r>
          </w:p>
          <w:p w14:paraId="2A34BC04"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48DFF07B"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r>
            <w:r>
              <w:rPr>
                <w:rFonts w:ascii="Lucida Console" w:hAnsi="Lucida Console" w:cs="Lucida Console"/>
                <w:sz w:val="17"/>
                <w:szCs w:val="17"/>
              </w:rPr>
              <w:t>"reason":"'najam.khan' is already member of 'Najam's Group 2'."</w:t>
            </w:r>
          </w:p>
          <w:p w14:paraId="5E5348E1" w14:textId="3FA8C6D0"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3C1FBB14"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61BA396A" w14:textId="77777777" w:rsidR="008F646E" w:rsidRPr="008605B3" w:rsidRDefault="008F646E" w:rsidP="001A03F6">
            <w:pPr>
              <w:autoSpaceDE w:val="0"/>
              <w:autoSpaceDN w:val="0"/>
              <w:adjustRightInd w:val="0"/>
              <w:spacing w:line="276" w:lineRule="auto"/>
              <w:rPr>
                <w:rFonts w:ascii="Lucida Console" w:hAnsi="Lucida Console" w:cs="Lucida Console"/>
                <w:sz w:val="17"/>
                <w:szCs w:val="17"/>
              </w:rPr>
            </w:pPr>
          </w:p>
        </w:tc>
      </w:tr>
      <w:tr w:rsidR="008F646E" w14:paraId="678FFC00" w14:textId="77777777" w:rsidTr="00D01B82">
        <w:tc>
          <w:tcPr>
            <w:tcW w:w="9350" w:type="dxa"/>
            <w:shd w:val="solid" w:color="BFBFBF" w:themeColor="background1" w:themeShade="BF" w:fill="auto"/>
          </w:tcPr>
          <w:p w14:paraId="7B22226F" w14:textId="77777777" w:rsidR="008F646E" w:rsidRPr="008605B3" w:rsidRDefault="008F646E" w:rsidP="00D01B82">
            <w:pPr>
              <w:rPr>
                <w:b/>
                <w:bCs/>
              </w:rPr>
            </w:pPr>
            <w:r>
              <w:rPr>
                <w:b/>
                <w:bCs/>
              </w:rPr>
              <w:t>Received expected response, hence test PASSED</w:t>
            </w:r>
          </w:p>
        </w:tc>
      </w:tr>
    </w:tbl>
    <w:p w14:paraId="19C3799F" w14:textId="7BAC802C" w:rsidR="008F646E" w:rsidRDefault="008F646E" w:rsidP="008F646E"/>
    <w:p w14:paraId="4F92F119" w14:textId="4AB4ABC7" w:rsidR="0070245B" w:rsidRDefault="0070245B" w:rsidP="0070245B">
      <w:pPr>
        <w:pStyle w:val="Heading3"/>
      </w:pPr>
      <w:bookmarkStart w:id="135" w:name="_Toc513670413"/>
      <w:r>
        <w:t xml:space="preserve">Use Case: </w:t>
      </w:r>
      <w:r>
        <w:t>GET</w:t>
      </w:r>
      <w:r>
        <w:t xml:space="preserve"> –  40</w:t>
      </w:r>
      <w:r>
        <w:t>4</w:t>
      </w:r>
      <w:r>
        <w:t xml:space="preserve"> –  </w:t>
      </w:r>
      <w:r>
        <w:t>Non</w:t>
      </w:r>
      <w:r w:rsidR="00E9547C">
        <w:t>-</w:t>
      </w:r>
      <w:r>
        <w:t>existing resource</w:t>
      </w:r>
      <w:bookmarkEnd w:id="135"/>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70245B" w14:paraId="2AE00E3F" w14:textId="77777777" w:rsidTr="00D01B82">
        <w:tc>
          <w:tcPr>
            <w:tcW w:w="9350" w:type="dxa"/>
            <w:shd w:val="solid" w:color="BFBFBF" w:themeColor="background1" w:themeShade="BF" w:fill="auto"/>
          </w:tcPr>
          <w:p w14:paraId="53381DE7" w14:textId="77777777" w:rsidR="0070245B" w:rsidRPr="008605B3" w:rsidRDefault="0070245B" w:rsidP="00D01B82">
            <w:pPr>
              <w:rPr>
                <w:b/>
                <w:bCs/>
              </w:rPr>
            </w:pPr>
            <w:r w:rsidRPr="008605B3">
              <w:rPr>
                <w:b/>
                <w:bCs/>
              </w:rPr>
              <w:t>Description</w:t>
            </w:r>
          </w:p>
        </w:tc>
      </w:tr>
      <w:tr w:rsidR="0070245B" w14:paraId="1B686922" w14:textId="77777777" w:rsidTr="00D01B82">
        <w:tc>
          <w:tcPr>
            <w:tcW w:w="9350" w:type="dxa"/>
            <w:tcBorders>
              <w:bottom w:val="single" w:sz="4" w:space="0" w:color="BFBFBF" w:themeColor="background1" w:themeShade="BF"/>
            </w:tcBorders>
          </w:tcPr>
          <w:p w14:paraId="708F4CDE" w14:textId="77777777" w:rsidR="0070245B" w:rsidRDefault="0070245B" w:rsidP="00D01B82"/>
          <w:p w14:paraId="4484D383" w14:textId="77777777" w:rsidR="0070245B" w:rsidRDefault="0070245B" w:rsidP="00D01B82">
            <w:r>
              <w:t>Test case designed to test/demonstrate:</w:t>
            </w:r>
          </w:p>
          <w:p w14:paraId="36B333F7" w14:textId="60A41D58" w:rsidR="0070245B" w:rsidRDefault="001A5B5A" w:rsidP="00D01B82">
            <w:pPr>
              <w:pStyle w:val="ListParagraph"/>
              <w:numPr>
                <w:ilvl w:val="0"/>
                <w:numId w:val="35"/>
              </w:numPr>
            </w:pPr>
            <w:r>
              <w:t>GET</w:t>
            </w:r>
            <w:r w:rsidR="0070245B">
              <w:t xml:space="preserve"> to </w:t>
            </w:r>
            <w:r>
              <w:t>get a resource that does not exist</w:t>
            </w:r>
          </w:p>
          <w:p w14:paraId="13DD4960" w14:textId="77777777" w:rsidR="0070245B" w:rsidRDefault="0070245B" w:rsidP="00D01B82">
            <w:pPr>
              <w:pStyle w:val="ListParagraph"/>
              <w:numPr>
                <w:ilvl w:val="0"/>
                <w:numId w:val="35"/>
              </w:numPr>
            </w:pPr>
            <w:r>
              <w:t>Use of bearer token via the Authorization Header</w:t>
            </w:r>
          </w:p>
          <w:p w14:paraId="2B5495A8" w14:textId="600A177A" w:rsidR="0070245B" w:rsidRDefault="00E9547C" w:rsidP="00D01B82">
            <w:pPr>
              <w:pStyle w:val="ListParagraph"/>
              <w:numPr>
                <w:ilvl w:val="0"/>
                <w:numId w:val="35"/>
              </w:numPr>
            </w:pPr>
            <w:r>
              <w:t xml:space="preserve">Non-existence indicated by </w:t>
            </w:r>
            <w:r w:rsidR="0070245B">
              <w:t>40</w:t>
            </w:r>
            <w:r>
              <w:t>4</w:t>
            </w:r>
            <w:r w:rsidR="0070245B">
              <w:t xml:space="preserve"> </w:t>
            </w:r>
            <w:r>
              <w:t>Not Found status code</w:t>
            </w:r>
          </w:p>
          <w:p w14:paraId="66FE2732" w14:textId="759BAB97" w:rsidR="0070245B" w:rsidRDefault="00E9547C" w:rsidP="00D01B82">
            <w:pPr>
              <w:pStyle w:val="ListParagraph"/>
              <w:numPr>
                <w:ilvl w:val="0"/>
                <w:numId w:val="35"/>
              </w:numPr>
            </w:pPr>
            <w:r>
              <w:t>No message body</w:t>
            </w:r>
          </w:p>
          <w:p w14:paraId="3F3288D9" w14:textId="77777777" w:rsidR="0070245B" w:rsidRDefault="0070245B" w:rsidP="00D01B82">
            <w:pPr>
              <w:pStyle w:val="ListParagraph"/>
              <w:numPr>
                <w:ilvl w:val="0"/>
                <w:numId w:val="35"/>
              </w:numPr>
            </w:pPr>
            <w:r>
              <w:t>Ellipsis (…) denote that value was trimmed to save space</w:t>
            </w:r>
          </w:p>
          <w:p w14:paraId="10B8C4F3" w14:textId="77777777" w:rsidR="0070245B" w:rsidRPr="008605B3" w:rsidRDefault="0070245B" w:rsidP="00D01B82">
            <w:pPr>
              <w:pStyle w:val="ListParagraph"/>
            </w:pPr>
          </w:p>
        </w:tc>
      </w:tr>
      <w:tr w:rsidR="0070245B" w14:paraId="08E8484D" w14:textId="77777777" w:rsidTr="00D01B82">
        <w:tc>
          <w:tcPr>
            <w:tcW w:w="9350" w:type="dxa"/>
            <w:shd w:val="solid" w:color="BFBFBF" w:themeColor="background1" w:themeShade="BF" w:fill="auto"/>
          </w:tcPr>
          <w:p w14:paraId="0F960270" w14:textId="77777777" w:rsidR="0070245B" w:rsidRPr="008605B3" w:rsidRDefault="0070245B" w:rsidP="00D01B82">
            <w:pPr>
              <w:rPr>
                <w:b/>
                <w:bCs/>
              </w:rPr>
            </w:pPr>
            <w:r w:rsidRPr="008605B3">
              <w:rPr>
                <w:b/>
                <w:bCs/>
              </w:rPr>
              <w:t>Request</w:t>
            </w:r>
          </w:p>
        </w:tc>
      </w:tr>
      <w:tr w:rsidR="0070245B" w14:paraId="394344A1" w14:textId="77777777" w:rsidTr="00D01B82">
        <w:tc>
          <w:tcPr>
            <w:tcW w:w="9350" w:type="dxa"/>
            <w:tcBorders>
              <w:bottom w:val="single" w:sz="4" w:space="0" w:color="BFBFBF" w:themeColor="background1" w:themeShade="BF"/>
            </w:tcBorders>
          </w:tcPr>
          <w:p w14:paraId="2031EA0B" w14:textId="77777777" w:rsidR="0070245B" w:rsidRDefault="0070245B" w:rsidP="001A03F6">
            <w:pPr>
              <w:autoSpaceDE w:val="0"/>
              <w:autoSpaceDN w:val="0"/>
              <w:adjustRightInd w:val="0"/>
              <w:spacing w:line="276" w:lineRule="auto"/>
              <w:rPr>
                <w:rFonts w:ascii="Lucida Console" w:hAnsi="Lucida Console" w:cs="Lucida Console"/>
                <w:sz w:val="17"/>
                <w:szCs w:val="17"/>
              </w:rPr>
            </w:pPr>
          </w:p>
          <w:p w14:paraId="4541B1E5"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74" w:history="1">
              <w:r>
                <w:rPr>
                  <w:rFonts w:ascii="Lucida Console" w:hAnsi="Lucida Console" w:cs="Lucida Console"/>
                  <w:sz w:val="17"/>
                  <w:szCs w:val="17"/>
                </w:rPr>
                <w:t>http://localhost:50992/api/groups/0beed7a7-4855-4fd0-b87f-2f2e8072e80a HTTP/1.1</w:t>
              </w:r>
            </w:hyperlink>
          </w:p>
          <w:p w14:paraId="04527423"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6A3E234D"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f68efaeb-47b4-45cc-b968-6ef252813aec</w:t>
            </w:r>
          </w:p>
          <w:p w14:paraId="6CDD30D7" w14:textId="07C4A696"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r>
              <w:rPr>
                <w:rFonts w:ascii="Lucida Console" w:hAnsi="Lucida Console" w:cs="Lucida Console"/>
                <w:sz w:val="17"/>
                <w:szCs w:val="17"/>
              </w:rPr>
              <w:t>..</w:t>
            </w:r>
          </w:p>
          <w:p w14:paraId="7CA78936"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4247C60B"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56855D5A"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555B18DD" w14:textId="3FDA7B4C"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.AspNetCore.Identity.Application=CfDJ8OCNE0gexWREjw5dRnoB4ukZIRbT</w:t>
            </w:r>
            <w:r>
              <w:rPr>
                <w:rFonts w:ascii="Lucida Console" w:hAnsi="Lucida Console" w:cs="Lucida Console"/>
                <w:sz w:val="17"/>
                <w:szCs w:val="17"/>
              </w:rPr>
              <w:t>...</w:t>
            </w:r>
          </w:p>
          <w:p w14:paraId="22D5C7F4"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E64A42B"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53247903" w14:textId="00E9B0D7" w:rsidR="0070245B" w:rsidRPr="00141553" w:rsidRDefault="0070245B" w:rsidP="001A03F6">
            <w:pPr>
              <w:autoSpaceDE w:val="0"/>
              <w:autoSpaceDN w:val="0"/>
              <w:adjustRightInd w:val="0"/>
              <w:spacing w:line="276" w:lineRule="auto"/>
              <w:rPr>
                <w:rFonts w:ascii="Lucida Console" w:hAnsi="Lucida Console" w:cs="Lucida Console"/>
                <w:sz w:val="17"/>
                <w:szCs w:val="17"/>
              </w:rPr>
            </w:pPr>
          </w:p>
        </w:tc>
      </w:tr>
      <w:tr w:rsidR="0070245B" w14:paraId="4BC8EACE" w14:textId="77777777" w:rsidTr="00D01B82">
        <w:tc>
          <w:tcPr>
            <w:tcW w:w="9350" w:type="dxa"/>
            <w:shd w:val="solid" w:color="BFBFBF" w:themeColor="background1" w:themeShade="BF" w:fill="auto"/>
          </w:tcPr>
          <w:p w14:paraId="64AC947A" w14:textId="77777777" w:rsidR="0070245B" w:rsidRPr="008605B3" w:rsidRDefault="0070245B" w:rsidP="00D01B82">
            <w:pPr>
              <w:rPr>
                <w:b/>
                <w:bCs/>
              </w:rPr>
            </w:pPr>
            <w:r w:rsidRPr="008605B3">
              <w:rPr>
                <w:b/>
                <w:bCs/>
              </w:rPr>
              <w:t>Response</w:t>
            </w:r>
          </w:p>
        </w:tc>
      </w:tr>
      <w:tr w:rsidR="0070245B" w14:paraId="7A9CD07D" w14:textId="77777777" w:rsidTr="00D01B82">
        <w:tc>
          <w:tcPr>
            <w:tcW w:w="9350" w:type="dxa"/>
            <w:tcBorders>
              <w:bottom w:val="single" w:sz="4" w:space="0" w:color="BFBFBF" w:themeColor="background1" w:themeShade="BF"/>
            </w:tcBorders>
          </w:tcPr>
          <w:p w14:paraId="3E769EEB" w14:textId="77777777" w:rsidR="0070245B" w:rsidRDefault="0070245B" w:rsidP="001A03F6">
            <w:pPr>
              <w:autoSpaceDE w:val="0"/>
              <w:autoSpaceDN w:val="0"/>
              <w:adjustRightInd w:val="0"/>
              <w:spacing w:line="276" w:lineRule="auto"/>
              <w:rPr>
                <w:rFonts w:ascii="Lucida Console" w:hAnsi="Lucida Console" w:cs="Lucida Console"/>
                <w:sz w:val="17"/>
                <w:szCs w:val="17"/>
              </w:rPr>
            </w:pPr>
          </w:p>
          <w:p w14:paraId="75556F90"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HTTP/1.1 404 Not Found</w:t>
            </w:r>
          </w:p>
          <w:p w14:paraId="69A5E3EB"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1C258AE9" w14:textId="2F17D741"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r>
              <w:rPr>
                <w:rFonts w:ascii="Lucida Console" w:hAnsi="Lucida Console" w:cs="Lucida Console"/>
                <w:sz w:val="17"/>
                <w:szCs w:val="17"/>
              </w:rPr>
              <w:t>...</w:t>
            </w:r>
          </w:p>
          <w:p w14:paraId="674ECCA2"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550D4156"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21:46:53 GMT</w:t>
            </w:r>
          </w:p>
          <w:p w14:paraId="78905BF4"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0</w:t>
            </w:r>
          </w:p>
          <w:p w14:paraId="0D04577B" w14:textId="67BB7051" w:rsidR="0070245B" w:rsidRPr="008605B3" w:rsidRDefault="0070245B" w:rsidP="001A03F6">
            <w:pPr>
              <w:autoSpaceDE w:val="0"/>
              <w:autoSpaceDN w:val="0"/>
              <w:adjustRightInd w:val="0"/>
              <w:spacing w:line="276" w:lineRule="auto"/>
              <w:rPr>
                <w:rFonts w:ascii="Lucida Console" w:hAnsi="Lucida Console" w:cs="Lucida Console"/>
                <w:sz w:val="17"/>
                <w:szCs w:val="17"/>
              </w:rPr>
            </w:pPr>
          </w:p>
        </w:tc>
      </w:tr>
      <w:tr w:rsidR="0070245B" w14:paraId="641A0EDB" w14:textId="77777777" w:rsidTr="00D01B82">
        <w:tc>
          <w:tcPr>
            <w:tcW w:w="9350" w:type="dxa"/>
            <w:shd w:val="solid" w:color="BFBFBF" w:themeColor="background1" w:themeShade="BF" w:fill="auto"/>
          </w:tcPr>
          <w:p w14:paraId="6CF73E33" w14:textId="77777777" w:rsidR="0070245B" w:rsidRPr="008605B3" w:rsidRDefault="0070245B" w:rsidP="00D01B82">
            <w:pPr>
              <w:rPr>
                <w:b/>
                <w:bCs/>
              </w:rPr>
            </w:pPr>
            <w:r>
              <w:rPr>
                <w:b/>
                <w:bCs/>
              </w:rPr>
              <w:t>Received expected response, hence test PASSED</w:t>
            </w:r>
          </w:p>
        </w:tc>
      </w:tr>
    </w:tbl>
    <w:p w14:paraId="56B8C9CA" w14:textId="1AD9E7F0" w:rsidR="0070245B" w:rsidRDefault="0070245B" w:rsidP="0070245B"/>
    <w:p w14:paraId="0480379D" w14:textId="5E82CB21" w:rsidR="001148D0" w:rsidRDefault="001148D0" w:rsidP="001148D0">
      <w:pPr>
        <w:pStyle w:val="Heading3"/>
      </w:pPr>
      <w:bookmarkStart w:id="136" w:name="_Toc513670414"/>
      <w:r>
        <w:lastRenderedPageBreak/>
        <w:t>Use Case:</w:t>
      </w:r>
      <w:r>
        <w:t xml:space="preserve"> 500</w:t>
      </w:r>
      <w:r>
        <w:t xml:space="preserve"> </w:t>
      </w:r>
      <w:r>
        <w:t>Unexpected Server Error</w:t>
      </w:r>
      <w:bookmarkEnd w:id="136"/>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1148D0" w14:paraId="10686892" w14:textId="77777777" w:rsidTr="00D01B82">
        <w:tc>
          <w:tcPr>
            <w:tcW w:w="9350" w:type="dxa"/>
            <w:shd w:val="solid" w:color="BFBFBF" w:themeColor="background1" w:themeShade="BF" w:fill="auto"/>
          </w:tcPr>
          <w:p w14:paraId="45E229BF" w14:textId="77777777" w:rsidR="001148D0" w:rsidRPr="008605B3" w:rsidRDefault="001148D0" w:rsidP="00D01B82">
            <w:pPr>
              <w:rPr>
                <w:b/>
                <w:bCs/>
              </w:rPr>
            </w:pPr>
            <w:r w:rsidRPr="008605B3">
              <w:rPr>
                <w:b/>
                <w:bCs/>
              </w:rPr>
              <w:t>Description</w:t>
            </w:r>
          </w:p>
        </w:tc>
      </w:tr>
      <w:tr w:rsidR="001148D0" w14:paraId="0DC76A7F" w14:textId="77777777" w:rsidTr="00D01B82">
        <w:tc>
          <w:tcPr>
            <w:tcW w:w="9350" w:type="dxa"/>
            <w:tcBorders>
              <w:bottom w:val="single" w:sz="4" w:space="0" w:color="BFBFBF" w:themeColor="background1" w:themeShade="BF"/>
            </w:tcBorders>
          </w:tcPr>
          <w:p w14:paraId="108056E6" w14:textId="77777777" w:rsidR="001148D0" w:rsidRDefault="001148D0" w:rsidP="00D01B82"/>
          <w:p w14:paraId="26926F54" w14:textId="77777777" w:rsidR="001148D0" w:rsidRDefault="001148D0" w:rsidP="00D01B82">
            <w:r>
              <w:t>Test case designed to test/demonstrate:</w:t>
            </w:r>
          </w:p>
          <w:p w14:paraId="5AC59EB7" w14:textId="2234F634" w:rsidR="001148D0" w:rsidRDefault="007E34F2" w:rsidP="00D01B82">
            <w:pPr>
              <w:pStyle w:val="ListParagraph"/>
              <w:numPr>
                <w:ilvl w:val="0"/>
                <w:numId w:val="35"/>
              </w:numPr>
            </w:pPr>
            <w:r>
              <w:t>GET while database is offline (to induce server error)</w:t>
            </w:r>
          </w:p>
          <w:p w14:paraId="6A66AAF8" w14:textId="77777777" w:rsidR="001148D0" w:rsidRDefault="001148D0" w:rsidP="00D01B82">
            <w:pPr>
              <w:pStyle w:val="ListParagraph"/>
              <w:numPr>
                <w:ilvl w:val="0"/>
                <w:numId w:val="35"/>
              </w:numPr>
            </w:pPr>
            <w:r>
              <w:t>Use of bearer token via the Authorization Header</w:t>
            </w:r>
          </w:p>
          <w:p w14:paraId="7FB9D9C9" w14:textId="5728E26B" w:rsidR="001148D0" w:rsidRDefault="007E34F2" w:rsidP="00D01B82">
            <w:pPr>
              <w:pStyle w:val="ListParagraph"/>
              <w:numPr>
                <w:ilvl w:val="0"/>
                <w:numId w:val="35"/>
              </w:numPr>
            </w:pPr>
            <w:r>
              <w:t>500 Internal Server Error</w:t>
            </w:r>
          </w:p>
          <w:p w14:paraId="450705A0" w14:textId="77777777" w:rsidR="001148D0" w:rsidRDefault="001148D0" w:rsidP="00D01B82">
            <w:pPr>
              <w:pStyle w:val="ListParagraph"/>
              <w:numPr>
                <w:ilvl w:val="0"/>
                <w:numId w:val="35"/>
              </w:numPr>
            </w:pPr>
            <w:r>
              <w:t>Ellipsis (…) denote that value was trimmed to save space</w:t>
            </w:r>
          </w:p>
          <w:p w14:paraId="396FB6DF" w14:textId="77777777" w:rsidR="001148D0" w:rsidRPr="008605B3" w:rsidRDefault="001148D0" w:rsidP="00D01B82">
            <w:pPr>
              <w:pStyle w:val="ListParagraph"/>
            </w:pPr>
          </w:p>
        </w:tc>
      </w:tr>
      <w:tr w:rsidR="001148D0" w14:paraId="4E104CE3" w14:textId="77777777" w:rsidTr="00D01B82">
        <w:tc>
          <w:tcPr>
            <w:tcW w:w="9350" w:type="dxa"/>
            <w:shd w:val="solid" w:color="BFBFBF" w:themeColor="background1" w:themeShade="BF" w:fill="auto"/>
          </w:tcPr>
          <w:p w14:paraId="364D49AD" w14:textId="77777777" w:rsidR="001148D0" w:rsidRPr="008605B3" w:rsidRDefault="001148D0" w:rsidP="00D01B82">
            <w:pPr>
              <w:rPr>
                <w:b/>
                <w:bCs/>
              </w:rPr>
            </w:pPr>
            <w:r w:rsidRPr="008605B3">
              <w:rPr>
                <w:b/>
                <w:bCs/>
              </w:rPr>
              <w:t>Request</w:t>
            </w:r>
          </w:p>
        </w:tc>
      </w:tr>
      <w:tr w:rsidR="001148D0" w14:paraId="7D7BE903" w14:textId="77777777" w:rsidTr="00D01B82">
        <w:tc>
          <w:tcPr>
            <w:tcW w:w="9350" w:type="dxa"/>
            <w:tcBorders>
              <w:bottom w:val="single" w:sz="4" w:space="0" w:color="BFBFBF" w:themeColor="background1" w:themeShade="BF"/>
            </w:tcBorders>
          </w:tcPr>
          <w:p w14:paraId="62626E8A" w14:textId="77777777" w:rsidR="001148D0" w:rsidRDefault="001148D0" w:rsidP="001A03F6">
            <w:pPr>
              <w:autoSpaceDE w:val="0"/>
              <w:autoSpaceDN w:val="0"/>
              <w:adjustRightInd w:val="0"/>
              <w:spacing w:line="276" w:lineRule="auto"/>
              <w:rPr>
                <w:rFonts w:ascii="Lucida Console" w:hAnsi="Lucida Console" w:cs="Lucida Console"/>
                <w:sz w:val="17"/>
                <w:szCs w:val="17"/>
              </w:rPr>
            </w:pPr>
          </w:p>
          <w:p w14:paraId="7537884F"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75" w:history="1">
              <w:r>
                <w:rPr>
                  <w:rFonts w:ascii="Lucida Console" w:hAnsi="Lucida Console" w:cs="Lucida Console"/>
                  <w:sz w:val="17"/>
                  <w:szCs w:val="17"/>
                </w:rPr>
                <w:t>http://localhost:50992/api/groups/0beed7a7-4855-4fd0-b87f-2f2e8072e80a HTTP/1.1</w:t>
              </w:r>
            </w:hyperlink>
          </w:p>
          <w:p w14:paraId="6E753948"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22235F4B"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f68efaeb-47b4-45cc-b968-6ef252813aec</w:t>
            </w:r>
          </w:p>
          <w:p w14:paraId="420B7585"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4CA84EC6"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6FE2EB80"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6F718B14"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71F16896"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.AspNetCore.Identity.Application=CfDJ8OCNE0gexWREjw5dRnoB4ukZIRbT...</w:t>
            </w:r>
          </w:p>
          <w:p w14:paraId="5546391A"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020988F8"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42D8427F" w14:textId="77777777" w:rsidR="001148D0" w:rsidRPr="00141553" w:rsidRDefault="001148D0" w:rsidP="001A03F6">
            <w:pPr>
              <w:autoSpaceDE w:val="0"/>
              <w:autoSpaceDN w:val="0"/>
              <w:adjustRightInd w:val="0"/>
              <w:spacing w:line="276" w:lineRule="auto"/>
              <w:rPr>
                <w:rFonts w:ascii="Lucida Console" w:hAnsi="Lucida Console" w:cs="Lucida Console"/>
                <w:sz w:val="17"/>
                <w:szCs w:val="17"/>
              </w:rPr>
            </w:pPr>
          </w:p>
        </w:tc>
      </w:tr>
      <w:tr w:rsidR="001148D0" w14:paraId="46504783" w14:textId="77777777" w:rsidTr="00D01B82">
        <w:tc>
          <w:tcPr>
            <w:tcW w:w="9350" w:type="dxa"/>
            <w:shd w:val="solid" w:color="BFBFBF" w:themeColor="background1" w:themeShade="BF" w:fill="auto"/>
          </w:tcPr>
          <w:p w14:paraId="15A717FF" w14:textId="77777777" w:rsidR="001148D0" w:rsidRPr="008605B3" w:rsidRDefault="001148D0" w:rsidP="00D01B82">
            <w:pPr>
              <w:rPr>
                <w:b/>
                <w:bCs/>
              </w:rPr>
            </w:pPr>
            <w:r w:rsidRPr="008605B3">
              <w:rPr>
                <w:b/>
                <w:bCs/>
              </w:rPr>
              <w:t>Response</w:t>
            </w:r>
          </w:p>
        </w:tc>
      </w:tr>
      <w:tr w:rsidR="001148D0" w14:paraId="6AD1DB1F" w14:textId="77777777" w:rsidTr="00D01B82">
        <w:tc>
          <w:tcPr>
            <w:tcW w:w="9350" w:type="dxa"/>
            <w:tcBorders>
              <w:bottom w:val="single" w:sz="4" w:space="0" w:color="BFBFBF" w:themeColor="background1" w:themeShade="BF"/>
            </w:tcBorders>
          </w:tcPr>
          <w:p w14:paraId="10D43712" w14:textId="77777777" w:rsidR="001148D0" w:rsidRDefault="001148D0" w:rsidP="001A03F6">
            <w:pPr>
              <w:autoSpaceDE w:val="0"/>
              <w:autoSpaceDN w:val="0"/>
              <w:adjustRightInd w:val="0"/>
              <w:spacing w:line="276" w:lineRule="auto"/>
              <w:rPr>
                <w:rFonts w:ascii="Lucida Console" w:hAnsi="Lucida Console" w:cs="Lucida Console"/>
                <w:sz w:val="17"/>
                <w:szCs w:val="17"/>
              </w:rPr>
            </w:pPr>
          </w:p>
          <w:p w14:paraId="531E72DF"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HTTP/1.1 500 Internal Server Error</w:t>
            </w:r>
          </w:p>
          <w:p w14:paraId="5229C494"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27674D5D"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text/html; charset=utf-8</w:t>
            </w:r>
          </w:p>
          <w:p w14:paraId="410FBC55"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13B8D0AA" w14:textId="5C25C6FD"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w:t>
            </w:r>
            <w:r>
              <w:rPr>
                <w:rFonts w:ascii="Lucida Console" w:hAnsi="Lucida Console" w:cs="Lucida Console"/>
                <w:sz w:val="17"/>
                <w:szCs w:val="17"/>
              </w:rPr>
              <w:t>...</w:t>
            </w:r>
          </w:p>
          <w:p w14:paraId="3429BDAF"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405EB7B1"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21:50:42 GMT</w:t>
            </w:r>
          </w:p>
          <w:p w14:paraId="76886D31" w14:textId="77777777" w:rsidR="001148D0" w:rsidRPr="008605B3" w:rsidRDefault="001148D0" w:rsidP="001A03F6">
            <w:pPr>
              <w:autoSpaceDE w:val="0"/>
              <w:autoSpaceDN w:val="0"/>
              <w:adjustRightInd w:val="0"/>
              <w:spacing w:line="276" w:lineRule="auto"/>
              <w:rPr>
                <w:rFonts w:ascii="Lucida Console" w:hAnsi="Lucida Console" w:cs="Lucida Console"/>
                <w:sz w:val="17"/>
                <w:szCs w:val="17"/>
              </w:rPr>
            </w:pPr>
          </w:p>
        </w:tc>
      </w:tr>
      <w:tr w:rsidR="001148D0" w14:paraId="40099B88" w14:textId="77777777" w:rsidTr="00D01B82">
        <w:tc>
          <w:tcPr>
            <w:tcW w:w="9350" w:type="dxa"/>
            <w:shd w:val="solid" w:color="BFBFBF" w:themeColor="background1" w:themeShade="BF" w:fill="auto"/>
          </w:tcPr>
          <w:p w14:paraId="0FD02AE0" w14:textId="77777777" w:rsidR="001148D0" w:rsidRPr="008605B3" w:rsidRDefault="001148D0" w:rsidP="00D01B82">
            <w:pPr>
              <w:rPr>
                <w:b/>
                <w:bCs/>
              </w:rPr>
            </w:pPr>
            <w:r>
              <w:rPr>
                <w:b/>
                <w:bCs/>
              </w:rPr>
              <w:t>Received expected response, hence test PASSED</w:t>
            </w:r>
          </w:p>
        </w:tc>
      </w:tr>
    </w:tbl>
    <w:p w14:paraId="4BA0872C" w14:textId="77777777" w:rsidR="001148D0" w:rsidRDefault="001148D0" w:rsidP="001148D0"/>
    <w:p w14:paraId="686E89DC" w14:textId="77777777" w:rsidR="001148D0" w:rsidRDefault="001148D0" w:rsidP="001148D0"/>
    <w:p w14:paraId="34A3A1BA" w14:textId="77777777" w:rsidR="001148D0" w:rsidRDefault="001148D0" w:rsidP="0070245B"/>
    <w:p w14:paraId="23BE1E08" w14:textId="77777777" w:rsidR="0070245B" w:rsidRDefault="0070245B" w:rsidP="008F646E"/>
    <w:p w14:paraId="63E41E0B" w14:textId="77777777" w:rsidR="008F646E" w:rsidRDefault="008F646E" w:rsidP="00153600"/>
    <w:p w14:paraId="4DCBD64D" w14:textId="77777777" w:rsidR="004E78C1" w:rsidRDefault="004E78C1" w:rsidP="00483BB1"/>
    <w:p w14:paraId="0169236D" w14:textId="77777777" w:rsidR="00483BB1" w:rsidRDefault="00483BB1" w:rsidP="005B35E0"/>
    <w:p w14:paraId="1D2887DC" w14:textId="36F0CDA0" w:rsidR="00916322" w:rsidRDefault="00916322"/>
    <w:p w14:paraId="4F0D50A3" w14:textId="4CDB4B11" w:rsidR="00916322" w:rsidRDefault="00916322"/>
    <w:p w14:paraId="13DB9A74" w14:textId="6AC10E5C" w:rsidR="00916322" w:rsidRDefault="00916322"/>
    <w:p w14:paraId="0B50BE6F" w14:textId="33A66817" w:rsidR="00916322" w:rsidRDefault="00916322"/>
    <w:p w14:paraId="11F403F0" w14:textId="5947CFE6" w:rsidR="00916322" w:rsidRDefault="00916322"/>
    <w:p w14:paraId="32FF8FDC" w14:textId="113EB494" w:rsidR="00916322" w:rsidRDefault="00916322"/>
    <w:p w14:paraId="2DA25A73" w14:textId="4874A899" w:rsidR="00916322" w:rsidRDefault="00916322"/>
    <w:p w14:paraId="3E74BF9D" w14:textId="1FE7AF32" w:rsidR="00916322" w:rsidRDefault="00916322"/>
    <w:p w14:paraId="1638DDBE" w14:textId="1E9F8DEE" w:rsidR="00916322" w:rsidRDefault="00916322"/>
    <w:p w14:paraId="6A149702" w14:textId="32F226BB" w:rsidR="00916322" w:rsidRDefault="00916322"/>
    <w:p w14:paraId="0EC4A935" w14:textId="299BFE7E" w:rsidR="00916322" w:rsidRDefault="00916322"/>
    <w:p w14:paraId="607EF001" w14:textId="00CA341A" w:rsidR="00916322" w:rsidRDefault="00916322"/>
    <w:p w14:paraId="683D85D6" w14:textId="1B444C05" w:rsidR="00916322" w:rsidRDefault="00916322"/>
    <w:p w14:paraId="262522A0" w14:textId="79AE208C" w:rsidR="00916322" w:rsidRDefault="00916322"/>
    <w:p w14:paraId="2823A58E" w14:textId="7A92F473" w:rsidR="00916322" w:rsidRDefault="00916322"/>
    <w:p w14:paraId="72B8E4FF" w14:textId="3A360957" w:rsidR="00916322" w:rsidRDefault="00916322"/>
    <w:p w14:paraId="46112E70" w14:textId="1C2F64BE" w:rsidR="00916322" w:rsidRDefault="00916322"/>
    <w:p w14:paraId="61388FA2" w14:textId="51EB260C" w:rsidR="00916322" w:rsidRDefault="00916322"/>
    <w:p w14:paraId="451F7F4A" w14:textId="6463070F" w:rsidR="00916322" w:rsidRDefault="00916322"/>
    <w:p w14:paraId="4612A7BC" w14:textId="77777777" w:rsidR="00916322" w:rsidRDefault="00916322"/>
    <w:p w14:paraId="53786C22" w14:textId="4DD944BE" w:rsidR="00F55DDE" w:rsidRDefault="00F55DDE"/>
    <w:p w14:paraId="232F188C" w14:textId="60CD7F6F" w:rsidR="00F55DDE" w:rsidRDefault="00F55DDE"/>
    <w:p w14:paraId="469EB797" w14:textId="51F5F5C5" w:rsidR="00F55DDE" w:rsidRDefault="00F55DDE"/>
    <w:p w14:paraId="63E25F34" w14:textId="7E6B4985" w:rsidR="00F55DDE" w:rsidRDefault="00F55DDE"/>
    <w:p w14:paraId="74F06847" w14:textId="45DD5A76" w:rsidR="00F55DDE" w:rsidRDefault="00F55DDE">
      <w:r>
        <w:br w:type="page"/>
      </w:r>
    </w:p>
    <w:p w14:paraId="57E445A5" w14:textId="278DFFF8" w:rsidR="00F55DDE" w:rsidRDefault="00ED683B" w:rsidP="00F55DDE">
      <w:pPr>
        <w:pStyle w:val="Heading1"/>
      </w:pPr>
      <w:bookmarkStart w:id="137" w:name="_Toc513670415"/>
      <w:r>
        <w:lastRenderedPageBreak/>
        <w:t>REST Service</w:t>
      </w:r>
      <w:r w:rsidR="00923E75">
        <w:t xml:space="preserve"> API</w:t>
      </w:r>
      <w:r w:rsidR="006528F7">
        <w:t xml:space="preserve"> Documentation</w:t>
      </w:r>
      <w:bookmarkEnd w:id="137"/>
    </w:p>
    <w:p w14:paraId="0C0654D6" w14:textId="69F14E9C" w:rsidR="00F55DDE" w:rsidRDefault="00F55DDE" w:rsidP="00F55DDE"/>
    <w:p w14:paraId="6961B1B4" w14:textId="63EB29F8" w:rsidR="00F55DDE" w:rsidRDefault="00F55DDE" w:rsidP="00F55DDE"/>
    <w:p w14:paraId="4FB5F84B" w14:textId="13032FFD" w:rsidR="00F55DDE" w:rsidRDefault="00F55DDE" w:rsidP="00F55DDE"/>
    <w:p w14:paraId="7C54AF1C" w14:textId="57CEB9D6" w:rsidR="00F55DDE" w:rsidRDefault="00F55DDE" w:rsidP="00F55DDE"/>
    <w:p w14:paraId="30BC198A" w14:textId="3B2C91F5" w:rsidR="00F55DDE" w:rsidRDefault="00F55DDE" w:rsidP="00F55DDE"/>
    <w:p w14:paraId="37E84124" w14:textId="6417D373" w:rsidR="00F55DDE" w:rsidRDefault="00F55DDE" w:rsidP="00F55DDE"/>
    <w:p w14:paraId="0117C6A9" w14:textId="082CF9BF" w:rsidR="00F55DDE" w:rsidRDefault="00F55DDE" w:rsidP="00F55DDE"/>
    <w:p w14:paraId="4075B847" w14:textId="7F2B615B" w:rsidR="00F55DDE" w:rsidRDefault="00F55DDE" w:rsidP="00F55DDE"/>
    <w:p w14:paraId="3E42D53F" w14:textId="24FBAF06" w:rsidR="00F55DDE" w:rsidRDefault="00F55DDE" w:rsidP="00F55DDE"/>
    <w:p w14:paraId="66764A8D" w14:textId="6316E71A" w:rsidR="00F55DDE" w:rsidRDefault="00F55DDE">
      <w:r>
        <w:br w:type="page"/>
      </w:r>
    </w:p>
    <w:p w14:paraId="00ACAF29" w14:textId="7DB92CE2" w:rsidR="00F55DDE" w:rsidRPr="00F55DDE" w:rsidRDefault="00F55DDE" w:rsidP="00F55DDE">
      <w:pPr>
        <w:pStyle w:val="Heading1"/>
      </w:pPr>
      <w:bookmarkStart w:id="138" w:name="_Toc513670416"/>
      <w:r>
        <w:lastRenderedPageBreak/>
        <w:t>Concluding Our Project</w:t>
      </w:r>
      <w:bookmarkEnd w:id="138"/>
    </w:p>
    <w:p w14:paraId="7EACF9CB" w14:textId="4CF7CEAA" w:rsidR="00733E67" w:rsidRDefault="00733E67"/>
    <w:p w14:paraId="59C03B94" w14:textId="3EBA8537" w:rsidR="00733E67" w:rsidRDefault="00733E67"/>
    <w:p w14:paraId="149570C4" w14:textId="4413C441" w:rsidR="00733E67" w:rsidRDefault="00733E67"/>
    <w:p w14:paraId="455CBC2B" w14:textId="11AB8D33" w:rsidR="00733E67" w:rsidRDefault="00733E67"/>
    <w:p w14:paraId="7D548D41" w14:textId="2FBBEB81" w:rsidR="00733E67" w:rsidRDefault="00733E67"/>
    <w:p w14:paraId="57467520" w14:textId="45082E7B" w:rsidR="00733E67" w:rsidRDefault="00733E67"/>
    <w:p w14:paraId="65EC0710" w14:textId="2AD7DD9C" w:rsidR="00733E67" w:rsidRDefault="00733E67"/>
    <w:p w14:paraId="365D799F" w14:textId="3B0F9B55" w:rsidR="00733E67" w:rsidRDefault="00733E67"/>
    <w:p w14:paraId="60C6EC29" w14:textId="4A5ECA65" w:rsidR="00733E67" w:rsidRDefault="00733E67"/>
    <w:p w14:paraId="318754F1" w14:textId="2FD269A2" w:rsidR="00733E67" w:rsidRDefault="00733E67"/>
    <w:p w14:paraId="362B3BA7" w14:textId="339C3A4E" w:rsidR="00733E67" w:rsidRDefault="00733E67"/>
    <w:p w14:paraId="0B758480" w14:textId="3668E4E3" w:rsidR="00733E67" w:rsidRDefault="00733E67"/>
    <w:p w14:paraId="7121AFC1" w14:textId="34607068" w:rsidR="00733E67" w:rsidRDefault="00733E67"/>
    <w:p w14:paraId="72C511D5" w14:textId="0D4A003C" w:rsidR="00733E67" w:rsidRDefault="00733E67"/>
    <w:p w14:paraId="6AF7A7FB" w14:textId="39F42C23" w:rsidR="00733E67" w:rsidRDefault="00733E67"/>
    <w:p w14:paraId="674E208A" w14:textId="3B434891" w:rsidR="00733E67" w:rsidRDefault="00733E67"/>
    <w:p w14:paraId="1F43B4E0" w14:textId="037EB2D2" w:rsidR="00733E67" w:rsidRDefault="00733E67"/>
    <w:p w14:paraId="2E9ED3AB" w14:textId="1E2B1580" w:rsidR="00733E67" w:rsidRDefault="00733E67"/>
    <w:p w14:paraId="75E482D3" w14:textId="5A7BC2C0" w:rsidR="00733E67" w:rsidRDefault="00733E67"/>
    <w:p w14:paraId="58EB2161" w14:textId="4F6C7A14" w:rsidR="00733E67" w:rsidRDefault="00733E67"/>
    <w:p w14:paraId="0F942411" w14:textId="413848A3" w:rsidR="00733E67" w:rsidRDefault="00733E67"/>
    <w:p w14:paraId="2747725A" w14:textId="7AFAB810" w:rsidR="00733E67" w:rsidRDefault="00733E67"/>
    <w:p w14:paraId="7F74480D" w14:textId="2AFD1FDF" w:rsidR="00733E67" w:rsidRDefault="00733E67"/>
    <w:p w14:paraId="4BBC7F4F" w14:textId="196CD69D" w:rsidR="00733E67" w:rsidRDefault="00733E67"/>
    <w:p w14:paraId="7F720180" w14:textId="53B07BBE" w:rsidR="00733E67" w:rsidRDefault="00733E67"/>
    <w:p w14:paraId="348805C2" w14:textId="6151C63B" w:rsidR="00733E67" w:rsidRDefault="00733E67"/>
    <w:p w14:paraId="192EAEB6" w14:textId="2EF13776" w:rsidR="00733E67" w:rsidRDefault="00733E67"/>
    <w:p w14:paraId="76E97E4F" w14:textId="769F91BC" w:rsidR="00733E67" w:rsidRDefault="00733E67"/>
    <w:p w14:paraId="62A6CF02" w14:textId="3460675A" w:rsidR="00733E67" w:rsidRDefault="00733E67"/>
    <w:p w14:paraId="7169C98D" w14:textId="0266089C" w:rsidR="00733E67" w:rsidRDefault="00733E67"/>
    <w:p w14:paraId="1F64E8D2" w14:textId="7D4470D7" w:rsidR="00733E67" w:rsidRDefault="00733E67"/>
    <w:p w14:paraId="45A9F3EC" w14:textId="23FF7C7A" w:rsidR="00733E67" w:rsidRDefault="00733E67"/>
    <w:p w14:paraId="1B5722B3" w14:textId="78DAE05A" w:rsidR="00733E67" w:rsidRDefault="00733E67"/>
    <w:p w14:paraId="7FDDC6CA" w14:textId="7A203B60" w:rsidR="00733E67" w:rsidRDefault="00733E67"/>
    <w:p w14:paraId="4192C5CA" w14:textId="36BAB039" w:rsidR="00733E67" w:rsidRDefault="00733E67"/>
    <w:p w14:paraId="33074C61" w14:textId="3A09FEA1" w:rsidR="00733E67" w:rsidRDefault="00733E67"/>
    <w:p w14:paraId="2C7A34B7" w14:textId="67451C3B" w:rsidR="00733E67" w:rsidRDefault="00733E67"/>
    <w:p w14:paraId="6158F5C6" w14:textId="2CD98DD0" w:rsidR="00733E67" w:rsidRDefault="00733E67"/>
    <w:p w14:paraId="31223915" w14:textId="08F4B047" w:rsidR="00733E67" w:rsidRDefault="00733E67"/>
    <w:p w14:paraId="2E1B3882" w14:textId="6553AD37" w:rsidR="00733E67" w:rsidRDefault="00733E67"/>
    <w:p w14:paraId="5628F697" w14:textId="7C88D000" w:rsidR="00733E67" w:rsidRDefault="00733E67"/>
    <w:p w14:paraId="27A08557" w14:textId="54281F77" w:rsidR="00733E67" w:rsidRDefault="00733E67"/>
    <w:p w14:paraId="224BEF4D" w14:textId="562812FF" w:rsidR="00733E67" w:rsidRDefault="00733E67"/>
    <w:p w14:paraId="5A6D990D" w14:textId="39956E73" w:rsidR="00733E67" w:rsidRDefault="00733E67"/>
    <w:p w14:paraId="34BB0CBE" w14:textId="06E49C22" w:rsidR="00733E67" w:rsidRDefault="00733E67"/>
    <w:p w14:paraId="0B46864B" w14:textId="2B9A98BB" w:rsidR="00733E67" w:rsidRDefault="00733E67"/>
    <w:p w14:paraId="64E1FB39" w14:textId="4C6FA9E0" w:rsidR="00733E67" w:rsidRDefault="00733E67"/>
    <w:p w14:paraId="72D4CCFD" w14:textId="68C90536" w:rsidR="00733E67" w:rsidRDefault="00733E67"/>
    <w:p w14:paraId="02D9D9D7" w14:textId="7A86ABD3" w:rsidR="00733E67" w:rsidRDefault="00733E67"/>
    <w:p w14:paraId="1B7AA9A1" w14:textId="4BCA4627" w:rsidR="00733E67" w:rsidRDefault="00733E67"/>
    <w:p w14:paraId="29F216A5" w14:textId="475B6E90" w:rsidR="00733E67" w:rsidRDefault="00733E67"/>
    <w:p w14:paraId="19AD741D" w14:textId="2E4C424B" w:rsidR="00733E67" w:rsidRDefault="00733E67"/>
    <w:p w14:paraId="3E981535" w14:textId="6B72638C" w:rsidR="00733E67" w:rsidRDefault="00733E67"/>
    <w:p w14:paraId="1E61F523" w14:textId="2F05FC2F" w:rsidR="00733E67" w:rsidRDefault="00733E67"/>
    <w:p w14:paraId="13A860F5" w14:textId="3D9C4E3A" w:rsidR="00733E67" w:rsidRDefault="00733E67"/>
    <w:p w14:paraId="3071DBE4" w14:textId="1B0D84FC" w:rsidR="00733E67" w:rsidRDefault="00733E67"/>
    <w:p w14:paraId="70B37223" w14:textId="2F2EAA91" w:rsidR="00733E67" w:rsidRDefault="00733E67"/>
    <w:p w14:paraId="2C524E46" w14:textId="6C91A5D9" w:rsidR="00733E67" w:rsidRDefault="00733E67"/>
    <w:p w14:paraId="2A946E8B" w14:textId="77777777" w:rsidR="00733E67" w:rsidRDefault="00733E67"/>
    <w:p w14:paraId="0A6A3C71" w14:textId="77777777" w:rsidR="00733E67" w:rsidRDefault="00733E67">
      <w:r>
        <w:br w:type="page"/>
      </w:r>
    </w:p>
    <w:p w14:paraId="4A460F15" w14:textId="77777777" w:rsidR="003D2DA3" w:rsidRDefault="003D2DA3"/>
    <w:p w14:paraId="68982D73" w14:textId="77777777" w:rsidR="00C40003" w:rsidRDefault="00C40003"/>
    <w:p w14:paraId="7DA8288A" w14:textId="22BA1E9B" w:rsidR="003D2DA3" w:rsidRDefault="003D2DA3" w:rsidP="003D2DA3">
      <w:pPr>
        <w:pStyle w:val="Heading1"/>
        <w:numPr>
          <w:ilvl w:val="0"/>
          <w:numId w:val="0"/>
        </w:numPr>
        <w:ind w:left="432" w:hanging="432"/>
      </w:pPr>
      <w:bookmarkStart w:id="139" w:name="_Ref513469836"/>
      <w:bookmarkStart w:id="140" w:name="_Toc513670417"/>
      <w:r>
        <w:t>Annexure A –T-SQL Script For DB Creation Generated By EF tools</w:t>
      </w:r>
      <w:bookmarkEnd w:id="139"/>
      <w:bookmarkEnd w:id="140"/>
    </w:p>
    <w:p w14:paraId="33B3BDB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OBJECT_ID(N'__EFMigrationsHistory') IS NULL</w:t>
      </w:r>
    </w:p>
    <w:p w14:paraId="1180CFF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BEGIN</w:t>
      </w:r>
    </w:p>
    <w:p w14:paraId="15B73E6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CREATE TABLE [__EFMigrationsHistory] (</w:t>
      </w:r>
    </w:p>
    <w:p w14:paraId="31E2B39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[MigrationId] nvarchar(150) NOT NULL,</w:t>
      </w:r>
    </w:p>
    <w:p w14:paraId="610F7E9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[ProductVersion] nvarchar(32) NOT NULL,</w:t>
      </w:r>
    </w:p>
    <w:p w14:paraId="2A785A8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[PK___EFMigrationsHistory] PRIMARY KEY ([MigrationId])</w:t>
      </w:r>
    </w:p>
    <w:p w14:paraId="663671B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w:t>
      </w:r>
    </w:p>
    <w:p w14:paraId="51B576E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END;</w:t>
      </w:r>
    </w:p>
    <w:p w14:paraId="399FA508" w14:textId="77777777" w:rsidR="00BE2FB2" w:rsidRPr="00875B56" w:rsidRDefault="00BE2FB2" w:rsidP="00BE2FB2">
      <w:pPr>
        <w:spacing w:after="0" w:line="240" w:lineRule="auto"/>
        <w:rPr>
          <w:rFonts w:ascii="Consolas" w:hAnsi="Consolas"/>
          <w:sz w:val="16"/>
          <w:szCs w:val="16"/>
        </w:rPr>
      </w:pPr>
    </w:p>
    <w:p w14:paraId="3C8AFC5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AFEBC84" w14:textId="77777777" w:rsidR="00BE2FB2" w:rsidRPr="00875B56" w:rsidRDefault="00BE2FB2" w:rsidP="00BE2FB2">
      <w:pPr>
        <w:spacing w:after="0" w:line="240" w:lineRule="auto"/>
        <w:rPr>
          <w:rFonts w:ascii="Consolas" w:hAnsi="Consolas"/>
          <w:sz w:val="16"/>
          <w:szCs w:val="16"/>
        </w:rPr>
      </w:pPr>
    </w:p>
    <w:p w14:paraId="5992EEE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[AspNetRoles] (</w:t>
      </w:r>
    </w:p>
    <w:p w14:paraId="74E4747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uniqueidentifier NOT NULL DEFAULT (newsequentialid()),</w:t>
      </w:r>
    </w:p>
    <w:p w14:paraId="7B55549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[ConcurrencyStamp] nvarchar(max) NULL,</w:t>
      </w:r>
    </w:p>
    <w:p w14:paraId="139C2B9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[Name] nvarchar(256) NULL,</w:t>
      </w:r>
    </w:p>
    <w:p w14:paraId="6941BD0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[NormalizedName] nvarchar(256) NULL,</w:t>
      </w:r>
    </w:p>
    <w:p w14:paraId="19FDF96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[PK_AspNetRoles] PRIMARY KEY ([Id])</w:t>
      </w:r>
    </w:p>
    <w:p w14:paraId="3F55DD4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5C16C61B" w14:textId="77777777" w:rsidR="00BE2FB2" w:rsidRPr="00875B56" w:rsidRDefault="00BE2FB2" w:rsidP="00BE2FB2">
      <w:pPr>
        <w:spacing w:after="0" w:line="240" w:lineRule="auto"/>
        <w:rPr>
          <w:rFonts w:ascii="Consolas" w:hAnsi="Consolas"/>
          <w:sz w:val="16"/>
          <w:szCs w:val="16"/>
        </w:rPr>
      </w:pPr>
    </w:p>
    <w:p w14:paraId="70BAE76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D4D36D6" w14:textId="77777777" w:rsidR="00BE2FB2" w:rsidRPr="00875B56" w:rsidRDefault="00BE2FB2" w:rsidP="00BE2FB2">
      <w:pPr>
        <w:spacing w:after="0" w:line="240" w:lineRule="auto"/>
        <w:rPr>
          <w:rFonts w:ascii="Consolas" w:hAnsi="Consolas"/>
          <w:sz w:val="16"/>
          <w:szCs w:val="16"/>
        </w:rPr>
      </w:pPr>
    </w:p>
    <w:p w14:paraId="263D7B7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[AspNetUsers] (</w:t>
      </w:r>
    </w:p>
    <w:p w14:paraId="1FB7831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uniqueidentifier NOT NULL DEFAULT (newsequentialid()),</w:t>
      </w:r>
    </w:p>
    <w:p w14:paraId="5E2DD06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[AccessFailedCount] int NOT NULL,</w:t>
      </w:r>
    </w:p>
    <w:p w14:paraId="1EA16D6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[ConcurrencyStamp] nvarchar(max) NULL,</w:t>
      </w:r>
    </w:p>
    <w:p w14:paraId="31EE6AF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[DateOfBirth] date NULL,</w:t>
      </w:r>
    </w:p>
    <w:p w14:paraId="228A9D8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[Email] nvarchar(256) NULL,</w:t>
      </w:r>
    </w:p>
    <w:p w14:paraId="3ACA6AC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[EmailConfirmed] bit NOT NULL,</w:t>
      </w:r>
    </w:p>
    <w:p w14:paraId="026E741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[FirstName] nvarchar(max) NULL,</w:t>
      </w:r>
    </w:p>
    <w:p w14:paraId="6268412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[LastName] nvarchar(max) NULL,</w:t>
      </w:r>
    </w:p>
    <w:p w14:paraId="5497D10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[LockoutEnabled] bit NOT NULL,</w:t>
      </w:r>
    </w:p>
    <w:p w14:paraId="5F3BE1C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[LockoutEnd] datetimeoffset NULL,</w:t>
      </w:r>
    </w:p>
    <w:p w14:paraId="1752358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[NormalizedEmail] nvarchar(256) NULL,</w:t>
      </w:r>
    </w:p>
    <w:p w14:paraId="47DCAE3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[NormalizedUserName] nvarchar(256) NULL,</w:t>
      </w:r>
    </w:p>
    <w:p w14:paraId="7814984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[PasswordHash] nvarchar(max) NULL,</w:t>
      </w:r>
    </w:p>
    <w:p w14:paraId="4923826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[PhoneNumber] nvarchar(max) NULL,</w:t>
      </w:r>
    </w:p>
    <w:p w14:paraId="724ED81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[PhoneNumberConfirmed] bit NOT NULL,</w:t>
      </w:r>
    </w:p>
    <w:p w14:paraId="55C43A4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[SecurityStamp] nvarchar(max) NULL,</w:t>
      </w:r>
    </w:p>
    <w:p w14:paraId="63FB921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[TwoFactorEnabled] bit NOT NULL,</w:t>
      </w:r>
    </w:p>
    <w:p w14:paraId="451FC12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[UserName] nvarchar(256) NULL,</w:t>
      </w:r>
    </w:p>
    <w:p w14:paraId="6E422F1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[PK_AspNetUsers] PRIMARY KEY ([Id])</w:t>
      </w:r>
    </w:p>
    <w:p w14:paraId="7C146B9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3670D746" w14:textId="77777777" w:rsidR="00BE2FB2" w:rsidRPr="00875B56" w:rsidRDefault="00BE2FB2" w:rsidP="00BE2FB2">
      <w:pPr>
        <w:spacing w:after="0" w:line="240" w:lineRule="auto"/>
        <w:rPr>
          <w:rFonts w:ascii="Consolas" w:hAnsi="Consolas"/>
          <w:sz w:val="16"/>
          <w:szCs w:val="16"/>
        </w:rPr>
      </w:pPr>
    </w:p>
    <w:p w14:paraId="21FF7AA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1118441" w14:textId="77777777" w:rsidR="00BE2FB2" w:rsidRPr="00875B56" w:rsidRDefault="00BE2FB2" w:rsidP="00BE2FB2">
      <w:pPr>
        <w:spacing w:after="0" w:line="240" w:lineRule="auto"/>
        <w:rPr>
          <w:rFonts w:ascii="Consolas" w:hAnsi="Consolas"/>
          <w:sz w:val="16"/>
          <w:szCs w:val="16"/>
        </w:rPr>
      </w:pPr>
    </w:p>
    <w:p w14:paraId="780B89C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[AspNetRoleClaims] (</w:t>
      </w:r>
    </w:p>
    <w:p w14:paraId="6DB275A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int NOT NULL IDENTITY,</w:t>
      </w:r>
    </w:p>
    <w:p w14:paraId="7258955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[ClaimType] nvarchar(max) NULL,</w:t>
      </w:r>
    </w:p>
    <w:p w14:paraId="4B66B07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[ClaimValue] nvarchar(max) NULL,</w:t>
      </w:r>
    </w:p>
    <w:p w14:paraId="3D8D323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[RoleId] uniqueidentifier NOT NULL,</w:t>
      </w:r>
    </w:p>
    <w:p w14:paraId="6CCCC93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[PK_AspNetRoleClaims] PRIMARY KEY ([Id]),</w:t>
      </w:r>
    </w:p>
    <w:p w14:paraId="07501D4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[FK_AspNetRoleClaims_AspNetRoles_RoleId] FOREIGN KEY ([RoleId]) REFERENCES [AspNetRoles] ([Id]) ON DELETE CASCADE</w:t>
      </w:r>
    </w:p>
    <w:p w14:paraId="277FB54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695992F8" w14:textId="77777777" w:rsidR="00BE2FB2" w:rsidRPr="00875B56" w:rsidRDefault="00BE2FB2" w:rsidP="00BE2FB2">
      <w:pPr>
        <w:spacing w:after="0" w:line="240" w:lineRule="auto"/>
        <w:rPr>
          <w:rFonts w:ascii="Consolas" w:hAnsi="Consolas"/>
          <w:sz w:val="16"/>
          <w:szCs w:val="16"/>
        </w:rPr>
      </w:pPr>
    </w:p>
    <w:p w14:paraId="2C6826C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2A5B090" w14:textId="77777777" w:rsidR="00BE2FB2" w:rsidRPr="00875B56" w:rsidRDefault="00BE2FB2" w:rsidP="00BE2FB2">
      <w:pPr>
        <w:spacing w:after="0" w:line="240" w:lineRule="auto"/>
        <w:rPr>
          <w:rFonts w:ascii="Consolas" w:hAnsi="Consolas"/>
          <w:sz w:val="16"/>
          <w:szCs w:val="16"/>
        </w:rPr>
      </w:pPr>
    </w:p>
    <w:p w14:paraId="1973443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[AspNetUserClaims] (</w:t>
      </w:r>
    </w:p>
    <w:p w14:paraId="760D3C9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int NOT NULL IDENTITY,</w:t>
      </w:r>
    </w:p>
    <w:p w14:paraId="74DA265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lastRenderedPageBreak/>
        <w:t xml:space="preserve">    [ClaimType] nvarchar(max) NULL,</w:t>
      </w:r>
    </w:p>
    <w:p w14:paraId="6FFD244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[ClaimValue] nvarchar(max) NULL,</w:t>
      </w:r>
    </w:p>
    <w:p w14:paraId="5D65A7C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1FE39F5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[PK_AspNetUserClaims] PRIMARY KEY ([Id]),</w:t>
      </w:r>
    </w:p>
    <w:p w14:paraId="7A63CE9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[FK_AspNetUserClaims_AspNetUsers_UserId] FOREIGN KEY ([UserId]) REFERENCES [AspNetUsers] ([Id]) ON DELETE CASCADE</w:t>
      </w:r>
    </w:p>
    <w:p w14:paraId="61F8C9A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205DB775" w14:textId="77777777" w:rsidR="00BE2FB2" w:rsidRPr="00875B56" w:rsidRDefault="00BE2FB2" w:rsidP="00BE2FB2">
      <w:pPr>
        <w:spacing w:after="0" w:line="240" w:lineRule="auto"/>
        <w:rPr>
          <w:rFonts w:ascii="Consolas" w:hAnsi="Consolas"/>
          <w:sz w:val="16"/>
          <w:szCs w:val="16"/>
        </w:rPr>
      </w:pPr>
    </w:p>
    <w:p w14:paraId="4653D38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8E6BB96" w14:textId="77777777" w:rsidR="00BE2FB2" w:rsidRPr="00875B56" w:rsidRDefault="00BE2FB2" w:rsidP="00BE2FB2">
      <w:pPr>
        <w:spacing w:after="0" w:line="240" w:lineRule="auto"/>
        <w:rPr>
          <w:rFonts w:ascii="Consolas" w:hAnsi="Consolas"/>
          <w:sz w:val="16"/>
          <w:szCs w:val="16"/>
        </w:rPr>
      </w:pPr>
    </w:p>
    <w:p w14:paraId="66B71F4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[AspNetUserLogins] (</w:t>
      </w:r>
    </w:p>
    <w:p w14:paraId="1A3843C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[LoginProvider] nvarchar(450) NOT NULL,</w:t>
      </w:r>
    </w:p>
    <w:p w14:paraId="7B8C363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[ProviderKey] nvarchar(450) NOT NULL,</w:t>
      </w:r>
    </w:p>
    <w:p w14:paraId="4D0842B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[ProviderDisplayName] nvarchar(max) NULL,</w:t>
      </w:r>
    </w:p>
    <w:p w14:paraId="50F4D1A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5B1CE09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[PK_AspNetUserLogins] PRIMARY KEY ([LoginProvider], [ProviderKey]),</w:t>
      </w:r>
    </w:p>
    <w:p w14:paraId="7DE00B2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[FK_AspNetUserLogins_AspNetUsers_UserId] FOREIGN KEY ([UserId]) REFERENCES [AspNetUsers] ([Id]) ON DELETE CASCADE</w:t>
      </w:r>
    </w:p>
    <w:p w14:paraId="1718569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1BBDE77F" w14:textId="77777777" w:rsidR="00BE2FB2" w:rsidRPr="00875B56" w:rsidRDefault="00BE2FB2" w:rsidP="00BE2FB2">
      <w:pPr>
        <w:spacing w:after="0" w:line="240" w:lineRule="auto"/>
        <w:rPr>
          <w:rFonts w:ascii="Consolas" w:hAnsi="Consolas"/>
          <w:sz w:val="16"/>
          <w:szCs w:val="16"/>
        </w:rPr>
      </w:pPr>
    </w:p>
    <w:p w14:paraId="5F66BF6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3CA1BE7" w14:textId="77777777" w:rsidR="00BE2FB2" w:rsidRPr="00875B56" w:rsidRDefault="00BE2FB2" w:rsidP="00BE2FB2">
      <w:pPr>
        <w:spacing w:after="0" w:line="240" w:lineRule="auto"/>
        <w:rPr>
          <w:rFonts w:ascii="Consolas" w:hAnsi="Consolas"/>
          <w:sz w:val="16"/>
          <w:szCs w:val="16"/>
        </w:rPr>
      </w:pPr>
    </w:p>
    <w:p w14:paraId="7B9D30F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[AspNetUserRoles] (</w:t>
      </w:r>
    </w:p>
    <w:p w14:paraId="586BD7C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3C41F71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[RoleId] uniqueidentifier NOT NULL,</w:t>
      </w:r>
    </w:p>
    <w:p w14:paraId="49B0E24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[PK_AspNetUserRoles] PRIMARY KEY ([UserId], [RoleId]),</w:t>
      </w:r>
    </w:p>
    <w:p w14:paraId="21E4BA9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[FK_AspNetUserRoles_AspNetRoles_RoleId] FOREIGN KEY ([RoleId]) REFERENCES [AspNetRoles] ([Id]) ON DELETE CASCADE,</w:t>
      </w:r>
    </w:p>
    <w:p w14:paraId="5ED7310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[FK_AspNetUserRoles_AspNetUsers_UserId] FOREIGN KEY ([UserId]) REFERENCES [AspNetUsers] ([Id]) ON DELETE CASCADE</w:t>
      </w:r>
    </w:p>
    <w:p w14:paraId="0080FB9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6F418B9A" w14:textId="77777777" w:rsidR="00BE2FB2" w:rsidRPr="00875B56" w:rsidRDefault="00BE2FB2" w:rsidP="00BE2FB2">
      <w:pPr>
        <w:spacing w:after="0" w:line="240" w:lineRule="auto"/>
        <w:rPr>
          <w:rFonts w:ascii="Consolas" w:hAnsi="Consolas"/>
          <w:sz w:val="16"/>
          <w:szCs w:val="16"/>
        </w:rPr>
      </w:pPr>
    </w:p>
    <w:p w14:paraId="40957D6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1F95B98" w14:textId="77777777" w:rsidR="00BE2FB2" w:rsidRPr="00875B56" w:rsidRDefault="00BE2FB2" w:rsidP="00BE2FB2">
      <w:pPr>
        <w:spacing w:after="0" w:line="240" w:lineRule="auto"/>
        <w:rPr>
          <w:rFonts w:ascii="Consolas" w:hAnsi="Consolas"/>
          <w:sz w:val="16"/>
          <w:szCs w:val="16"/>
        </w:rPr>
      </w:pPr>
    </w:p>
    <w:p w14:paraId="163BBB6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[AspNetUserTokens] (</w:t>
      </w:r>
    </w:p>
    <w:p w14:paraId="0C900D9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0D66512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[LoginProvider] nvarchar(450) NOT NULL,</w:t>
      </w:r>
    </w:p>
    <w:p w14:paraId="2943B28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[Name] nvarchar(450) NOT NULL,</w:t>
      </w:r>
    </w:p>
    <w:p w14:paraId="25241CA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[Value] nvarchar(max) NULL,</w:t>
      </w:r>
    </w:p>
    <w:p w14:paraId="756C6DC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[PK_AspNetUserTokens] PRIMARY KEY ([UserId], [LoginProvider], [Name]),</w:t>
      </w:r>
    </w:p>
    <w:p w14:paraId="5BBBC10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[FK_AspNetUserTokens_AspNetUsers_UserId] FOREIGN KEY ([UserId]) REFERENCES [AspNetUsers] ([Id]) ON DELETE CASCADE</w:t>
      </w:r>
    </w:p>
    <w:p w14:paraId="4CE93F0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2B23B155" w14:textId="77777777" w:rsidR="00BE2FB2" w:rsidRPr="00875B56" w:rsidRDefault="00BE2FB2" w:rsidP="00BE2FB2">
      <w:pPr>
        <w:spacing w:after="0" w:line="240" w:lineRule="auto"/>
        <w:rPr>
          <w:rFonts w:ascii="Consolas" w:hAnsi="Consolas"/>
          <w:sz w:val="16"/>
          <w:szCs w:val="16"/>
        </w:rPr>
      </w:pPr>
    </w:p>
    <w:p w14:paraId="1356CFC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46E3DEC" w14:textId="77777777" w:rsidR="00BE2FB2" w:rsidRPr="00875B56" w:rsidRDefault="00BE2FB2" w:rsidP="00BE2FB2">
      <w:pPr>
        <w:spacing w:after="0" w:line="240" w:lineRule="auto"/>
        <w:rPr>
          <w:rFonts w:ascii="Consolas" w:hAnsi="Consolas"/>
          <w:sz w:val="16"/>
          <w:szCs w:val="16"/>
        </w:rPr>
      </w:pPr>
    </w:p>
    <w:p w14:paraId="144A296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[IX_AspNetRoleClaims_RoleId] ON [AspNetRoleClaims] ([RoleId]);</w:t>
      </w:r>
    </w:p>
    <w:p w14:paraId="7C241841" w14:textId="77777777" w:rsidR="00BE2FB2" w:rsidRPr="00875B56" w:rsidRDefault="00BE2FB2" w:rsidP="00BE2FB2">
      <w:pPr>
        <w:spacing w:after="0" w:line="240" w:lineRule="auto"/>
        <w:rPr>
          <w:rFonts w:ascii="Consolas" w:hAnsi="Consolas"/>
          <w:sz w:val="16"/>
          <w:szCs w:val="16"/>
        </w:rPr>
      </w:pPr>
    </w:p>
    <w:p w14:paraId="0FC377C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58D6614F" w14:textId="77777777" w:rsidR="00BE2FB2" w:rsidRPr="00875B56" w:rsidRDefault="00BE2FB2" w:rsidP="00BE2FB2">
      <w:pPr>
        <w:spacing w:after="0" w:line="240" w:lineRule="auto"/>
        <w:rPr>
          <w:rFonts w:ascii="Consolas" w:hAnsi="Consolas"/>
          <w:sz w:val="16"/>
          <w:szCs w:val="16"/>
        </w:rPr>
      </w:pPr>
    </w:p>
    <w:p w14:paraId="335FFC0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UNIQUE INDEX [RoleNameIndex] ON [AspNetRoles] ([NormalizedName]) WHERE [NormalizedName] IS NOT NULL;</w:t>
      </w:r>
    </w:p>
    <w:p w14:paraId="04535FD9" w14:textId="77777777" w:rsidR="00BE2FB2" w:rsidRPr="00875B56" w:rsidRDefault="00BE2FB2" w:rsidP="00BE2FB2">
      <w:pPr>
        <w:spacing w:after="0" w:line="240" w:lineRule="auto"/>
        <w:rPr>
          <w:rFonts w:ascii="Consolas" w:hAnsi="Consolas"/>
          <w:sz w:val="16"/>
          <w:szCs w:val="16"/>
        </w:rPr>
      </w:pPr>
    </w:p>
    <w:p w14:paraId="0D90C52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5E7266F" w14:textId="77777777" w:rsidR="00BE2FB2" w:rsidRPr="00875B56" w:rsidRDefault="00BE2FB2" w:rsidP="00BE2FB2">
      <w:pPr>
        <w:spacing w:after="0" w:line="240" w:lineRule="auto"/>
        <w:rPr>
          <w:rFonts w:ascii="Consolas" w:hAnsi="Consolas"/>
          <w:sz w:val="16"/>
          <w:szCs w:val="16"/>
        </w:rPr>
      </w:pPr>
    </w:p>
    <w:p w14:paraId="0FBA209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[IX_AspNetUserClaims_UserId] ON [AspNetUserClaims] ([UserId]);</w:t>
      </w:r>
    </w:p>
    <w:p w14:paraId="7280A6B4" w14:textId="77777777" w:rsidR="00BE2FB2" w:rsidRPr="00875B56" w:rsidRDefault="00BE2FB2" w:rsidP="00BE2FB2">
      <w:pPr>
        <w:spacing w:after="0" w:line="240" w:lineRule="auto"/>
        <w:rPr>
          <w:rFonts w:ascii="Consolas" w:hAnsi="Consolas"/>
          <w:sz w:val="16"/>
          <w:szCs w:val="16"/>
        </w:rPr>
      </w:pPr>
    </w:p>
    <w:p w14:paraId="4C88388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0ED9E0A" w14:textId="77777777" w:rsidR="00BE2FB2" w:rsidRPr="00875B56" w:rsidRDefault="00BE2FB2" w:rsidP="00BE2FB2">
      <w:pPr>
        <w:spacing w:after="0" w:line="240" w:lineRule="auto"/>
        <w:rPr>
          <w:rFonts w:ascii="Consolas" w:hAnsi="Consolas"/>
          <w:sz w:val="16"/>
          <w:szCs w:val="16"/>
        </w:rPr>
      </w:pPr>
    </w:p>
    <w:p w14:paraId="56D496E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[IX_AspNetUserLogins_UserId] ON [AspNetUserLogins] ([UserId]);</w:t>
      </w:r>
    </w:p>
    <w:p w14:paraId="34AF3C98" w14:textId="77777777" w:rsidR="00BE2FB2" w:rsidRPr="00875B56" w:rsidRDefault="00BE2FB2" w:rsidP="00BE2FB2">
      <w:pPr>
        <w:spacing w:after="0" w:line="240" w:lineRule="auto"/>
        <w:rPr>
          <w:rFonts w:ascii="Consolas" w:hAnsi="Consolas"/>
          <w:sz w:val="16"/>
          <w:szCs w:val="16"/>
        </w:rPr>
      </w:pPr>
    </w:p>
    <w:p w14:paraId="41B4710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2610344" w14:textId="77777777" w:rsidR="00BE2FB2" w:rsidRPr="00875B56" w:rsidRDefault="00BE2FB2" w:rsidP="00BE2FB2">
      <w:pPr>
        <w:spacing w:after="0" w:line="240" w:lineRule="auto"/>
        <w:rPr>
          <w:rFonts w:ascii="Consolas" w:hAnsi="Consolas"/>
          <w:sz w:val="16"/>
          <w:szCs w:val="16"/>
        </w:rPr>
      </w:pPr>
    </w:p>
    <w:p w14:paraId="1EC72CD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[IX_AspNetUserRoles_RoleId] ON [AspNetUserRoles] ([RoleId]);</w:t>
      </w:r>
    </w:p>
    <w:p w14:paraId="5A10AFA3" w14:textId="77777777" w:rsidR="00BE2FB2" w:rsidRPr="00875B56" w:rsidRDefault="00BE2FB2" w:rsidP="00BE2FB2">
      <w:pPr>
        <w:spacing w:after="0" w:line="240" w:lineRule="auto"/>
        <w:rPr>
          <w:rFonts w:ascii="Consolas" w:hAnsi="Consolas"/>
          <w:sz w:val="16"/>
          <w:szCs w:val="16"/>
        </w:rPr>
      </w:pPr>
    </w:p>
    <w:p w14:paraId="4D2EF78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DD9C9EF" w14:textId="77777777" w:rsidR="00BE2FB2" w:rsidRPr="00875B56" w:rsidRDefault="00BE2FB2" w:rsidP="00BE2FB2">
      <w:pPr>
        <w:spacing w:after="0" w:line="240" w:lineRule="auto"/>
        <w:rPr>
          <w:rFonts w:ascii="Consolas" w:hAnsi="Consolas"/>
          <w:sz w:val="16"/>
          <w:szCs w:val="16"/>
        </w:rPr>
      </w:pPr>
    </w:p>
    <w:p w14:paraId="4724A6E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[EmailIndex] ON [AspNetUsers] ([NormalizedEmail]);</w:t>
      </w:r>
    </w:p>
    <w:p w14:paraId="64238D8F" w14:textId="77777777" w:rsidR="00BE2FB2" w:rsidRPr="00875B56" w:rsidRDefault="00BE2FB2" w:rsidP="00BE2FB2">
      <w:pPr>
        <w:spacing w:after="0" w:line="240" w:lineRule="auto"/>
        <w:rPr>
          <w:rFonts w:ascii="Consolas" w:hAnsi="Consolas"/>
          <w:sz w:val="16"/>
          <w:szCs w:val="16"/>
        </w:rPr>
      </w:pPr>
    </w:p>
    <w:p w14:paraId="42FA962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lastRenderedPageBreak/>
        <w:t>GO</w:t>
      </w:r>
    </w:p>
    <w:p w14:paraId="225ED233" w14:textId="77777777" w:rsidR="00BE2FB2" w:rsidRPr="00875B56" w:rsidRDefault="00BE2FB2" w:rsidP="00BE2FB2">
      <w:pPr>
        <w:spacing w:after="0" w:line="240" w:lineRule="auto"/>
        <w:rPr>
          <w:rFonts w:ascii="Consolas" w:hAnsi="Consolas"/>
          <w:sz w:val="16"/>
          <w:szCs w:val="16"/>
        </w:rPr>
      </w:pPr>
    </w:p>
    <w:p w14:paraId="2AB2B05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UNIQUE INDEX [UserNameIndex] ON [AspNetUsers] ([NormalizedUserName]) WHERE [NormalizedUserName] IS NOT NULL;</w:t>
      </w:r>
    </w:p>
    <w:p w14:paraId="2422D956" w14:textId="77777777" w:rsidR="00BE2FB2" w:rsidRPr="00875B56" w:rsidRDefault="00BE2FB2" w:rsidP="00BE2FB2">
      <w:pPr>
        <w:spacing w:after="0" w:line="240" w:lineRule="auto"/>
        <w:rPr>
          <w:rFonts w:ascii="Consolas" w:hAnsi="Consolas"/>
          <w:sz w:val="16"/>
          <w:szCs w:val="16"/>
        </w:rPr>
      </w:pPr>
    </w:p>
    <w:p w14:paraId="67F87DC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2FE0459" w14:textId="77777777" w:rsidR="00BE2FB2" w:rsidRPr="00875B56" w:rsidRDefault="00BE2FB2" w:rsidP="00BE2FB2">
      <w:pPr>
        <w:spacing w:after="0" w:line="240" w:lineRule="auto"/>
        <w:rPr>
          <w:rFonts w:ascii="Consolas" w:hAnsi="Consolas"/>
          <w:sz w:val="16"/>
          <w:szCs w:val="16"/>
        </w:rPr>
      </w:pPr>
    </w:p>
    <w:p w14:paraId="25F9A7F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75AE970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(N'20180122205129_Initial-Data-Model', N'2.0.1-rtm-125');</w:t>
      </w:r>
    </w:p>
    <w:p w14:paraId="45E607D8" w14:textId="77777777" w:rsidR="00BE2FB2" w:rsidRPr="00875B56" w:rsidRDefault="00BE2FB2" w:rsidP="00BE2FB2">
      <w:pPr>
        <w:spacing w:after="0" w:line="240" w:lineRule="auto"/>
        <w:rPr>
          <w:rFonts w:ascii="Consolas" w:hAnsi="Consolas"/>
          <w:sz w:val="16"/>
          <w:szCs w:val="16"/>
        </w:rPr>
      </w:pPr>
    </w:p>
    <w:p w14:paraId="24C7CAC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FBBF271" w14:textId="77777777" w:rsidR="00BE2FB2" w:rsidRPr="00875B56" w:rsidRDefault="00BE2FB2" w:rsidP="00BE2FB2">
      <w:pPr>
        <w:spacing w:after="0" w:line="240" w:lineRule="auto"/>
        <w:rPr>
          <w:rFonts w:ascii="Consolas" w:hAnsi="Consolas"/>
          <w:sz w:val="16"/>
          <w:szCs w:val="16"/>
        </w:rPr>
      </w:pPr>
    </w:p>
    <w:p w14:paraId="085095F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DECLARE @var0 sysname;</w:t>
      </w:r>
    </w:p>
    <w:p w14:paraId="1696186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SELECT @var0 = [d].[name]</w:t>
      </w:r>
    </w:p>
    <w:p w14:paraId="1733AC1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FROM [sys].[default_constraints] [d]</w:t>
      </w:r>
    </w:p>
    <w:p w14:paraId="345DEBC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INNER JOIN [sys].[columns] [c] ON [d].[parent_column_id] = [c].[column_id] AND [d].[parent_object_id] = [c].[object_id]</w:t>
      </w:r>
    </w:p>
    <w:p w14:paraId="122B5A6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WHERE ([d].[parent_object_id] = OBJECT_ID(N'AspNetUsers') AND [c].[name] = N'LastName');</w:t>
      </w:r>
    </w:p>
    <w:p w14:paraId="2438203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@var0 IS NOT NULL EXEC(N'ALTER TABLE [AspNetUsers] DROP CONSTRAINT [' + @var0 + '];');</w:t>
      </w:r>
    </w:p>
    <w:p w14:paraId="183804E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[AspNetUsers] ALTER COLUMN [LastName] nvarchar(100) NULL;</w:t>
      </w:r>
    </w:p>
    <w:p w14:paraId="382079CB" w14:textId="77777777" w:rsidR="00BE2FB2" w:rsidRPr="00875B56" w:rsidRDefault="00BE2FB2" w:rsidP="00BE2FB2">
      <w:pPr>
        <w:spacing w:after="0" w:line="240" w:lineRule="auto"/>
        <w:rPr>
          <w:rFonts w:ascii="Consolas" w:hAnsi="Consolas"/>
          <w:sz w:val="16"/>
          <w:szCs w:val="16"/>
        </w:rPr>
      </w:pPr>
    </w:p>
    <w:p w14:paraId="50ED27D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51EBE7F" w14:textId="77777777" w:rsidR="00BE2FB2" w:rsidRPr="00875B56" w:rsidRDefault="00BE2FB2" w:rsidP="00BE2FB2">
      <w:pPr>
        <w:spacing w:after="0" w:line="240" w:lineRule="auto"/>
        <w:rPr>
          <w:rFonts w:ascii="Consolas" w:hAnsi="Consolas"/>
          <w:sz w:val="16"/>
          <w:szCs w:val="16"/>
        </w:rPr>
      </w:pPr>
    </w:p>
    <w:p w14:paraId="777EE1F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DECLARE @var1 sysname;</w:t>
      </w:r>
    </w:p>
    <w:p w14:paraId="59B03DD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SELECT @var1 = [d].[name]</w:t>
      </w:r>
    </w:p>
    <w:p w14:paraId="59412B0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FROM [sys].[default_constraints] [d]</w:t>
      </w:r>
    </w:p>
    <w:p w14:paraId="341DC30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INNER JOIN [sys].[columns] [c] ON [d].[parent_column_id] = [c].[column_id] AND [d].[parent_object_id] = [c].[object_id]</w:t>
      </w:r>
    </w:p>
    <w:p w14:paraId="74CECE0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WHERE ([d].[parent_object_id] = OBJECT_ID(N'AspNetUsers') AND [c].[name] = N'FirstName');</w:t>
      </w:r>
    </w:p>
    <w:p w14:paraId="3CC4075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@var1 IS NOT NULL EXEC(N'ALTER TABLE [AspNetUsers] DROP CONSTRAINT [' + @var1 + '];');</w:t>
      </w:r>
    </w:p>
    <w:p w14:paraId="475A720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[AspNetUsers] ALTER COLUMN [FirstName] nvarchar(100) NULL;</w:t>
      </w:r>
    </w:p>
    <w:p w14:paraId="73D5D6E0" w14:textId="77777777" w:rsidR="00BE2FB2" w:rsidRPr="00875B56" w:rsidRDefault="00BE2FB2" w:rsidP="00BE2FB2">
      <w:pPr>
        <w:spacing w:after="0" w:line="240" w:lineRule="auto"/>
        <w:rPr>
          <w:rFonts w:ascii="Consolas" w:hAnsi="Consolas"/>
          <w:sz w:val="16"/>
          <w:szCs w:val="16"/>
        </w:rPr>
      </w:pPr>
    </w:p>
    <w:p w14:paraId="6DA1492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5F7F7DA2" w14:textId="77777777" w:rsidR="00BE2FB2" w:rsidRPr="00875B56" w:rsidRDefault="00BE2FB2" w:rsidP="00BE2FB2">
      <w:pPr>
        <w:spacing w:after="0" w:line="240" w:lineRule="auto"/>
        <w:rPr>
          <w:rFonts w:ascii="Consolas" w:hAnsi="Consolas"/>
          <w:sz w:val="16"/>
          <w:szCs w:val="16"/>
        </w:rPr>
      </w:pPr>
    </w:p>
    <w:p w14:paraId="3903996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5A21C1D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(N'20180128200124_SetUserFirstLastNameLength', N'2.0.1-rtm-125');</w:t>
      </w:r>
    </w:p>
    <w:p w14:paraId="5C1532E2" w14:textId="77777777" w:rsidR="00BE2FB2" w:rsidRPr="00875B56" w:rsidRDefault="00BE2FB2" w:rsidP="00BE2FB2">
      <w:pPr>
        <w:spacing w:after="0" w:line="240" w:lineRule="auto"/>
        <w:rPr>
          <w:rFonts w:ascii="Consolas" w:hAnsi="Consolas"/>
          <w:sz w:val="16"/>
          <w:szCs w:val="16"/>
        </w:rPr>
      </w:pPr>
    </w:p>
    <w:p w14:paraId="344DFEA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F2E9AB1" w14:textId="77777777" w:rsidR="00BE2FB2" w:rsidRPr="00875B56" w:rsidRDefault="00BE2FB2" w:rsidP="00BE2FB2">
      <w:pPr>
        <w:spacing w:after="0" w:line="240" w:lineRule="auto"/>
        <w:rPr>
          <w:rFonts w:ascii="Consolas" w:hAnsi="Consolas"/>
          <w:sz w:val="16"/>
          <w:szCs w:val="16"/>
        </w:rPr>
      </w:pPr>
    </w:p>
    <w:p w14:paraId="29F14C3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[Groups] (</w:t>
      </w:r>
    </w:p>
    <w:p w14:paraId="2905EAF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uniqueidentifier NOT NULL,</w:t>
      </w:r>
    </w:p>
    <w:p w14:paraId="6313F1C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[DateCreated] datetime2 NOT NULL DEFAULT (getdate()),</w:t>
      </w:r>
    </w:p>
    <w:p w14:paraId="0F2F364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[IsActive] bit NOT NULL,</w:t>
      </w:r>
    </w:p>
    <w:p w14:paraId="214263F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[Name] nvarchar(100) NOT NULL,</w:t>
      </w:r>
    </w:p>
    <w:p w14:paraId="0B00CAB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[PK_Groups] PRIMARY KEY ([Id])</w:t>
      </w:r>
    </w:p>
    <w:p w14:paraId="386E018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6F3EA96E" w14:textId="77777777" w:rsidR="00BE2FB2" w:rsidRPr="00875B56" w:rsidRDefault="00BE2FB2" w:rsidP="00BE2FB2">
      <w:pPr>
        <w:spacing w:after="0" w:line="240" w:lineRule="auto"/>
        <w:rPr>
          <w:rFonts w:ascii="Consolas" w:hAnsi="Consolas"/>
          <w:sz w:val="16"/>
          <w:szCs w:val="16"/>
        </w:rPr>
      </w:pPr>
    </w:p>
    <w:p w14:paraId="51F6E30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770B6B3" w14:textId="77777777" w:rsidR="00BE2FB2" w:rsidRPr="00875B56" w:rsidRDefault="00BE2FB2" w:rsidP="00BE2FB2">
      <w:pPr>
        <w:spacing w:after="0" w:line="240" w:lineRule="auto"/>
        <w:rPr>
          <w:rFonts w:ascii="Consolas" w:hAnsi="Consolas"/>
          <w:sz w:val="16"/>
          <w:szCs w:val="16"/>
        </w:rPr>
      </w:pPr>
    </w:p>
    <w:p w14:paraId="0A1DB01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[UserGroups] (</w:t>
      </w:r>
    </w:p>
    <w:p w14:paraId="2FFA467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2F6F103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[GroupId] uniqueidentifier NOT NULL,</w:t>
      </w:r>
    </w:p>
    <w:p w14:paraId="52CDC98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[PK_UserGroups] PRIMARY KEY ([UserId], [GroupId]),</w:t>
      </w:r>
    </w:p>
    <w:p w14:paraId="3BB9E93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[FK_UserGroups_Groups_GroupId] FOREIGN KEY ([GroupId]) REFERENCES [Groups] ([Id]) ON DELETE CASCADE,</w:t>
      </w:r>
    </w:p>
    <w:p w14:paraId="66347EE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[FK_UserGroups_AspNetUsers_UserId] FOREIGN KEY ([UserId]) REFERENCES [AspNetUsers] ([Id]) ON DELETE CASCADE</w:t>
      </w:r>
    </w:p>
    <w:p w14:paraId="06F640C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30202E12" w14:textId="77777777" w:rsidR="00BE2FB2" w:rsidRPr="00875B56" w:rsidRDefault="00BE2FB2" w:rsidP="00BE2FB2">
      <w:pPr>
        <w:spacing w:after="0" w:line="240" w:lineRule="auto"/>
        <w:rPr>
          <w:rFonts w:ascii="Consolas" w:hAnsi="Consolas"/>
          <w:sz w:val="16"/>
          <w:szCs w:val="16"/>
        </w:rPr>
      </w:pPr>
    </w:p>
    <w:p w14:paraId="5D94343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9A40D5B" w14:textId="77777777" w:rsidR="00BE2FB2" w:rsidRPr="00875B56" w:rsidRDefault="00BE2FB2" w:rsidP="00BE2FB2">
      <w:pPr>
        <w:spacing w:after="0" w:line="240" w:lineRule="auto"/>
        <w:rPr>
          <w:rFonts w:ascii="Consolas" w:hAnsi="Consolas"/>
          <w:sz w:val="16"/>
          <w:szCs w:val="16"/>
        </w:rPr>
      </w:pPr>
    </w:p>
    <w:p w14:paraId="45A11AB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[IX_UserGroups_GroupId] ON [UserGroups] ([GroupId]);</w:t>
      </w:r>
    </w:p>
    <w:p w14:paraId="508A192C" w14:textId="77777777" w:rsidR="00BE2FB2" w:rsidRPr="00875B56" w:rsidRDefault="00BE2FB2" w:rsidP="00BE2FB2">
      <w:pPr>
        <w:spacing w:after="0" w:line="240" w:lineRule="auto"/>
        <w:rPr>
          <w:rFonts w:ascii="Consolas" w:hAnsi="Consolas"/>
          <w:sz w:val="16"/>
          <w:szCs w:val="16"/>
        </w:rPr>
      </w:pPr>
    </w:p>
    <w:p w14:paraId="5CF4862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BCB3F7D" w14:textId="77777777" w:rsidR="00BE2FB2" w:rsidRPr="00875B56" w:rsidRDefault="00BE2FB2" w:rsidP="00BE2FB2">
      <w:pPr>
        <w:spacing w:after="0" w:line="240" w:lineRule="auto"/>
        <w:rPr>
          <w:rFonts w:ascii="Consolas" w:hAnsi="Consolas"/>
          <w:sz w:val="16"/>
          <w:szCs w:val="16"/>
        </w:rPr>
      </w:pPr>
    </w:p>
    <w:p w14:paraId="2F4F768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1682E3E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(N'20180203120659_GroupEntitiesAdded', N'2.0.1-rtm-125');</w:t>
      </w:r>
    </w:p>
    <w:p w14:paraId="366DB3A4" w14:textId="77777777" w:rsidR="00BE2FB2" w:rsidRPr="00875B56" w:rsidRDefault="00BE2FB2" w:rsidP="00BE2FB2">
      <w:pPr>
        <w:spacing w:after="0" w:line="240" w:lineRule="auto"/>
        <w:rPr>
          <w:rFonts w:ascii="Consolas" w:hAnsi="Consolas"/>
          <w:sz w:val="16"/>
          <w:szCs w:val="16"/>
        </w:rPr>
      </w:pPr>
    </w:p>
    <w:p w14:paraId="2991603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923E176" w14:textId="77777777" w:rsidR="00BE2FB2" w:rsidRPr="00875B56" w:rsidRDefault="00BE2FB2" w:rsidP="00BE2FB2">
      <w:pPr>
        <w:spacing w:after="0" w:line="240" w:lineRule="auto"/>
        <w:rPr>
          <w:rFonts w:ascii="Consolas" w:hAnsi="Consolas"/>
          <w:sz w:val="16"/>
          <w:szCs w:val="16"/>
        </w:rPr>
      </w:pPr>
    </w:p>
    <w:p w14:paraId="008D456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DECLARE @var2 sysname;</w:t>
      </w:r>
    </w:p>
    <w:p w14:paraId="46AC82F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SELECT @var2 = [d].[name]</w:t>
      </w:r>
    </w:p>
    <w:p w14:paraId="6328416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FROM [sys].[default_constraints] [d]</w:t>
      </w:r>
    </w:p>
    <w:p w14:paraId="1A62CAC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INNER JOIN [sys].[columns] [c] ON [d].[parent_column_id] = [c].[column_id] AND [d].[parent_object_id] = [c].[object_id]</w:t>
      </w:r>
    </w:p>
    <w:p w14:paraId="5B0A793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WHERE ([d].[parent_object_id] = OBJECT_ID(N'Groups') AND [c].[name] = N'DateCreated');</w:t>
      </w:r>
    </w:p>
    <w:p w14:paraId="3BD8A73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@var2 IS NOT NULL EXEC(N'ALTER TABLE [Groups] DROP CONSTRAINT [' + @var2 + '];');</w:t>
      </w:r>
    </w:p>
    <w:p w14:paraId="0193D55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[Groups] ALTER COLUMN [DateCreated] date NOT NULL;</w:t>
      </w:r>
    </w:p>
    <w:p w14:paraId="1F6BC40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[Groups] ADD DEFAULT (getdate()) FOR [DateCreated];</w:t>
      </w:r>
    </w:p>
    <w:p w14:paraId="044BB8C1" w14:textId="77777777" w:rsidR="00BE2FB2" w:rsidRPr="00875B56" w:rsidRDefault="00BE2FB2" w:rsidP="00BE2FB2">
      <w:pPr>
        <w:spacing w:after="0" w:line="240" w:lineRule="auto"/>
        <w:rPr>
          <w:rFonts w:ascii="Consolas" w:hAnsi="Consolas"/>
          <w:sz w:val="16"/>
          <w:szCs w:val="16"/>
        </w:rPr>
      </w:pPr>
    </w:p>
    <w:p w14:paraId="67FB874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781E26F" w14:textId="77777777" w:rsidR="00BE2FB2" w:rsidRPr="00875B56" w:rsidRDefault="00BE2FB2" w:rsidP="00BE2FB2">
      <w:pPr>
        <w:spacing w:after="0" w:line="240" w:lineRule="auto"/>
        <w:rPr>
          <w:rFonts w:ascii="Consolas" w:hAnsi="Consolas"/>
          <w:sz w:val="16"/>
          <w:szCs w:val="16"/>
        </w:rPr>
      </w:pPr>
    </w:p>
    <w:p w14:paraId="0CD8957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6BEBBC1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(N'20180203121005_MakeingGroupCreatedDateToDateType', N'2.0.1-rtm-125');</w:t>
      </w:r>
    </w:p>
    <w:p w14:paraId="4D9BBCD5" w14:textId="77777777" w:rsidR="00BE2FB2" w:rsidRPr="00875B56" w:rsidRDefault="00BE2FB2" w:rsidP="00BE2FB2">
      <w:pPr>
        <w:spacing w:after="0" w:line="240" w:lineRule="auto"/>
        <w:rPr>
          <w:rFonts w:ascii="Consolas" w:hAnsi="Consolas"/>
          <w:sz w:val="16"/>
          <w:szCs w:val="16"/>
        </w:rPr>
      </w:pPr>
    </w:p>
    <w:p w14:paraId="6AA8289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502A3AAA" w14:textId="77777777" w:rsidR="00BE2FB2" w:rsidRPr="00875B56" w:rsidRDefault="00BE2FB2" w:rsidP="00BE2FB2">
      <w:pPr>
        <w:spacing w:after="0" w:line="240" w:lineRule="auto"/>
        <w:rPr>
          <w:rFonts w:ascii="Consolas" w:hAnsi="Consolas"/>
          <w:sz w:val="16"/>
          <w:szCs w:val="16"/>
        </w:rPr>
      </w:pPr>
    </w:p>
    <w:p w14:paraId="7F1977B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[UserGroups] ADD [RelationType] int NOT NULL DEFAULT 0;</w:t>
      </w:r>
    </w:p>
    <w:p w14:paraId="0F1310F6" w14:textId="77777777" w:rsidR="00BE2FB2" w:rsidRPr="00875B56" w:rsidRDefault="00BE2FB2" w:rsidP="00BE2FB2">
      <w:pPr>
        <w:spacing w:after="0" w:line="240" w:lineRule="auto"/>
        <w:rPr>
          <w:rFonts w:ascii="Consolas" w:hAnsi="Consolas"/>
          <w:sz w:val="16"/>
          <w:szCs w:val="16"/>
        </w:rPr>
      </w:pPr>
    </w:p>
    <w:p w14:paraId="697E608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04A90A9" w14:textId="77777777" w:rsidR="00BE2FB2" w:rsidRPr="00875B56" w:rsidRDefault="00BE2FB2" w:rsidP="00BE2FB2">
      <w:pPr>
        <w:spacing w:after="0" w:line="240" w:lineRule="auto"/>
        <w:rPr>
          <w:rFonts w:ascii="Consolas" w:hAnsi="Consolas"/>
          <w:sz w:val="16"/>
          <w:szCs w:val="16"/>
        </w:rPr>
      </w:pPr>
    </w:p>
    <w:p w14:paraId="379C66E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06249F0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(N'20180203123258_AddUserGroupRelationType', N'2.0.1-rtm-125');</w:t>
      </w:r>
    </w:p>
    <w:p w14:paraId="45F4E991" w14:textId="77777777" w:rsidR="00BE2FB2" w:rsidRPr="00875B56" w:rsidRDefault="00BE2FB2" w:rsidP="00BE2FB2">
      <w:pPr>
        <w:spacing w:after="0" w:line="240" w:lineRule="auto"/>
        <w:rPr>
          <w:rFonts w:ascii="Consolas" w:hAnsi="Consolas"/>
          <w:sz w:val="16"/>
          <w:szCs w:val="16"/>
        </w:rPr>
      </w:pPr>
    </w:p>
    <w:p w14:paraId="5FB1315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BBEFCB9" w14:textId="77777777" w:rsidR="00BE2FB2" w:rsidRPr="00875B56" w:rsidRDefault="00BE2FB2" w:rsidP="00BE2FB2">
      <w:pPr>
        <w:spacing w:after="0" w:line="240" w:lineRule="auto"/>
        <w:rPr>
          <w:rFonts w:ascii="Consolas" w:hAnsi="Consolas"/>
          <w:sz w:val="16"/>
          <w:szCs w:val="16"/>
        </w:rPr>
      </w:pPr>
    </w:p>
    <w:p w14:paraId="58F2136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[Tasks] (</w:t>
      </w:r>
    </w:p>
    <w:p w14:paraId="59E0551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uniqueidentifier NOT NULL,</w:t>
      </w:r>
    </w:p>
    <w:p w14:paraId="0E2CAC3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[DateCompleted] datetime2 NULL,</w:t>
      </w:r>
    </w:p>
    <w:p w14:paraId="62D8A76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[DateTimeCreated] datetime2 NOT NULL DEFAULT (getdate()),</w:t>
      </w:r>
    </w:p>
    <w:p w14:paraId="2C9B154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[Deadline] datetime2 NOT NULL,</w:t>
      </w:r>
    </w:p>
    <w:p w14:paraId="548D009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[Description] nvarchar(500) NOT NULL,</w:t>
      </w:r>
    </w:p>
    <w:p w14:paraId="405D787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[GroupId] uniqueidentifier NOT NULL,</w:t>
      </w:r>
    </w:p>
    <w:p w14:paraId="5CE3BA4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[Title] nvarchar(50) NOT NULL,</w:t>
      </w:r>
    </w:p>
    <w:p w14:paraId="276F484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NULL,</w:t>
      </w:r>
    </w:p>
    <w:p w14:paraId="7335CFD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[PK_Tasks] PRIMARY KEY ([Id]),</w:t>
      </w:r>
    </w:p>
    <w:p w14:paraId="727386C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[FK_Tasks_Groups_GroupId] FOREIGN KEY ([GroupId]) REFERENCES [Groups] ([Id]) ON DELETE CASCADE,</w:t>
      </w:r>
    </w:p>
    <w:p w14:paraId="5507780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[FK_Tasks_AspNetUsers_UserId] FOREIGN KEY ([UserId]) REFERENCES [AspNetUsers] ([Id]) ON DELETE NO ACTION</w:t>
      </w:r>
    </w:p>
    <w:p w14:paraId="1A95AE9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7B57BA35" w14:textId="77777777" w:rsidR="00BE2FB2" w:rsidRPr="00875B56" w:rsidRDefault="00BE2FB2" w:rsidP="00BE2FB2">
      <w:pPr>
        <w:spacing w:after="0" w:line="240" w:lineRule="auto"/>
        <w:rPr>
          <w:rFonts w:ascii="Consolas" w:hAnsi="Consolas"/>
          <w:sz w:val="16"/>
          <w:szCs w:val="16"/>
        </w:rPr>
      </w:pPr>
    </w:p>
    <w:p w14:paraId="6F8F7DE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EDE3AD1" w14:textId="77777777" w:rsidR="00BE2FB2" w:rsidRPr="00875B56" w:rsidRDefault="00BE2FB2" w:rsidP="00BE2FB2">
      <w:pPr>
        <w:spacing w:after="0" w:line="240" w:lineRule="auto"/>
        <w:rPr>
          <w:rFonts w:ascii="Consolas" w:hAnsi="Consolas"/>
          <w:sz w:val="16"/>
          <w:szCs w:val="16"/>
        </w:rPr>
      </w:pPr>
    </w:p>
    <w:p w14:paraId="5E8368C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[IX_Tasks_GroupId] ON [Tasks] ([GroupId]);</w:t>
      </w:r>
    </w:p>
    <w:p w14:paraId="72574FB7" w14:textId="77777777" w:rsidR="00BE2FB2" w:rsidRPr="00875B56" w:rsidRDefault="00BE2FB2" w:rsidP="00BE2FB2">
      <w:pPr>
        <w:spacing w:after="0" w:line="240" w:lineRule="auto"/>
        <w:rPr>
          <w:rFonts w:ascii="Consolas" w:hAnsi="Consolas"/>
          <w:sz w:val="16"/>
          <w:szCs w:val="16"/>
        </w:rPr>
      </w:pPr>
    </w:p>
    <w:p w14:paraId="1A9A0CE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2ECCEB5" w14:textId="77777777" w:rsidR="00BE2FB2" w:rsidRPr="00875B56" w:rsidRDefault="00BE2FB2" w:rsidP="00BE2FB2">
      <w:pPr>
        <w:spacing w:after="0" w:line="240" w:lineRule="auto"/>
        <w:rPr>
          <w:rFonts w:ascii="Consolas" w:hAnsi="Consolas"/>
          <w:sz w:val="16"/>
          <w:szCs w:val="16"/>
        </w:rPr>
      </w:pPr>
    </w:p>
    <w:p w14:paraId="71C2CDB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[IX_Tasks_UserId] ON [Tasks] ([UserId]);</w:t>
      </w:r>
    </w:p>
    <w:p w14:paraId="595AEF1F" w14:textId="77777777" w:rsidR="00BE2FB2" w:rsidRPr="00875B56" w:rsidRDefault="00BE2FB2" w:rsidP="00BE2FB2">
      <w:pPr>
        <w:spacing w:after="0" w:line="240" w:lineRule="auto"/>
        <w:rPr>
          <w:rFonts w:ascii="Consolas" w:hAnsi="Consolas"/>
          <w:sz w:val="16"/>
          <w:szCs w:val="16"/>
        </w:rPr>
      </w:pPr>
    </w:p>
    <w:p w14:paraId="10946C0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901145F" w14:textId="77777777" w:rsidR="00BE2FB2" w:rsidRPr="00875B56" w:rsidRDefault="00BE2FB2" w:rsidP="00BE2FB2">
      <w:pPr>
        <w:spacing w:after="0" w:line="240" w:lineRule="auto"/>
        <w:rPr>
          <w:rFonts w:ascii="Consolas" w:hAnsi="Consolas"/>
          <w:sz w:val="16"/>
          <w:szCs w:val="16"/>
        </w:rPr>
      </w:pPr>
    </w:p>
    <w:p w14:paraId="2977537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61C98C4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(N'20180210203710_AddingTaskEntityType', N'2.0.1-rtm-125');</w:t>
      </w:r>
    </w:p>
    <w:p w14:paraId="0C16E19A" w14:textId="77777777" w:rsidR="00BE2FB2" w:rsidRPr="00875B56" w:rsidRDefault="00BE2FB2" w:rsidP="00BE2FB2">
      <w:pPr>
        <w:spacing w:after="0" w:line="240" w:lineRule="auto"/>
        <w:rPr>
          <w:rFonts w:ascii="Consolas" w:hAnsi="Consolas"/>
          <w:sz w:val="16"/>
          <w:szCs w:val="16"/>
        </w:rPr>
      </w:pPr>
    </w:p>
    <w:p w14:paraId="64D97CB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691E23B" w14:textId="77777777" w:rsidR="00BE2FB2" w:rsidRPr="00875B56" w:rsidRDefault="00BE2FB2" w:rsidP="00BE2FB2">
      <w:pPr>
        <w:spacing w:after="0" w:line="240" w:lineRule="auto"/>
        <w:rPr>
          <w:rFonts w:ascii="Consolas" w:hAnsi="Consolas"/>
          <w:sz w:val="16"/>
          <w:szCs w:val="16"/>
        </w:rPr>
      </w:pPr>
    </w:p>
    <w:p w14:paraId="25A0A6E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CONSTRAINT [FK_Tasks_AspNetUsers_UserId];</w:t>
      </w:r>
    </w:p>
    <w:p w14:paraId="1F30ECD4" w14:textId="77777777" w:rsidR="00BE2FB2" w:rsidRPr="00875B56" w:rsidRDefault="00BE2FB2" w:rsidP="00BE2FB2">
      <w:pPr>
        <w:spacing w:after="0" w:line="240" w:lineRule="auto"/>
        <w:rPr>
          <w:rFonts w:ascii="Consolas" w:hAnsi="Consolas"/>
          <w:sz w:val="16"/>
          <w:szCs w:val="16"/>
        </w:rPr>
      </w:pPr>
    </w:p>
    <w:p w14:paraId="32FA37D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43DF1A0" w14:textId="77777777" w:rsidR="00BE2FB2" w:rsidRPr="00875B56" w:rsidRDefault="00BE2FB2" w:rsidP="00BE2FB2">
      <w:pPr>
        <w:spacing w:after="0" w:line="240" w:lineRule="auto"/>
        <w:rPr>
          <w:rFonts w:ascii="Consolas" w:hAnsi="Consolas"/>
          <w:sz w:val="16"/>
          <w:szCs w:val="16"/>
        </w:rPr>
      </w:pPr>
    </w:p>
    <w:p w14:paraId="176B66E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EXEC sp_rename N'Tasks.UserId', N'AssignedToUserId', N'COLUMN';</w:t>
      </w:r>
    </w:p>
    <w:p w14:paraId="0E56CB30" w14:textId="77777777" w:rsidR="00BE2FB2" w:rsidRPr="00875B56" w:rsidRDefault="00BE2FB2" w:rsidP="00BE2FB2">
      <w:pPr>
        <w:spacing w:after="0" w:line="240" w:lineRule="auto"/>
        <w:rPr>
          <w:rFonts w:ascii="Consolas" w:hAnsi="Consolas"/>
          <w:sz w:val="16"/>
          <w:szCs w:val="16"/>
        </w:rPr>
      </w:pPr>
    </w:p>
    <w:p w14:paraId="32BDB72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328D872" w14:textId="77777777" w:rsidR="00BE2FB2" w:rsidRPr="00875B56" w:rsidRDefault="00BE2FB2" w:rsidP="00BE2FB2">
      <w:pPr>
        <w:spacing w:after="0" w:line="240" w:lineRule="auto"/>
        <w:rPr>
          <w:rFonts w:ascii="Consolas" w:hAnsi="Consolas"/>
          <w:sz w:val="16"/>
          <w:szCs w:val="16"/>
        </w:rPr>
      </w:pPr>
    </w:p>
    <w:p w14:paraId="41044F8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EXEC sp_rename N'Tasks.IX_Tasks_UserId', N'IX_Tasks_AssignedToUserId', N'INDEX';</w:t>
      </w:r>
    </w:p>
    <w:p w14:paraId="5D6AC348" w14:textId="77777777" w:rsidR="00BE2FB2" w:rsidRPr="00875B56" w:rsidRDefault="00BE2FB2" w:rsidP="00BE2FB2">
      <w:pPr>
        <w:spacing w:after="0" w:line="240" w:lineRule="auto"/>
        <w:rPr>
          <w:rFonts w:ascii="Consolas" w:hAnsi="Consolas"/>
          <w:sz w:val="16"/>
          <w:szCs w:val="16"/>
        </w:rPr>
      </w:pPr>
    </w:p>
    <w:p w14:paraId="63D27C9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D01B798" w14:textId="77777777" w:rsidR="00BE2FB2" w:rsidRPr="00875B56" w:rsidRDefault="00BE2FB2" w:rsidP="00BE2FB2">
      <w:pPr>
        <w:spacing w:after="0" w:line="240" w:lineRule="auto"/>
        <w:rPr>
          <w:rFonts w:ascii="Consolas" w:hAnsi="Consolas"/>
          <w:sz w:val="16"/>
          <w:szCs w:val="16"/>
        </w:rPr>
      </w:pPr>
    </w:p>
    <w:p w14:paraId="65ED11C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[CreatedByUserId] uniqueidentifier NOT NULL DEFAULT '00000000-0000-0000-0000-000000000000';</w:t>
      </w:r>
    </w:p>
    <w:p w14:paraId="52D06ED6" w14:textId="77777777" w:rsidR="00BE2FB2" w:rsidRPr="00875B56" w:rsidRDefault="00BE2FB2" w:rsidP="00BE2FB2">
      <w:pPr>
        <w:spacing w:after="0" w:line="240" w:lineRule="auto"/>
        <w:rPr>
          <w:rFonts w:ascii="Consolas" w:hAnsi="Consolas"/>
          <w:sz w:val="16"/>
          <w:szCs w:val="16"/>
        </w:rPr>
      </w:pPr>
    </w:p>
    <w:p w14:paraId="2138FCA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240941E" w14:textId="77777777" w:rsidR="00BE2FB2" w:rsidRPr="00875B56" w:rsidRDefault="00BE2FB2" w:rsidP="00BE2FB2">
      <w:pPr>
        <w:spacing w:after="0" w:line="240" w:lineRule="auto"/>
        <w:rPr>
          <w:rFonts w:ascii="Consolas" w:hAnsi="Consolas"/>
          <w:sz w:val="16"/>
          <w:szCs w:val="16"/>
        </w:rPr>
      </w:pPr>
    </w:p>
    <w:p w14:paraId="227EFE6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[IX_Tasks_CreatedByUserId] ON [Tasks] ([CreatedByUserId]);</w:t>
      </w:r>
    </w:p>
    <w:p w14:paraId="7CF224B5" w14:textId="77777777" w:rsidR="00BE2FB2" w:rsidRPr="00875B56" w:rsidRDefault="00BE2FB2" w:rsidP="00BE2FB2">
      <w:pPr>
        <w:spacing w:after="0" w:line="240" w:lineRule="auto"/>
        <w:rPr>
          <w:rFonts w:ascii="Consolas" w:hAnsi="Consolas"/>
          <w:sz w:val="16"/>
          <w:szCs w:val="16"/>
        </w:rPr>
      </w:pPr>
    </w:p>
    <w:p w14:paraId="7077208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528912C" w14:textId="77777777" w:rsidR="00BE2FB2" w:rsidRPr="00875B56" w:rsidRDefault="00BE2FB2" w:rsidP="00BE2FB2">
      <w:pPr>
        <w:spacing w:after="0" w:line="240" w:lineRule="auto"/>
        <w:rPr>
          <w:rFonts w:ascii="Consolas" w:hAnsi="Consolas"/>
          <w:sz w:val="16"/>
          <w:szCs w:val="16"/>
        </w:rPr>
      </w:pPr>
    </w:p>
    <w:p w14:paraId="205617A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[FK_Task_AssignedToUserId] FOREIGN KEY ([AssignedToUserId]) REFERENCES [AspNetUsers] ([Id]) ON DELETE NO ACTION;</w:t>
      </w:r>
    </w:p>
    <w:p w14:paraId="21D562BE" w14:textId="77777777" w:rsidR="00BE2FB2" w:rsidRPr="00875B56" w:rsidRDefault="00BE2FB2" w:rsidP="00BE2FB2">
      <w:pPr>
        <w:spacing w:after="0" w:line="240" w:lineRule="auto"/>
        <w:rPr>
          <w:rFonts w:ascii="Consolas" w:hAnsi="Consolas"/>
          <w:sz w:val="16"/>
          <w:szCs w:val="16"/>
        </w:rPr>
      </w:pPr>
    </w:p>
    <w:p w14:paraId="1239D20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F3B9A41" w14:textId="77777777" w:rsidR="00BE2FB2" w:rsidRPr="00875B56" w:rsidRDefault="00BE2FB2" w:rsidP="00BE2FB2">
      <w:pPr>
        <w:spacing w:after="0" w:line="240" w:lineRule="auto"/>
        <w:rPr>
          <w:rFonts w:ascii="Consolas" w:hAnsi="Consolas"/>
          <w:sz w:val="16"/>
          <w:szCs w:val="16"/>
        </w:rPr>
      </w:pPr>
    </w:p>
    <w:p w14:paraId="3C999A8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[FK_Task_CreatedByUserId] FOREIGN KEY ([CreatedByUserId]) REFERENCES [AspNetUsers] ([Id]) ON DELETE CASCADE;</w:t>
      </w:r>
    </w:p>
    <w:p w14:paraId="6BCA5B53" w14:textId="77777777" w:rsidR="00BE2FB2" w:rsidRPr="00875B56" w:rsidRDefault="00BE2FB2" w:rsidP="00BE2FB2">
      <w:pPr>
        <w:spacing w:after="0" w:line="240" w:lineRule="auto"/>
        <w:rPr>
          <w:rFonts w:ascii="Consolas" w:hAnsi="Consolas"/>
          <w:sz w:val="16"/>
          <w:szCs w:val="16"/>
        </w:rPr>
      </w:pPr>
    </w:p>
    <w:p w14:paraId="4D1E6C0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322F92C" w14:textId="77777777" w:rsidR="00BE2FB2" w:rsidRPr="00875B56" w:rsidRDefault="00BE2FB2" w:rsidP="00BE2FB2">
      <w:pPr>
        <w:spacing w:after="0" w:line="240" w:lineRule="auto"/>
        <w:rPr>
          <w:rFonts w:ascii="Consolas" w:hAnsi="Consolas"/>
          <w:sz w:val="16"/>
          <w:szCs w:val="16"/>
        </w:rPr>
      </w:pPr>
    </w:p>
    <w:p w14:paraId="0FBDE26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02A365F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(N'20180211093442_TaskAssociationsWithCreaterAndAssignee', N'2.0.1-rtm-125');</w:t>
      </w:r>
    </w:p>
    <w:p w14:paraId="518B27FE" w14:textId="77777777" w:rsidR="00BE2FB2" w:rsidRPr="00875B56" w:rsidRDefault="00BE2FB2" w:rsidP="00BE2FB2">
      <w:pPr>
        <w:spacing w:after="0" w:line="240" w:lineRule="auto"/>
        <w:rPr>
          <w:rFonts w:ascii="Consolas" w:hAnsi="Consolas"/>
          <w:sz w:val="16"/>
          <w:szCs w:val="16"/>
        </w:rPr>
      </w:pPr>
    </w:p>
    <w:p w14:paraId="628A19C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70B1A31" w14:textId="77777777" w:rsidR="00BE2FB2" w:rsidRPr="00875B56" w:rsidRDefault="00BE2FB2" w:rsidP="00BE2FB2">
      <w:pPr>
        <w:spacing w:after="0" w:line="240" w:lineRule="auto"/>
        <w:rPr>
          <w:rFonts w:ascii="Consolas" w:hAnsi="Consolas"/>
          <w:sz w:val="16"/>
          <w:szCs w:val="16"/>
        </w:rPr>
      </w:pPr>
    </w:p>
    <w:p w14:paraId="2FF8A72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CONSTRAINT [FK_Task_AssignedToUserId];</w:t>
      </w:r>
    </w:p>
    <w:p w14:paraId="7131B62B" w14:textId="77777777" w:rsidR="00BE2FB2" w:rsidRPr="00875B56" w:rsidRDefault="00BE2FB2" w:rsidP="00BE2FB2">
      <w:pPr>
        <w:spacing w:after="0" w:line="240" w:lineRule="auto"/>
        <w:rPr>
          <w:rFonts w:ascii="Consolas" w:hAnsi="Consolas"/>
          <w:sz w:val="16"/>
          <w:szCs w:val="16"/>
        </w:rPr>
      </w:pPr>
    </w:p>
    <w:p w14:paraId="1B268D8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10F4756" w14:textId="77777777" w:rsidR="00BE2FB2" w:rsidRPr="00875B56" w:rsidRDefault="00BE2FB2" w:rsidP="00BE2FB2">
      <w:pPr>
        <w:spacing w:after="0" w:line="240" w:lineRule="auto"/>
        <w:rPr>
          <w:rFonts w:ascii="Consolas" w:hAnsi="Consolas"/>
          <w:sz w:val="16"/>
          <w:szCs w:val="16"/>
        </w:rPr>
      </w:pPr>
    </w:p>
    <w:p w14:paraId="32306DE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CONSTRAINT [FK_Task_CreatedByUserId];</w:t>
      </w:r>
    </w:p>
    <w:p w14:paraId="06F62C70" w14:textId="77777777" w:rsidR="00BE2FB2" w:rsidRPr="00875B56" w:rsidRDefault="00BE2FB2" w:rsidP="00BE2FB2">
      <w:pPr>
        <w:spacing w:after="0" w:line="240" w:lineRule="auto"/>
        <w:rPr>
          <w:rFonts w:ascii="Consolas" w:hAnsi="Consolas"/>
          <w:sz w:val="16"/>
          <w:szCs w:val="16"/>
        </w:rPr>
      </w:pPr>
    </w:p>
    <w:p w14:paraId="2D138A8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1B5F53E" w14:textId="77777777" w:rsidR="00BE2FB2" w:rsidRPr="00875B56" w:rsidRDefault="00BE2FB2" w:rsidP="00BE2FB2">
      <w:pPr>
        <w:spacing w:after="0" w:line="240" w:lineRule="auto"/>
        <w:rPr>
          <w:rFonts w:ascii="Consolas" w:hAnsi="Consolas"/>
          <w:sz w:val="16"/>
          <w:szCs w:val="16"/>
        </w:rPr>
      </w:pPr>
    </w:p>
    <w:p w14:paraId="1C8E3F1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[FK_Task_AspNetUsers_AssignedToUserId] FOREIGN KEY ([AssignedToUserId]) REFERENCES [AspNetUsers] ([Id]) ON DELETE NO ACTION;</w:t>
      </w:r>
    </w:p>
    <w:p w14:paraId="1816261A" w14:textId="77777777" w:rsidR="00BE2FB2" w:rsidRPr="00875B56" w:rsidRDefault="00BE2FB2" w:rsidP="00BE2FB2">
      <w:pPr>
        <w:spacing w:after="0" w:line="240" w:lineRule="auto"/>
        <w:rPr>
          <w:rFonts w:ascii="Consolas" w:hAnsi="Consolas"/>
          <w:sz w:val="16"/>
          <w:szCs w:val="16"/>
        </w:rPr>
      </w:pPr>
    </w:p>
    <w:p w14:paraId="24C06C6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50B13F8" w14:textId="77777777" w:rsidR="00BE2FB2" w:rsidRPr="00875B56" w:rsidRDefault="00BE2FB2" w:rsidP="00BE2FB2">
      <w:pPr>
        <w:spacing w:after="0" w:line="240" w:lineRule="auto"/>
        <w:rPr>
          <w:rFonts w:ascii="Consolas" w:hAnsi="Consolas"/>
          <w:sz w:val="16"/>
          <w:szCs w:val="16"/>
        </w:rPr>
      </w:pPr>
    </w:p>
    <w:p w14:paraId="1509CA3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[FK_Task_AspNetUsers_CreatedByUserId] FOREIGN KEY ([CreatedByUserId]) REFERENCES [AspNetUsers] ([Id]) ON DELETE CASCADE;</w:t>
      </w:r>
    </w:p>
    <w:p w14:paraId="339E7D03" w14:textId="77777777" w:rsidR="00BE2FB2" w:rsidRPr="00875B56" w:rsidRDefault="00BE2FB2" w:rsidP="00BE2FB2">
      <w:pPr>
        <w:spacing w:after="0" w:line="240" w:lineRule="auto"/>
        <w:rPr>
          <w:rFonts w:ascii="Consolas" w:hAnsi="Consolas"/>
          <w:sz w:val="16"/>
          <w:szCs w:val="16"/>
        </w:rPr>
      </w:pPr>
    </w:p>
    <w:p w14:paraId="622EB34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4A1A1A9" w14:textId="77777777" w:rsidR="00BE2FB2" w:rsidRPr="00875B56" w:rsidRDefault="00BE2FB2" w:rsidP="00BE2FB2">
      <w:pPr>
        <w:spacing w:after="0" w:line="240" w:lineRule="auto"/>
        <w:rPr>
          <w:rFonts w:ascii="Consolas" w:hAnsi="Consolas"/>
          <w:sz w:val="16"/>
          <w:szCs w:val="16"/>
        </w:rPr>
      </w:pPr>
    </w:p>
    <w:p w14:paraId="37C3A09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66F3C22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(N'20180211094029_RenaingTaskToUserConstraintNames', N'2.0.1-rtm-125');</w:t>
      </w:r>
    </w:p>
    <w:p w14:paraId="306C2617" w14:textId="77777777" w:rsidR="00BE2FB2" w:rsidRPr="00875B56" w:rsidRDefault="00BE2FB2" w:rsidP="00BE2FB2">
      <w:pPr>
        <w:spacing w:after="0" w:line="240" w:lineRule="auto"/>
        <w:rPr>
          <w:rFonts w:ascii="Consolas" w:hAnsi="Consolas"/>
          <w:sz w:val="16"/>
          <w:szCs w:val="16"/>
        </w:rPr>
      </w:pPr>
    </w:p>
    <w:p w14:paraId="3FFE049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F03E716" w14:textId="77777777" w:rsidR="00BE2FB2" w:rsidRPr="00875B56" w:rsidRDefault="00BE2FB2" w:rsidP="00BE2FB2">
      <w:pPr>
        <w:spacing w:after="0" w:line="240" w:lineRule="auto"/>
        <w:rPr>
          <w:rFonts w:ascii="Consolas" w:hAnsi="Consolas"/>
          <w:sz w:val="16"/>
          <w:szCs w:val="16"/>
        </w:rPr>
      </w:pPr>
    </w:p>
    <w:p w14:paraId="23C4E79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CONSTRAINT [FK_Task_AspNetUsers_AssignedToUserId];</w:t>
      </w:r>
    </w:p>
    <w:p w14:paraId="53F6942E" w14:textId="77777777" w:rsidR="00BE2FB2" w:rsidRPr="00875B56" w:rsidRDefault="00BE2FB2" w:rsidP="00BE2FB2">
      <w:pPr>
        <w:spacing w:after="0" w:line="240" w:lineRule="auto"/>
        <w:rPr>
          <w:rFonts w:ascii="Consolas" w:hAnsi="Consolas"/>
          <w:sz w:val="16"/>
          <w:szCs w:val="16"/>
        </w:rPr>
      </w:pPr>
    </w:p>
    <w:p w14:paraId="359F854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3C7A83D" w14:textId="77777777" w:rsidR="00BE2FB2" w:rsidRPr="00875B56" w:rsidRDefault="00BE2FB2" w:rsidP="00BE2FB2">
      <w:pPr>
        <w:spacing w:after="0" w:line="240" w:lineRule="auto"/>
        <w:rPr>
          <w:rFonts w:ascii="Consolas" w:hAnsi="Consolas"/>
          <w:sz w:val="16"/>
          <w:szCs w:val="16"/>
        </w:rPr>
      </w:pPr>
    </w:p>
    <w:p w14:paraId="5D8E0AA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EXEC sp_rename N'Tasks.DateCompleted', N'DateTimeCompleted', N'COLUMN';</w:t>
      </w:r>
    </w:p>
    <w:p w14:paraId="2D3B37A8" w14:textId="77777777" w:rsidR="00BE2FB2" w:rsidRPr="00875B56" w:rsidRDefault="00BE2FB2" w:rsidP="00BE2FB2">
      <w:pPr>
        <w:spacing w:after="0" w:line="240" w:lineRule="auto"/>
        <w:rPr>
          <w:rFonts w:ascii="Consolas" w:hAnsi="Consolas"/>
          <w:sz w:val="16"/>
          <w:szCs w:val="16"/>
        </w:rPr>
      </w:pPr>
    </w:p>
    <w:p w14:paraId="53D2E81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5D1EC62C" w14:textId="77777777" w:rsidR="00BE2FB2" w:rsidRPr="00875B56" w:rsidRDefault="00BE2FB2" w:rsidP="00BE2FB2">
      <w:pPr>
        <w:spacing w:after="0" w:line="240" w:lineRule="auto"/>
        <w:rPr>
          <w:rFonts w:ascii="Consolas" w:hAnsi="Consolas"/>
          <w:sz w:val="16"/>
          <w:szCs w:val="16"/>
        </w:rPr>
      </w:pPr>
    </w:p>
    <w:p w14:paraId="00A55D9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[IsOverdue] AS case when DateTimeCompleted is null and Deadline &lt; getdate() then 1 else 0 end;</w:t>
      </w:r>
    </w:p>
    <w:p w14:paraId="6303B734" w14:textId="77777777" w:rsidR="00BE2FB2" w:rsidRPr="00875B56" w:rsidRDefault="00BE2FB2" w:rsidP="00BE2FB2">
      <w:pPr>
        <w:spacing w:after="0" w:line="240" w:lineRule="auto"/>
        <w:rPr>
          <w:rFonts w:ascii="Consolas" w:hAnsi="Consolas"/>
          <w:sz w:val="16"/>
          <w:szCs w:val="16"/>
        </w:rPr>
      </w:pPr>
    </w:p>
    <w:p w14:paraId="209827D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83C981B" w14:textId="77777777" w:rsidR="00BE2FB2" w:rsidRPr="00875B56" w:rsidRDefault="00BE2FB2" w:rsidP="00BE2FB2">
      <w:pPr>
        <w:spacing w:after="0" w:line="240" w:lineRule="auto"/>
        <w:rPr>
          <w:rFonts w:ascii="Consolas" w:hAnsi="Consolas"/>
          <w:sz w:val="16"/>
          <w:szCs w:val="16"/>
        </w:rPr>
      </w:pPr>
    </w:p>
    <w:p w14:paraId="17A3FE1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[FK_Task_AspNetUsersAssignedToUserId] FOREIGN KEY ([AssignedToUserId]) REFERENCES [AspNetUsers] ([Id]) ON DELETE NO ACTION;</w:t>
      </w:r>
    </w:p>
    <w:p w14:paraId="0958116D" w14:textId="77777777" w:rsidR="00BE2FB2" w:rsidRPr="00875B56" w:rsidRDefault="00BE2FB2" w:rsidP="00BE2FB2">
      <w:pPr>
        <w:spacing w:after="0" w:line="240" w:lineRule="auto"/>
        <w:rPr>
          <w:rFonts w:ascii="Consolas" w:hAnsi="Consolas"/>
          <w:sz w:val="16"/>
          <w:szCs w:val="16"/>
        </w:rPr>
      </w:pPr>
    </w:p>
    <w:p w14:paraId="12A13E3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EDD9A7A" w14:textId="77777777" w:rsidR="00BE2FB2" w:rsidRPr="00875B56" w:rsidRDefault="00BE2FB2" w:rsidP="00BE2FB2">
      <w:pPr>
        <w:spacing w:after="0" w:line="240" w:lineRule="auto"/>
        <w:rPr>
          <w:rFonts w:ascii="Consolas" w:hAnsi="Consolas"/>
          <w:sz w:val="16"/>
          <w:szCs w:val="16"/>
        </w:rPr>
      </w:pPr>
    </w:p>
    <w:p w14:paraId="267C1EE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02B9481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(N'20180211131351_AddingOverdueLogicToTaskEntity', N'2.0.1-rtm-125');</w:t>
      </w:r>
    </w:p>
    <w:p w14:paraId="190ECC6F" w14:textId="77777777" w:rsidR="00BE2FB2" w:rsidRPr="00875B56" w:rsidRDefault="00BE2FB2" w:rsidP="00BE2FB2">
      <w:pPr>
        <w:spacing w:after="0" w:line="240" w:lineRule="auto"/>
        <w:rPr>
          <w:rFonts w:ascii="Consolas" w:hAnsi="Consolas"/>
          <w:sz w:val="16"/>
          <w:szCs w:val="16"/>
        </w:rPr>
      </w:pPr>
    </w:p>
    <w:p w14:paraId="67C5756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lastRenderedPageBreak/>
        <w:t>GO</w:t>
      </w:r>
    </w:p>
    <w:p w14:paraId="1D35A7F1" w14:textId="77777777" w:rsidR="00BE2FB2" w:rsidRPr="00875B56" w:rsidRDefault="00BE2FB2" w:rsidP="00BE2FB2">
      <w:pPr>
        <w:spacing w:after="0" w:line="240" w:lineRule="auto"/>
        <w:rPr>
          <w:rFonts w:ascii="Consolas" w:hAnsi="Consolas"/>
          <w:sz w:val="16"/>
          <w:szCs w:val="16"/>
        </w:rPr>
      </w:pPr>
    </w:p>
    <w:p w14:paraId="2E7892E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DECLARE @var3 sysname;</w:t>
      </w:r>
    </w:p>
    <w:p w14:paraId="62A7A2C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SELECT @var3 = [d].[name]</w:t>
      </w:r>
    </w:p>
    <w:p w14:paraId="541C420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FROM [sys].[default_constraints] [d]</w:t>
      </w:r>
    </w:p>
    <w:p w14:paraId="5B1DAD9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INNER JOIN [sys].[columns] [c] ON [d].[parent_column_id] = [c].[column_id] AND [d].[parent_object_id] = [c].[object_id]</w:t>
      </w:r>
    </w:p>
    <w:p w14:paraId="1C98F8F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WHERE ([d].[parent_object_id] = OBJECT_ID(N'Tasks') AND [c].[name] = N'IsOverdue');</w:t>
      </w:r>
    </w:p>
    <w:p w14:paraId="3393A1F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@var3 IS NOT NULL EXEC(N'ALTER TABLE [Tasks] DROP CONSTRAINT [' + @var3 + '];');</w:t>
      </w:r>
    </w:p>
    <w:p w14:paraId="41B8C40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COLUMN [IsOverdue];</w:t>
      </w:r>
    </w:p>
    <w:p w14:paraId="6845888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[IsOverdue] AS case when DateTimeCompleted is null and Deadline &lt; getdate() then cast(1 as bit) else cast(0 as bit) end;</w:t>
      </w:r>
    </w:p>
    <w:p w14:paraId="4E93752A" w14:textId="77777777" w:rsidR="00BE2FB2" w:rsidRPr="00875B56" w:rsidRDefault="00BE2FB2" w:rsidP="00BE2FB2">
      <w:pPr>
        <w:spacing w:after="0" w:line="240" w:lineRule="auto"/>
        <w:rPr>
          <w:rFonts w:ascii="Consolas" w:hAnsi="Consolas"/>
          <w:sz w:val="16"/>
          <w:szCs w:val="16"/>
        </w:rPr>
      </w:pPr>
    </w:p>
    <w:p w14:paraId="0A02A91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31DD995" w14:textId="77777777" w:rsidR="00BE2FB2" w:rsidRPr="00875B56" w:rsidRDefault="00BE2FB2" w:rsidP="00BE2FB2">
      <w:pPr>
        <w:spacing w:after="0" w:line="240" w:lineRule="auto"/>
        <w:rPr>
          <w:rFonts w:ascii="Consolas" w:hAnsi="Consolas"/>
          <w:sz w:val="16"/>
          <w:szCs w:val="16"/>
        </w:rPr>
      </w:pPr>
    </w:p>
    <w:p w14:paraId="4B30F72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30858A3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(N'20180211131936_FixingTypeOnTaskOverdueColumn', N'2.0.1-rtm-125');</w:t>
      </w:r>
    </w:p>
    <w:p w14:paraId="0E139EDF" w14:textId="77777777" w:rsidR="00BE2FB2" w:rsidRPr="00875B56" w:rsidRDefault="00BE2FB2" w:rsidP="00BE2FB2">
      <w:pPr>
        <w:spacing w:after="0" w:line="240" w:lineRule="auto"/>
        <w:rPr>
          <w:rFonts w:ascii="Consolas" w:hAnsi="Consolas"/>
          <w:sz w:val="16"/>
          <w:szCs w:val="16"/>
        </w:rPr>
      </w:pPr>
    </w:p>
    <w:p w14:paraId="21C28A6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F4496DE" w14:textId="77777777" w:rsidR="00BE2FB2" w:rsidRPr="00875B56" w:rsidRDefault="00BE2FB2" w:rsidP="00BE2FB2">
      <w:pPr>
        <w:spacing w:after="0" w:line="240" w:lineRule="auto"/>
        <w:rPr>
          <w:rFonts w:ascii="Consolas" w:hAnsi="Consolas"/>
          <w:sz w:val="16"/>
          <w:szCs w:val="16"/>
        </w:rPr>
      </w:pPr>
    </w:p>
    <w:p w14:paraId="455C896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[DateTimeAssigned] datetime2 NULL;</w:t>
      </w:r>
    </w:p>
    <w:p w14:paraId="0A0F3A10" w14:textId="77777777" w:rsidR="00BE2FB2" w:rsidRPr="00875B56" w:rsidRDefault="00BE2FB2" w:rsidP="00BE2FB2">
      <w:pPr>
        <w:spacing w:after="0" w:line="240" w:lineRule="auto"/>
        <w:rPr>
          <w:rFonts w:ascii="Consolas" w:hAnsi="Consolas"/>
          <w:sz w:val="16"/>
          <w:szCs w:val="16"/>
        </w:rPr>
      </w:pPr>
    </w:p>
    <w:p w14:paraId="053339E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9410E57" w14:textId="77777777" w:rsidR="00BE2FB2" w:rsidRPr="00875B56" w:rsidRDefault="00BE2FB2" w:rsidP="00BE2FB2">
      <w:pPr>
        <w:spacing w:after="0" w:line="240" w:lineRule="auto"/>
        <w:rPr>
          <w:rFonts w:ascii="Consolas" w:hAnsi="Consolas"/>
          <w:sz w:val="16"/>
          <w:szCs w:val="16"/>
        </w:rPr>
      </w:pPr>
    </w:p>
    <w:p w14:paraId="6FCFD4A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131DFB9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(N'20180218135804_AddedDateTimeAssignedColumnToTask', N'2.0.1-rtm-125');</w:t>
      </w:r>
    </w:p>
    <w:p w14:paraId="00497925" w14:textId="77777777" w:rsidR="00BE2FB2" w:rsidRPr="00875B56" w:rsidRDefault="00BE2FB2" w:rsidP="00BE2FB2">
      <w:pPr>
        <w:spacing w:after="0" w:line="240" w:lineRule="auto"/>
        <w:rPr>
          <w:rFonts w:ascii="Consolas" w:hAnsi="Consolas"/>
          <w:sz w:val="16"/>
          <w:szCs w:val="16"/>
        </w:rPr>
      </w:pPr>
    </w:p>
    <w:p w14:paraId="1DB9372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4E7676C" w14:textId="77777777" w:rsidR="00197178" w:rsidRPr="00E00837" w:rsidRDefault="00197178" w:rsidP="00E00837"/>
    <w:sectPr w:rsidR="00197178" w:rsidRPr="00E00837" w:rsidSect="00C62309">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56DCF3" w14:textId="77777777" w:rsidR="00DD594B" w:rsidRDefault="00DD594B" w:rsidP="00D77AD7">
      <w:pPr>
        <w:spacing w:after="0" w:line="240" w:lineRule="auto"/>
      </w:pPr>
      <w:r>
        <w:separator/>
      </w:r>
    </w:p>
  </w:endnote>
  <w:endnote w:type="continuationSeparator" w:id="0">
    <w:p w14:paraId="0654D018" w14:textId="77777777" w:rsidR="00DD594B" w:rsidRDefault="00DD594B" w:rsidP="00D77A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M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E0660E" w14:textId="77777777" w:rsidR="00DD594B" w:rsidRDefault="00DD594B" w:rsidP="00D77AD7">
      <w:pPr>
        <w:spacing w:after="0" w:line="240" w:lineRule="auto"/>
      </w:pPr>
      <w:r>
        <w:separator/>
      </w:r>
    </w:p>
  </w:footnote>
  <w:footnote w:type="continuationSeparator" w:id="0">
    <w:p w14:paraId="38F3B425" w14:textId="77777777" w:rsidR="00DD594B" w:rsidRDefault="00DD594B" w:rsidP="00D77AD7">
      <w:pPr>
        <w:spacing w:after="0" w:line="240" w:lineRule="auto"/>
      </w:pPr>
      <w:r>
        <w:continuationSeparator/>
      </w:r>
    </w:p>
  </w:footnote>
  <w:footnote w:id="1">
    <w:p w14:paraId="6B5EB407" w14:textId="77777777" w:rsidR="00483BB1" w:rsidRDefault="00483BB1" w:rsidP="00215897">
      <w:pPr>
        <w:pStyle w:val="FootnoteText"/>
      </w:pPr>
      <w:r>
        <w:rPr>
          <w:rStyle w:val="FootnoteReference"/>
        </w:rPr>
        <w:footnoteRef/>
      </w:r>
      <w:r>
        <w:t xml:space="preserve"> </w:t>
      </w:r>
      <w:r w:rsidRPr="008F611B">
        <w:t>https://www.merriam-webster.com/dictionary/information%20technology</w:t>
      </w:r>
    </w:p>
  </w:footnote>
  <w:footnote w:id="2">
    <w:p w14:paraId="2108CEFA" w14:textId="3D7DF49B" w:rsidR="00483BB1" w:rsidRDefault="00483BB1">
      <w:pPr>
        <w:pStyle w:val="FootnoteText"/>
      </w:pPr>
      <w:r>
        <w:rPr>
          <w:rStyle w:val="FootnoteReference"/>
        </w:rPr>
        <w:footnoteRef/>
      </w:r>
      <w:r>
        <w:t xml:space="preserve"> </w:t>
      </w:r>
      <w:r w:rsidRPr="00137400">
        <w:t>http://www0.cs.ucl.ac.uk/staff/ucacwxe/lectures/ds98-99/dsee3.pdf</w:t>
      </w:r>
    </w:p>
  </w:footnote>
  <w:footnote w:id="3">
    <w:p w14:paraId="376AC197" w14:textId="3DAC3486" w:rsidR="00483BB1" w:rsidRDefault="00483BB1">
      <w:pPr>
        <w:pStyle w:val="FootnoteText"/>
      </w:pPr>
      <w:r>
        <w:rPr>
          <w:rStyle w:val="FootnoteReference"/>
        </w:rPr>
        <w:footnoteRef/>
      </w:r>
      <w:r>
        <w:t xml:space="preserve"> </w:t>
      </w:r>
      <w:r w:rsidRPr="00D67FB5">
        <w:t xml:space="preserve">Service-Oriented Architecture (SOA) Compass: Business Value, Planning, and Enterprise Roadmap </w:t>
      </w:r>
      <w:r w:rsidRPr="00C41E72">
        <w:rPr>
          <w:rFonts w:ascii="Calibri" w:hAnsi="Calibri" w:cs="Calibri"/>
          <w:color w:val="000000"/>
        </w:rPr>
        <w:t>Bieberstein, Bose, Fiammante, Jones, &amp; Shah, 2006</w:t>
      </w:r>
    </w:p>
  </w:footnote>
  <w:footnote w:id="4">
    <w:p w14:paraId="746D112F" w14:textId="23F1A956" w:rsidR="00483BB1" w:rsidRDefault="00483BB1">
      <w:pPr>
        <w:pStyle w:val="FootnoteText"/>
      </w:pPr>
      <w:r>
        <w:rPr>
          <w:rStyle w:val="FootnoteReference"/>
        </w:rPr>
        <w:footnoteRef/>
      </w:r>
      <w:r>
        <w:t xml:space="preserve"> </w:t>
      </w:r>
      <w:r w:rsidRPr="00DE5F21">
        <w:t>https://www.pluralsight.com/courses/microservices-architecture</w:t>
      </w:r>
    </w:p>
  </w:footnote>
  <w:footnote w:id="5">
    <w:p w14:paraId="563B3C6B" w14:textId="4643EFF0" w:rsidR="00483BB1" w:rsidRDefault="00483BB1">
      <w:pPr>
        <w:pStyle w:val="FootnoteText"/>
      </w:pPr>
      <w:r>
        <w:rPr>
          <w:rStyle w:val="FootnoteReference"/>
        </w:rPr>
        <w:footnoteRef/>
      </w:r>
      <w:r>
        <w:t xml:space="preserve"> </w:t>
      </w:r>
      <w:r w:rsidRPr="00DE5F21">
        <w:t>https://smartbear.com/learn/api-design/what-are-microservices/</w:t>
      </w:r>
    </w:p>
  </w:footnote>
  <w:footnote w:id="6">
    <w:p w14:paraId="1B381792" w14:textId="67451B17" w:rsidR="00483BB1" w:rsidRDefault="00483BB1">
      <w:pPr>
        <w:pStyle w:val="FootnoteText"/>
      </w:pPr>
      <w:r>
        <w:rPr>
          <w:rStyle w:val="FootnoteReference"/>
        </w:rPr>
        <w:footnoteRef/>
      </w:r>
      <w:r>
        <w:t xml:space="preserve"> </w:t>
      </w:r>
      <w:r w:rsidRPr="00FF0BB4">
        <w:t>https://martinfowler.com/articles/microservices.html</w:t>
      </w:r>
    </w:p>
  </w:footnote>
  <w:footnote w:id="7">
    <w:p w14:paraId="6A150A3D" w14:textId="57F4F0AC" w:rsidR="00483BB1" w:rsidRDefault="00483BB1">
      <w:pPr>
        <w:pStyle w:val="FootnoteText"/>
      </w:pPr>
      <w:r>
        <w:rPr>
          <w:rStyle w:val="FootnoteReference"/>
        </w:rPr>
        <w:footnoteRef/>
      </w:r>
      <w:r>
        <w:t xml:space="preserve"> </w:t>
      </w:r>
      <w:r w:rsidRPr="00682860">
        <w:t>https://www.ics.uci.edu/~fielding/pubs/dissertation/fielding_dissertation.pdf</w:t>
      </w:r>
    </w:p>
  </w:footnote>
  <w:footnote w:id="8">
    <w:p w14:paraId="2091CA59" w14:textId="379A1296" w:rsidR="00483BB1" w:rsidRDefault="00483BB1">
      <w:pPr>
        <w:pStyle w:val="FootnoteText"/>
      </w:pPr>
      <w:r>
        <w:rPr>
          <w:rStyle w:val="FootnoteReference"/>
        </w:rPr>
        <w:footnoteRef/>
      </w:r>
      <w:r>
        <w:t xml:space="preserve"> </w:t>
      </w:r>
      <w:r w:rsidRPr="00D86439">
        <w:t>https://tools.ietf.org/html/rfc2616</w:t>
      </w:r>
    </w:p>
  </w:footnote>
  <w:footnote w:id="9">
    <w:p w14:paraId="08E8C8BB" w14:textId="2D80B69A" w:rsidR="00483BB1" w:rsidRDefault="00483BB1">
      <w:pPr>
        <w:pStyle w:val="FootnoteText"/>
      </w:pPr>
      <w:r>
        <w:rPr>
          <w:rStyle w:val="FootnoteReference"/>
        </w:rPr>
        <w:footnoteRef/>
      </w:r>
      <w:r>
        <w:t xml:space="preserve"> </w:t>
      </w:r>
      <w:r w:rsidRPr="00D86439">
        <w:t>https://tools.ietf.org/html/rfc3986</w:t>
      </w:r>
    </w:p>
  </w:footnote>
  <w:footnote w:id="10">
    <w:p w14:paraId="438775CF" w14:textId="0E9E1E94" w:rsidR="00483BB1" w:rsidRDefault="00483BB1">
      <w:pPr>
        <w:pStyle w:val="FootnoteText"/>
      </w:pPr>
      <w:r>
        <w:rPr>
          <w:rStyle w:val="FootnoteReference"/>
        </w:rPr>
        <w:footnoteRef/>
      </w:r>
      <w:r>
        <w:t xml:space="preserve"> </w:t>
      </w:r>
      <w:r w:rsidRPr="00DD53E8">
        <w:t>https://www.ics.uci.edu/~fielding/pubs/dissertation/fielding_dissertation.pdf</w:t>
      </w:r>
    </w:p>
  </w:footnote>
  <w:footnote w:id="11">
    <w:p w14:paraId="6135B3AC" w14:textId="154E62A8" w:rsidR="00483BB1" w:rsidRDefault="00483BB1">
      <w:pPr>
        <w:pStyle w:val="FootnoteText"/>
      </w:pPr>
      <w:r>
        <w:rPr>
          <w:rStyle w:val="FootnoteReference"/>
        </w:rPr>
        <w:footnoteRef/>
      </w:r>
      <w:r>
        <w:t xml:space="preserve"> </w:t>
      </w:r>
      <w:r w:rsidRPr="00C64924">
        <w:t>https://app.pluralsight.com/library/courses/asp-dot-net-core-restful-api-building/table-of-contents</w:t>
      </w:r>
    </w:p>
  </w:footnote>
  <w:footnote w:id="12">
    <w:p w14:paraId="2A38059D" w14:textId="0A4DE5D4" w:rsidR="00483BB1" w:rsidRDefault="00483BB1">
      <w:pPr>
        <w:pStyle w:val="FootnoteText"/>
      </w:pPr>
      <w:r>
        <w:rPr>
          <w:rStyle w:val="FootnoteReference"/>
        </w:rPr>
        <w:footnoteRef/>
      </w:r>
      <w:r>
        <w:t xml:space="preserve"> </w:t>
      </w:r>
      <w:r w:rsidRPr="00090F6B">
        <w:t>https://tools.ietf.org/html/rfc2616</w:t>
      </w:r>
    </w:p>
  </w:footnote>
  <w:footnote w:id="13">
    <w:p w14:paraId="3ED7A200" w14:textId="20BC497C" w:rsidR="00483BB1" w:rsidRDefault="00483BB1">
      <w:pPr>
        <w:pStyle w:val="FootnoteText"/>
      </w:pPr>
      <w:r>
        <w:rPr>
          <w:rStyle w:val="FootnoteReference"/>
        </w:rPr>
        <w:footnoteRef/>
      </w:r>
      <w:r>
        <w:t xml:space="preserve"> </w:t>
      </w:r>
      <w:r w:rsidRPr="00B70083">
        <w:t>https://media.amazonwebservices.com/AWS_Cloud_Best_Practices.pdf</w:t>
      </w:r>
    </w:p>
  </w:footnote>
  <w:footnote w:id="14">
    <w:p w14:paraId="28B43F2B" w14:textId="77777777" w:rsidR="00483BB1" w:rsidRDefault="00483BB1" w:rsidP="00905C04">
      <w:pPr>
        <w:pStyle w:val="FootnoteText"/>
      </w:pPr>
      <w:r>
        <w:rPr>
          <w:rStyle w:val="FootnoteReference"/>
        </w:rPr>
        <w:footnoteRef/>
      </w:r>
      <w:r>
        <w:t xml:space="preserve"> </w:t>
      </w:r>
      <w:r w:rsidRPr="00FC70F0">
        <w:t>http://java.sys-con.com/node/38665</w:t>
      </w:r>
    </w:p>
  </w:footnote>
  <w:footnote w:id="15">
    <w:p w14:paraId="25E80CE5" w14:textId="77777777" w:rsidR="00483BB1" w:rsidRDefault="00483BB1" w:rsidP="00905C04">
      <w:pPr>
        <w:pStyle w:val="FootnoteText"/>
      </w:pPr>
      <w:r>
        <w:rPr>
          <w:rStyle w:val="FootnoteReference"/>
        </w:rPr>
        <w:footnoteRef/>
      </w:r>
      <w:r>
        <w:t xml:space="preserve"> </w:t>
      </w:r>
      <w:r w:rsidRPr="006F2C89">
        <w:t>https://app.pluralsight.com/library/courses/rest-fundamentals</w:t>
      </w:r>
    </w:p>
  </w:footnote>
  <w:footnote w:id="16">
    <w:p w14:paraId="2AA472E3" w14:textId="592648DB" w:rsidR="00483BB1" w:rsidRDefault="00483BB1">
      <w:pPr>
        <w:pStyle w:val="FootnoteText"/>
      </w:pPr>
      <w:r>
        <w:rPr>
          <w:rStyle w:val="FootnoteReference"/>
        </w:rPr>
        <w:footnoteRef/>
      </w:r>
      <w:r>
        <w:t xml:space="preserve"> </w:t>
      </w:r>
      <w:r w:rsidRPr="007F72F2">
        <w:t>https://www.w3.org/Library/</w:t>
      </w:r>
    </w:p>
  </w:footnote>
  <w:footnote w:id="17">
    <w:p w14:paraId="1B9C0783" w14:textId="036D611A" w:rsidR="00483BB1" w:rsidRDefault="00483BB1">
      <w:pPr>
        <w:pStyle w:val="FootnoteText"/>
      </w:pPr>
      <w:r>
        <w:rPr>
          <w:rStyle w:val="FootnoteReference"/>
        </w:rPr>
        <w:footnoteRef/>
      </w:r>
      <w:r>
        <w:t xml:space="preserve"> </w:t>
      </w:r>
      <w:r w:rsidRPr="00306471">
        <w:t>https://martinfowler.com/articles/richardsonMaturityModel.html</w:t>
      </w:r>
    </w:p>
  </w:footnote>
  <w:footnote w:id="18">
    <w:p w14:paraId="38576099" w14:textId="26B32421" w:rsidR="00483BB1" w:rsidRDefault="00483BB1">
      <w:pPr>
        <w:pStyle w:val="FootnoteText"/>
      </w:pPr>
      <w:r>
        <w:rPr>
          <w:rStyle w:val="FootnoteReference"/>
        </w:rPr>
        <w:footnoteRef/>
      </w:r>
      <w:r>
        <w:t xml:space="preserve"> </w:t>
      </w:r>
      <w:r w:rsidRPr="00306471">
        <w:t>https://martinfowler.com/articles/richardsonMaturityModel.html</w:t>
      </w:r>
    </w:p>
  </w:footnote>
  <w:footnote w:id="19">
    <w:p w14:paraId="1F1A02A2" w14:textId="29EA899A" w:rsidR="00483BB1" w:rsidRDefault="00483BB1">
      <w:pPr>
        <w:pStyle w:val="FootnoteText"/>
      </w:pPr>
      <w:r>
        <w:rPr>
          <w:rStyle w:val="FootnoteReference"/>
        </w:rPr>
        <w:footnoteRef/>
      </w:r>
      <w:r>
        <w:t xml:space="preserve"> </w:t>
      </w:r>
      <w:r w:rsidRPr="007D704D">
        <w:t>https://tools.ietf.org/html/rfc3986</w:t>
      </w:r>
    </w:p>
  </w:footnote>
  <w:footnote w:id="20">
    <w:p w14:paraId="210EC4B7" w14:textId="4AD5CE6E" w:rsidR="00483BB1" w:rsidRDefault="00483BB1">
      <w:pPr>
        <w:pStyle w:val="FootnoteText"/>
      </w:pPr>
      <w:r>
        <w:rPr>
          <w:rStyle w:val="FootnoteReference"/>
        </w:rPr>
        <w:footnoteRef/>
      </w:r>
      <w:r>
        <w:t xml:space="preserve"> </w:t>
      </w:r>
      <w:r w:rsidRPr="002A5E79">
        <w:t>http://exyus.com/articles/rest-the-short-version/</w:t>
      </w:r>
    </w:p>
  </w:footnote>
  <w:footnote w:id="21">
    <w:p w14:paraId="62A188B8" w14:textId="740D794B" w:rsidR="00483BB1" w:rsidRDefault="00483BB1">
      <w:pPr>
        <w:pStyle w:val="FootnoteText"/>
      </w:pPr>
      <w:r>
        <w:rPr>
          <w:rStyle w:val="FootnoteReference"/>
        </w:rPr>
        <w:footnoteRef/>
      </w:r>
      <w:r>
        <w:t xml:space="preserve"> </w:t>
      </w:r>
      <w:r w:rsidRPr="00A0175C">
        <w:t>https://tools.ietf.org/html/rfc2616#section-9</w:t>
      </w:r>
      <w:r>
        <w:t xml:space="preserve"> (page 57 section 10)</w:t>
      </w:r>
    </w:p>
  </w:footnote>
  <w:footnote w:id="22">
    <w:p w14:paraId="280B3CCD" w14:textId="1D3F572F" w:rsidR="00483BB1" w:rsidRDefault="00483BB1">
      <w:pPr>
        <w:pStyle w:val="FootnoteText"/>
      </w:pPr>
      <w:r>
        <w:rPr>
          <w:rStyle w:val="FootnoteReference"/>
        </w:rPr>
        <w:footnoteRef/>
      </w:r>
      <w:r>
        <w:t xml:space="preserve"> </w:t>
      </w:r>
      <w:r w:rsidRPr="00875D19">
        <w:t>https://tools.ietf.org/html/rfc4918</w:t>
      </w:r>
    </w:p>
  </w:footnote>
  <w:footnote w:id="23">
    <w:p w14:paraId="06ABE885" w14:textId="28409128" w:rsidR="00483BB1" w:rsidRDefault="00483BB1">
      <w:pPr>
        <w:pStyle w:val="FootnoteText"/>
      </w:pPr>
      <w:r>
        <w:rPr>
          <w:rStyle w:val="FootnoteReference"/>
        </w:rPr>
        <w:footnoteRef/>
      </w:r>
      <w:r>
        <w:t xml:space="preserve"> </w:t>
      </w:r>
      <w:r w:rsidRPr="00722FC4">
        <w:t>https://tools.ietf.org/html/rfc6902</w:t>
      </w:r>
    </w:p>
  </w:footnote>
  <w:footnote w:id="24">
    <w:p w14:paraId="76B8996E" w14:textId="7D5425B9" w:rsidR="00483BB1" w:rsidRDefault="00483BB1">
      <w:pPr>
        <w:pStyle w:val="FootnoteText"/>
      </w:pPr>
      <w:r>
        <w:rPr>
          <w:rStyle w:val="FootnoteReference"/>
        </w:rPr>
        <w:footnoteRef/>
      </w:r>
      <w:r>
        <w:t xml:space="preserve"> </w:t>
      </w:r>
      <w:r w:rsidRPr="00A2248E">
        <w:t>https://docs.microsoft.com/en-us/aspnet/core/?view=aspnetcore-2.1</w:t>
      </w:r>
    </w:p>
  </w:footnote>
  <w:footnote w:id="25">
    <w:p w14:paraId="437CFC6D" w14:textId="7A297896" w:rsidR="00483BB1" w:rsidRDefault="00483BB1">
      <w:pPr>
        <w:pStyle w:val="FootnoteText"/>
      </w:pPr>
      <w:r>
        <w:rPr>
          <w:rStyle w:val="FootnoteReference"/>
        </w:rPr>
        <w:footnoteRef/>
      </w:r>
      <w:r>
        <w:t xml:space="preserve"> </w:t>
      </w:r>
      <w:r w:rsidRPr="00225A2D">
        <w:t>https://automapper.org/</w:t>
      </w:r>
    </w:p>
  </w:footnote>
  <w:footnote w:id="26">
    <w:p w14:paraId="27382E28" w14:textId="1D15273C" w:rsidR="00483BB1" w:rsidRDefault="00483BB1">
      <w:pPr>
        <w:pStyle w:val="FootnoteText"/>
      </w:pPr>
      <w:r>
        <w:rPr>
          <w:rStyle w:val="FootnoteReference"/>
        </w:rPr>
        <w:footnoteRef/>
      </w:r>
      <w:r>
        <w:t xml:space="preserve"> </w:t>
      </w:r>
      <w:r w:rsidRPr="00292E24">
        <w:t>http://deviq.com/don-t-repeat-yourself/</w:t>
      </w:r>
    </w:p>
  </w:footnote>
  <w:footnote w:id="27">
    <w:p w14:paraId="54177574" w14:textId="6B13945E" w:rsidR="00483BB1" w:rsidRDefault="00483BB1">
      <w:pPr>
        <w:pStyle w:val="FootnoteText"/>
      </w:pPr>
      <w:r>
        <w:rPr>
          <w:rStyle w:val="FootnoteReference"/>
        </w:rPr>
        <w:footnoteRef/>
      </w:r>
      <w:r>
        <w:t xml:space="preserve"> </w:t>
      </w:r>
      <w:r w:rsidRPr="0041328B">
        <w:t>https://www.visualstudio.com/thank-you-downloading-visual-studio/?sku=Community&amp;rel=15</w:t>
      </w:r>
    </w:p>
  </w:footnote>
  <w:footnote w:id="28">
    <w:p w14:paraId="5D1E9168" w14:textId="559BA3A5" w:rsidR="00483BB1" w:rsidRDefault="00483BB1">
      <w:pPr>
        <w:pStyle w:val="FootnoteText"/>
      </w:pPr>
      <w:r>
        <w:rPr>
          <w:rStyle w:val="FootnoteReference"/>
        </w:rPr>
        <w:footnoteRef/>
      </w:r>
      <w:r>
        <w:t xml:space="preserve"> </w:t>
      </w:r>
      <w:r w:rsidRPr="00762B95">
        <w:t>https://www.getpostman.com/</w:t>
      </w:r>
    </w:p>
  </w:footnote>
  <w:footnote w:id="29">
    <w:p w14:paraId="5FB9E0BB" w14:textId="1304558E" w:rsidR="00483BB1" w:rsidRDefault="00483BB1">
      <w:pPr>
        <w:pStyle w:val="FootnoteText"/>
      </w:pPr>
      <w:r>
        <w:rPr>
          <w:rStyle w:val="FootnoteReference"/>
        </w:rPr>
        <w:footnoteRef/>
      </w:r>
      <w:r>
        <w:t xml:space="preserve"> </w:t>
      </w:r>
      <w:r w:rsidRPr="006F34FB">
        <w:t>https://swagger.io/</w:t>
      </w:r>
    </w:p>
  </w:footnote>
  <w:footnote w:id="30">
    <w:p w14:paraId="7CD5D81B" w14:textId="3F95C6A7" w:rsidR="00483BB1" w:rsidRDefault="00483BB1">
      <w:pPr>
        <w:pStyle w:val="FootnoteText"/>
      </w:pPr>
      <w:r>
        <w:rPr>
          <w:rStyle w:val="FootnoteReference"/>
        </w:rPr>
        <w:footnoteRef/>
      </w:r>
      <w:r>
        <w:t xml:space="preserve"> </w:t>
      </w:r>
      <w:r w:rsidRPr="002E2C2B">
        <w:t>https://github.com/domaindrivendev/Swashbuckle.AspNetCore</w:t>
      </w:r>
    </w:p>
  </w:footnote>
  <w:footnote w:id="31">
    <w:p w14:paraId="311D3CD9" w14:textId="08C53EA4" w:rsidR="00483BB1" w:rsidRDefault="00483BB1">
      <w:pPr>
        <w:pStyle w:val="FootnoteText"/>
      </w:pPr>
      <w:r>
        <w:rPr>
          <w:rStyle w:val="FootnoteReference"/>
        </w:rPr>
        <w:footnoteRef/>
      </w:r>
      <w:r>
        <w:t xml:space="preserve"> </w:t>
      </w:r>
      <w:r w:rsidRPr="002B544C">
        <w:t>https://www.getpostman.com/</w:t>
      </w:r>
    </w:p>
  </w:footnote>
  <w:footnote w:id="32">
    <w:p w14:paraId="2A235522" w14:textId="77777777" w:rsidR="00483BB1" w:rsidRDefault="00483BB1" w:rsidP="00CD1791">
      <w:pPr>
        <w:pStyle w:val="FootnoteText"/>
      </w:pPr>
      <w:r>
        <w:rPr>
          <w:rStyle w:val="FootnoteReference"/>
        </w:rPr>
        <w:footnoteRef/>
      </w:r>
      <w:r>
        <w:t xml:space="preserve"> </w:t>
      </w:r>
      <w:r w:rsidRPr="00A979CB">
        <w:t>https://www.telerik.com/fiddler</w:t>
      </w:r>
    </w:p>
  </w:footnote>
  <w:footnote w:id="33">
    <w:p w14:paraId="1F1305AB" w14:textId="424D5A71" w:rsidR="00E47533" w:rsidRDefault="00E47533">
      <w:pPr>
        <w:pStyle w:val="FootnoteText"/>
      </w:pPr>
      <w:r>
        <w:rPr>
          <w:rStyle w:val="FootnoteReference"/>
        </w:rPr>
        <w:footnoteRef/>
      </w:r>
      <w:r>
        <w:t xml:space="preserve"> </w:t>
      </w:r>
      <w:r w:rsidRPr="00E47533">
        <w:t>https://tools.ietf.org/html/rfc6902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41741"/>
    <w:multiLevelType w:val="hybridMultilevel"/>
    <w:tmpl w:val="983A9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0B19BA"/>
    <w:multiLevelType w:val="hybridMultilevel"/>
    <w:tmpl w:val="506EF5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9F447A"/>
    <w:multiLevelType w:val="hybridMultilevel"/>
    <w:tmpl w:val="70E44D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8F4939"/>
    <w:multiLevelType w:val="hybridMultilevel"/>
    <w:tmpl w:val="92CAC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673B84"/>
    <w:multiLevelType w:val="hybridMultilevel"/>
    <w:tmpl w:val="4DD6593C"/>
    <w:lvl w:ilvl="0" w:tplc="CA9C3F20">
      <w:start w:val="1"/>
      <w:numFmt w:val="lowerLetter"/>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82775B"/>
    <w:multiLevelType w:val="multilevel"/>
    <w:tmpl w:val="7276779E"/>
    <w:lvl w:ilvl="0">
      <w:start w:val="1"/>
      <w:numFmt w:val="decimal"/>
      <w:pStyle w:val="Heading1"/>
      <w:lvlText w:val="%1"/>
      <w:lvlJc w:val="left"/>
      <w:pPr>
        <w:ind w:left="432" w:hanging="432"/>
      </w:pPr>
      <w:rPr>
        <w:b w: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858299D"/>
    <w:multiLevelType w:val="hybridMultilevel"/>
    <w:tmpl w:val="3698D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4764F8"/>
    <w:multiLevelType w:val="hybridMultilevel"/>
    <w:tmpl w:val="BA04B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0119DB"/>
    <w:multiLevelType w:val="hybridMultilevel"/>
    <w:tmpl w:val="29004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A14E9D"/>
    <w:multiLevelType w:val="hybridMultilevel"/>
    <w:tmpl w:val="46466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E765DA2"/>
    <w:multiLevelType w:val="hybridMultilevel"/>
    <w:tmpl w:val="99D63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850CDC"/>
    <w:multiLevelType w:val="hybridMultilevel"/>
    <w:tmpl w:val="0E7E67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D601E3"/>
    <w:multiLevelType w:val="hybridMultilevel"/>
    <w:tmpl w:val="06F8B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18C2098"/>
    <w:multiLevelType w:val="hybridMultilevel"/>
    <w:tmpl w:val="4636F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A82FBB"/>
    <w:multiLevelType w:val="hybridMultilevel"/>
    <w:tmpl w:val="81669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D8F1139"/>
    <w:multiLevelType w:val="hybridMultilevel"/>
    <w:tmpl w:val="CBB094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526EB5"/>
    <w:multiLevelType w:val="hybridMultilevel"/>
    <w:tmpl w:val="A69C3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6313EC3"/>
    <w:multiLevelType w:val="hybridMultilevel"/>
    <w:tmpl w:val="F174A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1343F8"/>
    <w:multiLevelType w:val="hybridMultilevel"/>
    <w:tmpl w:val="8D686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959409B"/>
    <w:multiLevelType w:val="hybridMultilevel"/>
    <w:tmpl w:val="58C29E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FB83689"/>
    <w:multiLevelType w:val="hybridMultilevel"/>
    <w:tmpl w:val="FD1A74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31A7E68"/>
    <w:multiLevelType w:val="hybridMultilevel"/>
    <w:tmpl w:val="5EE61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6822E9E"/>
    <w:multiLevelType w:val="hybridMultilevel"/>
    <w:tmpl w:val="A490D16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A043862"/>
    <w:multiLevelType w:val="hybridMultilevel"/>
    <w:tmpl w:val="B2864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F54101A"/>
    <w:multiLevelType w:val="hybridMultilevel"/>
    <w:tmpl w:val="B3BA97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1196D4A"/>
    <w:multiLevelType w:val="hybridMultilevel"/>
    <w:tmpl w:val="19AC4B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5FE38C5"/>
    <w:multiLevelType w:val="hybridMultilevel"/>
    <w:tmpl w:val="5F1C1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821827"/>
    <w:multiLevelType w:val="hybridMultilevel"/>
    <w:tmpl w:val="A27AB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45D05EE"/>
    <w:multiLevelType w:val="hybridMultilevel"/>
    <w:tmpl w:val="59A6A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4F0219E"/>
    <w:multiLevelType w:val="hybridMultilevel"/>
    <w:tmpl w:val="C7965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8A12E93"/>
    <w:multiLevelType w:val="hybridMultilevel"/>
    <w:tmpl w:val="D16EF2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D9824B3"/>
    <w:multiLevelType w:val="hybridMultilevel"/>
    <w:tmpl w:val="48847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FBD6B53"/>
    <w:multiLevelType w:val="hybridMultilevel"/>
    <w:tmpl w:val="394A2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289337B"/>
    <w:multiLevelType w:val="hybridMultilevel"/>
    <w:tmpl w:val="48E609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5882A01"/>
    <w:multiLevelType w:val="hybridMultilevel"/>
    <w:tmpl w:val="34C03C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D2972C5"/>
    <w:multiLevelType w:val="hybridMultilevel"/>
    <w:tmpl w:val="A06270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E4158D4"/>
    <w:multiLevelType w:val="hybridMultilevel"/>
    <w:tmpl w:val="308600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2"/>
  </w:num>
  <w:num w:numId="4">
    <w:abstractNumId w:val="12"/>
  </w:num>
  <w:num w:numId="5">
    <w:abstractNumId w:val="26"/>
  </w:num>
  <w:num w:numId="6">
    <w:abstractNumId w:val="1"/>
  </w:num>
  <w:num w:numId="7">
    <w:abstractNumId w:val="7"/>
  </w:num>
  <w:num w:numId="8">
    <w:abstractNumId w:val="18"/>
  </w:num>
  <w:num w:numId="9">
    <w:abstractNumId w:val="35"/>
  </w:num>
  <w:num w:numId="10">
    <w:abstractNumId w:val="29"/>
  </w:num>
  <w:num w:numId="11">
    <w:abstractNumId w:val="2"/>
  </w:num>
  <w:num w:numId="12">
    <w:abstractNumId w:val="10"/>
  </w:num>
  <w:num w:numId="13">
    <w:abstractNumId w:val="6"/>
  </w:num>
  <w:num w:numId="14">
    <w:abstractNumId w:val="27"/>
  </w:num>
  <w:num w:numId="15">
    <w:abstractNumId w:val="11"/>
  </w:num>
  <w:num w:numId="16">
    <w:abstractNumId w:val="28"/>
  </w:num>
  <w:num w:numId="17">
    <w:abstractNumId w:val="19"/>
  </w:num>
  <w:num w:numId="18">
    <w:abstractNumId w:val="30"/>
  </w:num>
  <w:num w:numId="19">
    <w:abstractNumId w:val="0"/>
  </w:num>
  <w:num w:numId="20">
    <w:abstractNumId w:val="36"/>
  </w:num>
  <w:num w:numId="21">
    <w:abstractNumId w:val="22"/>
  </w:num>
  <w:num w:numId="22">
    <w:abstractNumId w:val="24"/>
  </w:num>
  <w:num w:numId="23">
    <w:abstractNumId w:val="13"/>
  </w:num>
  <w:num w:numId="24">
    <w:abstractNumId w:val="16"/>
  </w:num>
  <w:num w:numId="25">
    <w:abstractNumId w:val="14"/>
  </w:num>
  <w:num w:numId="26">
    <w:abstractNumId w:val="33"/>
  </w:num>
  <w:num w:numId="27">
    <w:abstractNumId w:val="8"/>
  </w:num>
  <w:num w:numId="28">
    <w:abstractNumId w:val="20"/>
  </w:num>
  <w:num w:numId="29">
    <w:abstractNumId w:val="23"/>
  </w:num>
  <w:num w:numId="30">
    <w:abstractNumId w:val="17"/>
  </w:num>
  <w:num w:numId="31">
    <w:abstractNumId w:val="34"/>
  </w:num>
  <w:num w:numId="32">
    <w:abstractNumId w:val="9"/>
  </w:num>
  <w:num w:numId="33">
    <w:abstractNumId w:val="3"/>
  </w:num>
  <w:num w:numId="34">
    <w:abstractNumId w:val="21"/>
  </w:num>
  <w:num w:numId="35">
    <w:abstractNumId w:val="25"/>
  </w:num>
  <w:num w:numId="36">
    <w:abstractNumId w:val="15"/>
  </w:num>
  <w:num w:numId="37">
    <w:abstractNumId w:val="3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079"/>
    <w:rsid w:val="0000323A"/>
    <w:rsid w:val="00003937"/>
    <w:rsid w:val="00003961"/>
    <w:rsid w:val="00003A06"/>
    <w:rsid w:val="0000750A"/>
    <w:rsid w:val="00007AD2"/>
    <w:rsid w:val="00012166"/>
    <w:rsid w:val="0001249D"/>
    <w:rsid w:val="00012A51"/>
    <w:rsid w:val="00013035"/>
    <w:rsid w:val="00014192"/>
    <w:rsid w:val="00014222"/>
    <w:rsid w:val="000205AD"/>
    <w:rsid w:val="00020E17"/>
    <w:rsid w:val="00021A28"/>
    <w:rsid w:val="00022E44"/>
    <w:rsid w:val="000307A0"/>
    <w:rsid w:val="000310C4"/>
    <w:rsid w:val="000314B7"/>
    <w:rsid w:val="0003413F"/>
    <w:rsid w:val="00036420"/>
    <w:rsid w:val="00037FB8"/>
    <w:rsid w:val="00040CF8"/>
    <w:rsid w:val="00040E57"/>
    <w:rsid w:val="0004196D"/>
    <w:rsid w:val="000420F3"/>
    <w:rsid w:val="00042B6F"/>
    <w:rsid w:val="00043A96"/>
    <w:rsid w:val="000441D6"/>
    <w:rsid w:val="00044252"/>
    <w:rsid w:val="000453EF"/>
    <w:rsid w:val="00051128"/>
    <w:rsid w:val="00051E57"/>
    <w:rsid w:val="00052AC1"/>
    <w:rsid w:val="00052C28"/>
    <w:rsid w:val="0005364C"/>
    <w:rsid w:val="00055B4B"/>
    <w:rsid w:val="0005669C"/>
    <w:rsid w:val="000579FE"/>
    <w:rsid w:val="00060794"/>
    <w:rsid w:val="00061EBD"/>
    <w:rsid w:val="00063DB2"/>
    <w:rsid w:val="000649BB"/>
    <w:rsid w:val="0006761F"/>
    <w:rsid w:val="000701FD"/>
    <w:rsid w:val="000726BF"/>
    <w:rsid w:val="000734BC"/>
    <w:rsid w:val="00076167"/>
    <w:rsid w:val="0007742D"/>
    <w:rsid w:val="00077E2F"/>
    <w:rsid w:val="00080CB5"/>
    <w:rsid w:val="00083FCD"/>
    <w:rsid w:val="00086545"/>
    <w:rsid w:val="000866BE"/>
    <w:rsid w:val="000903F8"/>
    <w:rsid w:val="00090F6B"/>
    <w:rsid w:val="00092874"/>
    <w:rsid w:val="00096B78"/>
    <w:rsid w:val="000977FD"/>
    <w:rsid w:val="000A4739"/>
    <w:rsid w:val="000A522C"/>
    <w:rsid w:val="000A582A"/>
    <w:rsid w:val="000A65E8"/>
    <w:rsid w:val="000A6A70"/>
    <w:rsid w:val="000B05E8"/>
    <w:rsid w:val="000B4ABA"/>
    <w:rsid w:val="000B5685"/>
    <w:rsid w:val="000B775F"/>
    <w:rsid w:val="000B799C"/>
    <w:rsid w:val="000C0FFD"/>
    <w:rsid w:val="000C175E"/>
    <w:rsid w:val="000C272A"/>
    <w:rsid w:val="000C2A8F"/>
    <w:rsid w:val="000C352E"/>
    <w:rsid w:val="000C3934"/>
    <w:rsid w:val="000C3A54"/>
    <w:rsid w:val="000C474A"/>
    <w:rsid w:val="000C6FF7"/>
    <w:rsid w:val="000C7BEB"/>
    <w:rsid w:val="000D0D78"/>
    <w:rsid w:val="000D0E3A"/>
    <w:rsid w:val="000D0E4A"/>
    <w:rsid w:val="000D0ED7"/>
    <w:rsid w:val="000D14C5"/>
    <w:rsid w:val="000D1E56"/>
    <w:rsid w:val="000E009E"/>
    <w:rsid w:val="000E08C4"/>
    <w:rsid w:val="000E0B5B"/>
    <w:rsid w:val="000E1F60"/>
    <w:rsid w:val="000E29C1"/>
    <w:rsid w:val="000E30CE"/>
    <w:rsid w:val="000E36A4"/>
    <w:rsid w:val="000E3AF9"/>
    <w:rsid w:val="000E4A64"/>
    <w:rsid w:val="000E4C45"/>
    <w:rsid w:val="000E53B1"/>
    <w:rsid w:val="000F1105"/>
    <w:rsid w:val="000F1CD6"/>
    <w:rsid w:val="000F218E"/>
    <w:rsid w:val="000F5434"/>
    <w:rsid w:val="000F7290"/>
    <w:rsid w:val="00100FF1"/>
    <w:rsid w:val="00101546"/>
    <w:rsid w:val="0010216F"/>
    <w:rsid w:val="00102173"/>
    <w:rsid w:val="001045D2"/>
    <w:rsid w:val="001045D4"/>
    <w:rsid w:val="00106154"/>
    <w:rsid w:val="001061E8"/>
    <w:rsid w:val="00106AEE"/>
    <w:rsid w:val="00107095"/>
    <w:rsid w:val="0011172C"/>
    <w:rsid w:val="001122C3"/>
    <w:rsid w:val="001126A5"/>
    <w:rsid w:val="00112AED"/>
    <w:rsid w:val="001148D0"/>
    <w:rsid w:val="00115A1E"/>
    <w:rsid w:val="00116E03"/>
    <w:rsid w:val="001175F8"/>
    <w:rsid w:val="00117900"/>
    <w:rsid w:val="0012178D"/>
    <w:rsid w:val="00121D14"/>
    <w:rsid w:val="001222BC"/>
    <w:rsid w:val="001226BF"/>
    <w:rsid w:val="00122CCD"/>
    <w:rsid w:val="00123174"/>
    <w:rsid w:val="001232EA"/>
    <w:rsid w:val="00124BD5"/>
    <w:rsid w:val="00126E98"/>
    <w:rsid w:val="00127EA9"/>
    <w:rsid w:val="00130F2A"/>
    <w:rsid w:val="001347AE"/>
    <w:rsid w:val="001349C2"/>
    <w:rsid w:val="001353A0"/>
    <w:rsid w:val="001356F0"/>
    <w:rsid w:val="0013666F"/>
    <w:rsid w:val="00137400"/>
    <w:rsid w:val="001378BB"/>
    <w:rsid w:val="00137976"/>
    <w:rsid w:val="00141553"/>
    <w:rsid w:val="001429A2"/>
    <w:rsid w:val="00142C8B"/>
    <w:rsid w:val="001444C4"/>
    <w:rsid w:val="00151041"/>
    <w:rsid w:val="00151484"/>
    <w:rsid w:val="0015148F"/>
    <w:rsid w:val="00152854"/>
    <w:rsid w:val="00152914"/>
    <w:rsid w:val="00152AC8"/>
    <w:rsid w:val="00152E9A"/>
    <w:rsid w:val="00153600"/>
    <w:rsid w:val="001539CD"/>
    <w:rsid w:val="00156E5F"/>
    <w:rsid w:val="00157005"/>
    <w:rsid w:val="001572C2"/>
    <w:rsid w:val="0015757E"/>
    <w:rsid w:val="00160157"/>
    <w:rsid w:val="00160B19"/>
    <w:rsid w:val="0016120E"/>
    <w:rsid w:val="0016194F"/>
    <w:rsid w:val="00161A30"/>
    <w:rsid w:val="00162D16"/>
    <w:rsid w:val="0016301D"/>
    <w:rsid w:val="001639DC"/>
    <w:rsid w:val="00163D59"/>
    <w:rsid w:val="001642B7"/>
    <w:rsid w:val="0016443B"/>
    <w:rsid w:val="00165008"/>
    <w:rsid w:val="001652DB"/>
    <w:rsid w:val="001658AF"/>
    <w:rsid w:val="00167BD4"/>
    <w:rsid w:val="00170F30"/>
    <w:rsid w:val="0017130F"/>
    <w:rsid w:val="001740F6"/>
    <w:rsid w:val="00174853"/>
    <w:rsid w:val="0017541B"/>
    <w:rsid w:val="001830DA"/>
    <w:rsid w:val="0018361C"/>
    <w:rsid w:val="00184E2D"/>
    <w:rsid w:val="0018655E"/>
    <w:rsid w:val="001867F0"/>
    <w:rsid w:val="00186A94"/>
    <w:rsid w:val="001873D7"/>
    <w:rsid w:val="00187DB9"/>
    <w:rsid w:val="00187EE9"/>
    <w:rsid w:val="00187FD3"/>
    <w:rsid w:val="001922C5"/>
    <w:rsid w:val="00192360"/>
    <w:rsid w:val="00192798"/>
    <w:rsid w:val="00193283"/>
    <w:rsid w:val="001935CE"/>
    <w:rsid w:val="00195490"/>
    <w:rsid w:val="00197178"/>
    <w:rsid w:val="001A03F6"/>
    <w:rsid w:val="001A0EC4"/>
    <w:rsid w:val="001A1754"/>
    <w:rsid w:val="001A3653"/>
    <w:rsid w:val="001A3C4F"/>
    <w:rsid w:val="001A4F05"/>
    <w:rsid w:val="001A5690"/>
    <w:rsid w:val="001A5B5A"/>
    <w:rsid w:val="001B031C"/>
    <w:rsid w:val="001B11ED"/>
    <w:rsid w:val="001B1456"/>
    <w:rsid w:val="001B1A26"/>
    <w:rsid w:val="001B1AFD"/>
    <w:rsid w:val="001B39E9"/>
    <w:rsid w:val="001B4FD0"/>
    <w:rsid w:val="001B529D"/>
    <w:rsid w:val="001B611F"/>
    <w:rsid w:val="001B642F"/>
    <w:rsid w:val="001B6583"/>
    <w:rsid w:val="001B6986"/>
    <w:rsid w:val="001C095A"/>
    <w:rsid w:val="001C0CDE"/>
    <w:rsid w:val="001C12B8"/>
    <w:rsid w:val="001C2A9D"/>
    <w:rsid w:val="001C3210"/>
    <w:rsid w:val="001C3E36"/>
    <w:rsid w:val="001C4ECC"/>
    <w:rsid w:val="001C5E78"/>
    <w:rsid w:val="001C6E95"/>
    <w:rsid w:val="001C7942"/>
    <w:rsid w:val="001C7C88"/>
    <w:rsid w:val="001C7E05"/>
    <w:rsid w:val="001D0B8A"/>
    <w:rsid w:val="001D20CF"/>
    <w:rsid w:val="001D2A87"/>
    <w:rsid w:val="001D2CF7"/>
    <w:rsid w:val="001D2EDC"/>
    <w:rsid w:val="001E008D"/>
    <w:rsid w:val="001E012C"/>
    <w:rsid w:val="001E04ED"/>
    <w:rsid w:val="001E1433"/>
    <w:rsid w:val="001E1531"/>
    <w:rsid w:val="001E199A"/>
    <w:rsid w:val="001E30C3"/>
    <w:rsid w:val="001E327C"/>
    <w:rsid w:val="001F0D30"/>
    <w:rsid w:val="001F0F67"/>
    <w:rsid w:val="001F115C"/>
    <w:rsid w:val="001F1ABE"/>
    <w:rsid w:val="001F2517"/>
    <w:rsid w:val="001F2A2E"/>
    <w:rsid w:val="001F3638"/>
    <w:rsid w:val="001F539B"/>
    <w:rsid w:val="001F7D52"/>
    <w:rsid w:val="00201C9C"/>
    <w:rsid w:val="002025E1"/>
    <w:rsid w:val="0020366C"/>
    <w:rsid w:val="00203829"/>
    <w:rsid w:val="00204448"/>
    <w:rsid w:val="00204DD0"/>
    <w:rsid w:val="00205E8F"/>
    <w:rsid w:val="00206582"/>
    <w:rsid w:val="00210597"/>
    <w:rsid w:val="00210D9B"/>
    <w:rsid w:val="002142B4"/>
    <w:rsid w:val="00215897"/>
    <w:rsid w:val="00215C15"/>
    <w:rsid w:val="00217A44"/>
    <w:rsid w:val="00217B31"/>
    <w:rsid w:val="002213EA"/>
    <w:rsid w:val="0022590B"/>
    <w:rsid w:val="00225A2D"/>
    <w:rsid w:val="00226671"/>
    <w:rsid w:val="002266F1"/>
    <w:rsid w:val="00230C35"/>
    <w:rsid w:val="002314D8"/>
    <w:rsid w:val="0023155A"/>
    <w:rsid w:val="002334A1"/>
    <w:rsid w:val="002350E5"/>
    <w:rsid w:val="00237BAD"/>
    <w:rsid w:val="00237D14"/>
    <w:rsid w:val="00241203"/>
    <w:rsid w:val="00242C14"/>
    <w:rsid w:val="00242C49"/>
    <w:rsid w:val="00243A69"/>
    <w:rsid w:val="00244C58"/>
    <w:rsid w:val="00245397"/>
    <w:rsid w:val="0024669C"/>
    <w:rsid w:val="0024696C"/>
    <w:rsid w:val="00246C02"/>
    <w:rsid w:val="00246E49"/>
    <w:rsid w:val="00250F0E"/>
    <w:rsid w:val="00253141"/>
    <w:rsid w:val="00253AD5"/>
    <w:rsid w:val="00253B0D"/>
    <w:rsid w:val="002569B2"/>
    <w:rsid w:val="0025721A"/>
    <w:rsid w:val="002573C0"/>
    <w:rsid w:val="002602BF"/>
    <w:rsid w:val="00261620"/>
    <w:rsid w:val="00261B8F"/>
    <w:rsid w:val="00261EEA"/>
    <w:rsid w:val="00262350"/>
    <w:rsid w:val="00263073"/>
    <w:rsid w:val="002636B6"/>
    <w:rsid w:val="00263D44"/>
    <w:rsid w:val="00266E6F"/>
    <w:rsid w:val="00270FF5"/>
    <w:rsid w:val="002712CD"/>
    <w:rsid w:val="00271C72"/>
    <w:rsid w:val="00272101"/>
    <w:rsid w:val="00273341"/>
    <w:rsid w:val="00273B5F"/>
    <w:rsid w:val="00275185"/>
    <w:rsid w:val="00275572"/>
    <w:rsid w:val="00281B6C"/>
    <w:rsid w:val="00282717"/>
    <w:rsid w:val="0028271E"/>
    <w:rsid w:val="00282D9D"/>
    <w:rsid w:val="00282EB8"/>
    <w:rsid w:val="00284068"/>
    <w:rsid w:val="00284980"/>
    <w:rsid w:val="00284CAB"/>
    <w:rsid w:val="00285120"/>
    <w:rsid w:val="00285F96"/>
    <w:rsid w:val="0028783C"/>
    <w:rsid w:val="002915BD"/>
    <w:rsid w:val="002926A2"/>
    <w:rsid w:val="00292E24"/>
    <w:rsid w:val="00294280"/>
    <w:rsid w:val="0029480E"/>
    <w:rsid w:val="00295793"/>
    <w:rsid w:val="00295844"/>
    <w:rsid w:val="00296774"/>
    <w:rsid w:val="002A288E"/>
    <w:rsid w:val="002A3947"/>
    <w:rsid w:val="002A4521"/>
    <w:rsid w:val="002A4873"/>
    <w:rsid w:val="002A5365"/>
    <w:rsid w:val="002A5661"/>
    <w:rsid w:val="002A5E79"/>
    <w:rsid w:val="002B116D"/>
    <w:rsid w:val="002B21FC"/>
    <w:rsid w:val="002B2E1E"/>
    <w:rsid w:val="002B3291"/>
    <w:rsid w:val="002B3846"/>
    <w:rsid w:val="002B48AE"/>
    <w:rsid w:val="002B493B"/>
    <w:rsid w:val="002B5101"/>
    <w:rsid w:val="002B5398"/>
    <w:rsid w:val="002B544C"/>
    <w:rsid w:val="002C00DA"/>
    <w:rsid w:val="002C3E54"/>
    <w:rsid w:val="002C48E2"/>
    <w:rsid w:val="002C5F5F"/>
    <w:rsid w:val="002C7350"/>
    <w:rsid w:val="002C7BBC"/>
    <w:rsid w:val="002D1485"/>
    <w:rsid w:val="002D16CF"/>
    <w:rsid w:val="002D1712"/>
    <w:rsid w:val="002D1B4E"/>
    <w:rsid w:val="002D1C1B"/>
    <w:rsid w:val="002D1E51"/>
    <w:rsid w:val="002D27D4"/>
    <w:rsid w:val="002D298C"/>
    <w:rsid w:val="002D5C4D"/>
    <w:rsid w:val="002E0844"/>
    <w:rsid w:val="002E0CF5"/>
    <w:rsid w:val="002E263B"/>
    <w:rsid w:val="002E2918"/>
    <w:rsid w:val="002E2C2B"/>
    <w:rsid w:val="002E374B"/>
    <w:rsid w:val="002E5A0B"/>
    <w:rsid w:val="002E75D5"/>
    <w:rsid w:val="002E7EF7"/>
    <w:rsid w:val="002F2A2C"/>
    <w:rsid w:val="002F3AB5"/>
    <w:rsid w:val="002F49CA"/>
    <w:rsid w:val="002F53A5"/>
    <w:rsid w:val="002F6B25"/>
    <w:rsid w:val="002F71D7"/>
    <w:rsid w:val="00304251"/>
    <w:rsid w:val="0030456E"/>
    <w:rsid w:val="00306471"/>
    <w:rsid w:val="00307F85"/>
    <w:rsid w:val="003101BF"/>
    <w:rsid w:val="003108CB"/>
    <w:rsid w:val="00311E35"/>
    <w:rsid w:val="00311E9A"/>
    <w:rsid w:val="003132CD"/>
    <w:rsid w:val="003135C3"/>
    <w:rsid w:val="00313867"/>
    <w:rsid w:val="00313D93"/>
    <w:rsid w:val="00315EA4"/>
    <w:rsid w:val="00315EEC"/>
    <w:rsid w:val="0031690A"/>
    <w:rsid w:val="003203AE"/>
    <w:rsid w:val="00322BF5"/>
    <w:rsid w:val="00323AAF"/>
    <w:rsid w:val="003247BB"/>
    <w:rsid w:val="00324B97"/>
    <w:rsid w:val="003253EC"/>
    <w:rsid w:val="003274D8"/>
    <w:rsid w:val="0033013B"/>
    <w:rsid w:val="00332537"/>
    <w:rsid w:val="00335AE9"/>
    <w:rsid w:val="00337D59"/>
    <w:rsid w:val="00343651"/>
    <w:rsid w:val="0034386C"/>
    <w:rsid w:val="00343F3F"/>
    <w:rsid w:val="003444EC"/>
    <w:rsid w:val="00345916"/>
    <w:rsid w:val="0034630A"/>
    <w:rsid w:val="00346B4C"/>
    <w:rsid w:val="00350E95"/>
    <w:rsid w:val="00351021"/>
    <w:rsid w:val="0035154A"/>
    <w:rsid w:val="0035163A"/>
    <w:rsid w:val="00351F90"/>
    <w:rsid w:val="00352AB7"/>
    <w:rsid w:val="00353AA9"/>
    <w:rsid w:val="00355953"/>
    <w:rsid w:val="00356616"/>
    <w:rsid w:val="00356C3B"/>
    <w:rsid w:val="00357201"/>
    <w:rsid w:val="00361443"/>
    <w:rsid w:val="00362968"/>
    <w:rsid w:val="003641E4"/>
    <w:rsid w:val="0036526C"/>
    <w:rsid w:val="00366D76"/>
    <w:rsid w:val="0037061E"/>
    <w:rsid w:val="00370984"/>
    <w:rsid w:val="00370CB2"/>
    <w:rsid w:val="00372417"/>
    <w:rsid w:val="0037253C"/>
    <w:rsid w:val="00373602"/>
    <w:rsid w:val="003747F5"/>
    <w:rsid w:val="00375434"/>
    <w:rsid w:val="003766B8"/>
    <w:rsid w:val="00376B22"/>
    <w:rsid w:val="00376E78"/>
    <w:rsid w:val="00376FF3"/>
    <w:rsid w:val="003827B0"/>
    <w:rsid w:val="00382F5F"/>
    <w:rsid w:val="0038395C"/>
    <w:rsid w:val="00385534"/>
    <w:rsid w:val="00386724"/>
    <w:rsid w:val="00387017"/>
    <w:rsid w:val="00390FA9"/>
    <w:rsid w:val="00391188"/>
    <w:rsid w:val="00393634"/>
    <w:rsid w:val="00394335"/>
    <w:rsid w:val="0039472E"/>
    <w:rsid w:val="00394971"/>
    <w:rsid w:val="0039633A"/>
    <w:rsid w:val="003A1A06"/>
    <w:rsid w:val="003A1DE8"/>
    <w:rsid w:val="003A202C"/>
    <w:rsid w:val="003A3AA1"/>
    <w:rsid w:val="003A3F3C"/>
    <w:rsid w:val="003A51AB"/>
    <w:rsid w:val="003A59BE"/>
    <w:rsid w:val="003B0312"/>
    <w:rsid w:val="003B0474"/>
    <w:rsid w:val="003B06F6"/>
    <w:rsid w:val="003B0772"/>
    <w:rsid w:val="003B0A55"/>
    <w:rsid w:val="003B2AB9"/>
    <w:rsid w:val="003B3CF1"/>
    <w:rsid w:val="003B68CE"/>
    <w:rsid w:val="003B7BB8"/>
    <w:rsid w:val="003B7C1D"/>
    <w:rsid w:val="003C0B37"/>
    <w:rsid w:val="003C17C1"/>
    <w:rsid w:val="003C18CB"/>
    <w:rsid w:val="003C2124"/>
    <w:rsid w:val="003C2AF8"/>
    <w:rsid w:val="003C31A6"/>
    <w:rsid w:val="003C3A6E"/>
    <w:rsid w:val="003C3B66"/>
    <w:rsid w:val="003C3CC9"/>
    <w:rsid w:val="003C3D45"/>
    <w:rsid w:val="003C3D90"/>
    <w:rsid w:val="003C431F"/>
    <w:rsid w:val="003C65DA"/>
    <w:rsid w:val="003C6904"/>
    <w:rsid w:val="003C716C"/>
    <w:rsid w:val="003D15AC"/>
    <w:rsid w:val="003D183B"/>
    <w:rsid w:val="003D2DA3"/>
    <w:rsid w:val="003D2E9E"/>
    <w:rsid w:val="003D33B3"/>
    <w:rsid w:val="003D5224"/>
    <w:rsid w:val="003D6386"/>
    <w:rsid w:val="003D66F2"/>
    <w:rsid w:val="003D7D52"/>
    <w:rsid w:val="003E05E2"/>
    <w:rsid w:val="003E1123"/>
    <w:rsid w:val="003E28B6"/>
    <w:rsid w:val="003E3DE1"/>
    <w:rsid w:val="003E4F1A"/>
    <w:rsid w:val="003E5678"/>
    <w:rsid w:val="003F0089"/>
    <w:rsid w:val="003F4839"/>
    <w:rsid w:val="003F4A51"/>
    <w:rsid w:val="003F54CE"/>
    <w:rsid w:val="003F605E"/>
    <w:rsid w:val="003F6CC0"/>
    <w:rsid w:val="003F6F6A"/>
    <w:rsid w:val="004008B7"/>
    <w:rsid w:val="00404E3E"/>
    <w:rsid w:val="00405D2B"/>
    <w:rsid w:val="0040634A"/>
    <w:rsid w:val="00407D36"/>
    <w:rsid w:val="00407E24"/>
    <w:rsid w:val="00410E56"/>
    <w:rsid w:val="00412470"/>
    <w:rsid w:val="00412669"/>
    <w:rsid w:val="0041328B"/>
    <w:rsid w:val="004134AC"/>
    <w:rsid w:val="00414D92"/>
    <w:rsid w:val="00415469"/>
    <w:rsid w:val="0041689C"/>
    <w:rsid w:val="0042439C"/>
    <w:rsid w:val="0042444D"/>
    <w:rsid w:val="00426220"/>
    <w:rsid w:val="00426EB1"/>
    <w:rsid w:val="0043023A"/>
    <w:rsid w:val="00430966"/>
    <w:rsid w:val="004313BA"/>
    <w:rsid w:val="004322CB"/>
    <w:rsid w:val="00432920"/>
    <w:rsid w:val="00433D02"/>
    <w:rsid w:val="004365D4"/>
    <w:rsid w:val="00436F07"/>
    <w:rsid w:val="004370F0"/>
    <w:rsid w:val="0044020E"/>
    <w:rsid w:val="00441923"/>
    <w:rsid w:val="00443475"/>
    <w:rsid w:val="0044383B"/>
    <w:rsid w:val="004441A3"/>
    <w:rsid w:val="00445723"/>
    <w:rsid w:val="004463E7"/>
    <w:rsid w:val="00447195"/>
    <w:rsid w:val="004503AD"/>
    <w:rsid w:val="00451266"/>
    <w:rsid w:val="00451C71"/>
    <w:rsid w:val="00453066"/>
    <w:rsid w:val="004538AA"/>
    <w:rsid w:val="00454BE6"/>
    <w:rsid w:val="00461943"/>
    <w:rsid w:val="00461A66"/>
    <w:rsid w:val="00461BF1"/>
    <w:rsid w:val="0046301D"/>
    <w:rsid w:val="004632EF"/>
    <w:rsid w:val="00464CCD"/>
    <w:rsid w:val="00465DB6"/>
    <w:rsid w:val="0046672E"/>
    <w:rsid w:val="00467CE8"/>
    <w:rsid w:val="00467F45"/>
    <w:rsid w:val="00471AA3"/>
    <w:rsid w:val="00471EA9"/>
    <w:rsid w:val="00472037"/>
    <w:rsid w:val="004754DA"/>
    <w:rsid w:val="0047607E"/>
    <w:rsid w:val="00476783"/>
    <w:rsid w:val="004768F1"/>
    <w:rsid w:val="00476E2E"/>
    <w:rsid w:val="004802EE"/>
    <w:rsid w:val="00481146"/>
    <w:rsid w:val="004814BC"/>
    <w:rsid w:val="00481B99"/>
    <w:rsid w:val="004830F2"/>
    <w:rsid w:val="00483BB1"/>
    <w:rsid w:val="00485705"/>
    <w:rsid w:val="004870D1"/>
    <w:rsid w:val="00487C5B"/>
    <w:rsid w:val="0049002B"/>
    <w:rsid w:val="00491E98"/>
    <w:rsid w:val="0049305C"/>
    <w:rsid w:val="004949CD"/>
    <w:rsid w:val="00494BDA"/>
    <w:rsid w:val="00494EB1"/>
    <w:rsid w:val="00495A3A"/>
    <w:rsid w:val="004974C5"/>
    <w:rsid w:val="004A0621"/>
    <w:rsid w:val="004A0E33"/>
    <w:rsid w:val="004A266B"/>
    <w:rsid w:val="004A29E3"/>
    <w:rsid w:val="004A2B0A"/>
    <w:rsid w:val="004A580C"/>
    <w:rsid w:val="004B0904"/>
    <w:rsid w:val="004B0BE6"/>
    <w:rsid w:val="004B17D8"/>
    <w:rsid w:val="004B4227"/>
    <w:rsid w:val="004B4A01"/>
    <w:rsid w:val="004B4FB5"/>
    <w:rsid w:val="004B5074"/>
    <w:rsid w:val="004B5825"/>
    <w:rsid w:val="004B6F20"/>
    <w:rsid w:val="004C0C82"/>
    <w:rsid w:val="004C0F3E"/>
    <w:rsid w:val="004C1634"/>
    <w:rsid w:val="004C1AC5"/>
    <w:rsid w:val="004C1D43"/>
    <w:rsid w:val="004C1E43"/>
    <w:rsid w:val="004C27EF"/>
    <w:rsid w:val="004C2B15"/>
    <w:rsid w:val="004C33BF"/>
    <w:rsid w:val="004C6582"/>
    <w:rsid w:val="004C6E24"/>
    <w:rsid w:val="004C6E6D"/>
    <w:rsid w:val="004D0727"/>
    <w:rsid w:val="004D0F54"/>
    <w:rsid w:val="004D406F"/>
    <w:rsid w:val="004D5FC5"/>
    <w:rsid w:val="004D7907"/>
    <w:rsid w:val="004E20C2"/>
    <w:rsid w:val="004E37D7"/>
    <w:rsid w:val="004E3EB1"/>
    <w:rsid w:val="004E42A8"/>
    <w:rsid w:val="004E43B9"/>
    <w:rsid w:val="004E543D"/>
    <w:rsid w:val="004E67A4"/>
    <w:rsid w:val="004E68E2"/>
    <w:rsid w:val="004E71EB"/>
    <w:rsid w:val="004E78C1"/>
    <w:rsid w:val="004F0379"/>
    <w:rsid w:val="004F16DE"/>
    <w:rsid w:val="004F1BE7"/>
    <w:rsid w:val="004F317E"/>
    <w:rsid w:val="004F31BB"/>
    <w:rsid w:val="004F3373"/>
    <w:rsid w:val="004F448B"/>
    <w:rsid w:val="004F495A"/>
    <w:rsid w:val="004F5268"/>
    <w:rsid w:val="004F7FDE"/>
    <w:rsid w:val="00500AFA"/>
    <w:rsid w:val="00501A0E"/>
    <w:rsid w:val="00503050"/>
    <w:rsid w:val="00504396"/>
    <w:rsid w:val="00504840"/>
    <w:rsid w:val="0050717B"/>
    <w:rsid w:val="00507A63"/>
    <w:rsid w:val="00511F26"/>
    <w:rsid w:val="00513D3B"/>
    <w:rsid w:val="00514D84"/>
    <w:rsid w:val="00515555"/>
    <w:rsid w:val="005159F1"/>
    <w:rsid w:val="00522521"/>
    <w:rsid w:val="005233E2"/>
    <w:rsid w:val="00526C09"/>
    <w:rsid w:val="005304FF"/>
    <w:rsid w:val="005309D3"/>
    <w:rsid w:val="00530D74"/>
    <w:rsid w:val="0053121F"/>
    <w:rsid w:val="0053173C"/>
    <w:rsid w:val="0053401C"/>
    <w:rsid w:val="005366EE"/>
    <w:rsid w:val="00537137"/>
    <w:rsid w:val="00537AB7"/>
    <w:rsid w:val="00546288"/>
    <w:rsid w:val="00547C39"/>
    <w:rsid w:val="00547EE2"/>
    <w:rsid w:val="00550D5E"/>
    <w:rsid w:val="005514E9"/>
    <w:rsid w:val="00552DE9"/>
    <w:rsid w:val="00556D78"/>
    <w:rsid w:val="0055767E"/>
    <w:rsid w:val="005608D3"/>
    <w:rsid w:val="00561ABD"/>
    <w:rsid w:val="005628BD"/>
    <w:rsid w:val="00562BEB"/>
    <w:rsid w:val="0056395A"/>
    <w:rsid w:val="00565A20"/>
    <w:rsid w:val="00566550"/>
    <w:rsid w:val="00566CB1"/>
    <w:rsid w:val="00571907"/>
    <w:rsid w:val="005720AB"/>
    <w:rsid w:val="0057425A"/>
    <w:rsid w:val="00574393"/>
    <w:rsid w:val="005745F9"/>
    <w:rsid w:val="005747C4"/>
    <w:rsid w:val="005752BD"/>
    <w:rsid w:val="005765E4"/>
    <w:rsid w:val="00580725"/>
    <w:rsid w:val="0058072C"/>
    <w:rsid w:val="0058085B"/>
    <w:rsid w:val="00580E2A"/>
    <w:rsid w:val="00583211"/>
    <w:rsid w:val="0058333D"/>
    <w:rsid w:val="00583E8B"/>
    <w:rsid w:val="00586CF9"/>
    <w:rsid w:val="00590302"/>
    <w:rsid w:val="00590735"/>
    <w:rsid w:val="00591A23"/>
    <w:rsid w:val="00592E83"/>
    <w:rsid w:val="00592EB6"/>
    <w:rsid w:val="00594718"/>
    <w:rsid w:val="005A02F4"/>
    <w:rsid w:val="005A035C"/>
    <w:rsid w:val="005A20AC"/>
    <w:rsid w:val="005A30BE"/>
    <w:rsid w:val="005A3F0E"/>
    <w:rsid w:val="005A5955"/>
    <w:rsid w:val="005A6B58"/>
    <w:rsid w:val="005A7B2D"/>
    <w:rsid w:val="005B1DE8"/>
    <w:rsid w:val="005B237C"/>
    <w:rsid w:val="005B2E08"/>
    <w:rsid w:val="005B2EE0"/>
    <w:rsid w:val="005B35E0"/>
    <w:rsid w:val="005B360C"/>
    <w:rsid w:val="005B3EF6"/>
    <w:rsid w:val="005B52A6"/>
    <w:rsid w:val="005B609C"/>
    <w:rsid w:val="005C1F2A"/>
    <w:rsid w:val="005C2680"/>
    <w:rsid w:val="005C2C29"/>
    <w:rsid w:val="005C46AD"/>
    <w:rsid w:val="005C6363"/>
    <w:rsid w:val="005D13A3"/>
    <w:rsid w:val="005D15F1"/>
    <w:rsid w:val="005D2812"/>
    <w:rsid w:val="005D2A5E"/>
    <w:rsid w:val="005D468B"/>
    <w:rsid w:val="005D54A2"/>
    <w:rsid w:val="005D6212"/>
    <w:rsid w:val="005D625F"/>
    <w:rsid w:val="005D7351"/>
    <w:rsid w:val="005D738D"/>
    <w:rsid w:val="005D7415"/>
    <w:rsid w:val="005E0199"/>
    <w:rsid w:val="005E0502"/>
    <w:rsid w:val="005E1AD2"/>
    <w:rsid w:val="005E4A3B"/>
    <w:rsid w:val="005E4FA4"/>
    <w:rsid w:val="005E4FE4"/>
    <w:rsid w:val="005E53E9"/>
    <w:rsid w:val="005E6DFD"/>
    <w:rsid w:val="005F0BED"/>
    <w:rsid w:val="005F153D"/>
    <w:rsid w:val="005F34D5"/>
    <w:rsid w:val="005F3AAE"/>
    <w:rsid w:val="005F4331"/>
    <w:rsid w:val="005F43EB"/>
    <w:rsid w:val="005F4662"/>
    <w:rsid w:val="005F7527"/>
    <w:rsid w:val="00600460"/>
    <w:rsid w:val="00603DFC"/>
    <w:rsid w:val="006053B4"/>
    <w:rsid w:val="0060551B"/>
    <w:rsid w:val="006064ED"/>
    <w:rsid w:val="00606705"/>
    <w:rsid w:val="00606F56"/>
    <w:rsid w:val="0060752A"/>
    <w:rsid w:val="006102F3"/>
    <w:rsid w:val="00610313"/>
    <w:rsid w:val="00610578"/>
    <w:rsid w:val="00610DF1"/>
    <w:rsid w:val="00610F3D"/>
    <w:rsid w:val="006111D5"/>
    <w:rsid w:val="0061294E"/>
    <w:rsid w:val="006159AC"/>
    <w:rsid w:val="00617241"/>
    <w:rsid w:val="006214F9"/>
    <w:rsid w:val="00621ADF"/>
    <w:rsid w:val="00622826"/>
    <w:rsid w:val="00623090"/>
    <w:rsid w:val="006230D7"/>
    <w:rsid w:val="00625345"/>
    <w:rsid w:val="00625507"/>
    <w:rsid w:val="0062591B"/>
    <w:rsid w:val="00626A67"/>
    <w:rsid w:val="00627042"/>
    <w:rsid w:val="00627AD9"/>
    <w:rsid w:val="00627E4C"/>
    <w:rsid w:val="006303FE"/>
    <w:rsid w:val="00631425"/>
    <w:rsid w:val="00631F5A"/>
    <w:rsid w:val="00632377"/>
    <w:rsid w:val="00633A79"/>
    <w:rsid w:val="00634CC3"/>
    <w:rsid w:val="00635938"/>
    <w:rsid w:val="00635CE6"/>
    <w:rsid w:val="0064048E"/>
    <w:rsid w:val="0064127F"/>
    <w:rsid w:val="00643544"/>
    <w:rsid w:val="0064603A"/>
    <w:rsid w:val="0064613C"/>
    <w:rsid w:val="006468EB"/>
    <w:rsid w:val="0065244D"/>
    <w:rsid w:val="00652877"/>
    <w:rsid w:val="006528F7"/>
    <w:rsid w:val="00653395"/>
    <w:rsid w:val="0065539E"/>
    <w:rsid w:val="00655913"/>
    <w:rsid w:val="00656BC2"/>
    <w:rsid w:val="00660AAE"/>
    <w:rsid w:val="00662B97"/>
    <w:rsid w:val="006632B6"/>
    <w:rsid w:val="00663A5A"/>
    <w:rsid w:val="006642A7"/>
    <w:rsid w:val="006648C2"/>
    <w:rsid w:val="00665BBB"/>
    <w:rsid w:val="00665C08"/>
    <w:rsid w:val="00666E5A"/>
    <w:rsid w:val="0066719D"/>
    <w:rsid w:val="0066728D"/>
    <w:rsid w:val="006740AE"/>
    <w:rsid w:val="00676F62"/>
    <w:rsid w:val="00677074"/>
    <w:rsid w:val="00680D37"/>
    <w:rsid w:val="006819A4"/>
    <w:rsid w:val="0068245E"/>
    <w:rsid w:val="00682860"/>
    <w:rsid w:val="00682A22"/>
    <w:rsid w:val="00683B01"/>
    <w:rsid w:val="00684F1C"/>
    <w:rsid w:val="00685666"/>
    <w:rsid w:val="00685EB7"/>
    <w:rsid w:val="00687B1B"/>
    <w:rsid w:val="0069223A"/>
    <w:rsid w:val="00694BEF"/>
    <w:rsid w:val="006975B3"/>
    <w:rsid w:val="006A0008"/>
    <w:rsid w:val="006A08BA"/>
    <w:rsid w:val="006A17A4"/>
    <w:rsid w:val="006A1BB3"/>
    <w:rsid w:val="006A31D5"/>
    <w:rsid w:val="006A3554"/>
    <w:rsid w:val="006A3C2B"/>
    <w:rsid w:val="006A4B00"/>
    <w:rsid w:val="006A56E0"/>
    <w:rsid w:val="006A6416"/>
    <w:rsid w:val="006B2609"/>
    <w:rsid w:val="006B2BAE"/>
    <w:rsid w:val="006B4926"/>
    <w:rsid w:val="006B4CFC"/>
    <w:rsid w:val="006B4D29"/>
    <w:rsid w:val="006B55C0"/>
    <w:rsid w:val="006B5C52"/>
    <w:rsid w:val="006B649F"/>
    <w:rsid w:val="006B6CEE"/>
    <w:rsid w:val="006C246B"/>
    <w:rsid w:val="006C317E"/>
    <w:rsid w:val="006C3B44"/>
    <w:rsid w:val="006D145D"/>
    <w:rsid w:val="006D1DF6"/>
    <w:rsid w:val="006D1FBE"/>
    <w:rsid w:val="006D3978"/>
    <w:rsid w:val="006D3A7F"/>
    <w:rsid w:val="006D4C21"/>
    <w:rsid w:val="006D5235"/>
    <w:rsid w:val="006D655A"/>
    <w:rsid w:val="006D7DCA"/>
    <w:rsid w:val="006E25E5"/>
    <w:rsid w:val="006E52B8"/>
    <w:rsid w:val="006E6C93"/>
    <w:rsid w:val="006E7BE8"/>
    <w:rsid w:val="006F13FA"/>
    <w:rsid w:val="006F2C89"/>
    <w:rsid w:val="006F34FB"/>
    <w:rsid w:val="006F6D35"/>
    <w:rsid w:val="007004EE"/>
    <w:rsid w:val="0070245B"/>
    <w:rsid w:val="00705A64"/>
    <w:rsid w:val="00706465"/>
    <w:rsid w:val="00706714"/>
    <w:rsid w:val="007071D6"/>
    <w:rsid w:val="007075F8"/>
    <w:rsid w:val="00710FB4"/>
    <w:rsid w:val="007122D0"/>
    <w:rsid w:val="007127DF"/>
    <w:rsid w:val="00713E14"/>
    <w:rsid w:val="00713E98"/>
    <w:rsid w:val="007142C5"/>
    <w:rsid w:val="007155CF"/>
    <w:rsid w:val="00717885"/>
    <w:rsid w:val="00722A56"/>
    <w:rsid w:val="00722FC4"/>
    <w:rsid w:val="007233B2"/>
    <w:rsid w:val="00723D14"/>
    <w:rsid w:val="00727042"/>
    <w:rsid w:val="00727690"/>
    <w:rsid w:val="00727944"/>
    <w:rsid w:val="00727D4A"/>
    <w:rsid w:val="00730863"/>
    <w:rsid w:val="00731956"/>
    <w:rsid w:val="007323D2"/>
    <w:rsid w:val="007326D4"/>
    <w:rsid w:val="00732C6D"/>
    <w:rsid w:val="00732F61"/>
    <w:rsid w:val="00733E67"/>
    <w:rsid w:val="00734CAE"/>
    <w:rsid w:val="00735F58"/>
    <w:rsid w:val="00737989"/>
    <w:rsid w:val="00737BB7"/>
    <w:rsid w:val="00737D43"/>
    <w:rsid w:val="007432CF"/>
    <w:rsid w:val="00743F89"/>
    <w:rsid w:val="00744D7D"/>
    <w:rsid w:val="0074586E"/>
    <w:rsid w:val="007459F9"/>
    <w:rsid w:val="00745E68"/>
    <w:rsid w:val="00746531"/>
    <w:rsid w:val="00747A18"/>
    <w:rsid w:val="0075185F"/>
    <w:rsid w:val="0075460A"/>
    <w:rsid w:val="00756E42"/>
    <w:rsid w:val="007572DC"/>
    <w:rsid w:val="007609D7"/>
    <w:rsid w:val="007609E4"/>
    <w:rsid w:val="007612AA"/>
    <w:rsid w:val="007618B8"/>
    <w:rsid w:val="00761F58"/>
    <w:rsid w:val="00762A55"/>
    <w:rsid w:val="00762B95"/>
    <w:rsid w:val="007652E6"/>
    <w:rsid w:val="00765637"/>
    <w:rsid w:val="00767ECA"/>
    <w:rsid w:val="007705A1"/>
    <w:rsid w:val="00774009"/>
    <w:rsid w:val="0077471B"/>
    <w:rsid w:val="00774D21"/>
    <w:rsid w:val="0077525A"/>
    <w:rsid w:val="0077531A"/>
    <w:rsid w:val="00775461"/>
    <w:rsid w:val="00781FB2"/>
    <w:rsid w:val="007829E4"/>
    <w:rsid w:val="00782BB5"/>
    <w:rsid w:val="007831E0"/>
    <w:rsid w:val="00783EBF"/>
    <w:rsid w:val="00787B5E"/>
    <w:rsid w:val="00791525"/>
    <w:rsid w:val="00791AC9"/>
    <w:rsid w:val="00792715"/>
    <w:rsid w:val="0079278F"/>
    <w:rsid w:val="007930AF"/>
    <w:rsid w:val="00794E37"/>
    <w:rsid w:val="00795888"/>
    <w:rsid w:val="00797119"/>
    <w:rsid w:val="007A04F7"/>
    <w:rsid w:val="007A26BB"/>
    <w:rsid w:val="007A2C2E"/>
    <w:rsid w:val="007A6461"/>
    <w:rsid w:val="007A6B03"/>
    <w:rsid w:val="007B3951"/>
    <w:rsid w:val="007B3D13"/>
    <w:rsid w:val="007B3F1C"/>
    <w:rsid w:val="007B4AA6"/>
    <w:rsid w:val="007B5922"/>
    <w:rsid w:val="007B597A"/>
    <w:rsid w:val="007B5ABB"/>
    <w:rsid w:val="007B6C12"/>
    <w:rsid w:val="007C0BF8"/>
    <w:rsid w:val="007C0CE6"/>
    <w:rsid w:val="007C297A"/>
    <w:rsid w:val="007C2F04"/>
    <w:rsid w:val="007C5062"/>
    <w:rsid w:val="007C5D9B"/>
    <w:rsid w:val="007C63F1"/>
    <w:rsid w:val="007C6A27"/>
    <w:rsid w:val="007D0A81"/>
    <w:rsid w:val="007D2931"/>
    <w:rsid w:val="007D3366"/>
    <w:rsid w:val="007D3981"/>
    <w:rsid w:val="007D51E7"/>
    <w:rsid w:val="007D68F8"/>
    <w:rsid w:val="007D69AA"/>
    <w:rsid w:val="007D704D"/>
    <w:rsid w:val="007D723B"/>
    <w:rsid w:val="007E2489"/>
    <w:rsid w:val="007E2538"/>
    <w:rsid w:val="007E34F2"/>
    <w:rsid w:val="007E3796"/>
    <w:rsid w:val="007E572A"/>
    <w:rsid w:val="007E776D"/>
    <w:rsid w:val="007F06FA"/>
    <w:rsid w:val="007F4761"/>
    <w:rsid w:val="007F6CFB"/>
    <w:rsid w:val="007F72F2"/>
    <w:rsid w:val="007F7334"/>
    <w:rsid w:val="007F74A3"/>
    <w:rsid w:val="007F7B81"/>
    <w:rsid w:val="0080043C"/>
    <w:rsid w:val="00801924"/>
    <w:rsid w:val="00801B11"/>
    <w:rsid w:val="00801CF1"/>
    <w:rsid w:val="00802B81"/>
    <w:rsid w:val="00805E6A"/>
    <w:rsid w:val="00805EF0"/>
    <w:rsid w:val="008060C7"/>
    <w:rsid w:val="008064C0"/>
    <w:rsid w:val="0081045C"/>
    <w:rsid w:val="00813E38"/>
    <w:rsid w:val="00815A8A"/>
    <w:rsid w:val="00816A05"/>
    <w:rsid w:val="00816E3B"/>
    <w:rsid w:val="00817B5D"/>
    <w:rsid w:val="00822205"/>
    <w:rsid w:val="0082242B"/>
    <w:rsid w:val="008230BA"/>
    <w:rsid w:val="008232EC"/>
    <w:rsid w:val="00825FA5"/>
    <w:rsid w:val="00826DCD"/>
    <w:rsid w:val="0082791B"/>
    <w:rsid w:val="00832934"/>
    <w:rsid w:val="00832AEF"/>
    <w:rsid w:val="00832C48"/>
    <w:rsid w:val="00833ABC"/>
    <w:rsid w:val="00834963"/>
    <w:rsid w:val="00834F4D"/>
    <w:rsid w:val="00835935"/>
    <w:rsid w:val="008359E7"/>
    <w:rsid w:val="00835E29"/>
    <w:rsid w:val="00836113"/>
    <w:rsid w:val="00836639"/>
    <w:rsid w:val="00837DE4"/>
    <w:rsid w:val="00840E69"/>
    <w:rsid w:val="0084180B"/>
    <w:rsid w:val="008453D7"/>
    <w:rsid w:val="0084583A"/>
    <w:rsid w:val="00846CC8"/>
    <w:rsid w:val="00850119"/>
    <w:rsid w:val="00850487"/>
    <w:rsid w:val="00851BC1"/>
    <w:rsid w:val="0085362C"/>
    <w:rsid w:val="008548E6"/>
    <w:rsid w:val="00856C5D"/>
    <w:rsid w:val="0085755F"/>
    <w:rsid w:val="008577ED"/>
    <w:rsid w:val="008605B3"/>
    <w:rsid w:val="00860DD6"/>
    <w:rsid w:val="00861C83"/>
    <w:rsid w:val="00866506"/>
    <w:rsid w:val="00866FDD"/>
    <w:rsid w:val="00870331"/>
    <w:rsid w:val="00870C9D"/>
    <w:rsid w:val="00872999"/>
    <w:rsid w:val="00873396"/>
    <w:rsid w:val="008739F0"/>
    <w:rsid w:val="0087473A"/>
    <w:rsid w:val="00874CB9"/>
    <w:rsid w:val="00875B56"/>
    <w:rsid w:val="00875D19"/>
    <w:rsid w:val="008768B0"/>
    <w:rsid w:val="00876DB4"/>
    <w:rsid w:val="00877A49"/>
    <w:rsid w:val="00877ADE"/>
    <w:rsid w:val="008832AE"/>
    <w:rsid w:val="00885FB1"/>
    <w:rsid w:val="0088658D"/>
    <w:rsid w:val="00886D6A"/>
    <w:rsid w:val="0089140D"/>
    <w:rsid w:val="00892D7A"/>
    <w:rsid w:val="00893E7B"/>
    <w:rsid w:val="00894221"/>
    <w:rsid w:val="00895706"/>
    <w:rsid w:val="00895A7D"/>
    <w:rsid w:val="00895D3B"/>
    <w:rsid w:val="00896594"/>
    <w:rsid w:val="008965BA"/>
    <w:rsid w:val="00897304"/>
    <w:rsid w:val="008A2A1B"/>
    <w:rsid w:val="008A3C1B"/>
    <w:rsid w:val="008A3D1A"/>
    <w:rsid w:val="008A44C3"/>
    <w:rsid w:val="008A4869"/>
    <w:rsid w:val="008A4B79"/>
    <w:rsid w:val="008A5FE2"/>
    <w:rsid w:val="008A7013"/>
    <w:rsid w:val="008B01D0"/>
    <w:rsid w:val="008B119B"/>
    <w:rsid w:val="008B1A3D"/>
    <w:rsid w:val="008B28C5"/>
    <w:rsid w:val="008B38DB"/>
    <w:rsid w:val="008B3AF2"/>
    <w:rsid w:val="008B48E6"/>
    <w:rsid w:val="008B700E"/>
    <w:rsid w:val="008C0FC3"/>
    <w:rsid w:val="008C1DD2"/>
    <w:rsid w:val="008C33C8"/>
    <w:rsid w:val="008C3C34"/>
    <w:rsid w:val="008C5F79"/>
    <w:rsid w:val="008D0DD8"/>
    <w:rsid w:val="008D20FB"/>
    <w:rsid w:val="008D27DE"/>
    <w:rsid w:val="008D2DEA"/>
    <w:rsid w:val="008D3A2D"/>
    <w:rsid w:val="008D62F8"/>
    <w:rsid w:val="008D653D"/>
    <w:rsid w:val="008E0B19"/>
    <w:rsid w:val="008E0DB4"/>
    <w:rsid w:val="008E3422"/>
    <w:rsid w:val="008E3D89"/>
    <w:rsid w:val="008E4CAC"/>
    <w:rsid w:val="008E5A23"/>
    <w:rsid w:val="008E5BD8"/>
    <w:rsid w:val="008E6479"/>
    <w:rsid w:val="008E756D"/>
    <w:rsid w:val="008F1A09"/>
    <w:rsid w:val="008F2B08"/>
    <w:rsid w:val="008F3717"/>
    <w:rsid w:val="008F4789"/>
    <w:rsid w:val="008F56C8"/>
    <w:rsid w:val="008F5EAE"/>
    <w:rsid w:val="008F611B"/>
    <w:rsid w:val="008F646E"/>
    <w:rsid w:val="008F6724"/>
    <w:rsid w:val="0090080F"/>
    <w:rsid w:val="00905392"/>
    <w:rsid w:val="00905C04"/>
    <w:rsid w:val="00905D3F"/>
    <w:rsid w:val="00906550"/>
    <w:rsid w:val="009072ED"/>
    <w:rsid w:val="009079EF"/>
    <w:rsid w:val="00911002"/>
    <w:rsid w:val="009133B9"/>
    <w:rsid w:val="00914662"/>
    <w:rsid w:val="0091622E"/>
    <w:rsid w:val="00916322"/>
    <w:rsid w:val="00920D70"/>
    <w:rsid w:val="00921B04"/>
    <w:rsid w:val="0092332E"/>
    <w:rsid w:val="00923E75"/>
    <w:rsid w:val="009248D0"/>
    <w:rsid w:val="00924A29"/>
    <w:rsid w:val="009252AC"/>
    <w:rsid w:val="0092622F"/>
    <w:rsid w:val="0092688A"/>
    <w:rsid w:val="00926A3F"/>
    <w:rsid w:val="009309AB"/>
    <w:rsid w:val="00934414"/>
    <w:rsid w:val="0093478C"/>
    <w:rsid w:val="009349CC"/>
    <w:rsid w:val="0093672E"/>
    <w:rsid w:val="00936795"/>
    <w:rsid w:val="00940842"/>
    <w:rsid w:val="00940CF1"/>
    <w:rsid w:val="0094251C"/>
    <w:rsid w:val="009431B2"/>
    <w:rsid w:val="00943416"/>
    <w:rsid w:val="00943906"/>
    <w:rsid w:val="00943A6D"/>
    <w:rsid w:val="00944A24"/>
    <w:rsid w:val="009453ED"/>
    <w:rsid w:val="0094627E"/>
    <w:rsid w:val="009462EF"/>
    <w:rsid w:val="009466E5"/>
    <w:rsid w:val="00946812"/>
    <w:rsid w:val="009475CF"/>
    <w:rsid w:val="00950AD4"/>
    <w:rsid w:val="00952C60"/>
    <w:rsid w:val="0095587B"/>
    <w:rsid w:val="009567C2"/>
    <w:rsid w:val="009568A6"/>
    <w:rsid w:val="009601EE"/>
    <w:rsid w:val="009613C7"/>
    <w:rsid w:val="009630B1"/>
    <w:rsid w:val="00963E6C"/>
    <w:rsid w:val="00963F36"/>
    <w:rsid w:val="00967065"/>
    <w:rsid w:val="00967A22"/>
    <w:rsid w:val="00970FE1"/>
    <w:rsid w:val="00971378"/>
    <w:rsid w:val="00972119"/>
    <w:rsid w:val="00973C23"/>
    <w:rsid w:val="009752E4"/>
    <w:rsid w:val="009755DD"/>
    <w:rsid w:val="009763EB"/>
    <w:rsid w:val="00977508"/>
    <w:rsid w:val="009775F8"/>
    <w:rsid w:val="00980120"/>
    <w:rsid w:val="00981CC9"/>
    <w:rsid w:val="00981CDE"/>
    <w:rsid w:val="00983ECD"/>
    <w:rsid w:val="0098456A"/>
    <w:rsid w:val="00984CAA"/>
    <w:rsid w:val="00984F96"/>
    <w:rsid w:val="0098634A"/>
    <w:rsid w:val="00987347"/>
    <w:rsid w:val="009873AA"/>
    <w:rsid w:val="009900AB"/>
    <w:rsid w:val="00990167"/>
    <w:rsid w:val="00990D10"/>
    <w:rsid w:val="00993996"/>
    <w:rsid w:val="009950A4"/>
    <w:rsid w:val="00995379"/>
    <w:rsid w:val="00995B13"/>
    <w:rsid w:val="00995D81"/>
    <w:rsid w:val="00997B8C"/>
    <w:rsid w:val="009A1922"/>
    <w:rsid w:val="009A1E85"/>
    <w:rsid w:val="009A22A2"/>
    <w:rsid w:val="009A272B"/>
    <w:rsid w:val="009A35A4"/>
    <w:rsid w:val="009A41AB"/>
    <w:rsid w:val="009A62A1"/>
    <w:rsid w:val="009A69C2"/>
    <w:rsid w:val="009A6A67"/>
    <w:rsid w:val="009A715C"/>
    <w:rsid w:val="009A71A1"/>
    <w:rsid w:val="009A7A82"/>
    <w:rsid w:val="009B3757"/>
    <w:rsid w:val="009B42DE"/>
    <w:rsid w:val="009B4866"/>
    <w:rsid w:val="009B5640"/>
    <w:rsid w:val="009B6B36"/>
    <w:rsid w:val="009C0C47"/>
    <w:rsid w:val="009C1F06"/>
    <w:rsid w:val="009C4C6B"/>
    <w:rsid w:val="009C6EA0"/>
    <w:rsid w:val="009D0247"/>
    <w:rsid w:val="009D0739"/>
    <w:rsid w:val="009D188E"/>
    <w:rsid w:val="009D1E97"/>
    <w:rsid w:val="009D3851"/>
    <w:rsid w:val="009D3C86"/>
    <w:rsid w:val="009D4079"/>
    <w:rsid w:val="009D4BA6"/>
    <w:rsid w:val="009D67EA"/>
    <w:rsid w:val="009D6ABF"/>
    <w:rsid w:val="009D7A39"/>
    <w:rsid w:val="009D7EB5"/>
    <w:rsid w:val="009E05C7"/>
    <w:rsid w:val="009E0E85"/>
    <w:rsid w:val="009E1E23"/>
    <w:rsid w:val="009E294F"/>
    <w:rsid w:val="009E3A6D"/>
    <w:rsid w:val="009E6325"/>
    <w:rsid w:val="009E7AFF"/>
    <w:rsid w:val="009F070D"/>
    <w:rsid w:val="009F1054"/>
    <w:rsid w:val="009F30E5"/>
    <w:rsid w:val="009F368F"/>
    <w:rsid w:val="009F4E69"/>
    <w:rsid w:val="009F5B22"/>
    <w:rsid w:val="00A0041D"/>
    <w:rsid w:val="00A0175C"/>
    <w:rsid w:val="00A02229"/>
    <w:rsid w:val="00A02574"/>
    <w:rsid w:val="00A03264"/>
    <w:rsid w:val="00A047BA"/>
    <w:rsid w:val="00A04BF0"/>
    <w:rsid w:val="00A05105"/>
    <w:rsid w:val="00A06D18"/>
    <w:rsid w:val="00A07459"/>
    <w:rsid w:val="00A14F01"/>
    <w:rsid w:val="00A151BF"/>
    <w:rsid w:val="00A1579B"/>
    <w:rsid w:val="00A16524"/>
    <w:rsid w:val="00A167D5"/>
    <w:rsid w:val="00A17088"/>
    <w:rsid w:val="00A17427"/>
    <w:rsid w:val="00A204AA"/>
    <w:rsid w:val="00A2063A"/>
    <w:rsid w:val="00A21758"/>
    <w:rsid w:val="00A2213C"/>
    <w:rsid w:val="00A2248E"/>
    <w:rsid w:val="00A2318C"/>
    <w:rsid w:val="00A2656D"/>
    <w:rsid w:val="00A26746"/>
    <w:rsid w:val="00A26C1F"/>
    <w:rsid w:val="00A274C2"/>
    <w:rsid w:val="00A30ACC"/>
    <w:rsid w:val="00A3105F"/>
    <w:rsid w:val="00A31912"/>
    <w:rsid w:val="00A32CBA"/>
    <w:rsid w:val="00A332E1"/>
    <w:rsid w:val="00A336EC"/>
    <w:rsid w:val="00A341D4"/>
    <w:rsid w:val="00A3535A"/>
    <w:rsid w:val="00A35F4B"/>
    <w:rsid w:val="00A37EB8"/>
    <w:rsid w:val="00A37FC1"/>
    <w:rsid w:val="00A44BBA"/>
    <w:rsid w:val="00A462F5"/>
    <w:rsid w:val="00A47F95"/>
    <w:rsid w:val="00A5178E"/>
    <w:rsid w:val="00A52D52"/>
    <w:rsid w:val="00A52F8D"/>
    <w:rsid w:val="00A53FDD"/>
    <w:rsid w:val="00A55467"/>
    <w:rsid w:val="00A55976"/>
    <w:rsid w:val="00A563B9"/>
    <w:rsid w:val="00A56661"/>
    <w:rsid w:val="00A63C6C"/>
    <w:rsid w:val="00A67DFF"/>
    <w:rsid w:val="00A717AE"/>
    <w:rsid w:val="00A72E59"/>
    <w:rsid w:val="00A72E9B"/>
    <w:rsid w:val="00A73F91"/>
    <w:rsid w:val="00A76CB7"/>
    <w:rsid w:val="00A837A7"/>
    <w:rsid w:val="00A83FD1"/>
    <w:rsid w:val="00A850C3"/>
    <w:rsid w:val="00A86603"/>
    <w:rsid w:val="00A90041"/>
    <w:rsid w:val="00A90CCB"/>
    <w:rsid w:val="00A90D51"/>
    <w:rsid w:val="00A91B9C"/>
    <w:rsid w:val="00A926C9"/>
    <w:rsid w:val="00A93296"/>
    <w:rsid w:val="00A94686"/>
    <w:rsid w:val="00A9468D"/>
    <w:rsid w:val="00A979CB"/>
    <w:rsid w:val="00AA1FB3"/>
    <w:rsid w:val="00AA2428"/>
    <w:rsid w:val="00AA282E"/>
    <w:rsid w:val="00AA68AC"/>
    <w:rsid w:val="00AA6926"/>
    <w:rsid w:val="00AA6D06"/>
    <w:rsid w:val="00AA6DA8"/>
    <w:rsid w:val="00AA7164"/>
    <w:rsid w:val="00AA75CE"/>
    <w:rsid w:val="00AB0D79"/>
    <w:rsid w:val="00AB155B"/>
    <w:rsid w:val="00AB162E"/>
    <w:rsid w:val="00AB27F3"/>
    <w:rsid w:val="00AB3092"/>
    <w:rsid w:val="00AB3475"/>
    <w:rsid w:val="00AB465F"/>
    <w:rsid w:val="00AB5366"/>
    <w:rsid w:val="00AB587B"/>
    <w:rsid w:val="00AB5918"/>
    <w:rsid w:val="00AB63CA"/>
    <w:rsid w:val="00AB6AC0"/>
    <w:rsid w:val="00AC0207"/>
    <w:rsid w:val="00AC0295"/>
    <w:rsid w:val="00AC07E5"/>
    <w:rsid w:val="00AC1641"/>
    <w:rsid w:val="00AC2206"/>
    <w:rsid w:val="00AC3794"/>
    <w:rsid w:val="00AC6BC8"/>
    <w:rsid w:val="00AC7A3F"/>
    <w:rsid w:val="00AD0103"/>
    <w:rsid w:val="00AD0911"/>
    <w:rsid w:val="00AD4EF3"/>
    <w:rsid w:val="00AD5852"/>
    <w:rsid w:val="00AD611B"/>
    <w:rsid w:val="00AD66B7"/>
    <w:rsid w:val="00AE01C1"/>
    <w:rsid w:val="00AE1C5C"/>
    <w:rsid w:val="00AE5805"/>
    <w:rsid w:val="00AF1932"/>
    <w:rsid w:val="00AF426E"/>
    <w:rsid w:val="00AF563A"/>
    <w:rsid w:val="00AF66FE"/>
    <w:rsid w:val="00B00589"/>
    <w:rsid w:val="00B01EFE"/>
    <w:rsid w:val="00B02F4B"/>
    <w:rsid w:val="00B030B3"/>
    <w:rsid w:val="00B0344B"/>
    <w:rsid w:val="00B046E1"/>
    <w:rsid w:val="00B07982"/>
    <w:rsid w:val="00B10C27"/>
    <w:rsid w:val="00B10E63"/>
    <w:rsid w:val="00B11F87"/>
    <w:rsid w:val="00B127D3"/>
    <w:rsid w:val="00B13A7E"/>
    <w:rsid w:val="00B13BDB"/>
    <w:rsid w:val="00B15B59"/>
    <w:rsid w:val="00B21FA4"/>
    <w:rsid w:val="00B22AFE"/>
    <w:rsid w:val="00B23787"/>
    <w:rsid w:val="00B238E1"/>
    <w:rsid w:val="00B251C1"/>
    <w:rsid w:val="00B32124"/>
    <w:rsid w:val="00B34BF3"/>
    <w:rsid w:val="00B35D0B"/>
    <w:rsid w:val="00B37B68"/>
    <w:rsid w:val="00B408EA"/>
    <w:rsid w:val="00B419C4"/>
    <w:rsid w:val="00B41EE4"/>
    <w:rsid w:val="00B42FFC"/>
    <w:rsid w:val="00B43417"/>
    <w:rsid w:val="00B44697"/>
    <w:rsid w:val="00B45616"/>
    <w:rsid w:val="00B47F29"/>
    <w:rsid w:val="00B50096"/>
    <w:rsid w:val="00B5182A"/>
    <w:rsid w:val="00B51836"/>
    <w:rsid w:val="00B519DE"/>
    <w:rsid w:val="00B612A3"/>
    <w:rsid w:val="00B62674"/>
    <w:rsid w:val="00B639B3"/>
    <w:rsid w:val="00B646A9"/>
    <w:rsid w:val="00B648C7"/>
    <w:rsid w:val="00B65E7F"/>
    <w:rsid w:val="00B6708F"/>
    <w:rsid w:val="00B70083"/>
    <w:rsid w:val="00B7048D"/>
    <w:rsid w:val="00B72563"/>
    <w:rsid w:val="00B73F11"/>
    <w:rsid w:val="00B75E9F"/>
    <w:rsid w:val="00B76306"/>
    <w:rsid w:val="00B767EF"/>
    <w:rsid w:val="00B77444"/>
    <w:rsid w:val="00B804E6"/>
    <w:rsid w:val="00B828E8"/>
    <w:rsid w:val="00B84630"/>
    <w:rsid w:val="00B8496E"/>
    <w:rsid w:val="00B85A55"/>
    <w:rsid w:val="00B9059E"/>
    <w:rsid w:val="00B90B7F"/>
    <w:rsid w:val="00B938D1"/>
    <w:rsid w:val="00B950BD"/>
    <w:rsid w:val="00B95584"/>
    <w:rsid w:val="00B9716B"/>
    <w:rsid w:val="00BA0C93"/>
    <w:rsid w:val="00BA2196"/>
    <w:rsid w:val="00BA2222"/>
    <w:rsid w:val="00BA2C9B"/>
    <w:rsid w:val="00BA3683"/>
    <w:rsid w:val="00BA4759"/>
    <w:rsid w:val="00BA47A4"/>
    <w:rsid w:val="00BA4BCA"/>
    <w:rsid w:val="00BB0D0D"/>
    <w:rsid w:val="00BB1434"/>
    <w:rsid w:val="00BB278D"/>
    <w:rsid w:val="00BB423C"/>
    <w:rsid w:val="00BB529E"/>
    <w:rsid w:val="00BB797D"/>
    <w:rsid w:val="00BB7B2F"/>
    <w:rsid w:val="00BC3968"/>
    <w:rsid w:val="00BC3AB7"/>
    <w:rsid w:val="00BC50BF"/>
    <w:rsid w:val="00BC5F3A"/>
    <w:rsid w:val="00BC772A"/>
    <w:rsid w:val="00BD0955"/>
    <w:rsid w:val="00BD3F61"/>
    <w:rsid w:val="00BD4866"/>
    <w:rsid w:val="00BD7F98"/>
    <w:rsid w:val="00BD7FD3"/>
    <w:rsid w:val="00BE0B06"/>
    <w:rsid w:val="00BE15AB"/>
    <w:rsid w:val="00BE2FB2"/>
    <w:rsid w:val="00BE4C01"/>
    <w:rsid w:val="00BF231C"/>
    <w:rsid w:val="00BF37BE"/>
    <w:rsid w:val="00BF391F"/>
    <w:rsid w:val="00BF3C26"/>
    <w:rsid w:val="00BF44E1"/>
    <w:rsid w:val="00BF5043"/>
    <w:rsid w:val="00BF6232"/>
    <w:rsid w:val="00BF6450"/>
    <w:rsid w:val="00BF7E1F"/>
    <w:rsid w:val="00C010DB"/>
    <w:rsid w:val="00C01549"/>
    <w:rsid w:val="00C01E1A"/>
    <w:rsid w:val="00C01FE2"/>
    <w:rsid w:val="00C02229"/>
    <w:rsid w:val="00C03322"/>
    <w:rsid w:val="00C04C23"/>
    <w:rsid w:val="00C05501"/>
    <w:rsid w:val="00C0609E"/>
    <w:rsid w:val="00C062CA"/>
    <w:rsid w:val="00C068E4"/>
    <w:rsid w:val="00C06FE4"/>
    <w:rsid w:val="00C07311"/>
    <w:rsid w:val="00C11D23"/>
    <w:rsid w:val="00C128AD"/>
    <w:rsid w:val="00C140EC"/>
    <w:rsid w:val="00C1455F"/>
    <w:rsid w:val="00C147B7"/>
    <w:rsid w:val="00C150E5"/>
    <w:rsid w:val="00C16696"/>
    <w:rsid w:val="00C2068A"/>
    <w:rsid w:val="00C20873"/>
    <w:rsid w:val="00C20FAD"/>
    <w:rsid w:val="00C22ABF"/>
    <w:rsid w:val="00C23F16"/>
    <w:rsid w:val="00C24CCC"/>
    <w:rsid w:val="00C26025"/>
    <w:rsid w:val="00C276C8"/>
    <w:rsid w:val="00C33EFC"/>
    <w:rsid w:val="00C343A8"/>
    <w:rsid w:val="00C358EF"/>
    <w:rsid w:val="00C371F5"/>
    <w:rsid w:val="00C37C0A"/>
    <w:rsid w:val="00C40003"/>
    <w:rsid w:val="00C40791"/>
    <w:rsid w:val="00C41E72"/>
    <w:rsid w:val="00C43F74"/>
    <w:rsid w:val="00C4402B"/>
    <w:rsid w:val="00C46545"/>
    <w:rsid w:val="00C4774E"/>
    <w:rsid w:val="00C509D7"/>
    <w:rsid w:val="00C50F2A"/>
    <w:rsid w:val="00C52AC1"/>
    <w:rsid w:val="00C535CF"/>
    <w:rsid w:val="00C541D3"/>
    <w:rsid w:val="00C54274"/>
    <w:rsid w:val="00C5455E"/>
    <w:rsid w:val="00C6166C"/>
    <w:rsid w:val="00C61BB8"/>
    <w:rsid w:val="00C62309"/>
    <w:rsid w:val="00C63453"/>
    <w:rsid w:val="00C63DC7"/>
    <w:rsid w:val="00C64924"/>
    <w:rsid w:val="00C65BD6"/>
    <w:rsid w:val="00C6787A"/>
    <w:rsid w:val="00C679C3"/>
    <w:rsid w:val="00C722EE"/>
    <w:rsid w:val="00C72D2D"/>
    <w:rsid w:val="00C733DF"/>
    <w:rsid w:val="00C74BAD"/>
    <w:rsid w:val="00C76BEC"/>
    <w:rsid w:val="00C7752F"/>
    <w:rsid w:val="00C80BA6"/>
    <w:rsid w:val="00C81581"/>
    <w:rsid w:val="00C81F24"/>
    <w:rsid w:val="00C8260D"/>
    <w:rsid w:val="00C8414E"/>
    <w:rsid w:val="00C842D6"/>
    <w:rsid w:val="00C84586"/>
    <w:rsid w:val="00C856EE"/>
    <w:rsid w:val="00C90E31"/>
    <w:rsid w:val="00C921DA"/>
    <w:rsid w:val="00C925E2"/>
    <w:rsid w:val="00C9478B"/>
    <w:rsid w:val="00C975A4"/>
    <w:rsid w:val="00C97EA7"/>
    <w:rsid w:val="00CA004D"/>
    <w:rsid w:val="00CA0759"/>
    <w:rsid w:val="00CA0980"/>
    <w:rsid w:val="00CA6E05"/>
    <w:rsid w:val="00CB060D"/>
    <w:rsid w:val="00CB1197"/>
    <w:rsid w:val="00CB23F5"/>
    <w:rsid w:val="00CB2814"/>
    <w:rsid w:val="00CB33D8"/>
    <w:rsid w:val="00CB7950"/>
    <w:rsid w:val="00CB7FD1"/>
    <w:rsid w:val="00CC0FFC"/>
    <w:rsid w:val="00CC1B8B"/>
    <w:rsid w:val="00CC29D9"/>
    <w:rsid w:val="00CC3F95"/>
    <w:rsid w:val="00CC683F"/>
    <w:rsid w:val="00CC7C4D"/>
    <w:rsid w:val="00CD0DBB"/>
    <w:rsid w:val="00CD1791"/>
    <w:rsid w:val="00CD32CA"/>
    <w:rsid w:val="00CD6108"/>
    <w:rsid w:val="00CE2701"/>
    <w:rsid w:val="00CE2AFA"/>
    <w:rsid w:val="00CE3613"/>
    <w:rsid w:val="00CE47C8"/>
    <w:rsid w:val="00CE6700"/>
    <w:rsid w:val="00CE6986"/>
    <w:rsid w:val="00CE6FAC"/>
    <w:rsid w:val="00CF3D60"/>
    <w:rsid w:val="00CF459C"/>
    <w:rsid w:val="00CF656F"/>
    <w:rsid w:val="00CF746F"/>
    <w:rsid w:val="00CF7896"/>
    <w:rsid w:val="00D00517"/>
    <w:rsid w:val="00D01248"/>
    <w:rsid w:val="00D0155E"/>
    <w:rsid w:val="00D033E3"/>
    <w:rsid w:val="00D04B81"/>
    <w:rsid w:val="00D05C48"/>
    <w:rsid w:val="00D06EA5"/>
    <w:rsid w:val="00D07609"/>
    <w:rsid w:val="00D07CBD"/>
    <w:rsid w:val="00D07FCD"/>
    <w:rsid w:val="00D10ACC"/>
    <w:rsid w:val="00D13A6E"/>
    <w:rsid w:val="00D14B59"/>
    <w:rsid w:val="00D1546E"/>
    <w:rsid w:val="00D2160F"/>
    <w:rsid w:val="00D21E75"/>
    <w:rsid w:val="00D22F42"/>
    <w:rsid w:val="00D23EAE"/>
    <w:rsid w:val="00D24DE2"/>
    <w:rsid w:val="00D257CF"/>
    <w:rsid w:val="00D25BA9"/>
    <w:rsid w:val="00D27136"/>
    <w:rsid w:val="00D2734B"/>
    <w:rsid w:val="00D27F71"/>
    <w:rsid w:val="00D3292B"/>
    <w:rsid w:val="00D35689"/>
    <w:rsid w:val="00D35834"/>
    <w:rsid w:val="00D369EE"/>
    <w:rsid w:val="00D36B58"/>
    <w:rsid w:val="00D4065B"/>
    <w:rsid w:val="00D42415"/>
    <w:rsid w:val="00D42BF2"/>
    <w:rsid w:val="00D43694"/>
    <w:rsid w:val="00D45015"/>
    <w:rsid w:val="00D45911"/>
    <w:rsid w:val="00D46EA5"/>
    <w:rsid w:val="00D50B79"/>
    <w:rsid w:val="00D514F3"/>
    <w:rsid w:val="00D51D67"/>
    <w:rsid w:val="00D532BD"/>
    <w:rsid w:val="00D53BBD"/>
    <w:rsid w:val="00D53D3A"/>
    <w:rsid w:val="00D54165"/>
    <w:rsid w:val="00D542CA"/>
    <w:rsid w:val="00D54720"/>
    <w:rsid w:val="00D5531D"/>
    <w:rsid w:val="00D6096C"/>
    <w:rsid w:val="00D61473"/>
    <w:rsid w:val="00D61510"/>
    <w:rsid w:val="00D66022"/>
    <w:rsid w:val="00D67FB5"/>
    <w:rsid w:val="00D72A9E"/>
    <w:rsid w:val="00D7380F"/>
    <w:rsid w:val="00D7495D"/>
    <w:rsid w:val="00D75A3B"/>
    <w:rsid w:val="00D75E28"/>
    <w:rsid w:val="00D773EA"/>
    <w:rsid w:val="00D77AD7"/>
    <w:rsid w:val="00D77E70"/>
    <w:rsid w:val="00D77F88"/>
    <w:rsid w:val="00D8004B"/>
    <w:rsid w:val="00D80B13"/>
    <w:rsid w:val="00D81D67"/>
    <w:rsid w:val="00D83102"/>
    <w:rsid w:val="00D838E9"/>
    <w:rsid w:val="00D84518"/>
    <w:rsid w:val="00D84645"/>
    <w:rsid w:val="00D846C3"/>
    <w:rsid w:val="00D84EE0"/>
    <w:rsid w:val="00D86439"/>
    <w:rsid w:val="00D86B5F"/>
    <w:rsid w:val="00D902EE"/>
    <w:rsid w:val="00D90BA4"/>
    <w:rsid w:val="00D90D1F"/>
    <w:rsid w:val="00D90D55"/>
    <w:rsid w:val="00D917AF"/>
    <w:rsid w:val="00D91EB5"/>
    <w:rsid w:val="00D94E6B"/>
    <w:rsid w:val="00D95292"/>
    <w:rsid w:val="00D9733B"/>
    <w:rsid w:val="00D97A29"/>
    <w:rsid w:val="00D97C52"/>
    <w:rsid w:val="00DA02A5"/>
    <w:rsid w:val="00DA173C"/>
    <w:rsid w:val="00DA3D76"/>
    <w:rsid w:val="00DA599C"/>
    <w:rsid w:val="00DB0DEF"/>
    <w:rsid w:val="00DB1642"/>
    <w:rsid w:val="00DB1A83"/>
    <w:rsid w:val="00DB2FED"/>
    <w:rsid w:val="00DB33F2"/>
    <w:rsid w:val="00DB4821"/>
    <w:rsid w:val="00DB630B"/>
    <w:rsid w:val="00DB6AA0"/>
    <w:rsid w:val="00DC4137"/>
    <w:rsid w:val="00DC41C9"/>
    <w:rsid w:val="00DC446B"/>
    <w:rsid w:val="00DC4C0E"/>
    <w:rsid w:val="00DC4C5C"/>
    <w:rsid w:val="00DC5767"/>
    <w:rsid w:val="00DC6281"/>
    <w:rsid w:val="00DC62CB"/>
    <w:rsid w:val="00DC7E9E"/>
    <w:rsid w:val="00DD1936"/>
    <w:rsid w:val="00DD53E8"/>
    <w:rsid w:val="00DD58BC"/>
    <w:rsid w:val="00DD594B"/>
    <w:rsid w:val="00DD7DFE"/>
    <w:rsid w:val="00DE0CA0"/>
    <w:rsid w:val="00DE2197"/>
    <w:rsid w:val="00DE238B"/>
    <w:rsid w:val="00DE4829"/>
    <w:rsid w:val="00DE5235"/>
    <w:rsid w:val="00DE591F"/>
    <w:rsid w:val="00DE5F21"/>
    <w:rsid w:val="00DE6598"/>
    <w:rsid w:val="00DE74F2"/>
    <w:rsid w:val="00DE7CDB"/>
    <w:rsid w:val="00DF1F39"/>
    <w:rsid w:val="00DF1FB3"/>
    <w:rsid w:val="00DF4AB1"/>
    <w:rsid w:val="00DF5A8C"/>
    <w:rsid w:val="00DF632D"/>
    <w:rsid w:val="00DF6C3C"/>
    <w:rsid w:val="00DF6EEA"/>
    <w:rsid w:val="00E00629"/>
    <w:rsid w:val="00E00837"/>
    <w:rsid w:val="00E01CE3"/>
    <w:rsid w:val="00E0205A"/>
    <w:rsid w:val="00E0263E"/>
    <w:rsid w:val="00E02799"/>
    <w:rsid w:val="00E02A68"/>
    <w:rsid w:val="00E032C9"/>
    <w:rsid w:val="00E03F4A"/>
    <w:rsid w:val="00E04A1E"/>
    <w:rsid w:val="00E057D5"/>
    <w:rsid w:val="00E06C17"/>
    <w:rsid w:val="00E117AC"/>
    <w:rsid w:val="00E12968"/>
    <w:rsid w:val="00E12A93"/>
    <w:rsid w:val="00E16815"/>
    <w:rsid w:val="00E202D1"/>
    <w:rsid w:val="00E20BAF"/>
    <w:rsid w:val="00E21913"/>
    <w:rsid w:val="00E237D9"/>
    <w:rsid w:val="00E24B2D"/>
    <w:rsid w:val="00E26365"/>
    <w:rsid w:val="00E26D13"/>
    <w:rsid w:val="00E30613"/>
    <w:rsid w:val="00E30FC1"/>
    <w:rsid w:val="00E33206"/>
    <w:rsid w:val="00E33811"/>
    <w:rsid w:val="00E35C4F"/>
    <w:rsid w:val="00E365C5"/>
    <w:rsid w:val="00E40104"/>
    <w:rsid w:val="00E40711"/>
    <w:rsid w:val="00E41E59"/>
    <w:rsid w:val="00E42894"/>
    <w:rsid w:val="00E45A5D"/>
    <w:rsid w:val="00E45EBB"/>
    <w:rsid w:val="00E46823"/>
    <w:rsid w:val="00E474B7"/>
    <w:rsid w:val="00E47533"/>
    <w:rsid w:val="00E47E9C"/>
    <w:rsid w:val="00E5083C"/>
    <w:rsid w:val="00E51C45"/>
    <w:rsid w:val="00E523B5"/>
    <w:rsid w:val="00E533AD"/>
    <w:rsid w:val="00E538D3"/>
    <w:rsid w:val="00E547CD"/>
    <w:rsid w:val="00E55136"/>
    <w:rsid w:val="00E5598D"/>
    <w:rsid w:val="00E608C0"/>
    <w:rsid w:val="00E6169A"/>
    <w:rsid w:val="00E64AC1"/>
    <w:rsid w:val="00E64EA4"/>
    <w:rsid w:val="00E70998"/>
    <w:rsid w:val="00E727E4"/>
    <w:rsid w:val="00E7296A"/>
    <w:rsid w:val="00E73107"/>
    <w:rsid w:val="00E7352C"/>
    <w:rsid w:val="00E73AF0"/>
    <w:rsid w:val="00E76375"/>
    <w:rsid w:val="00E76942"/>
    <w:rsid w:val="00E7705B"/>
    <w:rsid w:val="00E773B1"/>
    <w:rsid w:val="00E809AF"/>
    <w:rsid w:val="00E81C35"/>
    <w:rsid w:val="00E83390"/>
    <w:rsid w:val="00E8669C"/>
    <w:rsid w:val="00E87330"/>
    <w:rsid w:val="00E90293"/>
    <w:rsid w:val="00E93328"/>
    <w:rsid w:val="00E9366F"/>
    <w:rsid w:val="00E94A9E"/>
    <w:rsid w:val="00E9547C"/>
    <w:rsid w:val="00E957D0"/>
    <w:rsid w:val="00E95BDD"/>
    <w:rsid w:val="00E96011"/>
    <w:rsid w:val="00E97043"/>
    <w:rsid w:val="00EA2995"/>
    <w:rsid w:val="00EA3DA5"/>
    <w:rsid w:val="00EA7659"/>
    <w:rsid w:val="00EB032D"/>
    <w:rsid w:val="00EB26FD"/>
    <w:rsid w:val="00EB27D0"/>
    <w:rsid w:val="00EB2891"/>
    <w:rsid w:val="00EB3C2E"/>
    <w:rsid w:val="00EB48D1"/>
    <w:rsid w:val="00EB5E55"/>
    <w:rsid w:val="00EC4CA5"/>
    <w:rsid w:val="00EC64F7"/>
    <w:rsid w:val="00EC6B65"/>
    <w:rsid w:val="00ED01E9"/>
    <w:rsid w:val="00ED0B51"/>
    <w:rsid w:val="00ED0B80"/>
    <w:rsid w:val="00ED1EE0"/>
    <w:rsid w:val="00ED2102"/>
    <w:rsid w:val="00ED2131"/>
    <w:rsid w:val="00ED2DAD"/>
    <w:rsid w:val="00ED3C30"/>
    <w:rsid w:val="00ED5BA5"/>
    <w:rsid w:val="00ED683B"/>
    <w:rsid w:val="00EE0995"/>
    <w:rsid w:val="00EE0A5D"/>
    <w:rsid w:val="00EE1529"/>
    <w:rsid w:val="00EE2CE9"/>
    <w:rsid w:val="00EE3858"/>
    <w:rsid w:val="00EE3930"/>
    <w:rsid w:val="00EE39D7"/>
    <w:rsid w:val="00EE51E2"/>
    <w:rsid w:val="00EE53F1"/>
    <w:rsid w:val="00EE5612"/>
    <w:rsid w:val="00EE5C29"/>
    <w:rsid w:val="00EE6520"/>
    <w:rsid w:val="00EE7822"/>
    <w:rsid w:val="00EF07D0"/>
    <w:rsid w:val="00EF222B"/>
    <w:rsid w:val="00EF2605"/>
    <w:rsid w:val="00EF33A1"/>
    <w:rsid w:val="00EF370C"/>
    <w:rsid w:val="00EF456C"/>
    <w:rsid w:val="00EF644E"/>
    <w:rsid w:val="00EF76A6"/>
    <w:rsid w:val="00F01256"/>
    <w:rsid w:val="00F01F39"/>
    <w:rsid w:val="00F04D77"/>
    <w:rsid w:val="00F063CA"/>
    <w:rsid w:val="00F06846"/>
    <w:rsid w:val="00F0690E"/>
    <w:rsid w:val="00F06BF5"/>
    <w:rsid w:val="00F0775E"/>
    <w:rsid w:val="00F10053"/>
    <w:rsid w:val="00F10396"/>
    <w:rsid w:val="00F10E7F"/>
    <w:rsid w:val="00F11280"/>
    <w:rsid w:val="00F11A65"/>
    <w:rsid w:val="00F11B40"/>
    <w:rsid w:val="00F11C48"/>
    <w:rsid w:val="00F120F2"/>
    <w:rsid w:val="00F124DD"/>
    <w:rsid w:val="00F177E6"/>
    <w:rsid w:val="00F2083C"/>
    <w:rsid w:val="00F208FF"/>
    <w:rsid w:val="00F2181D"/>
    <w:rsid w:val="00F21E5C"/>
    <w:rsid w:val="00F22A7A"/>
    <w:rsid w:val="00F22FEB"/>
    <w:rsid w:val="00F23381"/>
    <w:rsid w:val="00F245CE"/>
    <w:rsid w:val="00F25480"/>
    <w:rsid w:val="00F25F8E"/>
    <w:rsid w:val="00F26483"/>
    <w:rsid w:val="00F271F3"/>
    <w:rsid w:val="00F27DC2"/>
    <w:rsid w:val="00F30C46"/>
    <w:rsid w:val="00F3207D"/>
    <w:rsid w:val="00F32287"/>
    <w:rsid w:val="00F326C2"/>
    <w:rsid w:val="00F32D07"/>
    <w:rsid w:val="00F331BE"/>
    <w:rsid w:val="00F33FC1"/>
    <w:rsid w:val="00F358C9"/>
    <w:rsid w:val="00F361D6"/>
    <w:rsid w:val="00F36359"/>
    <w:rsid w:val="00F378BA"/>
    <w:rsid w:val="00F37C7A"/>
    <w:rsid w:val="00F4019E"/>
    <w:rsid w:val="00F42CB4"/>
    <w:rsid w:val="00F435AB"/>
    <w:rsid w:val="00F43DCB"/>
    <w:rsid w:val="00F44716"/>
    <w:rsid w:val="00F44978"/>
    <w:rsid w:val="00F44BEE"/>
    <w:rsid w:val="00F45DE9"/>
    <w:rsid w:val="00F46600"/>
    <w:rsid w:val="00F47D74"/>
    <w:rsid w:val="00F47FEA"/>
    <w:rsid w:val="00F510A6"/>
    <w:rsid w:val="00F55DDE"/>
    <w:rsid w:val="00F55EC8"/>
    <w:rsid w:val="00F60BF8"/>
    <w:rsid w:val="00F64D9B"/>
    <w:rsid w:val="00F64F19"/>
    <w:rsid w:val="00F659B9"/>
    <w:rsid w:val="00F674A5"/>
    <w:rsid w:val="00F67F86"/>
    <w:rsid w:val="00F70988"/>
    <w:rsid w:val="00F70BCE"/>
    <w:rsid w:val="00F70FBB"/>
    <w:rsid w:val="00F71878"/>
    <w:rsid w:val="00F73E74"/>
    <w:rsid w:val="00F74378"/>
    <w:rsid w:val="00F763AE"/>
    <w:rsid w:val="00F76574"/>
    <w:rsid w:val="00F76777"/>
    <w:rsid w:val="00F76DCB"/>
    <w:rsid w:val="00F76F81"/>
    <w:rsid w:val="00F77BFB"/>
    <w:rsid w:val="00F810D0"/>
    <w:rsid w:val="00F81545"/>
    <w:rsid w:val="00F82B5C"/>
    <w:rsid w:val="00F8404C"/>
    <w:rsid w:val="00F85002"/>
    <w:rsid w:val="00F871B0"/>
    <w:rsid w:val="00F878EF"/>
    <w:rsid w:val="00F90104"/>
    <w:rsid w:val="00F905C6"/>
    <w:rsid w:val="00F90F78"/>
    <w:rsid w:val="00F91296"/>
    <w:rsid w:val="00F9225E"/>
    <w:rsid w:val="00F92B30"/>
    <w:rsid w:val="00F93CC8"/>
    <w:rsid w:val="00F942A1"/>
    <w:rsid w:val="00F94C51"/>
    <w:rsid w:val="00F977FE"/>
    <w:rsid w:val="00FA0E3F"/>
    <w:rsid w:val="00FA156A"/>
    <w:rsid w:val="00FA263F"/>
    <w:rsid w:val="00FA3139"/>
    <w:rsid w:val="00FA422D"/>
    <w:rsid w:val="00FA4C52"/>
    <w:rsid w:val="00FB0F9C"/>
    <w:rsid w:val="00FB4B9E"/>
    <w:rsid w:val="00FB4BC9"/>
    <w:rsid w:val="00FB56A5"/>
    <w:rsid w:val="00FB6603"/>
    <w:rsid w:val="00FC0BBE"/>
    <w:rsid w:val="00FC10E8"/>
    <w:rsid w:val="00FC229F"/>
    <w:rsid w:val="00FC28FF"/>
    <w:rsid w:val="00FC5064"/>
    <w:rsid w:val="00FC70F0"/>
    <w:rsid w:val="00FD024D"/>
    <w:rsid w:val="00FD0B01"/>
    <w:rsid w:val="00FD153D"/>
    <w:rsid w:val="00FD37D1"/>
    <w:rsid w:val="00FD3AC0"/>
    <w:rsid w:val="00FD431F"/>
    <w:rsid w:val="00FD55C8"/>
    <w:rsid w:val="00FD566A"/>
    <w:rsid w:val="00FD695E"/>
    <w:rsid w:val="00FE242E"/>
    <w:rsid w:val="00FE3663"/>
    <w:rsid w:val="00FE425B"/>
    <w:rsid w:val="00FE43A2"/>
    <w:rsid w:val="00FE4DEF"/>
    <w:rsid w:val="00FF02CA"/>
    <w:rsid w:val="00FF0BB4"/>
    <w:rsid w:val="00FF1C46"/>
    <w:rsid w:val="00FF2929"/>
    <w:rsid w:val="00FF3F1C"/>
    <w:rsid w:val="00FF55FD"/>
    <w:rsid w:val="00FF5BB0"/>
    <w:rsid w:val="00FF71A3"/>
    <w:rsid w:val="20283F10"/>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E88B8"/>
  <w15:chartTrackingRefBased/>
  <w15:docId w15:val="{4925A2BB-1C26-43DF-B1BA-F39291C1A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666F"/>
    <w:rPr>
      <w:lang w:val="en-GB"/>
    </w:rPr>
  </w:style>
  <w:style w:type="paragraph" w:styleId="Heading1">
    <w:name w:val="heading 1"/>
    <w:basedOn w:val="Normal"/>
    <w:next w:val="Normal"/>
    <w:link w:val="Heading1Char"/>
    <w:uiPriority w:val="9"/>
    <w:qFormat/>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lang w:val="en-GB"/>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lang w:val="en-GB"/>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lang w:val="en-GB"/>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000000" w:themeColor="text1"/>
      <w:lang w:val="en-GB"/>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52525" w:themeColor="text2" w:themeShade="BF"/>
      <w:lang w:val="en-GB"/>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lang w:val="en-GB"/>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lang w:val="en-GB"/>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lang w:val="en-GB"/>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rsid w:val="009D4079"/>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rsid w:val="009D4079"/>
    <w:pPr>
      <w:spacing w:after="100"/>
    </w:pPr>
  </w:style>
  <w:style w:type="paragraph" w:styleId="TOC2">
    <w:name w:val="toc 2"/>
    <w:basedOn w:val="Normal"/>
    <w:next w:val="Normal"/>
    <w:autoRedefine/>
    <w:uiPriority w:val="39"/>
    <w:unhideWhenUsed/>
    <w:rsid w:val="009D4079"/>
    <w:pPr>
      <w:spacing w:after="100"/>
      <w:ind w:left="220"/>
    </w:pPr>
  </w:style>
  <w:style w:type="paragraph" w:styleId="TOC3">
    <w:name w:val="toc 3"/>
    <w:basedOn w:val="Normal"/>
    <w:next w:val="Normal"/>
    <w:autoRedefine/>
    <w:uiPriority w:val="39"/>
    <w:unhideWhenUsed/>
    <w:rsid w:val="009D4079"/>
    <w:pPr>
      <w:spacing w:after="100"/>
      <w:ind w:left="440"/>
    </w:pPr>
  </w:style>
  <w:style w:type="character" w:styleId="Hyperlink">
    <w:name w:val="Hyperlink"/>
    <w:basedOn w:val="DefaultParagraphFont"/>
    <w:uiPriority w:val="99"/>
    <w:unhideWhenUsed/>
    <w:rsid w:val="009D4079"/>
    <w:rPr>
      <w:color w:val="6B9F25" w:themeColor="hyperlink"/>
      <w:u w:val="single"/>
    </w:rPr>
  </w:style>
  <w:style w:type="table" w:styleId="TableGrid">
    <w:name w:val="Table Grid"/>
    <w:basedOn w:val="TableNormal"/>
    <w:uiPriority w:val="39"/>
    <w:rsid w:val="00F709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77AD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7AD7"/>
    <w:rPr>
      <w:sz w:val="20"/>
      <w:szCs w:val="20"/>
    </w:rPr>
  </w:style>
  <w:style w:type="character" w:styleId="FootnoteReference">
    <w:name w:val="footnote reference"/>
    <w:basedOn w:val="DefaultParagraphFont"/>
    <w:uiPriority w:val="99"/>
    <w:semiHidden/>
    <w:unhideWhenUsed/>
    <w:rsid w:val="00D77AD7"/>
    <w:rPr>
      <w:vertAlign w:val="superscript"/>
    </w:rPr>
  </w:style>
  <w:style w:type="paragraph" w:styleId="HTMLPreformatted">
    <w:name w:val="HTML Preformatted"/>
    <w:basedOn w:val="Normal"/>
    <w:link w:val="HTMLPreformattedChar"/>
    <w:uiPriority w:val="99"/>
    <w:semiHidden/>
    <w:unhideWhenUsed/>
    <w:rsid w:val="005A7B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A7B2D"/>
    <w:rPr>
      <w:rFonts w:ascii="Courier New" w:eastAsia="Times New Roman" w:hAnsi="Courier New" w:cs="Courier New"/>
      <w:sz w:val="20"/>
      <w:szCs w:val="20"/>
      <w:lang w:val="en-GB" w:eastAsia="en-GB"/>
    </w:rPr>
  </w:style>
  <w:style w:type="table" w:styleId="GridTable1Light">
    <w:name w:val="Grid Table 1 Light"/>
    <w:basedOn w:val="TableNormal"/>
    <w:uiPriority w:val="46"/>
    <w:rsid w:val="000E08C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Accent3">
    <w:name w:val="List Table 3 Accent 3"/>
    <w:basedOn w:val="TableNormal"/>
    <w:uiPriority w:val="48"/>
    <w:rsid w:val="006102F3"/>
    <w:pPr>
      <w:spacing w:after="0" w:line="240" w:lineRule="auto"/>
    </w:pPr>
    <w:tblPr>
      <w:tblStyleRowBandSize w:val="1"/>
      <w:tblStyleColBandSize w:val="1"/>
      <w:tblBorders>
        <w:top w:val="single" w:sz="4" w:space="0" w:color="1B587C" w:themeColor="accent3"/>
        <w:left w:val="single" w:sz="4" w:space="0" w:color="1B587C" w:themeColor="accent3"/>
        <w:bottom w:val="single" w:sz="4" w:space="0" w:color="1B587C" w:themeColor="accent3"/>
        <w:right w:val="single" w:sz="4" w:space="0" w:color="1B587C" w:themeColor="accent3"/>
      </w:tblBorders>
    </w:tblPr>
    <w:tblStylePr w:type="firstRow">
      <w:rPr>
        <w:b/>
        <w:bCs/>
        <w:color w:val="FFFFFF" w:themeColor="background1"/>
      </w:rPr>
      <w:tblPr/>
      <w:tcPr>
        <w:shd w:val="clear" w:color="auto" w:fill="1B587C" w:themeFill="accent3"/>
      </w:tcPr>
    </w:tblStylePr>
    <w:tblStylePr w:type="lastRow">
      <w:rPr>
        <w:b/>
        <w:bCs/>
      </w:rPr>
      <w:tblPr/>
      <w:tcPr>
        <w:tcBorders>
          <w:top w:val="double" w:sz="4" w:space="0" w:color="1B587C"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B587C" w:themeColor="accent3"/>
          <w:right w:val="single" w:sz="4" w:space="0" w:color="1B587C" w:themeColor="accent3"/>
        </w:tcBorders>
      </w:tcPr>
    </w:tblStylePr>
    <w:tblStylePr w:type="band1Horz">
      <w:tblPr/>
      <w:tcPr>
        <w:tcBorders>
          <w:top w:val="single" w:sz="4" w:space="0" w:color="1B587C" w:themeColor="accent3"/>
          <w:bottom w:val="single" w:sz="4" w:space="0" w:color="1B587C"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B587C" w:themeColor="accent3"/>
          <w:left w:val="nil"/>
        </w:tcBorders>
      </w:tcPr>
    </w:tblStylePr>
    <w:tblStylePr w:type="swCell">
      <w:tblPr/>
      <w:tcPr>
        <w:tcBorders>
          <w:top w:val="double" w:sz="4" w:space="0" w:color="1B587C" w:themeColor="accent3"/>
          <w:right w:val="nil"/>
        </w:tcBorders>
      </w:tcPr>
    </w:tblStylePr>
  </w:style>
  <w:style w:type="table" w:styleId="PlainTable5">
    <w:name w:val="Plain Table 5"/>
    <w:basedOn w:val="TableNormal"/>
    <w:uiPriority w:val="45"/>
    <w:rsid w:val="001E153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1E153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1E153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1E153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E153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8B01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1D0"/>
    <w:rPr>
      <w:rFonts w:ascii="Segoe UI" w:hAnsi="Segoe UI" w:cs="Segoe UI"/>
      <w:sz w:val="18"/>
      <w:szCs w:val="18"/>
    </w:rPr>
  </w:style>
  <w:style w:type="character" w:styleId="CommentReference">
    <w:name w:val="annotation reference"/>
    <w:basedOn w:val="DefaultParagraphFont"/>
    <w:uiPriority w:val="99"/>
    <w:semiHidden/>
    <w:unhideWhenUsed/>
    <w:rsid w:val="00EC6B65"/>
    <w:rPr>
      <w:sz w:val="16"/>
      <w:szCs w:val="16"/>
    </w:rPr>
  </w:style>
  <w:style w:type="paragraph" w:styleId="CommentText">
    <w:name w:val="annotation text"/>
    <w:basedOn w:val="Normal"/>
    <w:link w:val="CommentTextChar"/>
    <w:uiPriority w:val="99"/>
    <w:semiHidden/>
    <w:unhideWhenUsed/>
    <w:rsid w:val="00EC6B65"/>
    <w:pPr>
      <w:spacing w:line="240" w:lineRule="auto"/>
    </w:pPr>
    <w:rPr>
      <w:sz w:val="20"/>
      <w:szCs w:val="20"/>
    </w:rPr>
  </w:style>
  <w:style w:type="character" w:customStyle="1" w:styleId="CommentTextChar">
    <w:name w:val="Comment Text Char"/>
    <w:basedOn w:val="DefaultParagraphFont"/>
    <w:link w:val="CommentText"/>
    <w:uiPriority w:val="99"/>
    <w:semiHidden/>
    <w:rsid w:val="00EC6B65"/>
    <w:rPr>
      <w:sz w:val="20"/>
      <w:szCs w:val="20"/>
    </w:rPr>
  </w:style>
  <w:style w:type="paragraph" w:styleId="CommentSubject">
    <w:name w:val="annotation subject"/>
    <w:basedOn w:val="CommentText"/>
    <w:next w:val="CommentText"/>
    <w:link w:val="CommentSubjectChar"/>
    <w:uiPriority w:val="99"/>
    <w:semiHidden/>
    <w:unhideWhenUsed/>
    <w:rsid w:val="00EC6B65"/>
    <w:rPr>
      <w:b/>
      <w:bCs/>
    </w:rPr>
  </w:style>
  <w:style w:type="character" w:customStyle="1" w:styleId="CommentSubjectChar">
    <w:name w:val="Comment Subject Char"/>
    <w:basedOn w:val="CommentTextChar"/>
    <w:link w:val="CommentSubject"/>
    <w:uiPriority w:val="99"/>
    <w:semiHidden/>
    <w:rsid w:val="00EC6B65"/>
    <w:rPr>
      <w:b/>
      <w:bCs/>
      <w:sz w:val="20"/>
      <w:szCs w:val="20"/>
    </w:rPr>
  </w:style>
  <w:style w:type="character" w:styleId="HTMLCite">
    <w:name w:val="HTML Cite"/>
    <w:basedOn w:val="DefaultParagraphFont"/>
    <w:uiPriority w:val="99"/>
    <w:semiHidden/>
    <w:unhideWhenUsed/>
    <w:rsid w:val="009079EF"/>
    <w:rPr>
      <w:i/>
      <w:iCs/>
    </w:rPr>
  </w:style>
  <w:style w:type="character" w:customStyle="1" w:styleId="fontstyle01">
    <w:name w:val="fontstyle01"/>
    <w:basedOn w:val="DefaultParagraphFont"/>
    <w:rsid w:val="00D72A9E"/>
    <w:rPr>
      <w:rFonts w:ascii="Palatino Linotype" w:hAnsi="Palatino Linotype" w:hint="default"/>
      <w:b w:val="0"/>
      <w:bCs w:val="0"/>
      <w:i w:val="0"/>
      <w:iCs w:val="0"/>
      <w:color w:val="000000"/>
      <w:sz w:val="22"/>
      <w:szCs w:val="22"/>
    </w:rPr>
  </w:style>
  <w:style w:type="character" w:customStyle="1" w:styleId="fontstyle21">
    <w:name w:val="fontstyle21"/>
    <w:basedOn w:val="DefaultParagraphFont"/>
    <w:rsid w:val="00B34BF3"/>
    <w:rPr>
      <w:rFonts w:ascii="Calibri" w:hAnsi="Calibri" w:cs="Calibri" w:hint="default"/>
      <w:b w:val="0"/>
      <w:bCs w:val="0"/>
      <w:i w:val="0"/>
      <w:iCs w:val="0"/>
      <w:color w:val="000000"/>
      <w:sz w:val="22"/>
      <w:szCs w:val="22"/>
    </w:rPr>
  </w:style>
  <w:style w:type="character" w:customStyle="1" w:styleId="fontstyle31">
    <w:name w:val="fontstyle31"/>
    <w:basedOn w:val="DefaultParagraphFont"/>
    <w:rsid w:val="00B34BF3"/>
    <w:rPr>
      <w:rFonts w:ascii="SymbolMT" w:hAnsi="SymbolMT" w:hint="default"/>
      <w:b w:val="0"/>
      <w:bCs w:val="0"/>
      <w:i w:val="0"/>
      <w:iCs w:val="0"/>
      <w:color w:val="000000"/>
      <w:sz w:val="22"/>
      <w:szCs w:val="22"/>
    </w:rPr>
  </w:style>
  <w:style w:type="character" w:styleId="UnresolvedMention">
    <w:name w:val="Unresolved Mention"/>
    <w:basedOn w:val="DefaultParagraphFont"/>
    <w:uiPriority w:val="99"/>
    <w:semiHidden/>
    <w:unhideWhenUsed/>
    <w:rsid w:val="00052C28"/>
    <w:rPr>
      <w:color w:val="808080"/>
      <w:shd w:val="clear" w:color="auto" w:fill="E6E6E6"/>
    </w:rPr>
  </w:style>
  <w:style w:type="table" w:styleId="GridTable7Colorful-Accent3">
    <w:name w:val="Grid Table 7 Colorful Accent 3"/>
    <w:basedOn w:val="TableNormal"/>
    <w:uiPriority w:val="52"/>
    <w:rsid w:val="001B6986"/>
    <w:pPr>
      <w:spacing w:after="0" w:line="240" w:lineRule="auto"/>
    </w:pPr>
    <w:rPr>
      <w:color w:val="14415C" w:themeColor="accent3" w:themeShade="BF"/>
    </w:r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3E0F2" w:themeFill="accent3" w:themeFillTint="33"/>
      </w:tcPr>
    </w:tblStylePr>
    <w:tblStylePr w:type="band1Horz">
      <w:tblPr/>
      <w:tcPr>
        <w:shd w:val="clear" w:color="auto" w:fill="C3E0F2" w:themeFill="accent3" w:themeFillTint="33"/>
      </w:tcPr>
    </w:tblStylePr>
    <w:tblStylePr w:type="neCell">
      <w:tblPr/>
      <w:tcPr>
        <w:tcBorders>
          <w:bottom w:val="single" w:sz="4" w:space="0" w:color="4DA4D8" w:themeColor="accent3" w:themeTint="99"/>
        </w:tcBorders>
      </w:tcPr>
    </w:tblStylePr>
    <w:tblStylePr w:type="nwCell">
      <w:tblPr/>
      <w:tcPr>
        <w:tcBorders>
          <w:bottom w:val="single" w:sz="4" w:space="0" w:color="4DA4D8" w:themeColor="accent3" w:themeTint="99"/>
        </w:tcBorders>
      </w:tcPr>
    </w:tblStylePr>
    <w:tblStylePr w:type="seCell">
      <w:tblPr/>
      <w:tcPr>
        <w:tcBorders>
          <w:top w:val="single" w:sz="4" w:space="0" w:color="4DA4D8" w:themeColor="accent3" w:themeTint="99"/>
        </w:tcBorders>
      </w:tcPr>
    </w:tblStylePr>
    <w:tblStylePr w:type="swCell">
      <w:tblPr/>
      <w:tcPr>
        <w:tcBorders>
          <w:top w:val="single" w:sz="4" w:space="0" w:color="4DA4D8" w:themeColor="accent3" w:themeTint="99"/>
        </w:tcBorders>
      </w:tcPr>
    </w:tblStylePr>
  </w:style>
  <w:style w:type="table" w:styleId="GridTable1Light-Accent3">
    <w:name w:val="Grid Table 1 Light Accent 3"/>
    <w:basedOn w:val="TableNormal"/>
    <w:uiPriority w:val="46"/>
    <w:rsid w:val="001B6986"/>
    <w:pPr>
      <w:spacing w:after="0" w:line="240" w:lineRule="auto"/>
    </w:pPr>
    <w:tblPr>
      <w:tblStyleRowBandSize w:val="1"/>
      <w:tblStyleColBandSize w:val="1"/>
      <w:tblBorders>
        <w:top w:val="single" w:sz="4" w:space="0" w:color="89C2E5" w:themeColor="accent3" w:themeTint="66"/>
        <w:left w:val="single" w:sz="4" w:space="0" w:color="89C2E5" w:themeColor="accent3" w:themeTint="66"/>
        <w:bottom w:val="single" w:sz="4" w:space="0" w:color="89C2E5" w:themeColor="accent3" w:themeTint="66"/>
        <w:right w:val="single" w:sz="4" w:space="0" w:color="89C2E5" w:themeColor="accent3" w:themeTint="66"/>
        <w:insideH w:val="single" w:sz="4" w:space="0" w:color="89C2E5" w:themeColor="accent3" w:themeTint="66"/>
        <w:insideV w:val="single" w:sz="4" w:space="0" w:color="89C2E5" w:themeColor="accent3" w:themeTint="66"/>
      </w:tblBorders>
    </w:tblPr>
    <w:tblStylePr w:type="firstRow">
      <w:rPr>
        <w:b/>
        <w:bCs/>
      </w:rPr>
      <w:tblPr/>
      <w:tcPr>
        <w:tcBorders>
          <w:bottom w:val="single" w:sz="12" w:space="0" w:color="4DA4D8" w:themeColor="accent3" w:themeTint="99"/>
        </w:tcBorders>
      </w:tcPr>
    </w:tblStylePr>
    <w:tblStylePr w:type="lastRow">
      <w:rPr>
        <w:b/>
        <w:bCs/>
      </w:rPr>
      <w:tblPr/>
      <w:tcPr>
        <w:tcBorders>
          <w:top w:val="double" w:sz="2" w:space="0" w:color="4DA4D8" w:themeColor="accent3"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C90E31"/>
  </w:style>
  <w:style w:type="table" w:styleId="GridTable5Dark-Accent3">
    <w:name w:val="Grid Table 5 Dark Accent 3"/>
    <w:basedOn w:val="TableNormal"/>
    <w:uiPriority w:val="50"/>
    <w:rsid w:val="00B079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3E0F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B587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B587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B587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B587C" w:themeFill="accent3"/>
      </w:tcPr>
    </w:tblStylePr>
    <w:tblStylePr w:type="band1Vert">
      <w:tblPr/>
      <w:tcPr>
        <w:shd w:val="clear" w:color="auto" w:fill="89C2E5" w:themeFill="accent3" w:themeFillTint="66"/>
      </w:tcPr>
    </w:tblStylePr>
    <w:tblStylePr w:type="band1Horz">
      <w:tblPr/>
      <w:tcPr>
        <w:shd w:val="clear" w:color="auto" w:fill="89C2E5" w:themeFill="accent3" w:themeFillTint="66"/>
      </w:tcPr>
    </w:tblStylePr>
  </w:style>
  <w:style w:type="paragraph" w:styleId="Header">
    <w:name w:val="header"/>
    <w:basedOn w:val="Normal"/>
    <w:link w:val="HeaderChar"/>
    <w:uiPriority w:val="99"/>
    <w:unhideWhenUsed/>
    <w:rsid w:val="000C35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352E"/>
    <w:rPr>
      <w:lang w:val="en-GB"/>
    </w:rPr>
  </w:style>
  <w:style w:type="paragraph" w:styleId="Footer">
    <w:name w:val="footer"/>
    <w:basedOn w:val="Normal"/>
    <w:link w:val="FooterChar"/>
    <w:uiPriority w:val="99"/>
    <w:unhideWhenUsed/>
    <w:rsid w:val="000C35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352E"/>
    <w:rPr>
      <w:lang w:val="en-GB"/>
    </w:rPr>
  </w:style>
  <w:style w:type="table" w:styleId="GridTable3-Accent6">
    <w:name w:val="Grid Table 3 Accent 6"/>
    <w:basedOn w:val="TableNormal"/>
    <w:uiPriority w:val="48"/>
    <w:rsid w:val="00BA2C9B"/>
    <w:pPr>
      <w:spacing w:after="0" w:line="240" w:lineRule="auto"/>
    </w:pPr>
    <w:tblPr>
      <w:tblStyleRowBandSize w:val="1"/>
      <w:tblStyleColBandSize w:val="1"/>
      <w:tblBorders>
        <w:top w:val="single" w:sz="4" w:space="0" w:color="D9C19B" w:themeColor="accent6" w:themeTint="99"/>
        <w:left w:val="single" w:sz="4" w:space="0" w:color="D9C19B" w:themeColor="accent6" w:themeTint="99"/>
        <w:bottom w:val="single" w:sz="4" w:space="0" w:color="D9C19B" w:themeColor="accent6" w:themeTint="99"/>
        <w:right w:val="single" w:sz="4" w:space="0" w:color="D9C19B" w:themeColor="accent6" w:themeTint="99"/>
        <w:insideH w:val="single" w:sz="4" w:space="0" w:color="D9C19B" w:themeColor="accent6" w:themeTint="99"/>
        <w:insideV w:val="single" w:sz="4" w:space="0" w:color="D9C19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EADD" w:themeFill="accent6" w:themeFillTint="33"/>
      </w:tcPr>
    </w:tblStylePr>
    <w:tblStylePr w:type="band1Horz">
      <w:tblPr/>
      <w:tcPr>
        <w:shd w:val="clear" w:color="auto" w:fill="F2EADD" w:themeFill="accent6" w:themeFillTint="33"/>
      </w:tcPr>
    </w:tblStylePr>
    <w:tblStylePr w:type="neCell">
      <w:tblPr/>
      <w:tcPr>
        <w:tcBorders>
          <w:bottom w:val="single" w:sz="4" w:space="0" w:color="D9C19B" w:themeColor="accent6" w:themeTint="99"/>
        </w:tcBorders>
      </w:tcPr>
    </w:tblStylePr>
    <w:tblStylePr w:type="nwCell">
      <w:tblPr/>
      <w:tcPr>
        <w:tcBorders>
          <w:bottom w:val="single" w:sz="4" w:space="0" w:color="D9C19B" w:themeColor="accent6" w:themeTint="99"/>
        </w:tcBorders>
      </w:tcPr>
    </w:tblStylePr>
    <w:tblStylePr w:type="seCell">
      <w:tblPr/>
      <w:tcPr>
        <w:tcBorders>
          <w:top w:val="single" w:sz="4" w:space="0" w:color="D9C19B" w:themeColor="accent6" w:themeTint="99"/>
        </w:tcBorders>
      </w:tcPr>
    </w:tblStylePr>
    <w:tblStylePr w:type="swCell">
      <w:tblPr/>
      <w:tcPr>
        <w:tcBorders>
          <w:top w:val="single" w:sz="4" w:space="0" w:color="D9C19B" w:themeColor="accent6" w:themeTint="99"/>
        </w:tcBorders>
      </w:tcPr>
    </w:tblStylePr>
  </w:style>
  <w:style w:type="table" w:styleId="ListTable1Light-Accent3">
    <w:name w:val="List Table 1 Light Accent 3"/>
    <w:basedOn w:val="TableNormal"/>
    <w:uiPriority w:val="46"/>
    <w:rsid w:val="00BA2C9B"/>
    <w:pPr>
      <w:spacing w:after="0" w:line="240" w:lineRule="auto"/>
    </w:pPr>
    <w:tblPr>
      <w:tblStyleRowBandSize w:val="1"/>
      <w:tblStyleColBandSize w:val="1"/>
    </w:tblPr>
    <w:tblStylePr w:type="firstRow">
      <w:rPr>
        <w:b/>
        <w:bCs/>
      </w:rPr>
      <w:tblPr/>
      <w:tcPr>
        <w:tcBorders>
          <w:bottom w:val="single" w:sz="4" w:space="0" w:color="4DA4D8" w:themeColor="accent3" w:themeTint="99"/>
        </w:tcBorders>
      </w:tcPr>
    </w:tblStylePr>
    <w:tblStylePr w:type="lastRow">
      <w:rPr>
        <w:b/>
        <w:bCs/>
      </w:rPr>
      <w:tblPr/>
      <w:tcPr>
        <w:tcBorders>
          <w:top w:val="sing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paragraph" w:styleId="TOC4">
    <w:name w:val="toc 4"/>
    <w:basedOn w:val="Normal"/>
    <w:next w:val="Normal"/>
    <w:autoRedefine/>
    <w:uiPriority w:val="39"/>
    <w:unhideWhenUsed/>
    <w:rsid w:val="0044383B"/>
    <w:pPr>
      <w:spacing w:after="100"/>
      <w:ind w:left="660"/>
    </w:pPr>
    <w:rPr>
      <w:lang w:eastAsia="en-GB"/>
    </w:rPr>
  </w:style>
  <w:style w:type="paragraph" w:styleId="TOC5">
    <w:name w:val="toc 5"/>
    <w:basedOn w:val="Normal"/>
    <w:next w:val="Normal"/>
    <w:autoRedefine/>
    <w:uiPriority w:val="39"/>
    <w:unhideWhenUsed/>
    <w:rsid w:val="0044383B"/>
    <w:pPr>
      <w:spacing w:after="100"/>
      <w:ind w:left="880"/>
    </w:pPr>
    <w:rPr>
      <w:lang w:eastAsia="en-GB"/>
    </w:rPr>
  </w:style>
  <w:style w:type="paragraph" w:styleId="TOC6">
    <w:name w:val="toc 6"/>
    <w:basedOn w:val="Normal"/>
    <w:next w:val="Normal"/>
    <w:autoRedefine/>
    <w:uiPriority w:val="39"/>
    <w:unhideWhenUsed/>
    <w:rsid w:val="0044383B"/>
    <w:pPr>
      <w:spacing w:after="100"/>
      <w:ind w:left="1100"/>
    </w:pPr>
    <w:rPr>
      <w:lang w:eastAsia="en-GB"/>
    </w:rPr>
  </w:style>
  <w:style w:type="paragraph" w:styleId="TOC7">
    <w:name w:val="toc 7"/>
    <w:basedOn w:val="Normal"/>
    <w:next w:val="Normal"/>
    <w:autoRedefine/>
    <w:uiPriority w:val="39"/>
    <w:unhideWhenUsed/>
    <w:rsid w:val="0044383B"/>
    <w:pPr>
      <w:spacing w:after="100"/>
      <w:ind w:left="1320"/>
    </w:pPr>
    <w:rPr>
      <w:lang w:eastAsia="en-GB"/>
    </w:rPr>
  </w:style>
  <w:style w:type="paragraph" w:styleId="TOC8">
    <w:name w:val="toc 8"/>
    <w:basedOn w:val="Normal"/>
    <w:next w:val="Normal"/>
    <w:autoRedefine/>
    <w:uiPriority w:val="39"/>
    <w:unhideWhenUsed/>
    <w:rsid w:val="0044383B"/>
    <w:pPr>
      <w:spacing w:after="100"/>
      <w:ind w:left="1540"/>
    </w:pPr>
    <w:rPr>
      <w:lang w:eastAsia="en-GB"/>
    </w:rPr>
  </w:style>
  <w:style w:type="paragraph" w:styleId="TOC9">
    <w:name w:val="toc 9"/>
    <w:basedOn w:val="Normal"/>
    <w:next w:val="Normal"/>
    <w:autoRedefine/>
    <w:uiPriority w:val="39"/>
    <w:unhideWhenUsed/>
    <w:rsid w:val="0044383B"/>
    <w:pPr>
      <w:spacing w:after="100"/>
      <w:ind w:left="1760"/>
    </w:pPr>
    <w:rPr>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15794">
      <w:bodyDiv w:val="1"/>
      <w:marLeft w:val="0"/>
      <w:marRight w:val="0"/>
      <w:marTop w:val="0"/>
      <w:marBottom w:val="0"/>
      <w:divBdr>
        <w:top w:val="none" w:sz="0" w:space="0" w:color="auto"/>
        <w:left w:val="none" w:sz="0" w:space="0" w:color="auto"/>
        <w:bottom w:val="none" w:sz="0" w:space="0" w:color="auto"/>
        <w:right w:val="none" w:sz="0" w:space="0" w:color="auto"/>
      </w:divBdr>
    </w:div>
    <w:div w:id="53627795">
      <w:bodyDiv w:val="1"/>
      <w:marLeft w:val="0"/>
      <w:marRight w:val="0"/>
      <w:marTop w:val="0"/>
      <w:marBottom w:val="0"/>
      <w:divBdr>
        <w:top w:val="none" w:sz="0" w:space="0" w:color="auto"/>
        <w:left w:val="none" w:sz="0" w:space="0" w:color="auto"/>
        <w:bottom w:val="none" w:sz="0" w:space="0" w:color="auto"/>
        <w:right w:val="none" w:sz="0" w:space="0" w:color="auto"/>
      </w:divBdr>
    </w:div>
    <w:div w:id="83192377">
      <w:bodyDiv w:val="1"/>
      <w:marLeft w:val="0"/>
      <w:marRight w:val="0"/>
      <w:marTop w:val="0"/>
      <w:marBottom w:val="0"/>
      <w:divBdr>
        <w:top w:val="none" w:sz="0" w:space="0" w:color="auto"/>
        <w:left w:val="none" w:sz="0" w:space="0" w:color="auto"/>
        <w:bottom w:val="none" w:sz="0" w:space="0" w:color="auto"/>
        <w:right w:val="none" w:sz="0" w:space="0" w:color="auto"/>
      </w:divBdr>
      <w:divsChild>
        <w:div w:id="827939366">
          <w:marLeft w:val="240"/>
          <w:marRight w:val="240"/>
          <w:marTop w:val="100"/>
          <w:marBottom w:val="100"/>
          <w:divBdr>
            <w:top w:val="none" w:sz="0" w:space="0" w:color="auto"/>
            <w:left w:val="none" w:sz="0" w:space="0" w:color="auto"/>
            <w:bottom w:val="none" w:sz="0" w:space="0" w:color="auto"/>
            <w:right w:val="none" w:sz="0" w:space="0" w:color="auto"/>
          </w:divBdr>
        </w:div>
        <w:div w:id="1920942356">
          <w:marLeft w:val="240"/>
          <w:marRight w:val="240"/>
          <w:marTop w:val="100"/>
          <w:marBottom w:val="100"/>
          <w:divBdr>
            <w:top w:val="none" w:sz="0" w:space="0" w:color="auto"/>
            <w:left w:val="none" w:sz="0" w:space="0" w:color="auto"/>
            <w:bottom w:val="none" w:sz="0" w:space="0" w:color="auto"/>
            <w:right w:val="none" w:sz="0" w:space="0" w:color="auto"/>
          </w:divBdr>
          <w:divsChild>
            <w:div w:id="711341283">
              <w:marLeft w:val="0"/>
              <w:marRight w:val="0"/>
              <w:marTop w:val="0"/>
              <w:marBottom w:val="0"/>
              <w:divBdr>
                <w:top w:val="none" w:sz="0" w:space="0" w:color="auto"/>
                <w:left w:val="none" w:sz="0" w:space="0" w:color="auto"/>
                <w:bottom w:val="none" w:sz="0" w:space="0" w:color="auto"/>
                <w:right w:val="none" w:sz="0" w:space="0" w:color="auto"/>
              </w:divBdr>
              <w:divsChild>
                <w:div w:id="390036153">
                  <w:marLeft w:val="0"/>
                  <w:marRight w:val="240"/>
                  <w:marTop w:val="0"/>
                  <w:marBottom w:val="0"/>
                  <w:divBdr>
                    <w:top w:val="none" w:sz="0" w:space="0" w:color="auto"/>
                    <w:left w:val="none" w:sz="0" w:space="0" w:color="auto"/>
                    <w:bottom w:val="none" w:sz="0" w:space="0" w:color="auto"/>
                    <w:right w:val="none" w:sz="0" w:space="0" w:color="auto"/>
                  </w:divBdr>
                </w:div>
              </w:divsChild>
            </w:div>
            <w:div w:id="1655910520">
              <w:marLeft w:val="0"/>
              <w:marRight w:val="0"/>
              <w:marTop w:val="0"/>
              <w:marBottom w:val="0"/>
              <w:divBdr>
                <w:top w:val="none" w:sz="0" w:space="0" w:color="auto"/>
                <w:left w:val="none" w:sz="0" w:space="0" w:color="auto"/>
                <w:bottom w:val="none" w:sz="0" w:space="0" w:color="auto"/>
                <w:right w:val="none" w:sz="0" w:space="0" w:color="auto"/>
              </w:divBdr>
              <w:divsChild>
                <w:div w:id="19767198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42793831">
          <w:marLeft w:val="240"/>
          <w:marRight w:val="240"/>
          <w:marTop w:val="100"/>
          <w:marBottom w:val="100"/>
          <w:divBdr>
            <w:top w:val="none" w:sz="0" w:space="0" w:color="auto"/>
            <w:left w:val="none" w:sz="0" w:space="0" w:color="auto"/>
            <w:bottom w:val="none" w:sz="0" w:space="0" w:color="auto"/>
            <w:right w:val="none" w:sz="0" w:space="0" w:color="auto"/>
          </w:divBdr>
        </w:div>
        <w:div w:id="325673070">
          <w:marLeft w:val="240"/>
          <w:marRight w:val="240"/>
          <w:marTop w:val="100"/>
          <w:marBottom w:val="100"/>
          <w:divBdr>
            <w:top w:val="none" w:sz="0" w:space="0" w:color="auto"/>
            <w:left w:val="none" w:sz="0" w:space="0" w:color="auto"/>
            <w:bottom w:val="none" w:sz="0" w:space="0" w:color="auto"/>
            <w:right w:val="none" w:sz="0" w:space="0" w:color="auto"/>
          </w:divBdr>
          <w:divsChild>
            <w:div w:id="160526618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049600516">
          <w:marLeft w:val="240"/>
          <w:marRight w:val="240"/>
          <w:marTop w:val="100"/>
          <w:marBottom w:val="100"/>
          <w:divBdr>
            <w:top w:val="dotted" w:sz="6" w:space="0" w:color="000000"/>
            <w:left w:val="none" w:sz="0" w:space="0" w:color="auto"/>
            <w:bottom w:val="none" w:sz="0" w:space="0" w:color="auto"/>
            <w:right w:val="none" w:sz="0" w:space="0" w:color="auto"/>
          </w:divBdr>
        </w:div>
      </w:divsChild>
    </w:div>
    <w:div w:id="154225172">
      <w:bodyDiv w:val="1"/>
      <w:marLeft w:val="0"/>
      <w:marRight w:val="0"/>
      <w:marTop w:val="0"/>
      <w:marBottom w:val="0"/>
      <w:divBdr>
        <w:top w:val="none" w:sz="0" w:space="0" w:color="auto"/>
        <w:left w:val="none" w:sz="0" w:space="0" w:color="auto"/>
        <w:bottom w:val="none" w:sz="0" w:space="0" w:color="auto"/>
        <w:right w:val="none" w:sz="0" w:space="0" w:color="auto"/>
      </w:divBdr>
    </w:div>
    <w:div w:id="204485610">
      <w:bodyDiv w:val="1"/>
      <w:marLeft w:val="0"/>
      <w:marRight w:val="0"/>
      <w:marTop w:val="0"/>
      <w:marBottom w:val="0"/>
      <w:divBdr>
        <w:top w:val="none" w:sz="0" w:space="0" w:color="auto"/>
        <w:left w:val="none" w:sz="0" w:space="0" w:color="auto"/>
        <w:bottom w:val="none" w:sz="0" w:space="0" w:color="auto"/>
        <w:right w:val="none" w:sz="0" w:space="0" w:color="auto"/>
      </w:divBdr>
      <w:divsChild>
        <w:div w:id="785082835">
          <w:marLeft w:val="0"/>
          <w:marRight w:val="0"/>
          <w:marTop w:val="0"/>
          <w:marBottom w:val="0"/>
          <w:divBdr>
            <w:top w:val="none" w:sz="0" w:space="0" w:color="auto"/>
            <w:left w:val="none" w:sz="0" w:space="0" w:color="auto"/>
            <w:bottom w:val="none" w:sz="0" w:space="0" w:color="auto"/>
            <w:right w:val="none" w:sz="0" w:space="0" w:color="auto"/>
          </w:divBdr>
        </w:div>
        <w:div w:id="1948659258">
          <w:marLeft w:val="0"/>
          <w:marRight w:val="0"/>
          <w:marTop w:val="0"/>
          <w:marBottom w:val="0"/>
          <w:divBdr>
            <w:top w:val="none" w:sz="0" w:space="0" w:color="auto"/>
            <w:left w:val="none" w:sz="0" w:space="0" w:color="auto"/>
            <w:bottom w:val="none" w:sz="0" w:space="0" w:color="auto"/>
            <w:right w:val="none" w:sz="0" w:space="0" w:color="auto"/>
          </w:divBdr>
        </w:div>
      </w:divsChild>
    </w:div>
    <w:div w:id="212010471">
      <w:bodyDiv w:val="1"/>
      <w:marLeft w:val="0"/>
      <w:marRight w:val="0"/>
      <w:marTop w:val="0"/>
      <w:marBottom w:val="0"/>
      <w:divBdr>
        <w:top w:val="none" w:sz="0" w:space="0" w:color="auto"/>
        <w:left w:val="none" w:sz="0" w:space="0" w:color="auto"/>
        <w:bottom w:val="none" w:sz="0" w:space="0" w:color="auto"/>
        <w:right w:val="none" w:sz="0" w:space="0" w:color="auto"/>
      </w:divBdr>
    </w:div>
    <w:div w:id="225148106">
      <w:bodyDiv w:val="1"/>
      <w:marLeft w:val="0"/>
      <w:marRight w:val="0"/>
      <w:marTop w:val="0"/>
      <w:marBottom w:val="0"/>
      <w:divBdr>
        <w:top w:val="none" w:sz="0" w:space="0" w:color="auto"/>
        <w:left w:val="none" w:sz="0" w:space="0" w:color="auto"/>
        <w:bottom w:val="none" w:sz="0" w:space="0" w:color="auto"/>
        <w:right w:val="none" w:sz="0" w:space="0" w:color="auto"/>
      </w:divBdr>
    </w:div>
    <w:div w:id="325285433">
      <w:bodyDiv w:val="1"/>
      <w:marLeft w:val="0"/>
      <w:marRight w:val="0"/>
      <w:marTop w:val="0"/>
      <w:marBottom w:val="0"/>
      <w:divBdr>
        <w:top w:val="none" w:sz="0" w:space="0" w:color="auto"/>
        <w:left w:val="none" w:sz="0" w:space="0" w:color="auto"/>
        <w:bottom w:val="none" w:sz="0" w:space="0" w:color="auto"/>
        <w:right w:val="none" w:sz="0" w:space="0" w:color="auto"/>
      </w:divBdr>
    </w:div>
    <w:div w:id="384331311">
      <w:bodyDiv w:val="1"/>
      <w:marLeft w:val="0"/>
      <w:marRight w:val="0"/>
      <w:marTop w:val="0"/>
      <w:marBottom w:val="0"/>
      <w:divBdr>
        <w:top w:val="none" w:sz="0" w:space="0" w:color="auto"/>
        <w:left w:val="none" w:sz="0" w:space="0" w:color="auto"/>
        <w:bottom w:val="none" w:sz="0" w:space="0" w:color="auto"/>
        <w:right w:val="none" w:sz="0" w:space="0" w:color="auto"/>
      </w:divBdr>
    </w:div>
    <w:div w:id="473986115">
      <w:bodyDiv w:val="1"/>
      <w:marLeft w:val="0"/>
      <w:marRight w:val="0"/>
      <w:marTop w:val="0"/>
      <w:marBottom w:val="0"/>
      <w:divBdr>
        <w:top w:val="none" w:sz="0" w:space="0" w:color="auto"/>
        <w:left w:val="none" w:sz="0" w:space="0" w:color="auto"/>
        <w:bottom w:val="none" w:sz="0" w:space="0" w:color="auto"/>
        <w:right w:val="none" w:sz="0" w:space="0" w:color="auto"/>
      </w:divBdr>
    </w:div>
    <w:div w:id="541133105">
      <w:bodyDiv w:val="1"/>
      <w:marLeft w:val="0"/>
      <w:marRight w:val="0"/>
      <w:marTop w:val="0"/>
      <w:marBottom w:val="0"/>
      <w:divBdr>
        <w:top w:val="none" w:sz="0" w:space="0" w:color="auto"/>
        <w:left w:val="none" w:sz="0" w:space="0" w:color="auto"/>
        <w:bottom w:val="none" w:sz="0" w:space="0" w:color="auto"/>
        <w:right w:val="none" w:sz="0" w:space="0" w:color="auto"/>
      </w:divBdr>
    </w:div>
    <w:div w:id="542986927">
      <w:bodyDiv w:val="1"/>
      <w:marLeft w:val="0"/>
      <w:marRight w:val="0"/>
      <w:marTop w:val="0"/>
      <w:marBottom w:val="0"/>
      <w:divBdr>
        <w:top w:val="none" w:sz="0" w:space="0" w:color="auto"/>
        <w:left w:val="none" w:sz="0" w:space="0" w:color="auto"/>
        <w:bottom w:val="none" w:sz="0" w:space="0" w:color="auto"/>
        <w:right w:val="none" w:sz="0" w:space="0" w:color="auto"/>
      </w:divBdr>
    </w:div>
    <w:div w:id="616371437">
      <w:bodyDiv w:val="1"/>
      <w:marLeft w:val="0"/>
      <w:marRight w:val="0"/>
      <w:marTop w:val="0"/>
      <w:marBottom w:val="0"/>
      <w:divBdr>
        <w:top w:val="none" w:sz="0" w:space="0" w:color="auto"/>
        <w:left w:val="none" w:sz="0" w:space="0" w:color="auto"/>
        <w:bottom w:val="none" w:sz="0" w:space="0" w:color="auto"/>
        <w:right w:val="none" w:sz="0" w:space="0" w:color="auto"/>
      </w:divBdr>
    </w:div>
    <w:div w:id="616840610">
      <w:bodyDiv w:val="1"/>
      <w:marLeft w:val="0"/>
      <w:marRight w:val="0"/>
      <w:marTop w:val="0"/>
      <w:marBottom w:val="0"/>
      <w:divBdr>
        <w:top w:val="none" w:sz="0" w:space="0" w:color="auto"/>
        <w:left w:val="none" w:sz="0" w:space="0" w:color="auto"/>
        <w:bottom w:val="none" w:sz="0" w:space="0" w:color="auto"/>
        <w:right w:val="none" w:sz="0" w:space="0" w:color="auto"/>
      </w:divBdr>
    </w:div>
    <w:div w:id="619652448">
      <w:bodyDiv w:val="1"/>
      <w:marLeft w:val="0"/>
      <w:marRight w:val="0"/>
      <w:marTop w:val="0"/>
      <w:marBottom w:val="0"/>
      <w:divBdr>
        <w:top w:val="none" w:sz="0" w:space="0" w:color="auto"/>
        <w:left w:val="none" w:sz="0" w:space="0" w:color="auto"/>
        <w:bottom w:val="none" w:sz="0" w:space="0" w:color="auto"/>
        <w:right w:val="none" w:sz="0" w:space="0" w:color="auto"/>
      </w:divBdr>
    </w:div>
    <w:div w:id="699400689">
      <w:bodyDiv w:val="1"/>
      <w:marLeft w:val="0"/>
      <w:marRight w:val="0"/>
      <w:marTop w:val="0"/>
      <w:marBottom w:val="0"/>
      <w:divBdr>
        <w:top w:val="none" w:sz="0" w:space="0" w:color="auto"/>
        <w:left w:val="none" w:sz="0" w:space="0" w:color="auto"/>
        <w:bottom w:val="none" w:sz="0" w:space="0" w:color="auto"/>
        <w:right w:val="none" w:sz="0" w:space="0" w:color="auto"/>
      </w:divBdr>
    </w:div>
    <w:div w:id="829368331">
      <w:bodyDiv w:val="1"/>
      <w:marLeft w:val="0"/>
      <w:marRight w:val="0"/>
      <w:marTop w:val="0"/>
      <w:marBottom w:val="0"/>
      <w:divBdr>
        <w:top w:val="none" w:sz="0" w:space="0" w:color="auto"/>
        <w:left w:val="none" w:sz="0" w:space="0" w:color="auto"/>
        <w:bottom w:val="none" w:sz="0" w:space="0" w:color="auto"/>
        <w:right w:val="none" w:sz="0" w:space="0" w:color="auto"/>
      </w:divBdr>
    </w:div>
    <w:div w:id="834610776">
      <w:bodyDiv w:val="1"/>
      <w:marLeft w:val="0"/>
      <w:marRight w:val="0"/>
      <w:marTop w:val="0"/>
      <w:marBottom w:val="0"/>
      <w:divBdr>
        <w:top w:val="none" w:sz="0" w:space="0" w:color="auto"/>
        <w:left w:val="none" w:sz="0" w:space="0" w:color="auto"/>
        <w:bottom w:val="none" w:sz="0" w:space="0" w:color="auto"/>
        <w:right w:val="none" w:sz="0" w:space="0" w:color="auto"/>
      </w:divBdr>
    </w:div>
    <w:div w:id="840586719">
      <w:bodyDiv w:val="1"/>
      <w:marLeft w:val="0"/>
      <w:marRight w:val="0"/>
      <w:marTop w:val="0"/>
      <w:marBottom w:val="0"/>
      <w:divBdr>
        <w:top w:val="none" w:sz="0" w:space="0" w:color="auto"/>
        <w:left w:val="none" w:sz="0" w:space="0" w:color="auto"/>
        <w:bottom w:val="none" w:sz="0" w:space="0" w:color="auto"/>
        <w:right w:val="none" w:sz="0" w:space="0" w:color="auto"/>
      </w:divBdr>
    </w:div>
    <w:div w:id="916940511">
      <w:bodyDiv w:val="1"/>
      <w:marLeft w:val="0"/>
      <w:marRight w:val="0"/>
      <w:marTop w:val="0"/>
      <w:marBottom w:val="0"/>
      <w:divBdr>
        <w:top w:val="none" w:sz="0" w:space="0" w:color="auto"/>
        <w:left w:val="none" w:sz="0" w:space="0" w:color="auto"/>
        <w:bottom w:val="none" w:sz="0" w:space="0" w:color="auto"/>
        <w:right w:val="none" w:sz="0" w:space="0" w:color="auto"/>
      </w:divBdr>
    </w:div>
    <w:div w:id="918297370">
      <w:bodyDiv w:val="1"/>
      <w:marLeft w:val="0"/>
      <w:marRight w:val="0"/>
      <w:marTop w:val="0"/>
      <w:marBottom w:val="0"/>
      <w:divBdr>
        <w:top w:val="none" w:sz="0" w:space="0" w:color="auto"/>
        <w:left w:val="none" w:sz="0" w:space="0" w:color="auto"/>
        <w:bottom w:val="none" w:sz="0" w:space="0" w:color="auto"/>
        <w:right w:val="none" w:sz="0" w:space="0" w:color="auto"/>
      </w:divBdr>
    </w:div>
    <w:div w:id="919757583">
      <w:bodyDiv w:val="1"/>
      <w:marLeft w:val="0"/>
      <w:marRight w:val="0"/>
      <w:marTop w:val="0"/>
      <w:marBottom w:val="0"/>
      <w:divBdr>
        <w:top w:val="none" w:sz="0" w:space="0" w:color="auto"/>
        <w:left w:val="none" w:sz="0" w:space="0" w:color="auto"/>
        <w:bottom w:val="none" w:sz="0" w:space="0" w:color="auto"/>
        <w:right w:val="none" w:sz="0" w:space="0" w:color="auto"/>
      </w:divBdr>
    </w:div>
    <w:div w:id="980308186">
      <w:bodyDiv w:val="1"/>
      <w:marLeft w:val="0"/>
      <w:marRight w:val="0"/>
      <w:marTop w:val="0"/>
      <w:marBottom w:val="0"/>
      <w:divBdr>
        <w:top w:val="none" w:sz="0" w:space="0" w:color="auto"/>
        <w:left w:val="none" w:sz="0" w:space="0" w:color="auto"/>
        <w:bottom w:val="none" w:sz="0" w:space="0" w:color="auto"/>
        <w:right w:val="none" w:sz="0" w:space="0" w:color="auto"/>
      </w:divBdr>
    </w:div>
    <w:div w:id="1010521500">
      <w:bodyDiv w:val="1"/>
      <w:marLeft w:val="0"/>
      <w:marRight w:val="0"/>
      <w:marTop w:val="0"/>
      <w:marBottom w:val="0"/>
      <w:divBdr>
        <w:top w:val="none" w:sz="0" w:space="0" w:color="auto"/>
        <w:left w:val="none" w:sz="0" w:space="0" w:color="auto"/>
        <w:bottom w:val="none" w:sz="0" w:space="0" w:color="auto"/>
        <w:right w:val="none" w:sz="0" w:space="0" w:color="auto"/>
      </w:divBdr>
    </w:div>
    <w:div w:id="1011563461">
      <w:bodyDiv w:val="1"/>
      <w:marLeft w:val="0"/>
      <w:marRight w:val="0"/>
      <w:marTop w:val="0"/>
      <w:marBottom w:val="0"/>
      <w:divBdr>
        <w:top w:val="none" w:sz="0" w:space="0" w:color="auto"/>
        <w:left w:val="none" w:sz="0" w:space="0" w:color="auto"/>
        <w:bottom w:val="none" w:sz="0" w:space="0" w:color="auto"/>
        <w:right w:val="none" w:sz="0" w:space="0" w:color="auto"/>
      </w:divBdr>
    </w:div>
    <w:div w:id="1019818359">
      <w:bodyDiv w:val="1"/>
      <w:marLeft w:val="0"/>
      <w:marRight w:val="0"/>
      <w:marTop w:val="0"/>
      <w:marBottom w:val="0"/>
      <w:divBdr>
        <w:top w:val="none" w:sz="0" w:space="0" w:color="auto"/>
        <w:left w:val="none" w:sz="0" w:space="0" w:color="auto"/>
        <w:bottom w:val="none" w:sz="0" w:space="0" w:color="auto"/>
        <w:right w:val="none" w:sz="0" w:space="0" w:color="auto"/>
      </w:divBdr>
    </w:div>
    <w:div w:id="1038772435">
      <w:bodyDiv w:val="1"/>
      <w:marLeft w:val="0"/>
      <w:marRight w:val="0"/>
      <w:marTop w:val="0"/>
      <w:marBottom w:val="0"/>
      <w:divBdr>
        <w:top w:val="none" w:sz="0" w:space="0" w:color="auto"/>
        <w:left w:val="none" w:sz="0" w:space="0" w:color="auto"/>
        <w:bottom w:val="none" w:sz="0" w:space="0" w:color="auto"/>
        <w:right w:val="none" w:sz="0" w:space="0" w:color="auto"/>
      </w:divBdr>
    </w:div>
    <w:div w:id="1058086622">
      <w:bodyDiv w:val="1"/>
      <w:marLeft w:val="0"/>
      <w:marRight w:val="0"/>
      <w:marTop w:val="0"/>
      <w:marBottom w:val="0"/>
      <w:divBdr>
        <w:top w:val="none" w:sz="0" w:space="0" w:color="auto"/>
        <w:left w:val="none" w:sz="0" w:space="0" w:color="auto"/>
        <w:bottom w:val="none" w:sz="0" w:space="0" w:color="auto"/>
        <w:right w:val="none" w:sz="0" w:space="0" w:color="auto"/>
      </w:divBdr>
    </w:div>
    <w:div w:id="1073510570">
      <w:bodyDiv w:val="1"/>
      <w:marLeft w:val="0"/>
      <w:marRight w:val="0"/>
      <w:marTop w:val="0"/>
      <w:marBottom w:val="0"/>
      <w:divBdr>
        <w:top w:val="none" w:sz="0" w:space="0" w:color="auto"/>
        <w:left w:val="none" w:sz="0" w:space="0" w:color="auto"/>
        <w:bottom w:val="none" w:sz="0" w:space="0" w:color="auto"/>
        <w:right w:val="none" w:sz="0" w:space="0" w:color="auto"/>
      </w:divBdr>
    </w:div>
    <w:div w:id="1085565613">
      <w:bodyDiv w:val="1"/>
      <w:marLeft w:val="0"/>
      <w:marRight w:val="0"/>
      <w:marTop w:val="0"/>
      <w:marBottom w:val="0"/>
      <w:divBdr>
        <w:top w:val="none" w:sz="0" w:space="0" w:color="auto"/>
        <w:left w:val="none" w:sz="0" w:space="0" w:color="auto"/>
        <w:bottom w:val="none" w:sz="0" w:space="0" w:color="auto"/>
        <w:right w:val="none" w:sz="0" w:space="0" w:color="auto"/>
      </w:divBdr>
    </w:div>
    <w:div w:id="1144810375">
      <w:bodyDiv w:val="1"/>
      <w:marLeft w:val="0"/>
      <w:marRight w:val="0"/>
      <w:marTop w:val="0"/>
      <w:marBottom w:val="0"/>
      <w:divBdr>
        <w:top w:val="none" w:sz="0" w:space="0" w:color="auto"/>
        <w:left w:val="none" w:sz="0" w:space="0" w:color="auto"/>
        <w:bottom w:val="none" w:sz="0" w:space="0" w:color="auto"/>
        <w:right w:val="none" w:sz="0" w:space="0" w:color="auto"/>
      </w:divBdr>
    </w:div>
    <w:div w:id="1165045797">
      <w:bodyDiv w:val="1"/>
      <w:marLeft w:val="0"/>
      <w:marRight w:val="0"/>
      <w:marTop w:val="0"/>
      <w:marBottom w:val="0"/>
      <w:divBdr>
        <w:top w:val="none" w:sz="0" w:space="0" w:color="auto"/>
        <w:left w:val="none" w:sz="0" w:space="0" w:color="auto"/>
        <w:bottom w:val="none" w:sz="0" w:space="0" w:color="auto"/>
        <w:right w:val="none" w:sz="0" w:space="0" w:color="auto"/>
      </w:divBdr>
    </w:div>
    <w:div w:id="1177113314">
      <w:bodyDiv w:val="1"/>
      <w:marLeft w:val="0"/>
      <w:marRight w:val="0"/>
      <w:marTop w:val="0"/>
      <w:marBottom w:val="0"/>
      <w:divBdr>
        <w:top w:val="none" w:sz="0" w:space="0" w:color="auto"/>
        <w:left w:val="none" w:sz="0" w:space="0" w:color="auto"/>
        <w:bottom w:val="none" w:sz="0" w:space="0" w:color="auto"/>
        <w:right w:val="none" w:sz="0" w:space="0" w:color="auto"/>
      </w:divBdr>
    </w:div>
    <w:div w:id="1202278874">
      <w:bodyDiv w:val="1"/>
      <w:marLeft w:val="0"/>
      <w:marRight w:val="0"/>
      <w:marTop w:val="0"/>
      <w:marBottom w:val="0"/>
      <w:divBdr>
        <w:top w:val="none" w:sz="0" w:space="0" w:color="auto"/>
        <w:left w:val="none" w:sz="0" w:space="0" w:color="auto"/>
        <w:bottom w:val="none" w:sz="0" w:space="0" w:color="auto"/>
        <w:right w:val="none" w:sz="0" w:space="0" w:color="auto"/>
      </w:divBdr>
    </w:div>
    <w:div w:id="1228490920">
      <w:bodyDiv w:val="1"/>
      <w:marLeft w:val="0"/>
      <w:marRight w:val="0"/>
      <w:marTop w:val="0"/>
      <w:marBottom w:val="0"/>
      <w:divBdr>
        <w:top w:val="none" w:sz="0" w:space="0" w:color="auto"/>
        <w:left w:val="none" w:sz="0" w:space="0" w:color="auto"/>
        <w:bottom w:val="none" w:sz="0" w:space="0" w:color="auto"/>
        <w:right w:val="none" w:sz="0" w:space="0" w:color="auto"/>
      </w:divBdr>
    </w:div>
    <w:div w:id="1231890202">
      <w:bodyDiv w:val="1"/>
      <w:marLeft w:val="0"/>
      <w:marRight w:val="0"/>
      <w:marTop w:val="0"/>
      <w:marBottom w:val="0"/>
      <w:divBdr>
        <w:top w:val="none" w:sz="0" w:space="0" w:color="auto"/>
        <w:left w:val="none" w:sz="0" w:space="0" w:color="auto"/>
        <w:bottom w:val="none" w:sz="0" w:space="0" w:color="auto"/>
        <w:right w:val="none" w:sz="0" w:space="0" w:color="auto"/>
      </w:divBdr>
    </w:div>
    <w:div w:id="1266839377">
      <w:bodyDiv w:val="1"/>
      <w:marLeft w:val="0"/>
      <w:marRight w:val="0"/>
      <w:marTop w:val="0"/>
      <w:marBottom w:val="0"/>
      <w:divBdr>
        <w:top w:val="none" w:sz="0" w:space="0" w:color="auto"/>
        <w:left w:val="none" w:sz="0" w:space="0" w:color="auto"/>
        <w:bottom w:val="none" w:sz="0" w:space="0" w:color="auto"/>
        <w:right w:val="none" w:sz="0" w:space="0" w:color="auto"/>
      </w:divBdr>
    </w:div>
    <w:div w:id="1365641431">
      <w:bodyDiv w:val="1"/>
      <w:marLeft w:val="0"/>
      <w:marRight w:val="0"/>
      <w:marTop w:val="0"/>
      <w:marBottom w:val="0"/>
      <w:divBdr>
        <w:top w:val="none" w:sz="0" w:space="0" w:color="auto"/>
        <w:left w:val="none" w:sz="0" w:space="0" w:color="auto"/>
        <w:bottom w:val="none" w:sz="0" w:space="0" w:color="auto"/>
        <w:right w:val="none" w:sz="0" w:space="0" w:color="auto"/>
      </w:divBdr>
    </w:div>
    <w:div w:id="1414930323">
      <w:bodyDiv w:val="1"/>
      <w:marLeft w:val="0"/>
      <w:marRight w:val="0"/>
      <w:marTop w:val="0"/>
      <w:marBottom w:val="0"/>
      <w:divBdr>
        <w:top w:val="none" w:sz="0" w:space="0" w:color="auto"/>
        <w:left w:val="none" w:sz="0" w:space="0" w:color="auto"/>
        <w:bottom w:val="none" w:sz="0" w:space="0" w:color="auto"/>
        <w:right w:val="none" w:sz="0" w:space="0" w:color="auto"/>
      </w:divBdr>
    </w:div>
    <w:div w:id="1478641802">
      <w:bodyDiv w:val="1"/>
      <w:marLeft w:val="0"/>
      <w:marRight w:val="0"/>
      <w:marTop w:val="0"/>
      <w:marBottom w:val="0"/>
      <w:divBdr>
        <w:top w:val="none" w:sz="0" w:space="0" w:color="auto"/>
        <w:left w:val="none" w:sz="0" w:space="0" w:color="auto"/>
        <w:bottom w:val="none" w:sz="0" w:space="0" w:color="auto"/>
        <w:right w:val="none" w:sz="0" w:space="0" w:color="auto"/>
      </w:divBdr>
    </w:div>
    <w:div w:id="1486821451">
      <w:bodyDiv w:val="1"/>
      <w:marLeft w:val="0"/>
      <w:marRight w:val="0"/>
      <w:marTop w:val="0"/>
      <w:marBottom w:val="0"/>
      <w:divBdr>
        <w:top w:val="none" w:sz="0" w:space="0" w:color="auto"/>
        <w:left w:val="none" w:sz="0" w:space="0" w:color="auto"/>
        <w:bottom w:val="none" w:sz="0" w:space="0" w:color="auto"/>
        <w:right w:val="none" w:sz="0" w:space="0" w:color="auto"/>
      </w:divBdr>
    </w:div>
    <w:div w:id="1556501041">
      <w:bodyDiv w:val="1"/>
      <w:marLeft w:val="0"/>
      <w:marRight w:val="0"/>
      <w:marTop w:val="0"/>
      <w:marBottom w:val="0"/>
      <w:divBdr>
        <w:top w:val="none" w:sz="0" w:space="0" w:color="auto"/>
        <w:left w:val="none" w:sz="0" w:space="0" w:color="auto"/>
        <w:bottom w:val="none" w:sz="0" w:space="0" w:color="auto"/>
        <w:right w:val="none" w:sz="0" w:space="0" w:color="auto"/>
      </w:divBdr>
    </w:div>
    <w:div w:id="1566991584">
      <w:bodyDiv w:val="1"/>
      <w:marLeft w:val="0"/>
      <w:marRight w:val="0"/>
      <w:marTop w:val="0"/>
      <w:marBottom w:val="0"/>
      <w:divBdr>
        <w:top w:val="none" w:sz="0" w:space="0" w:color="auto"/>
        <w:left w:val="none" w:sz="0" w:space="0" w:color="auto"/>
        <w:bottom w:val="none" w:sz="0" w:space="0" w:color="auto"/>
        <w:right w:val="none" w:sz="0" w:space="0" w:color="auto"/>
      </w:divBdr>
    </w:div>
    <w:div w:id="1701125254">
      <w:bodyDiv w:val="1"/>
      <w:marLeft w:val="0"/>
      <w:marRight w:val="0"/>
      <w:marTop w:val="0"/>
      <w:marBottom w:val="0"/>
      <w:divBdr>
        <w:top w:val="none" w:sz="0" w:space="0" w:color="auto"/>
        <w:left w:val="none" w:sz="0" w:space="0" w:color="auto"/>
        <w:bottom w:val="none" w:sz="0" w:space="0" w:color="auto"/>
        <w:right w:val="none" w:sz="0" w:space="0" w:color="auto"/>
      </w:divBdr>
    </w:div>
    <w:div w:id="1730423381">
      <w:bodyDiv w:val="1"/>
      <w:marLeft w:val="0"/>
      <w:marRight w:val="0"/>
      <w:marTop w:val="0"/>
      <w:marBottom w:val="0"/>
      <w:divBdr>
        <w:top w:val="none" w:sz="0" w:space="0" w:color="auto"/>
        <w:left w:val="none" w:sz="0" w:space="0" w:color="auto"/>
        <w:bottom w:val="none" w:sz="0" w:space="0" w:color="auto"/>
        <w:right w:val="none" w:sz="0" w:space="0" w:color="auto"/>
      </w:divBdr>
    </w:div>
    <w:div w:id="1772122182">
      <w:bodyDiv w:val="1"/>
      <w:marLeft w:val="0"/>
      <w:marRight w:val="0"/>
      <w:marTop w:val="0"/>
      <w:marBottom w:val="0"/>
      <w:divBdr>
        <w:top w:val="none" w:sz="0" w:space="0" w:color="auto"/>
        <w:left w:val="none" w:sz="0" w:space="0" w:color="auto"/>
        <w:bottom w:val="none" w:sz="0" w:space="0" w:color="auto"/>
        <w:right w:val="none" w:sz="0" w:space="0" w:color="auto"/>
      </w:divBdr>
    </w:div>
    <w:div w:id="1826971557">
      <w:bodyDiv w:val="1"/>
      <w:marLeft w:val="0"/>
      <w:marRight w:val="0"/>
      <w:marTop w:val="0"/>
      <w:marBottom w:val="0"/>
      <w:divBdr>
        <w:top w:val="none" w:sz="0" w:space="0" w:color="auto"/>
        <w:left w:val="none" w:sz="0" w:space="0" w:color="auto"/>
        <w:bottom w:val="none" w:sz="0" w:space="0" w:color="auto"/>
        <w:right w:val="none" w:sz="0" w:space="0" w:color="auto"/>
      </w:divBdr>
    </w:div>
    <w:div w:id="1848520784">
      <w:bodyDiv w:val="1"/>
      <w:marLeft w:val="0"/>
      <w:marRight w:val="0"/>
      <w:marTop w:val="0"/>
      <w:marBottom w:val="0"/>
      <w:divBdr>
        <w:top w:val="none" w:sz="0" w:space="0" w:color="auto"/>
        <w:left w:val="none" w:sz="0" w:space="0" w:color="auto"/>
        <w:bottom w:val="none" w:sz="0" w:space="0" w:color="auto"/>
        <w:right w:val="none" w:sz="0" w:space="0" w:color="auto"/>
      </w:divBdr>
    </w:div>
    <w:div w:id="1863323740">
      <w:bodyDiv w:val="1"/>
      <w:marLeft w:val="0"/>
      <w:marRight w:val="0"/>
      <w:marTop w:val="0"/>
      <w:marBottom w:val="0"/>
      <w:divBdr>
        <w:top w:val="none" w:sz="0" w:space="0" w:color="auto"/>
        <w:left w:val="none" w:sz="0" w:space="0" w:color="auto"/>
        <w:bottom w:val="none" w:sz="0" w:space="0" w:color="auto"/>
        <w:right w:val="none" w:sz="0" w:space="0" w:color="auto"/>
      </w:divBdr>
    </w:div>
    <w:div w:id="1918589474">
      <w:bodyDiv w:val="1"/>
      <w:marLeft w:val="0"/>
      <w:marRight w:val="0"/>
      <w:marTop w:val="0"/>
      <w:marBottom w:val="0"/>
      <w:divBdr>
        <w:top w:val="none" w:sz="0" w:space="0" w:color="auto"/>
        <w:left w:val="none" w:sz="0" w:space="0" w:color="auto"/>
        <w:bottom w:val="none" w:sz="0" w:space="0" w:color="auto"/>
        <w:right w:val="none" w:sz="0" w:space="0" w:color="auto"/>
      </w:divBdr>
    </w:div>
    <w:div w:id="1988049224">
      <w:bodyDiv w:val="1"/>
      <w:marLeft w:val="0"/>
      <w:marRight w:val="0"/>
      <w:marTop w:val="0"/>
      <w:marBottom w:val="0"/>
      <w:divBdr>
        <w:top w:val="none" w:sz="0" w:space="0" w:color="auto"/>
        <w:left w:val="none" w:sz="0" w:space="0" w:color="auto"/>
        <w:bottom w:val="none" w:sz="0" w:space="0" w:color="auto"/>
        <w:right w:val="none" w:sz="0" w:space="0" w:color="auto"/>
      </w:divBdr>
    </w:div>
    <w:div w:id="2018999134">
      <w:bodyDiv w:val="1"/>
      <w:marLeft w:val="0"/>
      <w:marRight w:val="0"/>
      <w:marTop w:val="0"/>
      <w:marBottom w:val="0"/>
      <w:divBdr>
        <w:top w:val="none" w:sz="0" w:space="0" w:color="auto"/>
        <w:left w:val="none" w:sz="0" w:space="0" w:color="auto"/>
        <w:bottom w:val="none" w:sz="0" w:space="0" w:color="auto"/>
        <w:right w:val="none" w:sz="0" w:space="0" w:color="auto"/>
      </w:divBdr>
    </w:div>
    <w:div w:id="2040935044">
      <w:bodyDiv w:val="1"/>
      <w:marLeft w:val="0"/>
      <w:marRight w:val="0"/>
      <w:marTop w:val="0"/>
      <w:marBottom w:val="0"/>
      <w:divBdr>
        <w:top w:val="none" w:sz="0" w:space="0" w:color="auto"/>
        <w:left w:val="none" w:sz="0" w:space="0" w:color="auto"/>
        <w:bottom w:val="none" w:sz="0" w:space="0" w:color="auto"/>
        <w:right w:val="none" w:sz="0" w:space="0" w:color="auto"/>
      </w:divBdr>
    </w:div>
    <w:div w:id="2051954081">
      <w:bodyDiv w:val="1"/>
      <w:marLeft w:val="0"/>
      <w:marRight w:val="0"/>
      <w:marTop w:val="0"/>
      <w:marBottom w:val="0"/>
      <w:divBdr>
        <w:top w:val="none" w:sz="0" w:space="0" w:color="auto"/>
        <w:left w:val="none" w:sz="0" w:space="0" w:color="auto"/>
        <w:bottom w:val="none" w:sz="0" w:space="0" w:color="auto"/>
        <w:right w:val="none" w:sz="0" w:space="0" w:color="auto"/>
      </w:divBdr>
    </w:div>
    <w:div w:id="2109765652">
      <w:bodyDiv w:val="1"/>
      <w:marLeft w:val="0"/>
      <w:marRight w:val="0"/>
      <w:marTop w:val="0"/>
      <w:marBottom w:val="0"/>
      <w:divBdr>
        <w:top w:val="none" w:sz="0" w:space="0" w:color="auto"/>
        <w:left w:val="none" w:sz="0" w:space="0" w:color="auto"/>
        <w:bottom w:val="none" w:sz="0" w:space="0" w:color="auto"/>
        <w:right w:val="none" w:sz="0" w:space="0" w:color="auto"/>
      </w:divBdr>
    </w:div>
    <w:div w:id="2129011026">
      <w:bodyDiv w:val="1"/>
      <w:marLeft w:val="0"/>
      <w:marRight w:val="0"/>
      <w:marTop w:val="0"/>
      <w:marBottom w:val="0"/>
      <w:divBdr>
        <w:top w:val="none" w:sz="0" w:space="0" w:color="auto"/>
        <w:left w:val="none" w:sz="0" w:space="0" w:color="auto"/>
        <w:bottom w:val="none" w:sz="0" w:space="0" w:color="auto"/>
        <w:right w:val="none" w:sz="0" w:space="0" w:color="auto"/>
      </w:divBdr>
    </w:div>
    <w:div w:id="2144228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6.vsdx"/><Relationship Id="rId21" Type="http://schemas.openxmlformats.org/officeDocument/2006/relationships/image" Target="media/image8.emf"/><Relationship Id="rId42" Type="http://schemas.openxmlformats.org/officeDocument/2006/relationships/image" Target="media/image22.png"/><Relationship Id="rId47" Type="http://schemas.openxmlformats.org/officeDocument/2006/relationships/image" Target="media/image27.emf"/><Relationship Id="rId63" Type="http://schemas.openxmlformats.org/officeDocument/2006/relationships/hyperlink" Target="http://localhost:50992/api/tasks?pageNumber=2&amp;pageSize=5&amp;orderBy=title" TargetMode="External"/><Relationship Id="rId68" Type="http://schemas.openxmlformats.org/officeDocument/2006/relationships/hyperlink" Target="http://localhost:50992/api/tasks?PageSize=5&amp;PageNumber=3&amp;SearchQuery=najam" TargetMode="External"/><Relationship Id="rId16" Type="http://schemas.openxmlformats.org/officeDocument/2006/relationships/image" Target="media/image5.emf"/><Relationship Id="rId11" Type="http://schemas.openxmlformats.org/officeDocument/2006/relationships/image" Target="media/image2.emf"/><Relationship Id="rId24" Type="http://schemas.openxmlformats.org/officeDocument/2006/relationships/package" Target="embeddings/Microsoft_Visio_Drawing5.vsdx"/><Relationship Id="rId32" Type="http://schemas.openxmlformats.org/officeDocument/2006/relationships/image" Target="media/image14.png"/><Relationship Id="rId37" Type="http://schemas.openxmlformats.org/officeDocument/2006/relationships/image" Target="media/image18.emf"/><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localhost:50992/api/accounts/logon" TargetMode="External"/><Relationship Id="rId58" Type="http://schemas.openxmlformats.org/officeDocument/2006/relationships/hyperlink" Target="http://localhost:50992/api/groups" TargetMode="External"/><Relationship Id="rId66" Type="http://schemas.openxmlformats.org/officeDocument/2006/relationships/hyperlink" Target="http://localhost:50992/api/tasks?pageNumber=2&amp;pageSize=5&amp;orderBy=title&amp;searchQuery=najam" TargetMode="External"/><Relationship Id="rId74" Type="http://schemas.openxmlformats.org/officeDocument/2006/relationships/hyperlink" Target="http://localhost:50992/api/groups/0beed7a7-4855-4fd0-b87f-2f2e8072e80a" TargetMode="External"/><Relationship Id="rId5" Type="http://schemas.openxmlformats.org/officeDocument/2006/relationships/styles" Target="styles.xml"/><Relationship Id="rId61" Type="http://schemas.openxmlformats.org/officeDocument/2006/relationships/hyperlink" Target="http://localhost:50992/api/tasks?PageSize=5&amp;PageNumber=1" TargetMode="External"/><Relationship Id="rId19" Type="http://schemas.openxmlformats.org/officeDocument/2006/relationships/image" Target="media/image7.emf"/><Relationship Id="rId14" Type="http://schemas.openxmlformats.org/officeDocument/2006/relationships/package" Target="embeddings/Microsoft_Visio_Drawing1.vsdx"/><Relationship Id="rId22" Type="http://schemas.openxmlformats.org/officeDocument/2006/relationships/package" Target="embeddings/Microsoft_Visio_Drawing4.vsdx"/><Relationship Id="rId27" Type="http://schemas.openxmlformats.org/officeDocument/2006/relationships/image" Target="media/image11.emf"/><Relationship Id="rId30" Type="http://schemas.openxmlformats.org/officeDocument/2006/relationships/image" Target="media/image13.emf"/><Relationship Id="rId35" Type="http://schemas.openxmlformats.org/officeDocument/2006/relationships/image" Target="media/image17.emf"/><Relationship Id="rId43" Type="http://schemas.openxmlformats.org/officeDocument/2006/relationships/image" Target="media/image23.png"/><Relationship Id="rId48" Type="http://schemas.openxmlformats.org/officeDocument/2006/relationships/package" Target="embeddings/Microsoft_Visio_Drawing11.vsdx"/><Relationship Id="rId56" Type="http://schemas.openxmlformats.org/officeDocument/2006/relationships/hyperlink" Target="http://localhost:50992/api/tasks//64a2a222-bd0e-428d-9872-127a10cc2ac6" TargetMode="External"/><Relationship Id="rId64" Type="http://schemas.openxmlformats.org/officeDocument/2006/relationships/hyperlink" Target="http://localhost:50992/api/tasks?PageSize=5&amp;PageNumber=1" TargetMode="External"/><Relationship Id="rId69" Type="http://schemas.openxmlformats.org/officeDocument/2006/relationships/hyperlink" Target="http://localhost:50992/api/groups/2c8e7b7b-a846-4a92-9887-79c025dec9b0" TargetMode="External"/><Relationship Id="rId77"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localhost:50992/api/accounts" TargetMode="External"/><Relationship Id="rId72" Type="http://schemas.openxmlformats.org/officeDocument/2006/relationships/hyperlink" Target="http://localhost:50992/api/accounts/najam.khan/profile" TargetMode="External"/><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package" Target="embeddings/Microsoft_Visio_Drawing2.vsdx"/><Relationship Id="rId25" Type="http://schemas.openxmlformats.org/officeDocument/2006/relationships/image" Target="media/image10.emf"/><Relationship Id="rId33" Type="http://schemas.openxmlformats.org/officeDocument/2006/relationships/image" Target="media/image15.png"/><Relationship Id="rId38" Type="http://schemas.openxmlformats.org/officeDocument/2006/relationships/package" Target="embeddings/Microsoft_Visio_Drawing10.vsdx"/><Relationship Id="rId46" Type="http://schemas.openxmlformats.org/officeDocument/2006/relationships/image" Target="media/image26.png"/><Relationship Id="rId59" Type="http://schemas.openxmlformats.org/officeDocument/2006/relationships/hyperlink" Target="http://localhost:50992/api/groups" TargetMode="External"/><Relationship Id="rId67" Type="http://schemas.openxmlformats.org/officeDocument/2006/relationships/hyperlink" Target="http://localhost:50992/api/tasks?PageSize=5&amp;PageNumber=1&amp;SearchQuery=najam" TargetMode="External"/><Relationship Id="rId20" Type="http://schemas.openxmlformats.org/officeDocument/2006/relationships/package" Target="embeddings/Microsoft_Visio_Drawing3.vsdx"/><Relationship Id="rId41" Type="http://schemas.openxmlformats.org/officeDocument/2006/relationships/image" Target="media/image21.png"/><Relationship Id="rId54" Type="http://schemas.openxmlformats.org/officeDocument/2006/relationships/hyperlink" Target="http://localhost:50992/api/groups/ded1c8ef-10ba-4e4d-a6f7-b83004a3bff5/tasks" TargetMode="External"/><Relationship Id="rId62" Type="http://schemas.openxmlformats.org/officeDocument/2006/relationships/hyperlink" Target="http://localhost:50992/api/tasks?PageSize=5&amp;PageNumber=3" TargetMode="External"/><Relationship Id="rId70" Type="http://schemas.openxmlformats.org/officeDocument/2006/relationships/hyperlink" Target="http://localhost:50992/api/accounts/najam.khan/profile" TargetMode="External"/><Relationship Id="rId75" Type="http://schemas.openxmlformats.org/officeDocument/2006/relationships/hyperlink" Target="http://localhost:50992/api/groups/0beed7a7-4855-4fd0-b87f-2f2e8072e80a"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9.emf"/><Relationship Id="rId28" Type="http://schemas.openxmlformats.org/officeDocument/2006/relationships/package" Target="embeddings/Microsoft_Visio_Drawing7.vsdx"/><Relationship Id="rId36" Type="http://schemas.openxmlformats.org/officeDocument/2006/relationships/package" Target="embeddings/Microsoft_Visio_Drawing9.vsdx"/><Relationship Id="rId49" Type="http://schemas.openxmlformats.org/officeDocument/2006/relationships/hyperlink" Target="http://localhost:50992/api/accounts" TargetMode="External"/><Relationship Id="rId57" Type="http://schemas.openxmlformats.org/officeDocument/2006/relationships/hyperlink" Target="http://localhost:50992/api/tasks//64a2a222-bd0e-428d-9872-127a10cc2ac6" TargetMode="External"/><Relationship Id="rId10" Type="http://schemas.openxmlformats.org/officeDocument/2006/relationships/image" Target="media/image1.png"/><Relationship Id="rId31" Type="http://schemas.openxmlformats.org/officeDocument/2006/relationships/package" Target="embeddings/Microsoft_Visio_Drawing8.vsdx"/><Relationship Id="rId44" Type="http://schemas.openxmlformats.org/officeDocument/2006/relationships/image" Target="media/image24.png"/><Relationship Id="rId52" Type="http://schemas.openxmlformats.org/officeDocument/2006/relationships/hyperlink" Target="http://localhost:50992/api/accounts/logon" TargetMode="External"/><Relationship Id="rId60" Type="http://schemas.openxmlformats.org/officeDocument/2006/relationships/hyperlink" Target="http://localhost:50992/api/tasks?pageNumber=2&amp;pageSize=5" TargetMode="External"/><Relationship Id="rId65" Type="http://schemas.openxmlformats.org/officeDocument/2006/relationships/hyperlink" Target="http://localhost:50992/api/tasks?PageSize=5&amp;PageNumber=3" TargetMode="External"/><Relationship Id="rId73" Type="http://schemas.openxmlformats.org/officeDocument/2006/relationships/hyperlink" Target="http://localhost:50992/api/groups/eeb065fa-18b3-4138-983f-6acd0fc84762/memberships"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6.png"/><Relationship Id="rId39" Type="http://schemas.openxmlformats.org/officeDocument/2006/relationships/image" Target="media/image19.png"/><Relationship Id="rId34" Type="http://schemas.openxmlformats.org/officeDocument/2006/relationships/image" Target="media/image16.png"/><Relationship Id="rId50" Type="http://schemas.openxmlformats.org/officeDocument/2006/relationships/hyperlink" Target="http://localhost:50992/api/accounts/najam.khan" TargetMode="External"/><Relationship Id="rId55" Type="http://schemas.openxmlformats.org/officeDocument/2006/relationships/hyperlink" Target="http://localhost:50992/api/groups/ded1c8ef-10ba-4e4d-a6f7-b83004a3bff5/tasks/5fdbcddb-8b4a-452f-bb02-5448423fcb53" TargetMode="External"/><Relationship Id="rId76"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hyperlink" Target="http://localhost:50992/api/accounts/najam.khan/profile" TargetMode="External"/><Relationship Id="rId2" Type="http://schemas.openxmlformats.org/officeDocument/2006/relationships/customXml" Target="../customXml/item2.xml"/><Relationship Id="rId29"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heen%20Ahmed%20Khan\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Computer Science</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A69891DD-546E-4A2C-862B-B7954E206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22574</TotalTime>
  <Pages>93</Pages>
  <Words>24848</Words>
  <Characters>141640</Characters>
  <Application>Microsoft Office Word</Application>
  <DocSecurity>0</DocSecurity>
  <Lines>1180</Lines>
  <Paragraphs>332</Paragraphs>
  <ScaleCrop>false</ScaleCrop>
  <HeadingPairs>
    <vt:vector size="2" baseType="variant">
      <vt:variant>
        <vt:lpstr>Title</vt:lpstr>
      </vt:variant>
      <vt:variant>
        <vt:i4>1</vt:i4>
      </vt:variant>
    </vt:vector>
  </HeadingPairs>
  <TitlesOfParts>
    <vt:vector size="1" baseType="lpstr">
      <vt:lpstr>Design and Implementation of RESTful API</vt:lpstr>
    </vt:vector>
  </TitlesOfParts>
  <Company>University of west london</Company>
  <LinksUpToDate>false</LinksUpToDate>
  <CharactersWithSpaces>166156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of RESTful API</dc:title>
  <dc:subject>Assignment 2</dc:subject>
  <dc:creator>21303779</dc:creator>
  <cp:keywords/>
  <cp:lastModifiedBy>Akhlaq Ahmed</cp:lastModifiedBy>
  <cp:revision>591</cp:revision>
  <cp:lastPrinted>2017-03-06T11:48:00Z</cp:lastPrinted>
  <dcterms:created xsi:type="dcterms:W3CDTF">2018-01-14T18:35:00Z</dcterms:created>
  <dcterms:modified xsi:type="dcterms:W3CDTF">2018-05-09T22:03:00Z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