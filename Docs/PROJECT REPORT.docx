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282717" w:rsidRPr="00F0775E" w:rsidRDefault="00282717"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282717" w:rsidRPr="00F0775E" w:rsidRDefault="00282717"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282717" w:rsidRDefault="00282717"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282717" w:rsidRPr="00AE1C5C" w:rsidRDefault="0028271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282717" w:rsidRPr="00AE1C5C" w:rsidRDefault="00282717"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282717" w:rsidRDefault="00282717"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282717" w:rsidRPr="00AE1C5C" w:rsidRDefault="0028271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282717" w:rsidRPr="00AE1C5C" w:rsidRDefault="00282717"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282717" w:rsidRPr="00FA422D" w:rsidRDefault="00282717" w:rsidP="00FA422D">
                                <w:pPr>
                                  <w:pStyle w:val="NoSpacing"/>
                                  <w:bidi/>
                                  <w:jc w:val="center"/>
                                  <w:rPr>
                                    <w:i/>
                                    <w:iCs/>
                                    <w:color w:val="00B0F0"/>
                                    <w:lang w:val="en-GB"/>
                                  </w:rPr>
                                </w:pPr>
                                <w:r w:rsidRPr="00FA422D">
                                  <w:rPr>
                                    <w:i/>
                                    <w:iCs/>
                                    <w:color w:val="00B0F0"/>
                                    <w:lang w:val="en-GB"/>
                                  </w:rPr>
                                  <w:t>Project Title:</w:t>
                                </w:r>
                              </w:p>
                              <w:p w14:paraId="5FC6332F" w14:textId="78E86CF6" w:rsidR="00282717" w:rsidRPr="00FA422D" w:rsidRDefault="00282717" w:rsidP="00FA422D">
                                <w:pPr>
                                  <w:pStyle w:val="NoSpacing"/>
                                  <w:bidi/>
                                  <w:jc w:val="center"/>
                                  <w:rPr>
                                    <w:sz w:val="30"/>
                                    <w:szCs w:val="30"/>
                                    <w:lang w:val="en-GB"/>
                                  </w:rPr>
                                </w:pPr>
                                <w:r>
                                  <w:rPr>
                                    <w:sz w:val="30"/>
                                    <w:szCs w:val="30"/>
                                    <w:lang w:val="en-GB"/>
                                  </w:rPr>
                                  <w:t xml:space="preserve">In depth study of </w:t>
                                </w:r>
                              </w:p>
                              <w:p w14:paraId="61B548ED" w14:textId="5C45C156" w:rsidR="00282717" w:rsidRPr="00FA422D" w:rsidRDefault="00282717" w:rsidP="00FA422D">
                                <w:pPr>
                                  <w:pStyle w:val="NoSpacing"/>
                                  <w:bidi/>
                                  <w:jc w:val="center"/>
                                  <w:rPr>
                                    <w:sz w:val="70"/>
                                    <w:szCs w:val="70"/>
                                    <w:lang w:val="en-GB"/>
                                  </w:rPr>
                                </w:pPr>
                                <w:r w:rsidRPr="00FA422D">
                                  <w:rPr>
                                    <w:sz w:val="70"/>
                                    <w:szCs w:val="70"/>
                                    <w:lang w:val="en-GB"/>
                                  </w:rPr>
                                  <w:t>RESTful Web Services</w:t>
                                </w:r>
                              </w:p>
                              <w:p w14:paraId="27D5BB9A" w14:textId="77777777" w:rsidR="00282717" w:rsidRDefault="00282717" w:rsidP="00FA422D">
                                <w:pPr>
                                  <w:pStyle w:val="NoSpacing"/>
                                  <w:jc w:val="center"/>
                                  <w:rPr>
                                    <w:i/>
                                    <w:iCs/>
                                    <w:lang w:val="en-GB"/>
                                  </w:rPr>
                                </w:pPr>
                              </w:p>
                              <w:p w14:paraId="3ADAF9B6" w14:textId="4CCE77C6" w:rsidR="00282717" w:rsidRPr="00FA422D" w:rsidRDefault="00282717" w:rsidP="00FA422D">
                                <w:pPr>
                                  <w:pStyle w:val="NoSpacing"/>
                                  <w:jc w:val="center"/>
                                  <w:rPr>
                                    <w:i/>
                                    <w:iCs/>
                                    <w:color w:val="00B0F0"/>
                                    <w:lang w:val="en-GB"/>
                                  </w:rPr>
                                </w:pPr>
                                <w:r w:rsidRPr="00FA422D">
                                  <w:rPr>
                                    <w:i/>
                                    <w:iCs/>
                                    <w:color w:val="00B0F0"/>
                                    <w:lang w:val="en-GB"/>
                                  </w:rPr>
                                  <w:t>Undertaken By:</w:t>
                                </w:r>
                              </w:p>
                              <w:p w14:paraId="7B16F5A7" w14:textId="60DEEA6F" w:rsidR="00282717" w:rsidRPr="00FA422D" w:rsidRDefault="0028271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282717" w:rsidRPr="00FA422D" w:rsidRDefault="00282717" w:rsidP="00FA422D">
                                <w:pPr>
                                  <w:pStyle w:val="NoSpacing"/>
                                  <w:jc w:val="center"/>
                                  <w:rPr>
                                    <w:sz w:val="16"/>
                                    <w:szCs w:val="16"/>
                                    <w:lang w:val="en-GB"/>
                                  </w:rPr>
                                </w:pPr>
                              </w:p>
                              <w:p w14:paraId="5B42B6B5" w14:textId="509BD7CA" w:rsidR="00282717" w:rsidRPr="00FA422D" w:rsidRDefault="00282717" w:rsidP="00FA422D">
                                <w:pPr>
                                  <w:pStyle w:val="NoSpacing"/>
                                  <w:jc w:val="center"/>
                                  <w:rPr>
                                    <w:i/>
                                    <w:iCs/>
                                    <w:color w:val="00B0F0"/>
                                    <w:lang w:val="en-GB"/>
                                  </w:rPr>
                                </w:pPr>
                                <w:r w:rsidRPr="00FA422D">
                                  <w:rPr>
                                    <w:i/>
                                    <w:iCs/>
                                    <w:color w:val="00B0F0"/>
                                    <w:lang w:val="en-GB"/>
                                  </w:rPr>
                                  <w:t>Submitted On:</w:t>
                                </w:r>
                              </w:p>
                              <w:p w14:paraId="296833D8" w14:textId="77777777" w:rsidR="00282717" w:rsidRPr="00FA422D" w:rsidRDefault="00282717" w:rsidP="00FA422D">
                                <w:pPr>
                                  <w:pStyle w:val="NoSpacing"/>
                                  <w:jc w:val="center"/>
                                  <w:rPr>
                                    <w:sz w:val="36"/>
                                    <w:szCs w:val="36"/>
                                    <w:lang w:val="en-GB"/>
                                  </w:rPr>
                                </w:pPr>
                                <w:r w:rsidRPr="00FA422D">
                                  <w:rPr>
                                    <w:sz w:val="36"/>
                                    <w:szCs w:val="36"/>
                                    <w:lang w:val="en-GB"/>
                                  </w:rPr>
                                  <w:t>??????</w:t>
                                </w:r>
                              </w:p>
                              <w:p w14:paraId="7DFC2A73" w14:textId="77777777" w:rsidR="00282717" w:rsidRPr="00FA422D" w:rsidRDefault="00282717" w:rsidP="00FA422D">
                                <w:pPr>
                                  <w:pStyle w:val="NoSpacing"/>
                                  <w:jc w:val="center"/>
                                  <w:rPr>
                                    <w:sz w:val="16"/>
                                    <w:szCs w:val="16"/>
                                    <w:lang w:val="en-GB"/>
                                  </w:rPr>
                                </w:pPr>
                              </w:p>
                              <w:p w14:paraId="56C14975" w14:textId="0AC8E5D9" w:rsidR="00282717" w:rsidRPr="00FA422D" w:rsidRDefault="00282717" w:rsidP="00FA422D">
                                <w:pPr>
                                  <w:pStyle w:val="NoSpacing"/>
                                  <w:jc w:val="center"/>
                                  <w:rPr>
                                    <w:i/>
                                    <w:iCs/>
                                    <w:lang w:val="en-GB"/>
                                  </w:rPr>
                                </w:pPr>
                                <w:r w:rsidRPr="00FA422D">
                                  <w:rPr>
                                    <w:i/>
                                    <w:iCs/>
                                    <w:color w:val="00B0F0"/>
                                    <w:lang w:val="en-GB"/>
                                  </w:rPr>
                                  <w:t>Supervisor</w:t>
                                </w:r>
                                <w:r>
                                  <w:rPr>
                                    <w:i/>
                                    <w:iCs/>
                                    <w:lang w:val="en-GB"/>
                                  </w:rPr>
                                  <w:t>:</w:t>
                                </w:r>
                              </w:p>
                              <w:p w14:paraId="5EFACE18" w14:textId="1AEB5011" w:rsidR="00282717" w:rsidRPr="00FA422D" w:rsidRDefault="00282717" w:rsidP="00FA422D">
                                <w:pPr>
                                  <w:pStyle w:val="NoSpacing"/>
                                  <w:jc w:val="center"/>
                                  <w:rPr>
                                    <w:sz w:val="36"/>
                                    <w:szCs w:val="36"/>
                                    <w:lang w:val="en-GB"/>
                                  </w:rPr>
                                </w:pPr>
                                <w:r w:rsidRPr="00FA422D">
                                  <w:rPr>
                                    <w:sz w:val="36"/>
                                    <w:szCs w:val="36"/>
                                    <w:lang w:val="en-GB"/>
                                  </w:rPr>
                                  <w:t>??????</w:t>
                                </w:r>
                              </w:p>
                              <w:p w14:paraId="07D151A7" w14:textId="77777777" w:rsidR="00282717" w:rsidRPr="00FA422D" w:rsidRDefault="00282717" w:rsidP="00FA422D">
                                <w:pPr>
                                  <w:pStyle w:val="NoSpacing"/>
                                  <w:jc w:val="center"/>
                                  <w:rPr>
                                    <w:sz w:val="16"/>
                                    <w:szCs w:val="16"/>
                                    <w:lang w:val="en-GB"/>
                                  </w:rPr>
                                </w:pPr>
                              </w:p>
                              <w:p w14:paraId="04362DF7" w14:textId="24BF0D9F" w:rsidR="00282717" w:rsidRPr="00FA422D" w:rsidRDefault="00282717" w:rsidP="00FA422D">
                                <w:pPr>
                                  <w:pStyle w:val="NoSpacing"/>
                                  <w:jc w:val="center"/>
                                  <w:rPr>
                                    <w:i/>
                                    <w:iCs/>
                                    <w:color w:val="00B0F0"/>
                                    <w:lang w:val="en-GB"/>
                                  </w:rPr>
                                </w:pPr>
                                <w:r w:rsidRPr="00FA422D">
                                  <w:rPr>
                                    <w:i/>
                                    <w:iCs/>
                                    <w:color w:val="00B0F0"/>
                                    <w:lang w:val="en-GB"/>
                                  </w:rPr>
                                  <w:t>Second Marker:</w:t>
                                </w:r>
                              </w:p>
                              <w:p w14:paraId="2D8E1C59" w14:textId="77777777" w:rsidR="00282717" w:rsidRPr="00FA422D" w:rsidRDefault="00282717" w:rsidP="00FA422D">
                                <w:pPr>
                                  <w:pStyle w:val="NoSpacing"/>
                                  <w:jc w:val="center"/>
                                  <w:rPr>
                                    <w:sz w:val="36"/>
                                    <w:szCs w:val="36"/>
                                    <w:lang w:val="en-GB"/>
                                  </w:rPr>
                                </w:pPr>
                                <w:r w:rsidRPr="00FA422D">
                                  <w:rPr>
                                    <w:sz w:val="36"/>
                                    <w:szCs w:val="36"/>
                                    <w:lang w:val="en-GB"/>
                                  </w:rPr>
                                  <w:t>??????</w:t>
                                </w:r>
                              </w:p>
                              <w:p w14:paraId="59F128DC" w14:textId="77777777" w:rsidR="00282717" w:rsidRPr="00FA422D" w:rsidRDefault="00282717"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282717" w:rsidRPr="00FA422D" w:rsidRDefault="00282717" w:rsidP="00FA422D">
                          <w:pPr>
                            <w:pStyle w:val="NoSpacing"/>
                            <w:bidi/>
                            <w:jc w:val="center"/>
                            <w:rPr>
                              <w:i/>
                              <w:iCs/>
                              <w:color w:val="00B0F0"/>
                              <w:lang w:val="en-GB"/>
                            </w:rPr>
                          </w:pPr>
                          <w:r w:rsidRPr="00FA422D">
                            <w:rPr>
                              <w:i/>
                              <w:iCs/>
                              <w:color w:val="00B0F0"/>
                              <w:lang w:val="en-GB"/>
                            </w:rPr>
                            <w:t>Project Title:</w:t>
                          </w:r>
                        </w:p>
                        <w:p w14:paraId="5FC6332F" w14:textId="78E86CF6" w:rsidR="00282717" w:rsidRPr="00FA422D" w:rsidRDefault="00282717" w:rsidP="00FA422D">
                          <w:pPr>
                            <w:pStyle w:val="NoSpacing"/>
                            <w:bidi/>
                            <w:jc w:val="center"/>
                            <w:rPr>
                              <w:sz w:val="30"/>
                              <w:szCs w:val="30"/>
                              <w:lang w:val="en-GB"/>
                            </w:rPr>
                          </w:pPr>
                          <w:r>
                            <w:rPr>
                              <w:sz w:val="30"/>
                              <w:szCs w:val="30"/>
                              <w:lang w:val="en-GB"/>
                            </w:rPr>
                            <w:t xml:space="preserve">In depth study of </w:t>
                          </w:r>
                        </w:p>
                        <w:p w14:paraId="61B548ED" w14:textId="5C45C156" w:rsidR="00282717" w:rsidRPr="00FA422D" w:rsidRDefault="00282717" w:rsidP="00FA422D">
                          <w:pPr>
                            <w:pStyle w:val="NoSpacing"/>
                            <w:bidi/>
                            <w:jc w:val="center"/>
                            <w:rPr>
                              <w:sz w:val="70"/>
                              <w:szCs w:val="70"/>
                              <w:lang w:val="en-GB"/>
                            </w:rPr>
                          </w:pPr>
                          <w:r w:rsidRPr="00FA422D">
                            <w:rPr>
                              <w:sz w:val="70"/>
                              <w:szCs w:val="70"/>
                              <w:lang w:val="en-GB"/>
                            </w:rPr>
                            <w:t>RESTful Web Services</w:t>
                          </w:r>
                        </w:p>
                        <w:p w14:paraId="27D5BB9A" w14:textId="77777777" w:rsidR="00282717" w:rsidRDefault="00282717" w:rsidP="00FA422D">
                          <w:pPr>
                            <w:pStyle w:val="NoSpacing"/>
                            <w:jc w:val="center"/>
                            <w:rPr>
                              <w:i/>
                              <w:iCs/>
                              <w:lang w:val="en-GB"/>
                            </w:rPr>
                          </w:pPr>
                        </w:p>
                        <w:p w14:paraId="3ADAF9B6" w14:textId="4CCE77C6" w:rsidR="00282717" w:rsidRPr="00FA422D" w:rsidRDefault="00282717" w:rsidP="00FA422D">
                          <w:pPr>
                            <w:pStyle w:val="NoSpacing"/>
                            <w:jc w:val="center"/>
                            <w:rPr>
                              <w:i/>
                              <w:iCs/>
                              <w:color w:val="00B0F0"/>
                              <w:lang w:val="en-GB"/>
                            </w:rPr>
                          </w:pPr>
                          <w:r w:rsidRPr="00FA422D">
                            <w:rPr>
                              <w:i/>
                              <w:iCs/>
                              <w:color w:val="00B0F0"/>
                              <w:lang w:val="en-GB"/>
                            </w:rPr>
                            <w:t>Undertaken By:</w:t>
                          </w:r>
                        </w:p>
                        <w:p w14:paraId="7B16F5A7" w14:textId="60DEEA6F" w:rsidR="00282717" w:rsidRPr="00FA422D" w:rsidRDefault="0028271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282717" w:rsidRPr="00FA422D" w:rsidRDefault="00282717" w:rsidP="00FA422D">
                          <w:pPr>
                            <w:pStyle w:val="NoSpacing"/>
                            <w:jc w:val="center"/>
                            <w:rPr>
                              <w:sz w:val="16"/>
                              <w:szCs w:val="16"/>
                              <w:lang w:val="en-GB"/>
                            </w:rPr>
                          </w:pPr>
                        </w:p>
                        <w:p w14:paraId="5B42B6B5" w14:textId="509BD7CA" w:rsidR="00282717" w:rsidRPr="00FA422D" w:rsidRDefault="00282717" w:rsidP="00FA422D">
                          <w:pPr>
                            <w:pStyle w:val="NoSpacing"/>
                            <w:jc w:val="center"/>
                            <w:rPr>
                              <w:i/>
                              <w:iCs/>
                              <w:color w:val="00B0F0"/>
                              <w:lang w:val="en-GB"/>
                            </w:rPr>
                          </w:pPr>
                          <w:r w:rsidRPr="00FA422D">
                            <w:rPr>
                              <w:i/>
                              <w:iCs/>
                              <w:color w:val="00B0F0"/>
                              <w:lang w:val="en-GB"/>
                            </w:rPr>
                            <w:t>Submitted On:</w:t>
                          </w:r>
                        </w:p>
                        <w:p w14:paraId="296833D8" w14:textId="77777777" w:rsidR="00282717" w:rsidRPr="00FA422D" w:rsidRDefault="00282717" w:rsidP="00FA422D">
                          <w:pPr>
                            <w:pStyle w:val="NoSpacing"/>
                            <w:jc w:val="center"/>
                            <w:rPr>
                              <w:sz w:val="36"/>
                              <w:szCs w:val="36"/>
                              <w:lang w:val="en-GB"/>
                            </w:rPr>
                          </w:pPr>
                          <w:r w:rsidRPr="00FA422D">
                            <w:rPr>
                              <w:sz w:val="36"/>
                              <w:szCs w:val="36"/>
                              <w:lang w:val="en-GB"/>
                            </w:rPr>
                            <w:t>??????</w:t>
                          </w:r>
                        </w:p>
                        <w:p w14:paraId="7DFC2A73" w14:textId="77777777" w:rsidR="00282717" w:rsidRPr="00FA422D" w:rsidRDefault="00282717" w:rsidP="00FA422D">
                          <w:pPr>
                            <w:pStyle w:val="NoSpacing"/>
                            <w:jc w:val="center"/>
                            <w:rPr>
                              <w:sz w:val="16"/>
                              <w:szCs w:val="16"/>
                              <w:lang w:val="en-GB"/>
                            </w:rPr>
                          </w:pPr>
                        </w:p>
                        <w:p w14:paraId="56C14975" w14:textId="0AC8E5D9" w:rsidR="00282717" w:rsidRPr="00FA422D" w:rsidRDefault="00282717" w:rsidP="00FA422D">
                          <w:pPr>
                            <w:pStyle w:val="NoSpacing"/>
                            <w:jc w:val="center"/>
                            <w:rPr>
                              <w:i/>
                              <w:iCs/>
                              <w:lang w:val="en-GB"/>
                            </w:rPr>
                          </w:pPr>
                          <w:r w:rsidRPr="00FA422D">
                            <w:rPr>
                              <w:i/>
                              <w:iCs/>
                              <w:color w:val="00B0F0"/>
                              <w:lang w:val="en-GB"/>
                            </w:rPr>
                            <w:t>Supervisor</w:t>
                          </w:r>
                          <w:r>
                            <w:rPr>
                              <w:i/>
                              <w:iCs/>
                              <w:lang w:val="en-GB"/>
                            </w:rPr>
                            <w:t>:</w:t>
                          </w:r>
                        </w:p>
                        <w:p w14:paraId="5EFACE18" w14:textId="1AEB5011" w:rsidR="00282717" w:rsidRPr="00FA422D" w:rsidRDefault="00282717" w:rsidP="00FA422D">
                          <w:pPr>
                            <w:pStyle w:val="NoSpacing"/>
                            <w:jc w:val="center"/>
                            <w:rPr>
                              <w:sz w:val="36"/>
                              <w:szCs w:val="36"/>
                              <w:lang w:val="en-GB"/>
                            </w:rPr>
                          </w:pPr>
                          <w:r w:rsidRPr="00FA422D">
                            <w:rPr>
                              <w:sz w:val="36"/>
                              <w:szCs w:val="36"/>
                              <w:lang w:val="en-GB"/>
                            </w:rPr>
                            <w:t>??????</w:t>
                          </w:r>
                        </w:p>
                        <w:p w14:paraId="07D151A7" w14:textId="77777777" w:rsidR="00282717" w:rsidRPr="00FA422D" w:rsidRDefault="00282717" w:rsidP="00FA422D">
                          <w:pPr>
                            <w:pStyle w:val="NoSpacing"/>
                            <w:jc w:val="center"/>
                            <w:rPr>
                              <w:sz w:val="16"/>
                              <w:szCs w:val="16"/>
                              <w:lang w:val="en-GB"/>
                            </w:rPr>
                          </w:pPr>
                        </w:p>
                        <w:p w14:paraId="04362DF7" w14:textId="24BF0D9F" w:rsidR="00282717" w:rsidRPr="00FA422D" w:rsidRDefault="00282717" w:rsidP="00FA422D">
                          <w:pPr>
                            <w:pStyle w:val="NoSpacing"/>
                            <w:jc w:val="center"/>
                            <w:rPr>
                              <w:i/>
                              <w:iCs/>
                              <w:color w:val="00B0F0"/>
                              <w:lang w:val="en-GB"/>
                            </w:rPr>
                          </w:pPr>
                          <w:r w:rsidRPr="00FA422D">
                            <w:rPr>
                              <w:i/>
                              <w:iCs/>
                              <w:color w:val="00B0F0"/>
                              <w:lang w:val="en-GB"/>
                            </w:rPr>
                            <w:t>Second Marker:</w:t>
                          </w:r>
                        </w:p>
                        <w:p w14:paraId="2D8E1C59" w14:textId="77777777" w:rsidR="00282717" w:rsidRPr="00FA422D" w:rsidRDefault="00282717" w:rsidP="00FA422D">
                          <w:pPr>
                            <w:pStyle w:val="NoSpacing"/>
                            <w:jc w:val="center"/>
                            <w:rPr>
                              <w:sz w:val="36"/>
                              <w:szCs w:val="36"/>
                              <w:lang w:val="en-GB"/>
                            </w:rPr>
                          </w:pPr>
                          <w:r w:rsidRPr="00FA422D">
                            <w:rPr>
                              <w:sz w:val="36"/>
                              <w:szCs w:val="36"/>
                              <w:lang w:val="en-GB"/>
                            </w:rPr>
                            <w:t>??????</w:t>
                          </w:r>
                        </w:p>
                        <w:p w14:paraId="59F128DC" w14:textId="77777777" w:rsidR="00282717" w:rsidRPr="00FA422D" w:rsidRDefault="00282717"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23C873E9" w14:textId="40BBA712" w:rsidR="009D4079" w:rsidRDefault="005752BD" w:rsidP="00BE2FB2">
          <w:r>
            <w:br w:type="page"/>
          </w:r>
        </w:p>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bookmarkStart w:id="0" w:name="_GoBack"/>
          <w:bookmarkEnd w:id="0"/>
        </w:p>
        <w:p w14:paraId="31A64B44" w14:textId="4E044766" w:rsidR="00C509D7" w:rsidRDefault="00C61BB8">
          <w:pPr>
            <w:pStyle w:val="TOC1"/>
            <w:tabs>
              <w:tab w:val="left" w:pos="440"/>
              <w:tab w:val="right" w:leader="dot" w:pos="9350"/>
            </w:tabs>
            <w:rPr>
              <w:noProof/>
              <w:lang w:eastAsia="en-GB"/>
            </w:rPr>
          </w:pPr>
          <w:r>
            <w:fldChar w:fldCharType="begin"/>
          </w:r>
          <w:r>
            <w:instrText xml:space="preserve"> TOC \o "1-3" \h \z \u </w:instrText>
          </w:r>
          <w:r>
            <w:fldChar w:fldCharType="separate"/>
          </w:r>
          <w:hyperlink w:anchor="_Toc513485930" w:history="1">
            <w:r w:rsidR="00C509D7" w:rsidRPr="00640270">
              <w:rPr>
                <w:rStyle w:val="Hyperlink"/>
                <w:noProof/>
              </w:rPr>
              <w:t>1</w:t>
            </w:r>
            <w:r w:rsidR="00C509D7">
              <w:rPr>
                <w:noProof/>
                <w:lang w:eastAsia="en-GB"/>
              </w:rPr>
              <w:tab/>
            </w:r>
            <w:r w:rsidR="00C509D7" w:rsidRPr="00640270">
              <w:rPr>
                <w:rStyle w:val="Hyperlink"/>
                <w:noProof/>
              </w:rPr>
              <w:t>Introduction</w:t>
            </w:r>
            <w:r w:rsidR="00C509D7">
              <w:rPr>
                <w:noProof/>
                <w:webHidden/>
              </w:rPr>
              <w:tab/>
            </w:r>
            <w:r w:rsidR="00C509D7">
              <w:rPr>
                <w:noProof/>
                <w:webHidden/>
              </w:rPr>
              <w:fldChar w:fldCharType="begin"/>
            </w:r>
            <w:r w:rsidR="00C509D7">
              <w:rPr>
                <w:noProof/>
                <w:webHidden/>
              </w:rPr>
              <w:instrText xml:space="preserve"> PAGEREF _Toc513485930 \h </w:instrText>
            </w:r>
            <w:r w:rsidR="00C509D7">
              <w:rPr>
                <w:noProof/>
                <w:webHidden/>
              </w:rPr>
            </w:r>
            <w:r w:rsidR="00C509D7">
              <w:rPr>
                <w:noProof/>
                <w:webHidden/>
              </w:rPr>
              <w:fldChar w:fldCharType="separate"/>
            </w:r>
            <w:r w:rsidR="00C509D7">
              <w:rPr>
                <w:noProof/>
                <w:webHidden/>
              </w:rPr>
              <w:t>5</w:t>
            </w:r>
            <w:r w:rsidR="00C509D7">
              <w:rPr>
                <w:noProof/>
                <w:webHidden/>
              </w:rPr>
              <w:fldChar w:fldCharType="end"/>
            </w:r>
          </w:hyperlink>
        </w:p>
        <w:p w14:paraId="53A24F89" w14:textId="06757E07" w:rsidR="00C509D7" w:rsidRDefault="00C509D7">
          <w:pPr>
            <w:pStyle w:val="TOC2"/>
            <w:tabs>
              <w:tab w:val="left" w:pos="880"/>
              <w:tab w:val="right" w:leader="dot" w:pos="9350"/>
            </w:tabs>
            <w:rPr>
              <w:noProof/>
              <w:lang w:eastAsia="en-GB"/>
            </w:rPr>
          </w:pPr>
          <w:hyperlink w:anchor="_Toc513485931" w:history="1">
            <w:r w:rsidRPr="00640270">
              <w:rPr>
                <w:rStyle w:val="Hyperlink"/>
                <w:noProof/>
              </w:rPr>
              <w:t>1.1</w:t>
            </w:r>
            <w:r>
              <w:rPr>
                <w:noProof/>
                <w:lang w:eastAsia="en-GB"/>
              </w:rPr>
              <w:tab/>
            </w:r>
            <w:r w:rsidRPr="00640270">
              <w:rPr>
                <w:rStyle w:val="Hyperlink"/>
                <w:noProof/>
              </w:rPr>
              <w:t>Background</w:t>
            </w:r>
            <w:r>
              <w:rPr>
                <w:noProof/>
                <w:webHidden/>
              </w:rPr>
              <w:tab/>
            </w:r>
            <w:r>
              <w:rPr>
                <w:noProof/>
                <w:webHidden/>
              </w:rPr>
              <w:fldChar w:fldCharType="begin"/>
            </w:r>
            <w:r>
              <w:rPr>
                <w:noProof/>
                <w:webHidden/>
              </w:rPr>
              <w:instrText xml:space="preserve"> PAGEREF _Toc513485931 \h </w:instrText>
            </w:r>
            <w:r>
              <w:rPr>
                <w:noProof/>
                <w:webHidden/>
              </w:rPr>
            </w:r>
            <w:r>
              <w:rPr>
                <w:noProof/>
                <w:webHidden/>
              </w:rPr>
              <w:fldChar w:fldCharType="separate"/>
            </w:r>
            <w:r>
              <w:rPr>
                <w:noProof/>
                <w:webHidden/>
              </w:rPr>
              <w:t>5</w:t>
            </w:r>
            <w:r>
              <w:rPr>
                <w:noProof/>
                <w:webHidden/>
              </w:rPr>
              <w:fldChar w:fldCharType="end"/>
            </w:r>
          </w:hyperlink>
        </w:p>
        <w:p w14:paraId="14D220D3" w14:textId="18D9B6E2" w:rsidR="00C509D7" w:rsidRDefault="00C509D7">
          <w:pPr>
            <w:pStyle w:val="TOC3"/>
            <w:tabs>
              <w:tab w:val="left" w:pos="1320"/>
              <w:tab w:val="right" w:leader="dot" w:pos="9350"/>
            </w:tabs>
            <w:rPr>
              <w:noProof/>
              <w:lang w:eastAsia="en-GB"/>
            </w:rPr>
          </w:pPr>
          <w:hyperlink w:anchor="_Toc513485932" w:history="1">
            <w:r w:rsidRPr="00640270">
              <w:rPr>
                <w:rStyle w:val="Hyperlink"/>
                <w:noProof/>
              </w:rPr>
              <w:t>1.1.1</w:t>
            </w:r>
            <w:r>
              <w:rPr>
                <w:noProof/>
                <w:lang w:eastAsia="en-GB"/>
              </w:rPr>
              <w:tab/>
            </w:r>
            <w:r w:rsidRPr="00640270">
              <w:rPr>
                <w:rStyle w:val="Hyperlink"/>
                <w:noProof/>
              </w:rPr>
              <w:t>Monolithic Applications</w:t>
            </w:r>
            <w:r>
              <w:rPr>
                <w:noProof/>
                <w:webHidden/>
              </w:rPr>
              <w:tab/>
            </w:r>
            <w:r>
              <w:rPr>
                <w:noProof/>
                <w:webHidden/>
              </w:rPr>
              <w:fldChar w:fldCharType="begin"/>
            </w:r>
            <w:r>
              <w:rPr>
                <w:noProof/>
                <w:webHidden/>
              </w:rPr>
              <w:instrText xml:space="preserve"> PAGEREF _Toc513485932 \h </w:instrText>
            </w:r>
            <w:r>
              <w:rPr>
                <w:noProof/>
                <w:webHidden/>
              </w:rPr>
            </w:r>
            <w:r>
              <w:rPr>
                <w:noProof/>
                <w:webHidden/>
              </w:rPr>
              <w:fldChar w:fldCharType="separate"/>
            </w:r>
            <w:r>
              <w:rPr>
                <w:noProof/>
                <w:webHidden/>
              </w:rPr>
              <w:t>5</w:t>
            </w:r>
            <w:r>
              <w:rPr>
                <w:noProof/>
                <w:webHidden/>
              </w:rPr>
              <w:fldChar w:fldCharType="end"/>
            </w:r>
          </w:hyperlink>
        </w:p>
        <w:p w14:paraId="5C420143" w14:textId="7F3C2F03" w:rsidR="00C509D7" w:rsidRDefault="00C509D7">
          <w:pPr>
            <w:pStyle w:val="TOC3"/>
            <w:tabs>
              <w:tab w:val="left" w:pos="1320"/>
              <w:tab w:val="right" w:leader="dot" w:pos="9350"/>
            </w:tabs>
            <w:rPr>
              <w:noProof/>
              <w:lang w:eastAsia="en-GB"/>
            </w:rPr>
          </w:pPr>
          <w:hyperlink w:anchor="_Toc513485933" w:history="1">
            <w:r w:rsidRPr="00640270">
              <w:rPr>
                <w:rStyle w:val="Hyperlink"/>
                <w:noProof/>
              </w:rPr>
              <w:t>1.1.2</w:t>
            </w:r>
            <w:r>
              <w:rPr>
                <w:noProof/>
                <w:lang w:eastAsia="en-GB"/>
              </w:rPr>
              <w:tab/>
            </w:r>
            <w:r w:rsidRPr="00640270">
              <w:rPr>
                <w:rStyle w:val="Hyperlink"/>
                <w:noProof/>
              </w:rPr>
              <w:t>Information Technology</w:t>
            </w:r>
            <w:r>
              <w:rPr>
                <w:noProof/>
                <w:webHidden/>
              </w:rPr>
              <w:tab/>
            </w:r>
            <w:r>
              <w:rPr>
                <w:noProof/>
                <w:webHidden/>
              </w:rPr>
              <w:fldChar w:fldCharType="begin"/>
            </w:r>
            <w:r>
              <w:rPr>
                <w:noProof/>
                <w:webHidden/>
              </w:rPr>
              <w:instrText xml:space="preserve"> PAGEREF _Toc513485933 \h </w:instrText>
            </w:r>
            <w:r>
              <w:rPr>
                <w:noProof/>
                <w:webHidden/>
              </w:rPr>
            </w:r>
            <w:r>
              <w:rPr>
                <w:noProof/>
                <w:webHidden/>
              </w:rPr>
              <w:fldChar w:fldCharType="separate"/>
            </w:r>
            <w:r>
              <w:rPr>
                <w:noProof/>
                <w:webHidden/>
              </w:rPr>
              <w:t>5</w:t>
            </w:r>
            <w:r>
              <w:rPr>
                <w:noProof/>
                <w:webHidden/>
              </w:rPr>
              <w:fldChar w:fldCharType="end"/>
            </w:r>
          </w:hyperlink>
        </w:p>
        <w:p w14:paraId="6B375389" w14:textId="4F8D1924" w:rsidR="00C509D7" w:rsidRDefault="00C509D7">
          <w:pPr>
            <w:pStyle w:val="TOC3"/>
            <w:tabs>
              <w:tab w:val="left" w:pos="1320"/>
              <w:tab w:val="right" w:leader="dot" w:pos="9350"/>
            </w:tabs>
            <w:rPr>
              <w:noProof/>
              <w:lang w:eastAsia="en-GB"/>
            </w:rPr>
          </w:pPr>
          <w:hyperlink w:anchor="_Toc513485934" w:history="1">
            <w:r w:rsidRPr="00640270">
              <w:rPr>
                <w:rStyle w:val="Hyperlink"/>
                <w:noProof/>
              </w:rPr>
              <w:t>1.1.3</w:t>
            </w:r>
            <w:r>
              <w:rPr>
                <w:noProof/>
                <w:lang w:eastAsia="en-GB"/>
              </w:rPr>
              <w:tab/>
            </w:r>
            <w:r w:rsidRPr="00640270">
              <w:rPr>
                <w:rStyle w:val="Hyperlink"/>
                <w:noProof/>
              </w:rPr>
              <w:t>Distributed Systems</w:t>
            </w:r>
            <w:r>
              <w:rPr>
                <w:noProof/>
                <w:webHidden/>
              </w:rPr>
              <w:tab/>
            </w:r>
            <w:r>
              <w:rPr>
                <w:noProof/>
                <w:webHidden/>
              </w:rPr>
              <w:fldChar w:fldCharType="begin"/>
            </w:r>
            <w:r>
              <w:rPr>
                <w:noProof/>
                <w:webHidden/>
              </w:rPr>
              <w:instrText xml:space="preserve"> PAGEREF _Toc513485934 \h </w:instrText>
            </w:r>
            <w:r>
              <w:rPr>
                <w:noProof/>
                <w:webHidden/>
              </w:rPr>
            </w:r>
            <w:r>
              <w:rPr>
                <w:noProof/>
                <w:webHidden/>
              </w:rPr>
              <w:fldChar w:fldCharType="separate"/>
            </w:r>
            <w:r>
              <w:rPr>
                <w:noProof/>
                <w:webHidden/>
              </w:rPr>
              <w:t>6</w:t>
            </w:r>
            <w:r>
              <w:rPr>
                <w:noProof/>
                <w:webHidden/>
              </w:rPr>
              <w:fldChar w:fldCharType="end"/>
            </w:r>
          </w:hyperlink>
        </w:p>
        <w:p w14:paraId="448C93B3" w14:textId="2497D8E1" w:rsidR="00C509D7" w:rsidRDefault="00C509D7">
          <w:pPr>
            <w:pStyle w:val="TOC3"/>
            <w:tabs>
              <w:tab w:val="left" w:pos="1320"/>
              <w:tab w:val="right" w:leader="dot" w:pos="9350"/>
            </w:tabs>
            <w:rPr>
              <w:noProof/>
              <w:lang w:eastAsia="en-GB"/>
            </w:rPr>
          </w:pPr>
          <w:hyperlink w:anchor="_Toc513485935" w:history="1">
            <w:r w:rsidRPr="00640270">
              <w:rPr>
                <w:rStyle w:val="Hyperlink"/>
                <w:noProof/>
              </w:rPr>
              <w:t>1.1.4</w:t>
            </w:r>
            <w:r>
              <w:rPr>
                <w:noProof/>
                <w:lang w:eastAsia="en-GB"/>
              </w:rPr>
              <w:tab/>
            </w:r>
            <w:r w:rsidRPr="00640270">
              <w:rPr>
                <w:rStyle w:val="Hyperlink"/>
                <w:noProof/>
              </w:rPr>
              <w:t>Rise of Computing Devices</w:t>
            </w:r>
            <w:r>
              <w:rPr>
                <w:noProof/>
                <w:webHidden/>
              </w:rPr>
              <w:tab/>
            </w:r>
            <w:r>
              <w:rPr>
                <w:noProof/>
                <w:webHidden/>
              </w:rPr>
              <w:fldChar w:fldCharType="begin"/>
            </w:r>
            <w:r>
              <w:rPr>
                <w:noProof/>
                <w:webHidden/>
              </w:rPr>
              <w:instrText xml:space="preserve"> PAGEREF _Toc513485935 \h </w:instrText>
            </w:r>
            <w:r>
              <w:rPr>
                <w:noProof/>
                <w:webHidden/>
              </w:rPr>
            </w:r>
            <w:r>
              <w:rPr>
                <w:noProof/>
                <w:webHidden/>
              </w:rPr>
              <w:fldChar w:fldCharType="separate"/>
            </w:r>
            <w:r>
              <w:rPr>
                <w:noProof/>
                <w:webHidden/>
              </w:rPr>
              <w:t>6</w:t>
            </w:r>
            <w:r>
              <w:rPr>
                <w:noProof/>
                <w:webHidden/>
              </w:rPr>
              <w:fldChar w:fldCharType="end"/>
            </w:r>
          </w:hyperlink>
        </w:p>
        <w:p w14:paraId="600B0747" w14:textId="3B607B2D" w:rsidR="00C509D7" w:rsidRDefault="00C509D7">
          <w:pPr>
            <w:pStyle w:val="TOC3"/>
            <w:tabs>
              <w:tab w:val="left" w:pos="1320"/>
              <w:tab w:val="right" w:leader="dot" w:pos="9350"/>
            </w:tabs>
            <w:rPr>
              <w:noProof/>
              <w:lang w:eastAsia="en-GB"/>
            </w:rPr>
          </w:pPr>
          <w:hyperlink w:anchor="_Toc513485936" w:history="1">
            <w:r w:rsidRPr="00640270">
              <w:rPr>
                <w:rStyle w:val="Hyperlink"/>
                <w:noProof/>
              </w:rPr>
              <w:t>1.1.5</w:t>
            </w:r>
            <w:r>
              <w:rPr>
                <w:noProof/>
                <w:lang w:eastAsia="en-GB"/>
              </w:rPr>
              <w:tab/>
            </w:r>
            <w:r w:rsidRPr="00640270">
              <w:rPr>
                <w:rStyle w:val="Hyperlink"/>
                <w:noProof/>
              </w:rPr>
              <w:t>Heterogeneity</w:t>
            </w:r>
            <w:r>
              <w:rPr>
                <w:noProof/>
                <w:webHidden/>
              </w:rPr>
              <w:tab/>
            </w:r>
            <w:r>
              <w:rPr>
                <w:noProof/>
                <w:webHidden/>
              </w:rPr>
              <w:fldChar w:fldCharType="begin"/>
            </w:r>
            <w:r>
              <w:rPr>
                <w:noProof/>
                <w:webHidden/>
              </w:rPr>
              <w:instrText xml:space="preserve"> PAGEREF _Toc513485936 \h </w:instrText>
            </w:r>
            <w:r>
              <w:rPr>
                <w:noProof/>
                <w:webHidden/>
              </w:rPr>
            </w:r>
            <w:r>
              <w:rPr>
                <w:noProof/>
                <w:webHidden/>
              </w:rPr>
              <w:fldChar w:fldCharType="separate"/>
            </w:r>
            <w:r>
              <w:rPr>
                <w:noProof/>
                <w:webHidden/>
              </w:rPr>
              <w:t>7</w:t>
            </w:r>
            <w:r>
              <w:rPr>
                <w:noProof/>
                <w:webHidden/>
              </w:rPr>
              <w:fldChar w:fldCharType="end"/>
            </w:r>
          </w:hyperlink>
        </w:p>
        <w:p w14:paraId="2223130D" w14:textId="4E765C64" w:rsidR="00C509D7" w:rsidRDefault="00C509D7">
          <w:pPr>
            <w:pStyle w:val="TOC3"/>
            <w:tabs>
              <w:tab w:val="left" w:pos="1320"/>
              <w:tab w:val="right" w:leader="dot" w:pos="9350"/>
            </w:tabs>
            <w:rPr>
              <w:noProof/>
              <w:lang w:eastAsia="en-GB"/>
            </w:rPr>
          </w:pPr>
          <w:hyperlink w:anchor="_Toc513485937" w:history="1">
            <w:r w:rsidRPr="00640270">
              <w:rPr>
                <w:rStyle w:val="Hyperlink"/>
                <w:noProof/>
              </w:rPr>
              <w:t>1.1.6</w:t>
            </w:r>
            <w:r>
              <w:rPr>
                <w:noProof/>
                <w:lang w:eastAsia="en-GB"/>
              </w:rPr>
              <w:tab/>
            </w:r>
            <w:r w:rsidRPr="00640270">
              <w:rPr>
                <w:rStyle w:val="Hyperlink"/>
                <w:noProof/>
              </w:rPr>
              <w:t>System Agility</w:t>
            </w:r>
            <w:r>
              <w:rPr>
                <w:noProof/>
                <w:webHidden/>
              </w:rPr>
              <w:tab/>
            </w:r>
            <w:r>
              <w:rPr>
                <w:noProof/>
                <w:webHidden/>
              </w:rPr>
              <w:fldChar w:fldCharType="begin"/>
            </w:r>
            <w:r>
              <w:rPr>
                <w:noProof/>
                <w:webHidden/>
              </w:rPr>
              <w:instrText xml:space="preserve"> PAGEREF _Toc513485937 \h </w:instrText>
            </w:r>
            <w:r>
              <w:rPr>
                <w:noProof/>
                <w:webHidden/>
              </w:rPr>
            </w:r>
            <w:r>
              <w:rPr>
                <w:noProof/>
                <w:webHidden/>
              </w:rPr>
              <w:fldChar w:fldCharType="separate"/>
            </w:r>
            <w:r>
              <w:rPr>
                <w:noProof/>
                <w:webHidden/>
              </w:rPr>
              <w:t>7</w:t>
            </w:r>
            <w:r>
              <w:rPr>
                <w:noProof/>
                <w:webHidden/>
              </w:rPr>
              <w:fldChar w:fldCharType="end"/>
            </w:r>
          </w:hyperlink>
        </w:p>
        <w:p w14:paraId="369E8E8C" w14:textId="59BAE21C" w:rsidR="00C509D7" w:rsidRDefault="00C509D7">
          <w:pPr>
            <w:pStyle w:val="TOC3"/>
            <w:tabs>
              <w:tab w:val="left" w:pos="1320"/>
              <w:tab w:val="right" w:leader="dot" w:pos="9350"/>
            </w:tabs>
            <w:rPr>
              <w:noProof/>
              <w:lang w:eastAsia="en-GB"/>
            </w:rPr>
          </w:pPr>
          <w:hyperlink w:anchor="_Toc513485938" w:history="1">
            <w:r w:rsidRPr="00640270">
              <w:rPr>
                <w:rStyle w:val="Hyperlink"/>
                <w:noProof/>
              </w:rPr>
              <w:t>1.1.7</w:t>
            </w:r>
            <w:r>
              <w:rPr>
                <w:noProof/>
                <w:lang w:eastAsia="en-GB"/>
              </w:rPr>
              <w:tab/>
            </w:r>
            <w:r w:rsidRPr="00640270">
              <w:rPr>
                <w:rStyle w:val="Hyperlink"/>
                <w:noProof/>
              </w:rPr>
              <w:t>Cloud Computing</w:t>
            </w:r>
            <w:r>
              <w:rPr>
                <w:noProof/>
                <w:webHidden/>
              </w:rPr>
              <w:tab/>
            </w:r>
            <w:r>
              <w:rPr>
                <w:noProof/>
                <w:webHidden/>
              </w:rPr>
              <w:fldChar w:fldCharType="begin"/>
            </w:r>
            <w:r>
              <w:rPr>
                <w:noProof/>
                <w:webHidden/>
              </w:rPr>
              <w:instrText xml:space="preserve"> PAGEREF _Toc513485938 \h </w:instrText>
            </w:r>
            <w:r>
              <w:rPr>
                <w:noProof/>
                <w:webHidden/>
              </w:rPr>
            </w:r>
            <w:r>
              <w:rPr>
                <w:noProof/>
                <w:webHidden/>
              </w:rPr>
              <w:fldChar w:fldCharType="separate"/>
            </w:r>
            <w:r>
              <w:rPr>
                <w:noProof/>
                <w:webHidden/>
              </w:rPr>
              <w:t>7</w:t>
            </w:r>
            <w:r>
              <w:rPr>
                <w:noProof/>
                <w:webHidden/>
              </w:rPr>
              <w:fldChar w:fldCharType="end"/>
            </w:r>
          </w:hyperlink>
        </w:p>
        <w:p w14:paraId="7BCF6CDE" w14:textId="5481FE75" w:rsidR="00C509D7" w:rsidRDefault="00C509D7">
          <w:pPr>
            <w:pStyle w:val="TOC3"/>
            <w:tabs>
              <w:tab w:val="left" w:pos="1320"/>
              <w:tab w:val="right" w:leader="dot" w:pos="9350"/>
            </w:tabs>
            <w:rPr>
              <w:noProof/>
              <w:lang w:eastAsia="en-GB"/>
            </w:rPr>
          </w:pPr>
          <w:hyperlink w:anchor="_Toc513485939" w:history="1">
            <w:r w:rsidRPr="00640270">
              <w:rPr>
                <w:rStyle w:val="Hyperlink"/>
                <w:noProof/>
              </w:rPr>
              <w:t>1.1.8</w:t>
            </w:r>
            <w:r>
              <w:rPr>
                <w:noProof/>
                <w:lang w:eastAsia="en-GB"/>
              </w:rPr>
              <w:tab/>
            </w:r>
            <w:r w:rsidRPr="00640270">
              <w:rPr>
                <w:rStyle w:val="Hyperlink"/>
                <w:noProof/>
              </w:rPr>
              <w:t>Service Oriented Architecture (SOA)</w:t>
            </w:r>
            <w:r>
              <w:rPr>
                <w:noProof/>
                <w:webHidden/>
              </w:rPr>
              <w:tab/>
            </w:r>
            <w:r>
              <w:rPr>
                <w:noProof/>
                <w:webHidden/>
              </w:rPr>
              <w:fldChar w:fldCharType="begin"/>
            </w:r>
            <w:r>
              <w:rPr>
                <w:noProof/>
                <w:webHidden/>
              </w:rPr>
              <w:instrText xml:space="preserve"> PAGEREF _Toc513485939 \h </w:instrText>
            </w:r>
            <w:r>
              <w:rPr>
                <w:noProof/>
                <w:webHidden/>
              </w:rPr>
            </w:r>
            <w:r>
              <w:rPr>
                <w:noProof/>
                <w:webHidden/>
              </w:rPr>
              <w:fldChar w:fldCharType="separate"/>
            </w:r>
            <w:r>
              <w:rPr>
                <w:noProof/>
                <w:webHidden/>
              </w:rPr>
              <w:t>8</w:t>
            </w:r>
            <w:r>
              <w:rPr>
                <w:noProof/>
                <w:webHidden/>
              </w:rPr>
              <w:fldChar w:fldCharType="end"/>
            </w:r>
          </w:hyperlink>
        </w:p>
        <w:p w14:paraId="5F9082F2" w14:textId="6311788B" w:rsidR="00C509D7" w:rsidRDefault="00C509D7">
          <w:pPr>
            <w:pStyle w:val="TOC3"/>
            <w:tabs>
              <w:tab w:val="left" w:pos="1320"/>
              <w:tab w:val="right" w:leader="dot" w:pos="9350"/>
            </w:tabs>
            <w:rPr>
              <w:noProof/>
              <w:lang w:eastAsia="en-GB"/>
            </w:rPr>
          </w:pPr>
          <w:hyperlink w:anchor="_Toc513485940" w:history="1">
            <w:r w:rsidRPr="00640270">
              <w:rPr>
                <w:rStyle w:val="Hyperlink"/>
                <w:noProof/>
              </w:rPr>
              <w:t>1.1.9</w:t>
            </w:r>
            <w:r>
              <w:rPr>
                <w:noProof/>
                <w:lang w:eastAsia="en-GB"/>
              </w:rPr>
              <w:tab/>
            </w:r>
            <w:r w:rsidRPr="00640270">
              <w:rPr>
                <w:rStyle w:val="Hyperlink"/>
                <w:noProof/>
              </w:rPr>
              <w:t>Microservices Architecture (MSA)</w:t>
            </w:r>
            <w:r>
              <w:rPr>
                <w:noProof/>
                <w:webHidden/>
              </w:rPr>
              <w:tab/>
            </w:r>
            <w:r>
              <w:rPr>
                <w:noProof/>
                <w:webHidden/>
              </w:rPr>
              <w:fldChar w:fldCharType="begin"/>
            </w:r>
            <w:r>
              <w:rPr>
                <w:noProof/>
                <w:webHidden/>
              </w:rPr>
              <w:instrText xml:space="preserve"> PAGEREF _Toc513485940 \h </w:instrText>
            </w:r>
            <w:r>
              <w:rPr>
                <w:noProof/>
                <w:webHidden/>
              </w:rPr>
            </w:r>
            <w:r>
              <w:rPr>
                <w:noProof/>
                <w:webHidden/>
              </w:rPr>
              <w:fldChar w:fldCharType="separate"/>
            </w:r>
            <w:r>
              <w:rPr>
                <w:noProof/>
                <w:webHidden/>
              </w:rPr>
              <w:t>8</w:t>
            </w:r>
            <w:r>
              <w:rPr>
                <w:noProof/>
                <w:webHidden/>
              </w:rPr>
              <w:fldChar w:fldCharType="end"/>
            </w:r>
          </w:hyperlink>
        </w:p>
        <w:p w14:paraId="45FC7952" w14:textId="191A248D" w:rsidR="00C509D7" w:rsidRDefault="00C509D7">
          <w:pPr>
            <w:pStyle w:val="TOC3"/>
            <w:tabs>
              <w:tab w:val="left" w:pos="1320"/>
              <w:tab w:val="right" w:leader="dot" w:pos="9350"/>
            </w:tabs>
            <w:rPr>
              <w:noProof/>
              <w:lang w:eastAsia="en-GB"/>
            </w:rPr>
          </w:pPr>
          <w:hyperlink w:anchor="_Toc513485941" w:history="1">
            <w:r w:rsidRPr="00640270">
              <w:rPr>
                <w:rStyle w:val="Hyperlink"/>
                <w:noProof/>
              </w:rPr>
              <w:t>1.1.10</w:t>
            </w:r>
            <w:r>
              <w:rPr>
                <w:noProof/>
                <w:lang w:eastAsia="en-GB"/>
              </w:rPr>
              <w:tab/>
            </w:r>
            <w:r w:rsidRPr="00640270">
              <w:rPr>
                <w:rStyle w:val="Hyperlink"/>
                <w:noProof/>
              </w:rPr>
              <w:t>Architectural Attributes</w:t>
            </w:r>
            <w:r>
              <w:rPr>
                <w:noProof/>
                <w:webHidden/>
              </w:rPr>
              <w:tab/>
            </w:r>
            <w:r>
              <w:rPr>
                <w:noProof/>
                <w:webHidden/>
              </w:rPr>
              <w:fldChar w:fldCharType="begin"/>
            </w:r>
            <w:r>
              <w:rPr>
                <w:noProof/>
                <w:webHidden/>
              </w:rPr>
              <w:instrText xml:space="preserve"> PAGEREF _Toc513485941 \h </w:instrText>
            </w:r>
            <w:r>
              <w:rPr>
                <w:noProof/>
                <w:webHidden/>
              </w:rPr>
            </w:r>
            <w:r>
              <w:rPr>
                <w:noProof/>
                <w:webHidden/>
              </w:rPr>
              <w:fldChar w:fldCharType="separate"/>
            </w:r>
            <w:r>
              <w:rPr>
                <w:noProof/>
                <w:webHidden/>
              </w:rPr>
              <w:t>9</w:t>
            </w:r>
            <w:r>
              <w:rPr>
                <w:noProof/>
                <w:webHidden/>
              </w:rPr>
              <w:fldChar w:fldCharType="end"/>
            </w:r>
          </w:hyperlink>
        </w:p>
        <w:p w14:paraId="01C71EDA" w14:textId="11EB352A" w:rsidR="00C509D7" w:rsidRDefault="00C509D7">
          <w:pPr>
            <w:pStyle w:val="TOC2"/>
            <w:tabs>
              <w:tab w:val="left" w:pos="880"/>
              <w:tab w:val="right" w:leader="dot" w:pos="9350"/>
            </w:tabs>
            <w:rPr>
              <w:noProof/>
              <w:lang w:eastAsia="en-GB"/>
            </w:rPr>
          </w:pPr>
          <w:hyperlink w:anchor="_Toc513485942" w:history="1">
            <w:r w:rsidRPr="00640270">
              <w:rPr>
                <w:rStyle w:val="Hyperlink"/>
                <w:noProof/>
              </w:rPr>
              <w:t>1.2</w:t>
            </w:r>
            <w:r>
              <w:rPr>
                <w:noProof/>
                <w:lang w:eastAsia="en-GB"/>
              </w:rPr>
              <w:tab/>
            </w:r>
            <w:r w:rsidRPr="00640270">
              <w:rPr>
                <w:rStyle w:val="Hyperlink"/>
                <w:noProof/>
              </w:rPr>
              <w:t>Motivation</w:t>
            </w:r>
            <w:r>
              <w:rPr>
                <w:noProof/>
                <w:webHidden/>
              </w:rPr>
              <w:tab/>
            </w:r>
            <w:r>
              <w:rPr>
                <w:noProof/>
                <w:webHidden/>
              </w:rPr>
              <w:fldChar w:fldCharType="begin"/>
            </w:r>
            <w:r>
              <w:rPr>
                <w:noProof/>
                <w:webHidden/>
              </w:rPr>
              <w:instrText xml:space="preserve"> PAGEREF _Toc513485942 \h </w:instrText>
            </w:r>
            <w:r>
              <w:rPr>
                <w:noProof/>
                <w:webHidden/>
              </w:rPr>
            </w:r>
            <w:r>
              <w:rPr>
                <w:noProof/>
                <w:webHidden/>
              </w:rPr>
              <w:fldChar w:fldCharType="separate"/>
            </w:r>
            <w:r>
              <w:rPr>
                <w:noProof/>
                <w:webHidden/>
              </w:rPr>
              <w:t>10</w:t>
            </w:r>
            <w:r>
              <w:rPr>
                <w:noProof/>
                <w:webHidden/>
              </w:rPr>
              <w:fldChar w:fldCharType="end"/>
            </w:r>
          </w:hyperlink>
        </w:p>
        <w:p w14:paraId="4EF73F6D" w14:textId="035E546D" w:rsidR="00C509D7" w:rsidRDefault="00C509D7">
          <w:pPr>
            <w:pStyle w:val="TOC2"/>
            <w:tabs>
              <w:tab w:val="left" w:pos="880"/>
              <w:tab w:val="right" w:leader="dot" w:pos="9350"/>
            </w:tabs>
            <w:rPr>
              <w:noProof/>
              <w:lang w:eastAsia="en-GB"/>
            </w:rPr>
          </w:pPr>
          <w:hyperlink w:anchor="_Toc513485943" w:history="1">
            <w:r w:rsidRPr="00640270">
              <w:rPr>
                <w:rStyle w:val="Hyperlink"/>
                <w:noProof/>
              </w:rPr>
              <w:t>1.3</w:t>
            </w:r>
            <w:r>
              <w:rPr>
                <w:noProof/>
                <w:lang w:eastAsia="en-GB"/>
              </w:rPr>
              <w:tab/>
            </w:r>
            <w:r w:rsidRPr="00640270">
              <w:rPr>
                <w:rStyle w:val="Hyperlink"/>
                <w:noProof/>
              </w:rPr>
              <w:t>Aims and Objectives</w:t>
            </w:r>
            <w:r>
              <w:rPr>
                <w:noProof/>
                <w:webHidden/>
              </w:rPr>
              <w:tab/>
            </w:r>
            <w:r>
              <w:rPr>
                <w:noProof/>
                <w:webHidden/>
              </w:rPr>
              <w:fldChar w:fldCharType="begin"/>
            </w:r>
            <w:r>
              <w:rPr>
                <w:noProof/>
                <w:webHidden/>
              </w:rPr>
              <w:instrText xml:space="preserve"> PAGEREF _Toc513485943 \h </w:instrText>
            </w:r>
            <w:r>
              <w:rPr>
                <w:noProof/>
                <w:webHidden/>
              </w:rPr>
            </w:r>
            <w:r>
              <w:rPr>
                <w:noProof/>
                <w:webHidden/>
              </w:rPr>
              <w:fldChar w:fldCharType="separate"/>
            </w:r>
            <w:r>
              <w:rPr>
                <w:noProof/>
                <w:webHidden/>
              </w:rPr>
              <w:t>11</w:t>
            </w:r>
            <w:r>
              <w:rPr>
                <w:noProof/>
                <w:webHidden/>
              </w:rPr>
              <w:fldChar w:fldCharType="end"/>
            </w:r>
          </w:hyperlink>
        </w:p>
        <w:p w14:paraId="7E491535" w14:textId="03282076" w:rsidR="00C509D7" w:rsidRDefault="00C509D7">
          <w:pPr>
            <w:pStyle w:val="TOC3"/>
            <w:tabs>
              <w:tab w:val="left" w:pos="1320"/>
              <w:tab w:val="right" w:leader="dot" w:pos="9350"/>
            </w:tabs>
            <w:rPr>
              <w:noProof/>
              <w:lang w:eastAsia="en-GB"/>
            </w:rPr>
          </w:pPr>
          <w:hyperlink w:anchor="_Toc513485944" w:history="1">
            <w:r w:rsidRPr="00640270">
              <w:rPr>
                <w:rStyle w:val="Hyperlink"/>
                <w:noProof/>
              </w:rPr>
              <w:t>1.3.1</w:t>
            </w:r>
            <w:r>
              <w:rPr>
                <w:noProof/>
                <w:lang w:eastAsia="en-GB"/>
              </w:rPr>
              <w:tab/>
            </w:r>
            <w:r w:rsidRPr="00640270">
              <w:rPr>
                <w:rStyle w:val="Hyperlink"/>
                <w:noProof/>
              </w:rPr>
              <w:t>Aim</w:t>
            </w:r>
            <w:r>
              <w:rPr>
                <w:noProof/>
                <w:webHidden/>
              </w:rPr>
              <w:tab/>
            </w:r>
            <w:r>
              <w:rPr>
                <w:noProof/>
                <w:webHidden/>
              </w:rPr>
              <w:fldChar w:fldCharType="begin"/>
            </w:r>
            <w:r>
              <w:rPr>
                <w:noProof/>
                <w:webHidden/>
              </w:rPr>
              <w:instrText xml:space="preserve"> PAGEREF _Toc513485944 \h </w:instrText>
            </w:r>
            <w:r>
              <w:rPr>
                <w:noProof/>
                <w:webHidden/>
              </w:rPr>
            </w:r>
            <w:r>
              <w:rPr>
                <w:noProof/>
                <w:webHidden/>
              </w:rPr>
              <w:fldChar w:fldCharType="separate"/>
            </w:r>
            <w:r>
              <w:rPr>
                <w:noProof/>
                <w:webHidden/>
              </w:rPr>
              <w:t>11</w:t>
            </w:r>
            <w:r>
              <w:rPr>
                <w:noProof/>
                <w:webHidden/>
              </w:rPr>
              <w:fldChar w:fldCharType="end"/>
            </w:r>
          </w:hyperlink>
        </w:p>
        <w:p w14:paraId="54BF9694" w14:textId="7FF67C12" w:rsidR="00C509D7" w:rsidRDefault="00C509D7">
          <w:pPr>
            <w:pStyle w:val="TOC3"/>
            <w:tabs>
              <w:tab w:val="left" w:pos="1320"/>
              <w:tab w:val="right" w:leader="dot" w:pos="9350"/>
            </w:tabs>
            <w:rPr>
              <w:noProof/>
              <w:lang w:eastAsia="en-GB"/>
            </w:rPr>
          </w:pPr>
          <w:hyperlink w:anchor="_Toc513485945" w:history="1">
            <w:r w:rsidRPr="00640270">
              <w:rPr>
                <w:rStyle w:val="Hyperlink"/>
                <w:noProof/>
              </w:rPr>
              <w:t>1.3.2</w:t>
            </w:r>
            <w:r>
              <w:rPr>
                <w:noProof/>
                <w:lang w:eastAsia="en-GB"/>
              </w:rPr>
              <w:tab/>
            </w:r>
            <w:r w:rsidRPr="00640270">
              <w:rPr>
                <w:rStyle w:val="Hyperlink"/>
                <w:noProof/>
              </w:rPr>
              <w:t>Objectives</w:t>
            </w:r>
            <w:r>
              <w:rPr>
                <w:noProof/>
                <w:webHidden/>
              </w:rPr>
              <w:tab/>
            </w:r>
            <w:r>
              <w:rPr>
                <w:noProof/>
                <w:webHidden/>
              </w:rPr>
              <w:fldChar w:fldCharType="begin"/>
            </w:r>
            <w:r>
              <w:rPr>
                <w:noProof/>
                <w:webHidden/>
              </w:rPr>
              <w:instrText xml:space="preserve"> PAGEREF _Toc513485945 \h </w:instrText>
            </w:r>
            <w:r>
              <w:rPr>
                <w:noProof/>
                <w:webHidden/>
              </w:rPr>
            </w:r>
            <w:r>
              <w:rPr>
                <w:noProof/>
                <w:webHidden/>
              </w:rPr>
              <w:fldChar w:fldCharType="separate"/>
            </w:r>
            <w:r>
              <w:rPr>
                <w:noProof/>
                <w:webHidden/>
              </w:rPr>
              <w:t>11</w:t>
            </w:r>
            <w:r>
              <w:rPr>
                <w:noProof/>
                <w:webHidden/>
              </w:rPr>
              <w:fldChar w:fldCharType="end"/>
            </w:r>
          </w:hyperlink>
        </w:p>
        <w:p w14:paraId="55007D36" w14:textId="713289B2" w:rsidR="00C509D7" w:rsidRDefault="00C509D7">
          <w:pPr>
            <w:pStyle w:val="TOC1"/>
            <w:tabs>
              <w:tab w:val="left" w:pos="440"/>
              <w:tab w:val="right" w:leader="dot" w:pos="9350"/>
            </w:tabs>
            <w:rPr>
              <w:noProof/>
              <w:lang w:eastAsia="en-GB"/>
            </w:rPr>
          </w:pPr>
          <w:hyperlink w:anchor="_Toc513485946" w:history="1">
            <w:r w:rsidRPr="00640270">
              <w:rPr>
                <w:rStyle w:val="Hyperlink"/>
                <w:noProof/>
              </w:rPr>
              <w:t>2</w:t>
            </w:r>
            <w:r>
              <w:rPr>
                <w:noProof/>
                <w:lang w:eastAsia="en-GB"/>
              </w:rPr>
              <w:tab/>
            </w:r>
            <w:r w:rsidRPr="00640270">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_Toc513485946 \h </w:instrText>
            </w:r>
            <w:r>
              <w:rPr>
                <w:noProof/>
                <w:webHidden/>
              </w:rPr>
            </w:r>
            <w:r>
              <w:rPr>
                <w:noProof/>
                <w:webHidden/>
              </w:rPr>
              <w:fldChar w:fldCharType="separate"/>
            </w:r>
            <w:r>
              <w:rPr>
                <w:noProof/>
                <w:webHidden/>
              </w:rPr>
              <w:t>12</w:t>
            </w:r>
            <w:r>
              <w:rPr>
                <w:noProof/>
                <w:webHidden/>
              </w:rPr>
              <w:fldChar w:fldCharType="end"/>
            </w:r>
          </w:hyperlink>
        </w:p>
        <w:p w14:paraId="0ED06B78" w14:textId="5FDDAA25" w:rsidR="00C509D7" w:rsidRDefault="00C509D7">
          <w:pPr>
            <w:pStyle w:val="TOC2"/>
            <w:tabs>
              <w:tab w:val="left" w:pos="880"/>
              <w:tab w:val="right" w:leader="dot" w:pos="9350"/>
            </w:tabs>
            <w:rPr>
              <w:noProof/>
              <w:lang w:eastAsia="en-GB"/>
            </w:rPr>
          </w:pPr>
          <w:hyperlink w:anchor="_Toc513485947" w:history="1">
            <w:r w:rsidRPr="00640270">
              <w:rPr>
                <w:rStyle w:val="Hyperlink"/>
                <w:noProof/>
              </w:rPr>
              <w:t>2.1</w:t>
            </w:r>
            <w:r>
              <w:rPr>
                <w:noProof/>
                <w:lang w:eastAsia="en-GB"/>
              </w:rPr>
              <w:tab/>
            </w:r>
            <w:r w:rsidRPr="00640270">
              <w:rPr>
                <w:rStyle w:val="Hyperlink"/>
                <w:noProof/>
              </w:rPr>
              <w:t>What is REST</w:t>
            </w:r>
            <w:r>
              <w:rPr>
                <w:noProof/>
                <w:webHidden/>
              </w:rPr>
              <w:tab/>
            </w:r>
            <w:r>
              <w:rPr>
                <w:noProof/>
                <w:webHidden/>
              </w:rPr>
              <w:fldChar w:fldCharType="begin"/>
            </w:r>
            <w:r>
              <w:rPr>
                <w:noProof/>
                <w:webHidden/>
              </w:rPr>
              <w:instrText xml:space="preserve"> PAGEREF _Toc513485947 \h </w:instrText>
            </w:r>
            <w:r>
              <w:rPr>
                <w:noProof/>
                <w:webHidden/>
              </w:rPr>
            </w:r>
            <w:r>
              <w:rPr>
                <w:noProof/>
                <w:webHidden/>
              </w:rPr>
              <w:fldChar w:fldCharType="separate"/>
            </w:r>
            <w:r>
              <w:rPr>
                <w:noProof/>
                <w:webHidden/>
              </w:rPr>
              <w:t>12</w:t>
            </w:r>
            <w:r>
              <w:rPr>
                <w:noProof/>
                <w:webHidden/>
              </w:rPr>
              <w:fldChar w:fldCharType="end"/>
            </w:r>
          </w:hyperlink>
        </w:p>
        <w:p w14:paraId="6CB78ED1" w14:textId="6BF1F097" w:rsidR="00C509D7" w:rsidRDefault="00C509D7">
          <w:pPr>
            <w:pStyle w:val="TOC3"/>
            <w:tabs>
              <w:tab w:val="left" w:pos="1320"/>
              <w:tab w:val="right" w:leader="dot" w:pos="9350"/>
            </w:tabs>
            <w:rPr>
              <w:noProof/>
              <w:lang w:eastAsia="en-GB"/>
            </w:rPr>
          </w:pPr>
          <w:hyperlink w:anchor="_Toc513485948" w:history="1">
            <w:r w:rsidRPr="00640270">
              <w:rPr>
                <w:rStyle w:val="Hyperlink"/>
                <w:noProof/>
              </w:rPr>
              <w:t>2.1.1</w:t>
            </w:r>
            <w:r>
              <w:rPr>
                <w:noProof/>
                <w:lang w:eastAsia="en-GB"/>
              </w:rPr>
              <w:tab/>
            </w:r>
            <w:r w:rsidRPr="00640270">
              <w:rPr>
                <w:rStyle w:val="Hyperlink"/>
                <w:noProof/>
              </w:rPr>
              <w:t>Misconceptions About Rest</w:t>
            </w:r>
            <w:r>
              <w:rPr>
                <w:noProof/>
                <w:webHidden/>
              </w:rPr>
              <w:tab/>
            </w:r>
            <w:r>
              <w:rPr>
                <w:noProof/>
                <w:webHidden/>
              </w:rPr>
              <w:fldChar w:fldCharType="begin"/>
            </w:r>
            <w:r>
              <w:rPr>
                <w:noProof/>
                <w:webHidden/>
              </w:rPr>
              <w:instrText xml:space="preserve"> PAGEREF _Toc513485948 \h </w:instrText>
            </w:r>
            <w:r>
              <w:rPr>
                <w:noProof/>
                <w:webHidden/>
              </w:rPr>
            </w:r>
            <w:r>
              <w:rPr>
                <w:noProof/>
                <w:webHidden/>
              </w:rPr>
              <w:fldChar w:fldCharType="separate"/>
            </w:r>
            <w:r>
              <w:rPr>
                <w:noProof/>
                <w:webHidden/>
              </w:rPr>
              <w:t>12</w:t>
            </w:r>
            <w:r>
              <w:rPr>
                <w:noProof/>
                <w:webHidden/>
              </w:rPr>
              <w:fldChar w:fldCharType="end"/>
            </w:r>
          </w:hyperlink>
        </w:p>
        <w:p w14:paraId="58EED8EB" w14:textId="02A9670D" w:rsidR="00C509D7" w:rsidRDefault="00C509D7">
          <w:pPr>
            <w:pStyle w:val="TOC2"/>
            <w:tabs>
              <w:tab w:val="left" w:pos="880"/>
              <w:tab w:val="right" w:leader="dot" w:pos="9350"/>
            </w:tabs>
            <w:rPr>
              <w:noProof/>
              <w:lang w:eastAsia="en-GB"/>
            </w:rPr>
          </w:pPr>
          <w:hyperlink w:anchor="_Toc513485949" w:history="1">
            <w:r w:rsidRPr="00640270">
              <w:rPr>
                <w:rStyle w:val="Hyperlink"/>
                <w:noProof/>
              </w:rPr>
              <w:t>2.2</w:t>
            </w:r>
            <w:r>
              <w:rPr>
                <w:noProof/>
                <w:lang w:eastAsia="en-GB"/>
              </w:rPr>
              <w:tab/>
            </w:r>
            <w:r w:rsidRPr="00640270">
              <w:rPr>
                <w:rStyle w:val="Hyperlink"/>
                <w:noProof/>
              </w:rPr>
              <w:t>Why REST</w:t>
            </w:r>
            <w:r>
              <w:rPr>
                <w:noProof/>
                <w:webHidden/>
              </w:rPr>
              <w:tab/>
            </w:r>
            <w:r>
              <w:rPr>
                <w:noProof/>
                <w:webHidden/>
              </w:rPr>
              <w:fldChar w:fldCharType="begin"/>
            </w:r>
            <w:r>
              <w:rPr>
                <w:noProof/>
                <w:webHidden/>
              </w:rPr>
              <w:instrText xml:space="preserve"> PAGEREF _Toc513485949 \h </w:instrText>
            </w:r>
            <w:r>
              <w:rPr>
                <w:noProof/>
                <w:webHidden/>
              </w:rPr>
            </w:r>
            <w:r>
              <w:rPr>
                <w:noProof/>
                <w:webHidden/>
              </w:rPr>
              <w:fldChar w:fldCharType="separate"/>
            </w:r>
            <w:r>
              <w:rPr>
                <w:noProof/>
                <w:webHidden/>
              </w:rPr>
              <w:t>13</w:t>
            </w:r>
            <w:r>
              <w:rPr>
                <w:noProof/>
                <w:webHidden/>
              </w:rPr>
              <w:fldChar w:fldCharType="end"/>
            </w:r>
          </w:hyperlink>
        </w:p>
        <w:p w14:paraId="5E0485E9" w14:textId="2D098904" w:rsidR="00C509D7" w:rsidRDefault="00C509D7">
          <w:pPr>
            <w:pStyle w:val="TOC3"/>
            <w:tabs>
              <w:tab w:val="left" w:pos="1320"/>
              <w:tab w:val="right" w:leader="dot" w:pos="9350"/>
            </w:tabs>
            <w:rPr>
              <w:noProof/>
              <w:lang w:eastAsia="en-GB"/>
            </w:rPr>
          </w:pPr>
          <w:hyperlink w:anchor="_Toc513485950" w:history="1">
            <w:r w:rsidRPr="00640270">
              <w:rPr>
                <w:rStyle w:val="Hyperlink"/>
                <w:noProof/>
              </w:rPr>
              <w:t>2.2.1</w:t>
            </w:r>
            <w:r>
              <w:rPr>
                <w:noProof/>
                <w:lang w:eastAsia="en-GB"/>
              </w:rPr>
              <w:tab/>
            </w:r>
            <w:r w:rsidRPr="00640270">
              <w:rPr>
                <w:rStyle w:val="Hyperlink"/>
                <w:noProof/>
              </w:rPr>
              <w:t>Interoperability</w:t>
            </w:r>
            <w:r>
              <w:rPr>
                <w:noProof/>
                <w:webHidden/>
              </w:rPr>
              <w:tab/>
            </w:r>
            <w:r>
              <w:rPr>
                <w:noProof/>
                <w:webHidden/>
              </w:rPr>
              <w:fldChar w:fldCharType="begin"/>
            </w:r>
            <w:r>
              <w:rPr>
                <w:noProof/>
                <w:webHidden/>
              </w:rPr>
              <w:instrText xml:space="preserve"> PAGEREF _Toc513485950 \h </w:instrText>
            </w:r>
            <w:r>
              <w:rPr>
                <w:noProof/>
                <w:webHidden/>
              </w:rPr>
            </w:r>
            <w:r>
              <w:rPr>
                <w:noProof/>
                <w:webHidden/>
              </w:rPr>
              <w:fldChar w:fldCharType="separate"/>
            </w:r>
            <w:r>
              <w:rPr>
                <w:noProof/>
                <w:webHidden/>
              </w:rPr>
              <w:t>13</w:t>
            </w:r>
            <w:r>
              <w:rPr>
                <w:noProof/>
                <w:webHidden/>
              </w:rPr>
              <w:fldChar w:fldCharType="end"/>
            </w:r>
          </w:hyperlink>
        </w:p>
        <w:p w14:paraId="6E9233FA" w14:textId="6DFA5704" w:rsidR="00C509D7" w:rsidRDefault="00C509D7">
          <w:pPr>
            <w:pStyle w:val="TOC3"/>
            <w:tabs>
              <w:tab w:val="left" w:pos="1320"/>
              <w:tab w:val="right" w:leader="dot" w:pos="9350"/>
            </w:tabs>
            <w:rPr>
              <w:noProof/>
              <w:lang w:eastAsia="en-GB"/>
            </w:rPr>
          </w:pPr>
          <w:hyperlink w:anchor="_Toc513485951" w:history="1">
            <w:r w:rsidRPr="00640270">
              <w:rPr>
                <w:rStyle w:val="Hyperlink"/>
                <w:noProof/>
              </w:rPr>
              <w:t>2.2.2</w:t>
            </w:r>
            <w:r>
              <w:rPr>
                <w:noProof/>
                <w:lang w:eastAsia="en-GB"/>
              </w:rPr>
              <w:tab/>
            </w:r>
            <w:r w:rsidRPr="00640270">
              <w:rPr>
                <w:rStyle w:val="Hyperlink"/>
                <w:noProof/>
              </w:rPr>
              <w:t>Network-based API vs. Library-based API</w:t>
            </w:r>
            <w:r>
              <w:rPr>
                <w:noProof/>
                <w:webHidden/>
              </w:rPr>
              <w:tab/>
            </w:r>
            <w:r>
              <w:rPr>
                <w:noProof/>
                <w:webHidden/>
              </w:rPr>
              <w:fldChar w:fldCharType="begin"/>
            </w:r>
            <w:r>
              <w:rPr>
                <w:noProof/>
                <w:webHidden/>
              </w:rPr>
              <w:instrText xml:space="preserve"> PAGEREF _Toc513485951 \h </w:instrText>
            </w:r>
            <w:r>
              <w:rPr>
                <w:noProof/>
                <w:webHidden/>
              </w:rPr>
            </w:r>
            <w:r>
              <w:rPr>
                <w:noProof/>
                <w:webHidden/>
              </w:rPr>
              <w:fldChar w:fldCharType="separate"/>
            </w:r>
            <w:r>
              <w:rPr>
                <w:noProof/>
                <w:webHidden/>
              </w:rPr>
              <w:t>13</w:t>
            </w:r>
            <w:r>
              <w:rPr>
                <w:noProof/>
                <w:webHidden/>
              </w:rPr>
              <w:fldChar w:fldCharType="end"/>
            </w:r>
          </w:hyperlink>
        </w:p>
        <w:p w14:paraId="79E0F314" w14:textId="3CB7D7E3" w:rsidR="00C509D7" w:rsidRDefault="00C509D7">
          <w:pPr>
            <w:pStyle w:val="TOC3"/>
            <w:tabs>
              <w:tab w:val="left" w:pos="1320"/>
              <w:tab w:val="right" w:leader="dot" w:pos="9350"/>
            </w:tabs>
            <w:rPr>
              <w:noProof/>
              <w:lang w:eastAsia="en-GB"/>
            </w:rPr>
          </w:pPr>
          <w:hyperlink w:anchor="_Toc513485952" w:history="1">
            <w:r w:rsidRPr="00640270">
              <w:rPr>
                <w:rStyle w:val="Hyperlink"/>
                <w:noProof/>
              </w:rPr>
              <w:t>2.2.3</w:t>
            </w:r>
            <w:r>
              <w:rPr>
                <w:noProof/>
                <w:lang w:eastAsia="en-GB"/>
              </w:rPr>
              <w:tab/>
            </w:r>
            <w:r w:rsidRPr="00640270">
              <w:rPr>
                <w:rStyle w:val="Hyperlink"/>
                <w:noProof/>
              </w:rPr>
              <w:t>Devices</w:t>
            </w:r>
            <w:r>
              <w:rPr>
                <w:noProof/>
                <w:webHidden/>
              </w:rPr>
              <w:tab/>
            </w:r>
            <w:r>
              <w:rPr>
                <w:noProof/>
                <w:webHidden/>
              </w:rPr>
              <w:fldChar w:fldCharType="begin"/>
            </w:r>
            <w:r>
              <w:rPr>
                <w:noProof/>
                <w:webHidden/>
              </w:rPr>
              <w:instrText xml:space="preserve"> PAGEREF _Toc513485952 \h </w:instrText>
            </w:r>
            <w:r>
              <w:rPr>
                <w:noProof/>
                <w:webHidden/>
              </w:rPr>
            </w:r>
            <w:r>
              <w:rPr>
                <w:noProof/>
                <w:webHidden/>
              </w:rPr>
              <w:fldChar w:fldCharType="separate"/>
            </w:r>
            <w:r>
              <w:rPr>
                <w:noProof/>
                <w:webHidden/>
              </w:rPr>
              <w:t>13</w:t>
            </w:r>
            <w:r>
              <w:rPr>
                <w:noProof/>
                <w:webHidden/>
              </w:rPr>
              <w:fldChar w:fldCharType="end"/>
            </w:r>
          </w:hyperlink>
        </w:p>
        <w:p w14:paraId="45DA50CF" w14:textId="73F62595" w:rsidR="00C509D7" w:rsidRDefault="00C509D7">
          <w:pPr>
            <w:pStyle w:val="TOC3"/>
            <w:tabs>
              <w:tab w:val="left" w:pos="1320"/>
              <w:tab w:val="right" w:leader="dot" w:pos="9350"/>
            </w:tabs>
            <w:rPr>
              <w:noProof/>
              <w:lang w:eastAsia="en-GB"/>
            </w:rPr>
          </w:pPr>
          <w:hyperlink w:anchor="_Toc513485953" w:history="1">
            <w:r w:rsidRPr="00640270">
              <w:rPr>
                <w:rStyle w:val="Hyperlink"/>
                <w:noProof/>
              </w:rPr>
              <w:t>2.2.4</w:t>
            </w:r>
            <w:r>
              <w:rPr>
                <w:noProof/>
                <w:lang w:eastAsia="en-GB"/>
              </w:rPr>
              <w:tab/>
            </w:r>
            <w:r w:rsidRPr="00640270">
              <w:rPr>
                <w:rStyle w:val="Hyperlink"/>
                <w:noProof/>
              </w:rPr>
              <w:t>The Cloud</w:t>
            </w:r>
            <w:r>
              <w:rPr>
                <w:noProof/>
                <w:webHidden/>
              </w:rPr>
              <w:tab/>
            </w:r>
            <w:r>
              <w:rPr>
                <w:noProof/>
                <w:webHidden/>
              </w:rPr>
              <w:fldChar w:fldCharType="begin"/>
            </w:r>
            <w:r>
              <w:rPr>
                <w:noProof/>
                <w:webHidden/>
              </w:rPr>
              <w:instrText xml:space="preserve"> PAGEREF _Toc513485953 \h </w:instrText>
            </w:r>
            <w:r>
              <w:rPr>
                <w:noProof/>
                <w:webHidden/>
              </w:rPr>
            </w:r>
            <w:r>
              <w:rPr>
                <w:noProof/>
                <w:webHidden/>
              </w:rPr>
              <w:fldChar w:fldCharType="separate"/>
            </w:r>
            <w:r>
              <w:rPr>
                <w:noProof/>
                <w:webHidden/>
              </w:rPr>
              <w:t>14</w:t>
            </w:r>
            <w:r>
              <w:rPr>
                <w:noProof/>
                <w:webHidden/>
              </w:rPr>
              <w:fldChar w:fldCharType="end"/>
            </w:r>
          </w:hyperlink>
        </w:p>
        <w:p w14:paraId="635AE97E" w14:textId="4CAF76E2" w:rsidR="00C509D7" w:rsidRDefault="00C509D7">
          <w:pPr>
            <w:pStyle w:val="TOC2"/>
            <w:tabs>
              <w:tab w:val="left" w:pos="880"/>
              <w:tab w:val="right" w:leader="dot" w:pos="9350"/>
            </w:tabs>
            <w:rPr>
              <w:noProof/>
              <w:lang w:eastAsia="en-GB"/>
            </w:rPr>
          </w:pPr>
          <w:hyperlink w:anchor="_Toc513485954" w:history="1">
            <w:r w:rsidRPr="00640270">
              <w:rPr>
                <w:rStyle w:val="Hyperlink"/>
                <w:noProof/>
              </w:rPr>
              <w:t>2.3</w:t>
            </w:r>
            <w:r>
              <w:rPr>
                <w:noProof/>
                <w:lang w:eastAsia="en-GB"/>
              </w:rPr>
              <w:tab/>
            </w:r>
            <w:r w:rsidRPr="00640270">
              <w:rPr>
                <w:rStyle w:val="Hyperlink"/>
                <w:noProof/>
              </w:rPr>
              <w:t>Why Distributed Systems Fail</w:t>
            </w:r>
            <w:r>
              <w:rPr>
                <w:noProof/>
                <w:webHidden/>
              </w:rPr>
              <w:tab/>
            </w:r>
            <w:r>
              <w:rPr>
                <w:noProof/>
                <w:webHidden/>
              </w:rPr>
              <w:fldChar w:fldCharType="begin"/>
            </w:r>
            <w:r>
              <w:rPr>
                <w:noProof/>
                <w:webHidden/>
              </w:rPr>
              <w:instrText xml:space="preserve"> PAGEREF _Toc513485954 \h </w:instrText>
            </w:r>
            <w:r>
              <w:rPr>
                <w:noProof/>
                <w:webHidden/>
              </w:rPr>
            </w:r>
            <w:r>
              <w:rPr>
                <w:noProof/>
                <w:webHidden/>
              </w:rPr>
              <w:fldChar w:fldCharType="separate"/>
            </w:r>
            <w:r>
              <w:rPr>
                <w:noProof/>
                <w:webHidden/>
              </w:rPr>
              <w:t>14</w:t>
            </w:r>
            <w:r>
              <w:rPr>
                <w:noProof/>
                <w:webHidden/>
              </w:rPr>
              <w:fldChar w:fldCharType="end"/>
            </w:r>
          </w:hyperlink>
        </w:p>
        <w:p w14:paraId="31BC6DE0" w14:textId="662D61A4" w:rsidR="00C509D7" w:rsidRDefault="00C509D7">
          <w:pPr>
            <w:pStyle w:val="TOC3"/>
            <w:tabs>
              <w:tab w:val="left" w:pos="1320"/>
              <w:tab w:val="right" w:leader="dot" w:pos="9350"/>
            </w:tabs>
            <w:rPr>
              <w:noProof/>
              <w:lang w:eastAsia="en-GB"/>
            </w:rPr>
          </w:pPr>
          <w:hyperlink w:anchor="_Toc513485955" w:history="1">
            <w:r w:rsidRPr="00640270">
              <w:rPr>
                <w:rStyle w:val="Hyperlink"/>
                <w:noProof/>
              </w:rPr>
              <w:t>2.3.1</w:t>
            </w:r>
            <w:r>
              <w:rPr>
                <w:noProof/>
                <w:lang w:eastAsia="en-GB"/>
              </w:rPr>
              <w:tab/>
            </w:r>
            <w:r w:rsidRPr="00640270">
              <w:rPr>
                <w:rStyle w:val="Hyperlink"/>
                <w:noProof/>
              </w:rPr>
              <w:t>Requirements-Driven Architecture</w:t>
            </w:r>
            <w:r>
              <w:rPr>
                <w:noProof/>
                <w:webHidden/>
              </w:rPr>
              <w:tab/>
            </w:r>
            <w:r>
              <w:rPr>
                <w:noProof/>
                <w:webHidden/>
              </w:rPr>
              <w:fldChar w:fldCharType="begin"/>
            </w:r>
            <w:r>
              <w:rPr>
                <w:noProof/>
                <w:webHidden/>
              </w:rPr>
              <w:instrText xml:space="preserve"> PAGEREF _Toc513485955 \h </w:instrText>
            </w:r>
            <w:r>
              <w:rPr>
                <w:noProof/>
                <w:webHidden/>
              </w:rPr>
            </w:r>
            <w:r>
              <w:rPr>
                <w:noProof/>
                <w:webHidden/>
              </w:rPr>
              <w:fldChar w:fldCharType="separate"/>
            </w:r>
            <w:r>
              <w:rPr>
                <w:noProof/>
                <w:webHidden/>
              </w:rPr>
              <w:t>14</w:t>
            </w:r>
            <w:r>
              <w:rPr>
                <w:noProof/>
                <w:webHidden/>
              </w:rPr>
              <w:fldChar w:fldCharType="end"/>
            </w:r>
          </w:hyperlink>
        </w:p>
        <w:p w14:paraId="24D001D1" w14:textId="6E20D8B6" w:rsidR="00C509D7" w:rsidRDefault="00C509D7">
          <w:pPr>
            <w:pStyle w:val="TOC3"/>
            <w:tabs>
              <w:tab w:val="left" w:pos="1320"/>
              <w:tab w:val="right" w:leader="dot" w:pos="9350"/>
            </w:tabs>
            <w:rPr>
              <w:noProof/>
              <w:lang w:eastAsia="en-GB"/>
            </w:rPr>
          </w:pPr>
          <w:hyperlink w:anchor="_Toc513485956" w:history="1">
            <w:r w:rsidRPr="00640270">
              <w:rPr>
                <w:rStyle w:val="Hyperlink"/>
                <w:noProof/>
              </w:rPr>
              <w:t>2.3.2</w:t>
            </w:r>
            <w:r>
              <w:rPr>
                <w:noProof/>
                <w:lang w:eastAsia="en-GB"/>
              </w:rPr>
              <w:tab/>
            </w:r>
            <w:r w:rsidRPr="00640270">
              <w:rPr>
                <w:rStyle w:val="Hyperlink"/>
                <w:noProof/>
              </w:rPr>
              <w:t>Fallacies of Distributed Systems</w:t>
            </w:r>
            <w:r>
              <w:rPr>
                <w:noProof/>
                <w:webHidden/>
              </w:rPr>
              <w:tab/>
            </w:r>
            <w:r>
              <w:rPr>
                <w:noProof/>
                <w:webHidden/>
              </w:rPr>
              <w:fldChar w:fldCharType="begin"/>
            </w:r>
            <w:r>
              <w:rPr>
                <w:noProof/>
                <w:webHidden/>
              </w:rPr>
              <w:instrText xml:space="preserve"> PAGEREF _Toc513485956 \h </w:instrText>
            </w:r>
            <w:r>
              <w:rPr>
                <w:noProof/>
                <w:webHidden/>
              </w:rPr>
            </w:r>
            <w:r>
              <w:rPr>
                <w:noProof/>
                <w:webHidden/>
              </w:rPr>
              <w:fldChar w:fldCharType="separate"/>
            </w:r>
            <w:r>
              <w:rPr>
                <w:noProof/>
                <w:webHidden/>
              </w:rPr>
              <w:t>14</w:t>
            </w:r>
            <w:r>
              <w:rPr>
                <w:noProof/>
                <w:webHidden/>
              </w:rPr>
              <w:fldChar w:fldCharType="end"/>
            </w:r>
          </w:hyperlink>
        </w:p>
        <w:p w14:paraId="5AE287CA" w14:textId="771F1B85" w:rsidR="00C509D7" w:rsidRDefault="00C509D7">
          <w:pPr>
            <w:pStyle w:val="TOC2"/>
            <w:tabs>
              <w:tab w:val="left" w:pos="880"/>
              <w:tab w:val="right" w:leader="dot" w:pos="9350"/>
            </w:tabs>
            <w:rPr>
              <w:noProof/>
              <w:lang w:eastAsia="en-GB"/>
            </w:rPr>
          </w:pPr>
          <w:hyperlink w:anchor="_Toc513485957" w:history="1">
            <w:r w:rsidRPr="00640270">
              <w:rPr>
                <w:rStyle w:val="Hyperlink"/>
                <w:noProof/>
              </w:rPr>
              <w:t>2.4</w:t>
            </w:r>
            <w:r>
              <w:rPr>
                <w:noProof/>
                <w:lang w:eastAsia="en-GB"/>
              </w:rPr>
              <w:tab/>
            </w:r>
            <w:r w:rsidRPr="00640270">
              <w:rPr>
                <w:rStyle w:val="Hyperlink"/>
                <w:noProof/>
              </w:rPr>
              <w:t>How REST Mitigates Failures</w:t>
            </w:r>
            <w:r>
              <w:rPr>
                <w:noProof/>
                <w:webHidden/>
              </w:rPr>
              <w:tab/>
            </w:r>
            <w:r>
              <w:rPr>
                <w:noProof/>
                <w:webHidden/>
              </w:rPr>
              <w:fldChar w:fldCharType="begin"/>
            </w:r>
            <w:r>
              <w:rPr>
                <w:noProof/>
                <w:webHidden/>
              </w:rPr>
              <w:instrText xml:space="preserve"> PAGEREF _Toc513485957 \h </w:instrText>
            </w:r>
            <w:r>
              <w:rPr>
                <w:noProof/>
                <w:webHidden/>
              </w:rPr>
            </w:r>
            <w:r>
              <w:rPr>
                <w:noProof/>
                <w:webHidden/>
              </w:rPr>
              <w:fldChar w:fldCharType="separate"/>
            </w:r>
            <w:r>
              <w:rPr>
                <w:noProof/>
                <w:webHidden/>
              </w:rPr>
              <w:t>16</w:t>
            </w:r>
            <w:r>
              <w:rPr>
                <w:noProof/>
                <w:webHidden/>
              </w:rPr>
              <w:fldChar w:fldCharType="end"/>
            </w:r>
          </w:hyperlink>
        </w:p>
        <w:p w14:paraId="3F803A8E" w14:textId="0818BC5F" w:rsidR="00C509D7" w:rsidRDefault="00C509D7">
          <w:pPr>
            <w:pStyle w:val="TOC3"/>
            <w:tabs>
              <w:tab w:val="left" w:pos="1320"/>
              <w:tab w:val="right" w:leader="dot" w:pos="9350"/>
            </w:tabs>
            <w:rPr>
              <w:noProof/>
              <w:lang w:eastAsia="en-GB"/>
            </w:rPr>
          </w:pPr>
          <w:hyperlink w:anchor="_Toc513485958" w:history="1">
            <w:r w:rsidRPr="00640270">
              <w:rPr>
                <w:rStyle w:val="Hyperlink"/>
                <w:noProof/>
              </w:rPr>
              <w:t>2.4.1</w:t>
            </w:r>
            <w:r>
              <w:rPr>
                <w:noProof/>
                <w:lang w:eastAsia="en-GB"/>
              </w:rPr>
              <w:tab/>
            </w:r>
            <w:r w:rsidRPr="00640270">
              <w:rPr>
                <w:rStyle w:val="Hyperlink"/>
                <w:noProof/>
              </w:rPr>
              <w:t>Constraint-driven Architecture</w:t>
            </w:r>
            <w:r>
              <w:rPr>
                <w:noProof/>
                <w:webHidden/>
              </w:rPr>
              <w:tab/>
            </w:r>
            <w:r>
              <w:rPr>
                <w:noProof/>
                <w:webHidden/>
              </w:rPr>
              <w:fldChar w:fldCharType="begin"/>
            </w:r>
            <w:r>
              <w:rPr>
                <w:noProof/>
                <w:webHidden/>
              </w:rPr>
              <w:instrText xml:space="preserve"> PAGEREF _Toc513485958 \h </w:instrText>
            </w:r>
            <w:r>
              <w:rPr>
                <w:noProof/>
                <w:webHidden/>
              </w:rPr>
            </w:r>
            <w:r>
              <w:rPr>
                <w:noProof/>
                <w:webHidden/>
              </w:rPr>
              <w:fldChar w:fldCharType="separate"/>
            </w:r>
            <w:r>
              <w:rPr>
                <w:noProof/>
                <w:webHidden/>
              </w:rPr>
              <w:t>16</w:t>
            </w:r>
            <w:r>
              <w:rPr>
                <w:noProof/>
                <w:webHidden/>
              </w:rPr>
              <w:fldChar w:fldCharType="end"/>
            </w:r>
          </w:hyperlink>
        </w:p>
        <w:p w14:paraId="35534230" w14:textId="6A6B5C09" w:rsidR="00C509D7" w:rsidRDefault="00C509D7">
          <w:pPr>
            <w:pStyle w:val="TOC2"/>
            <w:tabs>
              <w:tab w:val="left" w:pos="880"/>
              <w:tab w:val="right" w:leader="dot" w:pos="9350"/>
            </w:tabs>
            <w:rPr>
              <w:noProof/>
              <w:lang w:eastAsia="en-GB"/>
            </w:rPr>
          </w:pPr>
          <w:hyperlink w:anchor="_Toc513485959" w:history="1">
            <w:r w:rsidRPr="00640270">
              <w:rPr>
                <w:rStyle w:val="Hyperlink"/>
                <w:noProof/>
              </w:rPr>
              <w:t>2.5</w:t>
            </w:r>
            <w:r>
              <w:rPr>
                <w:noProof/>
                <w:lang w:eastAsia="en-GB"/>
              </w:rPr>
              <w:tab/>
            </w:r>
            <w:r w:rsidRPr="00640270">
              <w:rPr>
                <w:rStyle w:val="Hyperlink"/>
                <w:noProof/>
              </w:rPr>
              <w:t>REST Constraints</w:t>
            </w:r>
            <w:r>
              <w:rPr>
                <w:noProof/>
                <w:webHidden/>
              </w:rPr>
              <w:tab/>
            </w:r>
            <w:r>
              <w:rPr>
                <w:noProof/>
                <w:webHidden/>
              </w:rPr>
              <w:fldChar w:fldCharType="begin"/>
            </w:r>
            <w:r>
              <w:rPr>
                <w:noProof/>
                <w:webHidden/>
              </w:rPr>
              <w:instrText xml:space="preserve"> PAGEREF _Toc513485959 \h </w:instrText>
            </w:r>
            <w:r>
              <w:rPr>
                <w:noProof/>
                <w:webHidden/>
              </w:rPr>
            </w:r>
            <w:r>
              <w:rPr>
                <w:noProof/>
                <w:webHidden/>
              </w:rPr>
              <w:fldChar w:fldCharType="separate"/>
            </w:r>
            <w:r>
              <w:rPr>
                <w:noProof/>
                <w:webHidden/>
              </w:rPr>
              <w:t>16</w:t>
            </w:r>
            <w:r>
              <w:rPr>
                <w:noProof/>
                <w:webHidden/>
              </w:rPr>
              <w:fldChar w:fldCharType="end"/>
            </w:r>
          </w:hyperlink>
        </w:p>
        <w:p w14:paraId="561EF4CB" w14:textId="6356CBCB" w:rsidR="00C509D7" w:rsidRDefault="00C509D7">
          <w:pPr>
            <w:pStyle w:val="TOC3"/>
            <w:tabs>
              <w:tab w:val="left" w:pos="1320"/>
              <w:tab w:val="right" w:leader="dot" w:pos="9350"/>
            </w:tabs>
            <w:rPr>
              <w:noProof/>
              <w:lang w:eastAsia="en-GB"/>
            </w:rPr>
          </w:pPr>
          <w:hyperlink w:anchor="_Toc513485960" w:history="1">
            <w:r w:rsidRPr="00640270">
              <w:rPr>
                <w:rStyle w:val="Hyperlink"/>
                <w:noProof/>
              </w:rPr>
              <w:t>2.5.1</w:t>
            </w:r>
            <w:r>
              <w:rPr>
                <w:noProof/>
                <w:lang w:eastAsia="en-GB"/>
              </w:rPr>
              <w:tab/>
            </w:r>
            <w:r w:rsidRPr="00640270">
              <w:rPr>
                <w:rStyle w:val="Hyperlink"/>
                <w:noProof/>
              </w:rPr>
              <w:t>Client-Server</w:t>
            </w:r>
            <w:r>
              <w:rPr>
                <w:noProof/>
                <w:webHidden/>
              </w:rPr>
              <w:tab/>
            </w:r>
            <w:r>
              <w:rPr>
                <w:noProof/>
                <w:webHidden/>
              </w:rPr>
              <w:fldChar w:fldCharType="begin"/>
            </w:r>
            <w:r>
              <w:rPr>
                <w:noProof/>
                <w:webHidden/>
              </w:rPr>
              <w:instrText xml:space="preserve"> PAGEREF _Toc513485960 \h </w:instrText>
            </w:r>
            <w:r>
              <w:rPr>
                <w:noProof/>
                <w:webHidden/>
              </w:rPr>
            </w:r>
            <w:r>
              <w:rPr>
                <w:noProof/>
                <w:webHidden/>
              </w:rPr>
              <w:fldChar w:fldCharType="separate"/>
            </w:r>
            <w:r>
              <w:rPr>
                <w:noProof/>
                <w:webHidden/>
              </w:rPr>
              <w:t>16</w:t>
            </w:r>
            <w:r>
              <w:rPr>
                <w:noProof/>
                <w:webHidden/>
              </w:rPr>
              <w:fldChar w:fldCharType="end"/>
            </w:r>
          </w:hyperlink>
        </w:p>
        <w:p w14:paraId="7CA1E2EA" w14:textId="1B9D533F" w:rsidR="00C509D7" w:rsidRDefault="00C509D7">
          <w:pPr>
            <w:pStyle w:val="TOC3"/>
            <w:tabs>
              <w:tab w:val="left" w:pos="1320"/>
              <w:tab w:val="right" w:leader="dot" w:pos="9350"/>
            </w:tabs>
            <w:rPr>
              <w:noProof/>
              <w:lang w:eastAsia="en-GB"/>
            </w:rPr>
          </w:pPr>
          <w:hyperlink w:anchor="_Toc513485961" w:history="1">
            <w:r w:rsidRPr="00640270">
              <w:rPr>
                <w:rStyle w:val="Hyperlink"/>
                <w:noProof/>
              </w:rPr>
              <w:t>2.5.2</w:t>
            </w:r>
            <w:r>
              <w:rPr>
                <w:noProof/>
                <w:lang w:eastAsia="en-GB"/>
              </w:rPr>
              <w:tab/>
            </w:r>
            <w:r w:rsidRPr="00640270">
              <w:rPr>
                <w:rStyle w:val="Hyperlink"/>
                <w:noProof/>
              </w:rPr>
              <w:t>Stateless</w:t>
            </w:r>
            <w:r>
              <w:rPr>
                <w:noProof/>
                <w:webHidden/>
              </w:rPr>
              <w:tab/>
            </w:r>
            <w:r>
              <w:rPr>
                <w:noProof/>
                <w:webHidden/>
              </w:rPr>
              <w:fldChar w:fldCharType="begin"/>
            </w:r>
            <w:r>
              <w:rPr>
                <w:noProof/>
                <w:webHidden/>
              </w:rPr>
              <w:instrText xml:space="preserve"> PAGEREF _Toc513485961 \h </w:instrText>
            </w:r>
            <w:r>
              <w:rPr>
                <w:noProof/>
                <w:webHidden/>
              </w:rPr>
            </w:r>
            <w:r>
              <w:rPr>
                <w:noProof/>
                <w:webHidden/>
              </w:rPr>
              <w:fldChar w:fldCharType="separate"/>
            </w:r>
            <w:r>
              <w:rPr>
                <w:noProof/>
                <w:webHidden/>
              </w:rPr>
              <w:t>17</w:t>
            </w:r>
            <w:r>
              <w:rPr>
                <w:noProof/>
                <w:webHidden/>
              </w:rPr>
              <w:fldChar w:fldCharType="end"/>
            </w:r>
          </w:hyperlink>
        </w:p>
        <w:p w14:paraId="698B1CAC" w14:textId="330B0CCC" w:rsidR="00C509D7" w:rsidRDefault="00C509D7">
          <w:pPr>
            <w:pStyle w:val="TOC3"/>
            <w:tabs>
              <w:tab w:val="left" w:pos="1320"/>
              <w:tab w:val="right" w:leader="dot" w:pos="9350"/>
            </w:tabs>
            <w:rPr>
              <w:noProof/>
              <w:lang w:eastAsia="en-GB"/>
            </w:rPr>
          </w:pPr>
          <w:hyperlink w:anchor="_Toc513485962" w:history="1">
            <w:r w:rsidRPr="00640270">
              <w:rPr>
                <w:rStyle w:val="Hyperlink"/>
                <w:noProof/>
              </w:rPr>
              <w:t>2.5.3</w:t>
            </w:r>
            <w:r>
              <w:rPr>
                <w:noProof/>
                <w:lang w:eastAsia="en-GB"/>
              </w:rPr>
              <w:tab/>
            </w:r>
            <w:r w:rsidRPr="00640270">
              <w:rPr>
                <w:rStyle w:val="Hyperlink"/>
                <w:noProof/>
              </w:rPr>
              <w:t>Cache</w:t>
            </w:r>
            <w:r>
              <w:rPr>
                <w:noProof/>
                <w:webHidden/>
              </w:rPr>
              <w:tab/>
            </w:r>
            <w:r>
              <w:rPr>
                <w:noProof/>
                <w:webHidden/>
              </w:rPr>
              <w:fldChar w:fldCharType="begin"/>
            </w:r>
            <w:r>
              <w:rPr>
                <w:noProof/>
                <w:webHidden/>
              </w:rPr>
              <w:instrText xml:space="preserve"> PAGEREF _Toc513485962 \h </w:instrText>
            </w:r>
            <w:r>
              <w:rPr>
                <w:noProof/>
                <w:webHidden/>
              </w:rPr>
            </w:r>
            <w:r>
              <w:rPr>
                <w:noProof/>
                <w:webHidden/>
              </w:rPr>
              <w:fldChar w:fldCharType="separate"/>
            </w:r>
            <w:r>
              <w:rPr>
                <w:noProof/>
                <w:webHidden/>
              </w:rPr>
              <w:t>18</w:t>
            </w:r>
            <w:r>
              <w:rPr>
                <w:noProof/>
                <w:webHidden/>
              </w:rPr>
              <w:fldChar w:fldCharType="end"/>
            </w:r>
          </w:hyperlink>
        </w:p>
        <w:p w14:paraId="18D7E175" w14:textId="26514C5B" w:rsidR="00C509D7" w:rsidRDefault="00C509D7">
          <w:pPr>
            <w:pStyle w:val="TOC3"/>
            <w:tabs>
              <w:tab w:val="left" w:pos="1320"/>
              <w:tab w:val="right" w:leader="dot" w:pos="9350"/>
            </w:tabs>
            <w:rPr>
              <w:noProof/>
              <w:lang w:eastAsia="en-GB"/>
            </w:rPr>
          </w:pPr>
          <w:hyperlink w:anchor="_Toc513485963" w:history="1">
            <w:r w:rsidRPr="00640270">
              <w:rPr>
                <w:rStyle w:val="Hyperlink"/>
                <w:noProof/>
              </w:rPr>
              <w:t>2.5.4</w:t>
            </w:r>
            <w:r>
              <w:rPr>
                <w:noProof/>
                <w:lang w:eastAsia="en-GB"/>
              </w:rPr>
              <w:tab/>
            </w:r>
            <w:r w:rsidRPr="00640270">
              <w:rPr>
                <w:rStyle w:val="Hyperlink"/>
                <w:noProof/>
              </w:rPr>
              <w:t>Uniform Interface</w:t>
            </w:r>
            <w:r>
              <w:rPr>
                <w:noProof/>
                <w:webHidden/>
              </w:rPr>
              <w:tab/>
            </w:r>
            <w:r>
              <w:rPr>
                <w:noProof/>
                <w:webHidden/>
              </w:rPr>
              <w:fldChar w:fldCharType="begin"/>
            </w:r>
            <w:r>
              <w:rPr>
                <w:noProof/>
                <w:webHidden/>
              </w:rPr>
              <w:instrText xml:space="preserve"> PAGEREF _Toc513485963 \h </w:instrText>
            </w:r>
            <w:r>
              <w:rPr>
                <w:noProof/>
                <w:webHidden/>
              </w:rPr>
            </w:r>
            <w:r>
              <w:rPr>
                <w:noProof/>
                <w:webHidden/>
              </w:rPr>
              <w:fldChar w:fldCharType="separate"/>
            </w:r>
            <w:r>
              <w:rPr>
                <w:noProof/>
                <w:webHidden/>
              </w:rPr>
              <w:t>20</w:t>
            </w:r>
            <w:r>
              <w:rPr>
                <w:noProof/>
                <w:webHidden/>
              </w:rPr>
              <w:fldChar w:fldCharType="end"/>
            </w:r>
          </w:hyperlink>
        </w:p>
        <w:p w14:paraId="2CF0F95B" w14:textId="2B117583" w:rsidR="00C509D7" w:rsidRDefault="00C509D7">
          <w:pPr>
            <w:pStyle w:val="TOC3"/>
            <w:tabs>
              <w:tab w:val="left" w:pos="1320"/>
              <w:tab w:val="right" w:leader="dot" w:pos="9350"/>
            </w:tabs>
            <w:rPr>
              <w:noProof/>
              <w:lang w:eastAsia="en-GB"/>
            </w:rPr>
          </w:pPr>
          <w:hyperlink w:anchor="_Toc513485964" w:history="1">
            <w:r w:rsidRPr="00640270">
              <w:rPr>
                <w:rStyle w:val="Hyperlink"/>
                <w:noProof/>
              </w:rPr>
              <w:t>2.5.5</w:t>
            </w:r>
            <w:r>
              <w:rPr>
                <w:noProof/>
                <w:lang w:eastAsia="en-GB"/>
              </w:rPr>
              <w:tab/>
            </w:r>
            <w:r w:rsidRPr="00640270">
              <w:rPr>
                <w:rStyle w:val="Hyperlink"/>
                <w:noProof/>
              </w:rPr>
              <w:t>Layered System</w:t>
            </w:r>
            <w:r>
              <w:rPr>
                <w:noProof/>
                <w:webHidden/>
              </w:rPr>
              <w:tab/>
            </w:r>
            <w:r>
              <w:rPr>
                <w:noProof/>
                <w:webHidden/>
              </w:rPr>
              <w:fldChar w:fldCharType="begin"/>
            </w:r>
            <w:r>
              <w:rPr>
                <w:noProof/>
                <w:webHidden/>
              </w:rPr>
              <w:instrText xml:space="preserve"> PAGEREF _Toc513485964 \h </w:instrText>
            </w:r>
            <w:r>
              <w:rPr>
                <w:noProof/>
                <w:webHidden/>
              </w:rPr>
            </w:r>
            <w:r>
              <w:rPr>
                <w:noProof/>
                <w:webHidden/>
              </w:rPr>
              <w:fldChar w:fldCharType="separate"/>
            </w:r>
            <w:r>
              <w:rPr>
                <w:noProof/>
                <w:webHidden/>
              </w:rPr>
              <w:t>21</w:t>
            </w:r>
            <w:r>
              <w:rPr>
                <w:noProof/>
                <w:webHidden/>
              </w:rPr>
              <w:fldChar w:fldCharType="end"/>
            </w:r>
          </w:hyperlink>
        </w:p>
        <w:p w14:paraId="339AE636" w14:textId="1EE57C26" w:rsidR="00C509D7" w:rsidRDefault="00C509D7">
          <w:pPr>
            <w:pStyle w:val="TOC3"/>
            <w:tabs>
              <w:tab w:val="left" w:pos="1320"/>
              <w:tab w:val="right" w:leader="dot" w:pos="9350"/>
            </w:tabs>
            <w:rPr>
              <w:noProof/>
              <w:lang w:eastAsia="en-GB"/>
            </w:rPr>
          </w:pPr>
          <w:hyperlink w:anchor="_Toc513485965" w:history="1">
            <w:r w:rsidRPr="00640270">
              <w:rPr>
                <w:rStyle w:val="Hyperlink"/>
                <w:noProof/>
              </w:rPr>
              <w:t>2.5.6</w:t>
            </w:r>
            <w:r>
              <w:rPr>
                <w:noProof/>
                <w:lang w:eastAsia="en-GB"/>
              </w:rPr>
              <w:tab/>
            </w:r>
            <w:r w:rsidRPr="00640270">
              <w:rPr>
                <w:rStyle w:val="Hyperlink"/>
                <w:noProof/>
              </w:rPr>
              <w:t>Code on Demand (OPTIONAL)</w:t>
            </w:r>
            <w:r>
              <w:rPr>
                <w:noProof/>
                <w:webHidden/>
              </w:rPr>
              <w:tab/>
            </w:r>
            <w:r>
              <w:rPr>
                <w:noProof/>
                <w:webHidden/>
              </w:rPr>
              <w:fldChar w:fldCharType="begin"/>
            </w:r>
            <w:r>
              <w:rPr>
                <w:noProof/>
                <w:webHidden/>
              </w:rPr>
              <w:instrText xml:space="preserve"> PAGEREF _Toc513485965 \h </w:instrText>
            </w:r>
            <w:r>
              <w:rPr>
                <w:noProof/>
                <w:webHidden/>
              </w:rPr>
            </w:r>
            <w:r>
              <w:rPr>
                <w:noProof/>
                <w:webHidden/>
              </w:rPr>
              <w:fldChar w:fldCharType="separate"/>
            </w:r>
            <w:r>
              <w:rPr>
                <w:noProof/>
                <w:webHidden/>
              </w:rPr>
              <w:t>22</w:t>
            </w:r>
            <w:r>
              <w:rPr>
                <w:noProof/>
                <w:webHidden/>
              </w:rPr>
              <w:fldChar w:fldCharType="end"/>
            </w:r>
          </w:hyperlink>
        </w:p>
        <w:p w14:paraId="587E6A66" w14:textId="26EE7535" w:rsidR="00C509D7" w:rsidRDefault="00C509D7">
          <w:pPr>
            <w:pStyle w:val="TOC2"/>
            <w:tabs>
              <w:tab w:val="left" w:pos="880"/>
              <w:tab w:val="right" w:leader="dot" w:pos="9350"/>
            </w:tabs>
            <w:rPr>
              <w:noProof/>
              <w:lang w:eastAsia="en-GB"/>
            </w:rPr>
          </w:pPr>
          <w:hyperlink w:anchor="_Toc513485966" w:history="1">
            <w:r w:rsidRPr="00640270">
              <w:rPr>
                <w:rStyle w:val="Hyperlink"/>
                <w:noProof/>
              </w:rPr>
              <w:t>2.6</w:t>
            </w:r>
            <w:r>
              <w:rPr>
                <w:noProof/>
                <w:lang w:eastAsia="en-GB"/>
              </w:rPr>
              <w:tab/>
            </w:r>
            <w:r w:rsidRPr="00640270">
              <w:rPr>
                <w:rStyle w:val="Hyperlink"/>
                <w:noProof/>
              </w:rPr>
              <w:t>Richardson’s Maturity Model</w:t>
            </w:r>
            <w:r>
              <w:rPr>
                <w:noProof/>
                <w:webHidden/>
              </w:rPr>
              <w:tab/>
            </w:r>
            <w:r>
              <w:rPr>
                <w:noProof/>
                <w:webHidden/>
              </w:rPr>
              <w:fldChar w:fldCharType="begin"/>
            </w:r>
            <w:r>
              <w:rPr>
                <w:noProof/>
                <w:webHidden/>
              </w:rPr>
              <w:instrText xml:space="preserve"> PAGEREF _Toc513485966 \h </w:instrText>
            </w:r>
            <w:r>
              <w:rPr>
                <w:noProof/>
                <w:webHidden/>
              </w:rPr>
            </w:r>
            <w:r>
              <w:rPr>
                <w:noProof/>
                <w:webHidden/>
              </w:rPr>
              <w:fldChar w:fldCharType="separate"/>
            </w:r>
            <w:r>
              <w:rPr>
                <w:noProof/>
                <w:webHidden/>
              </w:rPr>
              <w:t>22</w:t>
            </w:r>
            <w:r>
              <w:rPr>
                <w:noProof/>
                <w:webHidden/>
              </w:rPr>
              <w:fldChar w:fldCharType="end"/>
            </w:r>
          </w:hyperlink>
        </w:p>
        <w:p w14:paraId="04C4C185" w14:textId="76D45F6E" w:rsidR="00C509D7" w:rsidRDefault="00C509D7">
          <w:pPr>
            <w:pStyle w:val="TOC3"/>
            <w:tabs>
              <w:tab w:val="left" w:pos="1320"/>
              <w:tab w:val="right" w:leader="dot" w:pos="9350"/>
            </w:tabs>
            <w:rPr>
              <w:noProof/>
              <w:lang w:eastAsia="en-GB"/>
            </w:rPr>
          </w:pPr>
          <w:hyperlink w:anchor="_Toc513485967" w:history="1">
            <w:r w:rsidRPr="00640270">
              <w:rPr>
                <w:rStyle w:val="Hyperlink"/>
                <w:noProof/>
              </w:rPr>
              <w:t>2.6.1</w:t>
            </w:r>
            <w:r>
              <w:rPr>
                <w:noProof/>
                <w:lang w:eastAsia="en-GB"/>
              </w:rPr>
              <w:tab/>
            </w:r>
            <w:r w:rsidRPr="00640270">
              <w:rPr>
                <w:rStyle w:val="Hyperlink"/>
                <w:noProof/>
              </w:rPr>
              <w:t>Level 0: Swamp of POX</w:t>
            </w:r>
            <w:r>
              <w:rPr>
                <w:noProof/>
                <w:webHidden/>
              </w:rPr>
              <w:tab/>
            </w:r>
            <w:r>
              <w:rPr>
                <w:noProof/>
                <w:webHidden/>
              </w:rPr>
              <w:fldChar w:fldCharType="begin"/>
            </w:r>
            <w:r>
              <w:rPr>
                <w:noProof/>
                <w:webHidden/>
              </w:rPr>
              <w:instrText xml:space="preserve"> PAGEREF _Toc513485967 \h </w:instrText>
            </w:r>
            <w:r>
              <w:rPr>
                <w:noProof/>
                <w:webHidden/>
              </w:rPr>
            </w:r>
            <w:r>
              <w:rPr>
                <w:noProof/>
                <w:webHidden/>
              </w:rPr>
              <w:fldChar w:fldCharType="separate"/>
            </w:r>
            <w:r>
              <w:rPr>
                <w:noProof/>
                <w:webHidden/>
              </w:rPr>
              <w:t>23</w:t>
            </w:r>
            <w:r>
              <w:rPr>
                <w:noProof/>
                <w:webHidden/>
              </w:rPr>
              <w:fldChar w:fldCharType="end"/>
            </w:r>
          </w:hyperlink>
        </w:p>
        <w:p w14:paraId="0B40C577" w14:textId="7A903FE0" w:rsidR="00C509D7" w:rsidRDefault="00C509D7">
          <w:pPr>
            <w:pStyle w:val="TOC3"/>
            <w:tabs>
              <w:tab w:val="left" w:pos="1320"/>
              <w:tab w:val="right" w:leader="dot" w:pos="9350"/>
            </w:tabs>
            <w:rPr>
              <w:noProof/>
              <w:lang w:eastAsia="en-GB"/>
            </w:rPr>
          </w:pPr>
          <w:hyperlink w:anchor="_Toc513485968" w:history="1">
            <w:r w:rsidRPr="00640270">
              <w:rPr>
                <w:rStyle w:val="Hyperlink"/>
                <w:noProof/>
              </w:rPr>
              <w:t>2.6.2</w:t>
            </w:r>
            <w:r>
              <w:rPr>
                <w:noProof/>
                <w:lang w:eastAsia="en-GB"/>
              </w:rPr>
              <w:tab/>
            </w:r>
            <w:r w:rsidRPr="00640270">
              <w:rPr>
                <w:rStyle w:val="Hyperlink"/>
                <w:noProof/>
              </w:rPr>
              <w:t>Level 1: Resources</w:t>
            </w:r>
            <w:r>
              <w:rPr>
                <w:noProof/>
                <w:webHidden/>
              </w:rPr>
              <w:tab/>
            </w:r>
            <w:r>
              <w:rPr>
                <w:noProof/>
                <w:webHidden/>
              </w:rPr>
              <w:fldChar w:fldCharType="begin"/>
            </w:r>
            <w:r>
              <w:rPr>
                <w:noProof/>
                <w:webHidden/>
              </w:rPr>
              <w:instrText xml:space="preserve"> PAGEREF _Toc513485968 \h </w:instrText>
            </w:r>
            <w:r>
              <w:rPr>
                <w:noProof/>
                <w:webHidden/>
              </w:rPr>
            </w:r>
            <w:r>
              <w:rPr>
                <w:noProof/>
                <w:webHidden/>
              </w:rPr>
              <w:fldChar w:fldCharType="separate"/>
            </w:r>
            <w:r>
              <w:rPr>
                <w:noProof/>
                <w:webHidden/>
              </w:rPr>
              <w:t>23</w:t>
            </w:r>
            <w:r>
              <w:rPr>
                <w:noProof/>
                <w:webHidden/>
              </w:rPr>
              <w:fldChar w:fldCharType="end"/>
            </w:r>
          </w:hyperlink>
        </w:p>
        <w:p w14:paraId="4EE417E8" w14:textId="7A120EEF" w:rsidR="00C509D7" w:rsidRDefault="00C509D7">
          <w:pPr>
            <w:pStyle w:val="TOC3"/>
            <w:tabs>
              <w:tab w:val="left" w:pos="1320"/>
              <w:tab w:val="right" w:leader="dot" w:pos="9350"/>
            </w:tabs>
            <w:rPr>
              <w:noProof/>
              <w:lang w:eastAsia="en-GB"/>
            </w:rPr>
          </w:pPr>
          <w:hyperlink w:anchor="_Toc513485969" w:history="1">
            <w:r w:rsidRPr="00640270">
              <w:rPr>
                <w:rStyle w:val="Hyperlink"/>
                <w:noProof/>
              </w:rPr>
              <w:t>2.6.3</w:t>
            </w:r>
            <w:r>
              <w:rPr>
                <w:noProof/>
                <w:lang w:eastAsia="en-GB"/>
              </w:rPr>
              <w:tab/>
            </w:r>
            <w:r w:rsidRPr="00640270">
              <w:rPr>
                <w:rStyle w:val="Hyperlink"/>
                <w:noProof/>
              </w:rPr>
              <w:t>Level 2: HTTP Verbs</w:t>
            </w:r>
            <w:r>
              <w:rPr>
                <w:noProof/>
                <w:webHidden/>
              </w:rPr>
              <w:tab/>
            </w:r>
            <w:r>
              <w:rPr>
                <w:noProof/>
                <w:webHidden/>
              </w:rPr>
              <w:fldChar w:fldCharType="begin"/>
            </w:r>
            <w:r>
              <w:rPr>
                <w:noProof/>
                <w:webHidden/>
              </w:rPr>
              <w:instrText xml:space="preserve"> PAGEREF _Toc513485969 \h </w:instrText>
            </w:r>
            <w:r>
              <w:rPr>
                <w:noProof/>
                <w:webHidden/>
              </w:rPr>
            </w:r>
            <w:r>
              <w:rPr>
                <w:noProof/>
                <w:webHidden/>
              </w:rPr>
              <w:fldChar w:fldCharType="separate"/>
            </w:r>
            <w:r>
              <w:rPr>
                <w:noProof/>
                <w:webHidden/>
              </w:rPr>
              <w:t>23</w:t>
            </w:r>
            <w:r>
              <w:rPr>
                <w:noProof/>
                <w:webHidden/>
              </w:rPr>
              <w:fldChar w:fldCharType="end"/>
            </w:r>
          </w:hyperlink>
        </w:p>
        <w:p w14:paraId="1F760988" w14:textId="4E8D39BB" w:rsidR="00C509D7" w:rsidRDefault="00C509D7">
          <w:pPr>
            <w:pStyle w:val="TOC3"/>
            <w:tabs>
              <w:tab w:val="left" w:pos="1320"/>
              <w:tab w:val="right" w:leader="dot" w:pos="9350"/>
            </w:tabs>
            <w:rPr>
              <w:noProof/>
              <w:lang w:eastAsia="en-GB"/>
            </w:rPr>
          </w:pPr>
          <w:hyperlink w:anchor="_Toc513485970" w:history="1">
            <w:r w:rsidRPr="00640270">
              <w:rPr>
                <w:rStyle w:val="Hyperlink"/>
                <w:noProof/>
              </w:rPr>
              <w:t>2.6.4</w:t>
            </w:r>
            <w:r>
              <w:rPr>
                <w:noProof/>
                <w:lang w:eastAsia="en-GB"/>
              </w:rPr>
              <w:tab/>
            </w:r>
            <w:r w:rsidRPr="00640270">
              <w:rPr>
                <w:rStyle w:val="Hyperlink"/>
                <w:noProof/>
              </w:rPr>
              <w:t>Level 3: Hypermedia Controls</w:t>
            </w:r>
            <w:r>
              <w:rPr>
                <w:noProof/>
                <w:webHidden/>
              </w:rPr>
              <w:tab/>
            </w:r>
            <w:r>
              <w:rPr>
                <w:noProof/>
                <w:webHidden/>
              </w:rPr>
              <w:fldChar w:fldCharType="begin"/>
            </w:r>
            <w:r>
              <w:rPr>
                <w:noProof/>
                <w:webHidden/>
              </w:rPr>
              <w:instrText xml:space="preserve"> PAGEREF _Toc513485970 \h </w:instrText>
            </w:r>
            <w:r>
              <w:rPr>
                <w:noProof/>
                <w:webHidden/>
              </w:rPr>
            </w:r>
            <w:r>
              <w:rPr>
                <w:noProof/>
                <w:webHidden/>
              </w:rPr>
              <w:fldChar w:fldCharType="separate"/>
            </w:r>
            <w:r>
              <w:rPr>
                <w:noProof/>
                <w:webHidden/>
              </w:rPr>
              <w:t>23</w:t>
            </w:r>
            <w:r>
              <w:rPr>
                <w:noProof/>
                <w:webHidden/>
              </w:rPr>
              <w:fldChar w:fldCharType="end"/>
            </w:r>
          </w:hyperlink>
        </w:p>
        <w:p w14:paraId="0E586F9D" w14:textId="71C631FD" w:rsidR="00C509D7" w:rsidRDefault="00C509D7">
          <w:pPr>
            <w:pStyle w:val="TOC3"/>
            <w:tabs>
              <w:tab w:val="left" w:pos="1320"/>
              <w:tab w:val="right" w:leader="dot" w:pos="9350"/>
            </w:tabs>
            <w:rPr>
              <w:noProof/>
              <w:lang w:eastAsia="en-GB"/>
            </w:rPr>
          </w:pPr>
          <w:hyperlink w:anchor="_Toc513485971" w:history="1">
            <w:r w:rsidRPr="00640270">
              <w:rPr>
                <w:rStyle w:val="Hyperlink"/>
                <w:noProof/>
              </w:rPr>
              <w:t>2.6.5</w:t>
            </w:r>
            <w:r>
              <w:rPr>
                <w:noProof/>
                <w:lang w:eastAsia="en-GB"/>
              </w:rPr>
              <w:tab/>
            </w:r>
            <w:r w:rsidRPr="00640270">
              <w:rPr>
                <w:rStyle w:val="Hyperlink"/>
                <w:noProof/>
              </w:rPr>
              <w:t>Levels ‘towards the REST’ not ‘of the REST’</w:t>
            </w:r>
            <w:r>
              <w:rPr>
                <w:noProof/>
                <w:webHidden/>
              </w:rPr>
              <w:tab/>
            </w:r>
            <w:r>
              <w:rPr>
                <w:noProof/>
                <w:webHidden/>
              </w:rPr>
              <w:fldChar w:fldCharType="begin"/>
            </w:r>
            <w:r>
              <w:rPr>
                <w:noProof/>
                <w:webHidden/>
              </w:rPr>
              <w:instrText xml:space="preserve"> PAGEREF _Toc513485971 \h </w:instrText>
            </w:r>
            <w:r>
              <w:rPr>
                <w:noProof/>
                <w:webHidden/>
              </w:rPr>
            </w:r>
            <w:r>
              <w:rPr>
                <w:noProof/>
                <w:webHidden/>
              </w:rPr>
              <w:fldChar w:fldCharType="separate"/>
            </w:r>
            <w:r>
              <w:rPr>
                <w:noProof/>
                <w:webHidden/>
              </w:rPr>
              <w:t>23</w:t>
            </w:r>
            <w:r>
              <w:rPr>
                <w:noProof/>
                <w:webHidden/>
              </w:rPr>
              <w:fldChar w:fldCharType="end"/>
            </w:r>
          </w:hyperlink>
        </w:p>
        <w:p w14:paraId="71BE9F44" w14:textId="411FECCD" w:rsidR="00C509D7" w:rsidRDefault="00C509D7">
          <w:pPr>
            <w:pStyle w:val="TOC1"/>
            <w:tabs>
              <w:tab w:val="left" w:pos="440"/>
              <w:tab w:val="right" w:leader="dot" w:pos="9350"/>
            </w:tabs>
            <w:rPr>
              <w:noProof/>
              <w:lang w:eastAsia="en-GB"/>
            </w:rPr>
          </w:pPr>
          <w:hyperlink w:anchor="_Toc513485972" w:history="1">
            <w:r w:rsidRPr="00640270">
              <w:rPr>
                <w:rStyle w:val="Hyperlink"/>
                <w:noProof/>
              </w:rPr>
              <w:t>3</w:t>
            </w:r>
            <w:r>
              <w:rPr>
                <w:noProof/>
                <w:lang w:eastAsia="en-GB"/>
              </w:rPr>
              <w:tab/>
            </w:r>
            <w:r w:rsidRPr="00640270">
              <w:rPr>
                <w:rStyle w:val="Hyperlink"/>
                <w:noProof/>
              </w:rPr>
              <w:t>Uniform Interface</w:t>
            </w:r>
            <w:r>
              <w:rPr>
                <w:noProof/>
                <w:webHidden/>
              </w:rPr>
              <w:tab/>
            </w:r>
            <w:r>
              <w:rPr>
                <w:noProof/>
                <w:webHidden/>
              </w:rPr>
              <w:fldChar w:fldCharType="begin"/>
            </w:r>
            <w:r>
              <w:rPr>
                <w:noProof/>
                <w:webHidden/>
              </w:rPr>
              <w:instrText xml:space="preserve"> PAGEREF _Toc513485972 \h </w:instrText>
            </w:r>
            <w:r>
              <w:rPr>
                <w:noProof/>
                <w:webHidden/>
              </w:rPr>
            </w:r>
            <w:r>
              <w:rPr>
                <w:noProof/>
                <w:webHidden/>
              </w:rPr>
              <w:fldChar w:fldCharType="separate"/>
            </w:r>
            <w:r>
              <w:rPr>
                <w:noProof/>
                <w:webHidden/>
              </w:rPr>
              <w:t>24</w:t>
            </w:r>
            <w:r>
              <w:rPr>
                <w:noProof/>
                <w:webHidden/>
              </w:rPr>
              <w:fldChar w:fldCharType="end"/>
            </w:r>
          </w:hyperlink>
        </w:p>
        <w:p w14:paraId="38F0ED9D" w14:textId="6F88A768" w:rsidR="00C509D7" w:rsidRDefault="00C509D7">
          <w:pPr>
            <w:pStyle w:val="TOC2"/>
            <w:tabs>
              <w:tab w:val="left" w:pos="880"/>
              <w:tab w:val="right" w:leader="dot" w:pos="9350"/>
            </w:tabs>
            <w:rPr>
              <w:noProof/>
              <w:lang w:eastAsia="en-GB"/>
            </w:rPr>
          </w:pPr>
          <w:hyperlink w:anchor="_Toc513485973" w:history="1">
            <w:r w:rsidRPr="00640270">
              <w:rPr>
                <w:rStyle w:val="Hyperlink"/>
                <w:noProof/>
              </w:rPr>
              <w:t>3.1</w:t>
            </w:r>
            <w:r>
              <w:rPr>
                <w:noProof/>
                <w:lang w:eastAsia="en-GB"/>
              </w:rPr>
              <w:tab/>
            </w:r>
            <w:r w:rsidRPr="00640270">
              <w:rPr>
                <w:rStyle w:val="Hyperlink"/>
                <w:noProof/>
              </w:rPr>
              <w:t>Identification of Resources</w:t>
            </w:r>
            <w:r>
              <w:rPr>
                <w:noProof/>
                <w:webHidden/>
              </w:rPr>
              <w:tab/>
            </w:r>
            <w:r>
              <w:rPr>
                <w:noProof/>
                <w:webHidden/>
              </w:rPr>
              <w:fldChar w:fldCharType="begin"/>
            </w:r>
            <w:r>
              <w:rPr>
                <w:noProof/>
                <w:webHidden/>
              </w:rPr>
              <w:instrText xml:space="preserve"> PAGEREF _Toc513485973 \h </w:instrText>
            </w:r>
            <w:r>
              <w:rPr>
                <w:noProof/>
                <w:webHidden/>
              </w:rPr>
            </w:r>
            <w:r>
              <w:rPr>
                <w:noProof/>
                <w:webHidden/>
              </w:rPr>
              <w:fldChar w:fldCharType="separate"/>
            </w:r>
            <w:r>
              <w:rPr>
                <w:noProof/>
                <w:webHidden/>
              </w:rPr>
              <w:t>24</w:t>
            </w:r>
            <w:r>
              <w:rPr>
                <w:noProof/>
                <w:webHidden/>
              </w:rPr>
              <w:fldChar w:fldCharType="end"/>
            </w:r>
          </w:hyperlink>
        </w:p>
        <w:p w14:paraId="0DD867E5" w14:textId="704E1530" w:rsidR="00C509D7" w:rsidRDefault="00C509D7">
          <w:pPr>
            <w:pStyle w:val="TOC3"/>
            <w:tabs>
              <w:tab w:val="left" w:pos="1320"/>
              <w:tab w:val="right" w:leader="dot" w:pos="9350"/>
            </w:tabs>
            <w:rPr>
              <w:noProof/>
              <w:lang w:eastAsia="en-GB"/>
            </w:rPr>
          </w:pPr>
          <w:hyperlink w:anchor="_Toc513485974" w:history="1">
            <w:r w:rsidRPr="00640270">
              <w:rPr>
                <w:rStyle w:val="Hyperlink"/>
                <w:noProof/>
              </w:rPr>
              <w:t>3.1.1</w:t>
            </w:r>
            <w:r>
              <w:rPr>
                <w:noProof/>
                <w:lang w:eastAsia="en-GB"/>
              </w:rPr>
              <w:tab/>
            </w:r>
            <w:r w:rsidRPr="00640270">
              <w:rPr>
                <w:rStyle w:val="Hyperlink"/>
                <w:noProof/>
              </w:rPr>
              <w:t>Resources</w:t>
            </w:r>
            <w:r>
              <w:rPr>
                <w:noProof/>
                <w:webHidden/>
              </w:rPr>
              <w:tab/>
            </w:r>
            <w:r>
              <w:rPr>
                <w:noProof/>
                <w:webHidden/>
              </w:rPr>
              <w:fldChar w:fldCharType="begin"/>
            </w:r>
            <w:r>
              <w:rPr>
                <w:noProof/>
                <w:webHidden/>
              </w:rPr>
              <w:instrText xml:space="preserve"> PAGEREF _Toc513485974 \h </w:instrText>
            </w:r>
            <w:r>
              <w:rPr>
                <w:noProof/>
                <w:webHidden/>
              </w:rPr>
            </w:r>
            <w:r>
              <w:rPr>
                <w:noProof/>
                <w:webHidden/>
              </w:rPr>
              <w:fldChar w:fldCharType="separate"/>
            </w:r>
            <w:r>
              <w:rPr>
                <w:noProof/>
                <w:webHidden/>
              </w:rPr>
              <w:t>24</w:t>
            </w:r>
            <w:r>
              <w:rPr>
                <w:noProof/>
                <w:webHidden/>
              </w:rPr>
              <w:fldChar w:fldCharType="end"/>
            </w:r>
          </w:hyperlink>
        </w:p>
        <w:p w14:paraId="42167716" w14:textId="66E5DFCD" w:rsidR="00C509D7" w:rsidRDefault="00C509D7">
          <w:pPr>
            <w:pStyle w:val="TOC3"/>
            <w:tabs>
              <w:tab w:val="left" w:pos="1320"/>
              <w:tab w:val="right" w:leader="dot" w:pos="9350"/>
            </w:tabs>
            <w:rPr>
              <w:noProof/>
              <w:lang w:eastAsia="en-GB"/>
            </w:rPr>
          </w:pPr>
          <w:hyperlink w:anchor="_Toc513485975" w:history="1">
            <w:r w:rsidRPr="00640270">
              <w:rPr>
                <w:rStyle w:val="Hyperlink"/>
                <w:noProof/>
              </w:rPr>
              <w:t>3.1.2</w:t>
            </w:r>
            <w:r>
              <w:rPr>
                <w:noProof/>
                <w:lang w:eastAsia="en-GB"/>
              </w:rPr>
              <w:tab/>
            </w:r>
            <w:r w:rsidRPr="00640270">
              <w:rPr>
                <w:rStyle w:val="Hyperlink"/>
                <w:noProof/>
              </w:rPr>
              <w:t>Resource Identifier</w:t>
            </w:r>
            <w:r>
              <w:rPr>
                <w:noProof/>
                <w:webHidden/>
              </w:rPr>
              <w:tab/>
            </w:r>
            <w:r>
              <w:rPr>
                <w:noProof/>
                <w:webHidden/>
              </w:rPr>
              <w:fldChar w:fldCharType="begin"/>
            </w:r>
            <w:r>
              <w:rPr>
                <w:noProof/>
                <w:webHidden/>
              </w:rPr>
              <w:instrText xml:space="preserve"> PAGEREF _Toc513485975 \h </w:instrText>
            </w:r>
            <w:r>
              <w:rPr>
                <w:noProof/>
                <w:webHidden/>
              </w:rPr>
            </w:r>
            <w:r>
              <w:rPr>
                <w:noProof/>
                <w:webHidden/>
              </w:rPr>
              <w:fldChar w:fldCharType="separate"/>
            </w:r>
            <w:r>
              <w:rPr>
                <w:noProof/>
                <w:webHidden/>
              </w:rPr>
              <w:t>25</w:t>
            </w:r>
            <w:r>
              <w:rPr>
                <w:noProof/>
                <w:webHidden/>
              </w:rPr>
              <w:fldChar w:fldCharType="end"/>
            </w:r>
          </w:hyperlink>
        </w:p>
        <w:p w14:paraId="72E357FD" w14:textId="2760BEBF" w:rsidR="00C509D7" w:rsidRDefault="00C509D7">
          <w:pPr>
            <w:pStyle w:val="TOC2"/>
            <w:tabs>
              <w:tab w:val="left" w:pos="880"/>
              <w:tab w:val="right" w:leader="dot" w:pos="9350"/>
            </w:tabs>
            <w:rPr>
              <w:noProof/>
              <w:lang w:eastAsia="en-GB"/>
            </w:rPr>
          </w:pPr>
          <w:hyperlink w:anchor="_Toc513485976" w:history="1">
            <w:r w:rsidRPr="00640270">
              <w:rPr>
                <w:rStyle w:val="Hyperlink"/>
                <w:noProof/>
              </w:rPr>
              <w:t>3.2</w:t>
            </w:r>
            <w:r>
              <w:rPr>
                <w:noProof/>
                <w:lang w:eastAsia="en-GB"/>
              </w:rPr>
              <w:tab/>
            </w:r>
            <w:r w:rsidRPr="00640270">
              <w:rPr>
                <w:rStyle w:val="Hyperlink"/>
                <w:noProof/>
              </w:rPr>
              <w:t>Manipulation of Resources Through Representations</w:t>
            </w:r>
            <w:r>
              <w:rPr>
                <w:noProof/>
                <w:webHidden/>
              </w:rPr>
              <w:tab/>
            </w:r>
            <w:r>
              <w:rPr>
                <w:noProof/>
                <w:webHidden/>
              </w:rPr>
              <w:fldChar w:fldCharType="begin"/>
            </w:r>
            <w:r>
              <w:rPr>
                <w:noProof/>
                <w:webHidden/>
              </w:rPr>
              <w:instrText xml:space="preserve"> PAGEREF _Toc513485976 \h </w:instrText>
            </w:r>
            <w:r>
              <w:rPr>
                <w:noProof/>
                <w:webHidden/>
              </w:rPr>
            </w:r>
            <w:r>
              <w:rPr>
                <w:noProof/>
                <w:webHidden/>
              </w:rPr>
              <w:fldChar w:fldCharType="separate"/>
            </w:r>
            <w:r>
              <w:rPr>
                <w:noProof/>
                <w:webHidden/>
              </w:rPr>
              <w:t>25</w:t>
            </w:r>
            <w:r>
              <w:rPr>
                <w:noProof/>
                <w:webHidden/>
              </w:rPr>
              <w:fldChar w:fldCharType="end"/>
            </w:r>
          </w:hyperlink>
        </w:p>
        <w:p w14:paraId="16B36C50" w14:textId="77A12514" w:rsidR="00C509D7" w:rsidRDefault="00C509D7">
          <w:pPr>
            <w:pStyle w:val="TOC2"/>
            <w:tabs>
              <w:tab w:val="left" w:pos="880"/>
              <w:tab w:val="right" w:leader="dot" w:pos="9350"/>
            </w:tabs>
            <w:rPr>
              <w:noProof/>
              <w:lang w:eastAsia="en-GB"/>
            </w:rPr>
          </w:pPr>
          <w:hyperlink w:anchor="_Toc513485977" w:history="1">
            <w:r w:rsidRPr="00640270">
              <w:rPr>
                <w:rStyle w:val="Hyperlink"/>
                <w:noProof/>
              </w:rPr>
              <w:t>3.3</w:t>
            </w:r>
            <w:r>
              <w:rPr>
                <w:noProof/>
                <w:lang w:eastAsia="en-GB"/>
              </w:rPr>
              <w:tab/>
            </w:r>
            <w:r w:rsidRPr="00640270">
              <w:rPr>
                <w:rStyle w:val="Hyperlink"/>
                <w:noProof/>
              </w:rPr>
              <w:t>Self-Descriptive Messages</w:t>
            </w:r>
            <w:r>
              <w:rPr>
                <w:noProof/>
                <w:webHidden/>
              </w:rPr>
              <w:tab/>
            </w:r>
            <w:r>
              <w:rPr>
                <w:noProof/>
                <w:webHidden/>
              </w:rPr>
              <w:fldChar w:fldCharType="begin"/>
            </w:r>
            <w:r>
              <w:rPr>
                <w:noProof/>
                <w:webHidden/>
              </w:rPr>
              <w:instrText xml:space="preserve"> PAGEREF _Toc513485977 \h </w:instrText>
            </w:r>
            <w:r>
              <w:rPr>
                <w:noProof/>
                <w:webHidden/>
              </w:rPr>
            </w:r>
            <w:r>
              <w:rPr>
                <w:noProof/>
                <w:webHidden/>
              </w:rPr>
              <w:fldChar w:fldCharType="separate"/>
            </w:r>
            <w:r>
              <w:rPr>
                <w:noProof/>
                <w:webHidden/>
              </w:rPr>
              <w:t>26</w:t>
            </w:r>
            <w:r>
              <w:rPr>
                <w:noProof/>
                <w:webHidden/>
              </w:rPr>
              <w:fldChar w:fldCharType="end"/>
            </w:r>
          </w:hyperlink>
        </w:p>
        <w:p w14:paraId="7C4F0603" w14:textId="20077816" w:rsidR="00C509D7" w:rsidRDefault="00C509D7">
          <w:pPr>
            <w:pStyle w:val="TOC3"/>
            <w:tabs>
              <w:tab w:val="left" w:pos="1320"/>
              <w:tab w:val="right" w:leader="dot" w:pos="9350"/>
            </w:tabs>
            <w:rPr>
              <w:noProof/>
              <w:lang w:eastAsia="en-GB"/>
            </w:rPr>
          </w:pPr>
          <w:hyperlink w:anchor="_Toc513485978" w:history="1">
            <w:r w:rsidRPr="00640270">
              <w:rPr>
                <w:rStyle w:val="Hyperlink"/>
                <w:noProof/>
              </w:rPr>
              <w:t>3.3.1</w:t>
            </w:r>
            <w:r>
              <w:rPr>
                <w:noProof/>
                <w:lang w:eastAsia="en-GB"/>
              </w:rPr>
              <w:tab/>
            </w:r>
            <w:r w:rsidRPr="00640270">
              <w:rPr>
                <w:rStyle w:val="Hyperlink"/>
                <w:noProof/>
              </w:rPr>
              <w:t>Describing Request Message</w:t>
            </w:r>
            <w:r>
              <w:rPr>
                <w:noProof/>
                <w:webHidden/>
              </w:rPr>
              <w:tab/>
            </w:r>
            <w:r>
              <w:rPr>
                <w:noProof/>
                <w:webHidden/>
              </w:rPr>
              <w:fldChar w:fldCharType="begin"/>
            </w:r>
            <w:r>
              <w:rPr>
                <w:noProof/>
                <w:webHidden/>
              </w:rPr>
              <w:instrText xml:space="preserve"> PAGEREF _Toc513485978 \h </w:instrText>
            </w:r>
            <w:r>
              <w:rPr>
                <w:noProof/>
                <w:webHidden/>
              </w:rPr>
            </w:r>
            <w:r>
              <w:rPr>
                <w:noProof/>
                <w:webHidden/>
              </w:rPr>
              <w:fldChar w:fldCharType="separate"/>
            </w:r>
            <w:r>
              <w:rPr>
                <w:noProof/>
                <w:webHidden/>
              </w:rPr>
              <w:t>26</w:t>
            </w:r>
            <w:r>
              <w:rPr>
                <w:noProof/>
                <w:webHidden/>
              </w:rPr>
              <w:fldChar w:fldCharType="end"/>
            </w:r>
          </w:hyperlink>
        </w:p>
        <w:p w14:paraId="7EA68FD5" w14:textId="75EF9C74" w:rsidR="00C509D7" w:rsidRDefault="00C509D7">
          <w:pPr>
            <w:pStyle w:val="TOC3"/>
            <w:tabs>
              <w:tab w:val="left" w:pos="1320"/>
              <w:tab w:val="right" w:leader="dot" w:pos="9350"/>
            </w:tabs>
            <w:rPr>
              <w:noProof/>
              <w:lang w:eastAsia="en-GB"/>
            </w:rPr>
          </w:pPr>
          <w:hyperlink w:anchor="_Toc513485979" w:history="1">
            <w:r w:rsidRPr="00640270">
              <w:rPr>
                <w:rStyle w:val="Hyperlink"/>
                <w:noProof/>
              </w:rPr>
              <w:t>3.3.2</w:t>
            </w:r>
            <w:r>
              <w:rPr>
                <w:noProof/>
                <w:lang w:eastAsia="en-GB"/>
              </w:rPr>
              <w:tab/>
            </w:r>
            <w:r w:rsidRPr="00640270">
              <w:rPr>
                <w:rStyle w:val="Hyperlink"/>
                <w:noProof/>
              </w:rPr>
              <w:t>Describing Response Message</w:t>
            </w:r>
            <w:r>
              <w:rPr>
                <w:noProof/>
                <w:webHidden/>
              </w:rPr>
              <w:tab/>
            </w:r>
            <w:r>
              <w:rPr>
                <w:noProof/>
                <w:webHidden/>
              </w:rPr>
              <w:fldChar w:fldCharType="begin"/>
            </w:r>
            <w:r>
              <w:rPr>
                <w:noProof/>
                <w:webHidden/>
              </w:rPr>
              <w:instrText xml:space="preserve"> PAGEREF _Toc513485979 \h </w:instrText>
            </w:r>
            <w:r>
              <w:rPr>
                <w:noProof/>
                <w:webHidden/>
              </w:rPr>
            </w:r>
            <w:r>
              <w:rPr>
                <w:noProof/>
                <w:webHidden/>
              </w:rPr>
              <w:fldChar w:fldCharType="separate"/>
            </w:r>
            <w:r>
              <w:rPr>
                <w:noProof/>
                <w:webHidden/>
              </w:rPr>
              <w:t>27</w:t>
            </w:r>
            <w:r>
              <w:rPr>
                <w:noProof/>
                <w:webHidden/>
              </w:rPr>
              <w:fldChar w:fldCharType="end"/>
            </w:r>
          </w:hyperlink>
        </w:p>
        <w:p w14:paraId="56E8CA33" w14:textId="5E5FF900" w:rsidR="00C509D7" w:rsidRDefault="00C509D7">
          <w:pPr>
            <w:pStyle w:val="TOC3"/>
            <w:tabs>
              <w:tab w:val="left" w:pos="1320"/>
              <w:tab w:val="right" w:leader="dot" w:pos="9350"/>
            </w:tabs>
            <w:rPr>
              <w:noProof/>
              <w:lang w:eastAsia="en-GB"/>
            </w:rPr>
          </w:pPr>
          <w:hyperlink w:anchor="_Toc513485980" w:history="1">
            <w:r w:rsidRPr="00640270">
              <w:rPr>
                <w:rStyle w:val="Hyperlink"/>
                <w:noProof/>
              </w:rPr>
              <w:t>3.3.3</w:t>
            </w:r>
            <w:r>
              <w:rPr>
                <w:noProof/>
                <w:lang w:eastAsia="en-GB"/>
              </w:rPr>
              <w:tab/>
            </w:r>
            <w:r w:rsidRPr="00640270">
              <w:rPr>
                <w:rStyle w:val="Hyperlink"/>
                <w:noProof/>
              </w:rPr>
              <w:t>HTTP Status Codes</w:t>
            </w:r>
            <w:r>
              <w:rPr>
                <w:noProof/>
                <w:webHidden/>
              </w:rPr>
              <w:tab/>
            </w:r>
            <w:r>
              <w:rPr>
                <w:noProof/>
                <w:webHidden/>
              </w:rPr>
              <w:fldChar w:fldCharType="begin"/>
            </w:r>
            <w:r>
              <w:rPr>
                <w:noProof/>
                <w:webHidden/>
              </w:rPr>
              <w:instrText xml:space="preserve"> PAGEREF _Toc513485980 \h </w:instrText>
            </w:r>
            <w:r>
              <w:rPr>
                <w:noProof/>
                <w:webHidden/>
              </w:rPr>
            </w:r>
            <w:r>
              <w:rPr>
                <w:noProof/>
                <w:webHidden/>
              </w:rPr>
              <w:fldChar w:fldCharType="separate"/>
            </w:r>
            <w:r>
              <w:rPr>
                <w:noProof/>
                <w:webHidden/>
              </w:rPr>
              <w:t>28</w:t>
            </w:r>
            <w:r>
              <w:rPr>
                <w:noProof/>
                <w:webHidden/>
              </w:rPr>
              <w:fldChar w:fldCharType="end"/>
            </w:r>
          </w:hyperlink>
        </w:p>
        <w:p w14:paraId="3BA1EF0E" w14:textId="79C64267" w:rsidR="00C509D7" w:rsidRDefault="00C509D7">
          <w:pPr>
            <w:pStyle w:val="TOC3"/>
            <w:tabs>
              <w:tab w:val="left" w:pos="1320"/>
              <w:tab w:val="right" w:leader="dot" w:pos="9350"/>
            </w:tabs>
            <w:rPr>
              <w:noProof/>
              <w:lang w:eastAsia="en-GB"/>
            </w:rPr>
          </w:pPr>
          <w:hyperlink w:anchor="_Toc513485981" w:history="1">
            <w:r w:rsidRPr="00640270">
              <w:rPr>
                <w:rStyle w:val="Hyperlink"/>
                <w:noProof/>
              </w:rPr>
              <w:t>3.3.4</w:t>
            </w:r>
            <w:r>
              <w:rPr>
                <w:noProof/>
                <w:lang w:eastAsia="en-GB"/>
              </w:rPr>
              <w:tab/>
            </w:r>
            <w:r w:rsidRPr="00640270">
              <w:rPr>
                <w:rStyle w:val="Hyperlink"/>
                <w:noProof/>
              </w:rPr>
              <w:t>HTTP Methods</w:t>
            </w:r>
            <w:r>
              <w:rPr>
                <w:noProof/>
                <w:webHidden/>
              </w:rPr>
              <w:tab/>
            </w:r>
            <w:r>
              <w:rPr>
                <w:noProof/>
                <w:webHidden/>
              </w:rPr>
              <w:fldChar w:fldCharType="begin"/>
            </w:r>
            <w:r>
              <w:rPr>
                <w:noProof/>
                <w:webHidden/>
              </w:rPr>
              <w:instrText xml:space="preserve"> PAGEREF _Toc513485981 \h </w:instrText>
            </w:r>
            <w:r>
              <w:rPr>
                <w:noProof/>
                <w:webHidden/>
              </w:rPr>
            </w:r>
            <w:r>
              <w:rPr>
                <w:noProof/>
                <w:webHidden/>
              </w:rPr>
              <w:fldChar w:fldCharType="separate"/>
            </w:r>
            <w:r>
              <w:rPr>
                <w:noProof/>
                <w:webHidden/>
              </w:rPr>
              <w:t>29</w:t>
            </w:r>
            <w:r>
              <w:rPr>
                <w:noProof/>
                <w:webHidden/>
              </w:rPr>
              <w:fldChar w:fldCharType="end"/>
            </w:r>
          </w:hyperlink>
        </w:p>
        <w:p w14:paraId="4E5CAE79" w14:textId="1F6DD4A8" w:rsidR="00C509D7" w:rsidRDefault="00C509D7">
          <w:pPr>
            <w:pStyle w:val="TOC2"/>
            <w:tabs>
              <w:tab w:val="left" w:pos="880"/>
              <w:tab w:val="right" w:leader="dot" w:pos="9350"/>
            </w:tabs>
            <w:rPr>
              <w:noProof/>
              <w:lang w:eastAsia="en-GB"/>
            </w:rPr>
          </w:pPr>
          <w:hyperlink w:anchor="_Toc513485982" w:history="1">
            <w:r w:rsidRPr="00640270">
              <w:rPr>
                <w:rStyle w:val="Hyperlink"/>
                <w:noProof/>
              </w:rPr>
              <w:t>3.4</w:t>
            </w:r>
            <w:r>
              <w:rPr>
                <w:noProof/>
                <w:lang w:eastAsia="en-GB"/>
              </w:rPr>
              <w:tab/>
            </w:r>
            <w:r w:rsidRPr="00640270">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_Toc513485982 \h </w:instrText>
            </w:r>
            <w:r>
              <w:rPr>
                <w:noProof/>
                <w:webHidden/>
              </w:rPr>
            </w:r>
            <w:r>
              <w:rPr>
                <w:noProof/>
                <w:webHidden/>
              </w:rPr>
              <w:fldChar w:fldCharType="separate"/>
            </w:r>
            <w:r>
              <w:rPr>
                <w:noProof/>
                <w:webHidden/>
              </w:rPr>
              <w:t>32</w:t>
            </w:r>
            <w:r>
              <w:rPr>
                <w:noProof/>
                <w:webHidden/>
              </w:rPr>
              <w:fldChar w:fldCharType="end"/>
            </w:r>
          </w:hyperlink>
        </w:p>
        <w:p w14:paraId="549E2F3F" w14:textId="0D173F07" w:rsidR="00C509D7" w:rsidRDefault="00C509D7">
          <w:pPr>
            <w:pStyle w:val="TOC1"/>
            <w:tabs>
              <w:tab w:val="left" w:pos="440"/>
              <w:tab w:val="right" w:leader="dot" w:pos="9350"/>
            </w:tabs>
            <w:rPr>
              <w:noProof/>
              <w:lang w:eastAsia="en-GB"/>
            </w:rPr>
          </w:pPr>
          <w:hyperlink w:anchor="_Toc513485983" w:history="1">
            <w:r w:rsidRPr="00640270">
              <w:rPr>
                <w:rStyle w:val="Hyperlink"/>
                <w:noProof/>
              </w:rPr>
              <w:t>4</w:t>
            </w:r>
            <w:r>
              <w:rPr>
                <w:noProof/>
                <w:lang w:eastAsia="en-GB"/>
              </w:rPr>
              <w:tab/>
            </w:r>
            <w:r w:rsidRPr="00640270">
              <w:rPr>
                <w:rStyle w:val="Hyperlink"/>
                <w:noProof/>
              </w:rPr>
              <w:t>Implementing REST</w:t>
            </w:r>
            <w:r>
              <w:rPr>
                <w:noProof/>
                <w:webHidden/>
              </w:rPr>
              <w:tab/>
            </w:r>
            <w:r>
              <w:rPr>
                <w:noProof/>
                <w:webHidden/>
              </w:rPr>
              <w:fldChar w:fldCharType="begin"/>
            </w:r>
            <w:r>
              <w:rPr>
                <w:noProof/>
                <w:webHidden/>
              </w:rPr>
              <w:instrText xml:space="preserve"> PAGEREF _Toc513485983 \h </w:instrText>
            </w:r>
            <w:r>
              <w:rPr>
                <w:noProof/>
                <w:webHidden/>
              </w:rPr>
            </w:r>
            <w:r>
              <w:rPr>
                <w:noProof/>
                <w:webHidden/>
              </w:rPr>
              <w:fldChar w:fldCharType="separate"/>
            </w:r>
            <w:r>
              <w:rPr>
                <w:noProof/>
                <w:webHidden/>
              </w:rPr>
              <w:t>34</w:t>
            </w:r>
            <w:r>
              <w:rPr>
                <w:noProof/>
                <w:webHidden/>
              </w:rPr>
              <w:fldChar w:fldCharType="end"/>
            </w:r>
          </w:hyperlink>
        </w:p>
        <w:p w14:paraId="5387752D" w14:textId="6ECE88F0" w:rsidR="00C509D7" w:rsidRDefault="00C509D7">
          <w:pPr>
            <w:pStyle w:val="TOC2"/>
            <w:tabs>
              <w:tab w:val="left" w:pos="880"/>
              <w:tab w:val="right" w:leader="dot" w:pos="9350"/>
            </w:tabs>
            <w:rPr>
              <w:noProof/>
              <w:lang w:eastAsia="en-GB"/>
            </w:rPr>
          </w:pPr>
          <w:hyperlink w:anchor="_Toc513485984" w:history="1">
            <w:r w:rsidRPr="00640270">
              <w:rPr>
                <w:rStyle w:val="Hyperlink"/>
                <w:noProof/>
              </w:rPr>
              <w:t>4.1</w:t>
            </w:r>
            <w:r>
              <w:rPr>
                <w:noProof/>
                <w:lang w:eastAsia="en-GB"/>
              </w:rPr>
              <w:tab/>
            </w:r>
            <w:r w:rsidRPr="00640270">
              <w:rPr>
                <w:rStyle w:val="Hyperlink"/>
                <w:noProof/>
              </w:rPr>
              <w:t>Requirements</w:t>
            </w:r>
            <w:r>
              <w:rPr>
                <w:noProof/>
                <w:webHidden/>
              </w:rPr>
              <w:tab/>
            </w:r>
            <w:r>
              <w:rPr>
                <w:noProof/>
                <w:webHidden/>
              </w:rPr>
              <w:fldChar w:fldCharType="begin"/>
            </w:r>
            <w:r>
              <w:rPr>
                <w:noProof/>
                <w:webHidden/>
              </w:rPr>
              <w:instrText xml:space="preserve"> PAGEREF _Toc513485984 \h </w:instrText>
            </w:r>
            <w:r>
              <w:rPr>
                <w:noProof/>
                <w:webHidden/>
              </w:rPr>
            </w:r>
            <w:r>
              <w:rPr>
                <w:noProof/>
                <w:webHidden/>
              </w:rPr>
              <w:fldChar w:fldCharType="separate"/>
            </w:r>
            <w:r>
              <w:rPr>
                <w:noProof/>
                <w:webHidden/>
              </w:rPr>
              <w:t>34</w:t>
            </w:r>
            <w:r>
              <w:rPr>
                <w:noProof/>
                <w:webHidden/>
              </w:rPr>
              <w:fldChar w:fldCharType="end"/>
            </w:r>
          </w:hyperlink>
        </w:p>
        <w:p w14:paraId="0EA731C4" w14:textId="52072002" w:rsidR="00C509D7" w:rsidRDefault="00C509D7">
          <w:pPr>
            <w:pStyle w:val="TOC2"/>
            <w:tabs>
              <w:tab w:val="left" w:pos="880"/>
              <w:tab w:val="right" w:leader="dot" w:pos="9350"/>
            </w:tabs>
            <w:rPr>
              <w:noProof/>
              <w:lang w:eastAsia="en-GB"/>
            </w:rPr>
          </w:pPr>
          <w:hyperlink w:anchor="_Toc513485985" w:history="1">
            <w:r w:rsidRPr="00640270">
              <w:rPr>
                <w:rStyle w:val="Hyperlink"/>
                <w:noProof/>
              </w:rPr>
              <w:t>4.2</w:t>
            </w:r>
            <w:r>
              <w:rPr>
                <w:noProof/>
                <w:lang w:eastAsia="en-GB"/>
              </w:rPr>
              <w:tab/>
            </w:r>
            <w:r w:rsidRPr="00640270">
              <w:rPr>
                <w:rStyle w:val="Hyperlink"/>
                <w:noProof/>
              </w:rPr>
              <w:t>Scope</w:t>
            </w:r>
            <w:r>
              <w:rPr>
                <w:noProof/>
                <w:webHidden/>
              </w:rPr>
              <w:tab/>
            </w:r>
            <w:r>
              <w:rPr>
                <w:noProof/>
                <w:webHidden/>
              </w:rPr>
              <w:fldChar w:fldCharType="begin"/>
            </w:r>
            <w:r>
              <w:rPr>
                <w:noProof/>
                <w:webHidden/>
              </w:rPr>
              <w:instrText xml:space="preserve"> PAGEREF _Toc513485985 \h </w:instrText>
            </w:r>
            <w:r>
              <w:rPr>
                <w:noProof/>
                <w:webHidden/>
              </w:rPr>
            </w:r>
            <w:r>
              <w:rPr>
                <w:noProof/>
                <w:webHidden/>
              </w:rPr>
              <w:fldChar w:fldCharType="separate"/>
            </w:r>
            <w:r>
              <w:rPr>
                <w:noProof/>
                <w:webHidden/>
              </w:rPr>
              <w:t>34</w:t>
            </w:r>
            <w:r>
              <w:rPr>
                <w:noProof/>
                <w:webHidden/>
              </w:rPr>
              <w:fldChar w:fldCharType="end"/>
            </w:r>
          </w:hyperlink>
        </w:p>
        <w:p w14:paraId="3F2CEDB1" w14:textId="3ED59E35" w:rsidR="00C509D7" w:rsidRDefault="00C509D7">
          <w:pPr>
            <w:pStyle w:val="TOC3"/>
            <w:tabs>
              <w:tab w:val="left" w:pos="1320"/>
              <w:tab w:val="right" w:leader="dot" w:pos="9350"/>
            </w:tabs>
            <w:rPr>
              <w:noProof/>
              <w:lang w:eastAsia="en-GB"/>
            </w:rPr>
          </w:pPr>
          <w:hyperlink w:anchor="_Toc513485986" w:history="1">
            <w:r w:rsidRPr="00640270">
              <w:rPr>
                <w:rStyle w:val="Hyperlink"/>
                <w:noProof/>
              </w:rPr>
              <w:t>4.2.1</w:t>
            </w:r>
            <w:r>
              <w:rPr>
                <w:noProof/>
                <w:lang w:eastAsia="en-GB"/>
              </w:rPr>
              <w:tab/>
            </w:r>
            <w:r w:rsidRPr="00640270">
              <w:rPr>
                <w:rStyle w:val="Hyperlink"/>
                <w:noProof/>
              </w:rPr>
              <w:t>Demonstrable REST Features</w:t>
            </w:r>
            <w:r>
              <w:rPr>
                <w:noProof/>
                <w:webHidden/>
              </w:rPr>
              <w:tab/>
            </w:r>
            <w:r>
              <w:rPr>
                <w:noProof/>
                <w:webHidden/>
              </w:rPr>
              <w:fldChar w:fldCharType="begin"/>
            </w:r>
            <w:r>
              <w:rPr>
                <w:noProof/>
                <w:webHidden/>
              </w:rPr>
              <w:instrText xml:space="preserve"> PAGEREF _Toc513485986 \h </w:instrText>
            </w:r>
            <w:r>
              <w:rPr>
                <w:noProof/>
                <w:webHidden/>
              </w:rPr>
            </w:r>
            <w:r>
              <w:rPr>
                <w:noProof/>
                <w:webHidden/>
              </w:rPr>
              <w:fldChar w:fldCharType="separate"/>
            </w:r>
            <w:r>
              <w:rPr>
                <w:noProof/>
                <w:webHidden/>
              </w:rPr>
              <w:t>34</w:t>
            </w:r>
            <w:r>
              <w:rPr>
                <w:noProof/>
                <w:webHidden/>
              </w:rPr>
              <w:fldChar w:fldCharType="end"/>
            </w:r>
          </w:hyperlink>
        </w:p>
        <w:p w14:paraId="39A76FB3" w14:textId="7036808F" w:rsidR="00C509D7" w:rsidRDefault="00C509D7">
          <w:pPr>
            <w:pStyle w:val="TOC3"/>
            <w:tabs>
              <w:tab w:val="left" w:pos="1320"/>
              <w:tab w:val="right" w:leader="dot" w:pos="9350"/>
            </w:tabs>
            <w:rPr>
              <w:noProof/>
              <w:lang w:eastAsia="en-GB"/>
            </w:rPr>
          </w:pPr>
          <w:hyperlink w:anchor="_Toc513485987" w:history="1">
            <w:r w:rsidRPr="00640270">
              <w:rPr>
                <w:rStyle w:val="Hyperlink"/>
                <w:noProof/>
              </w:rPr>
              <w:t>4.2.2</w:t>
            </w:r>
            <w:r>
              <w:rPr>
                <w:noProof/>
                <w:lang w:eastAsia="en-GB"/>
              </w:rPr>
              <w:tab/>
            </w:r>
            <w:r w:rsidRPr="00640270">
              <w:rPr>
                <w:rStyle w:val="Hyperlink"/>
                <w:noProof/>
              </w:rPr>
              <w:t>Handling of Data Intensity</w:t>
            </w:r>
            <w:r>
              <w:rPr>
                <w:noProof/>
                <w:webHidden/>
              </w:rPr>
              <w:tab/>
            </w:r>
            <w:r>
              <w:rPr>
                <w:noProof/>
                <w:webHidden/>
              </w:rPr>
              <w:fldChar w:fldCharType="begin"/>
            </w:r>
            <w:r>
              <w:rPr>
                <w:noProof/>
                <w:webHidden/>
              </w:rPr>
              <w:instrText xml:space="preserve"> PAGEREF _Toc513485987 \h </w:instrText>
            </w:r>
            <w:r>
              <w:rPr>
                <w:noProof/>
                <w:webHidden/>
              </w:rPr>
            </w:r>
            <w:r>
              <w:rPr>
                <w:noProof/>
                <w:webHidden/>
              </w:rPr>
              <w:fldChar w:fldCharType="separate"/>
            </w:r>
            <w:r>
              <w:rPr>
                <w:noProof/>
                <w:webHidden/>
              </w:rPr>
              <w:t>35</w:t>
            </w:r>
            <w:r>
              <w:rPr>
                <w:noProof/>
                <w:webHidden/>
              </w:rPr>
              <w:fldChar w:fldCharType="end"/>
            </w:r>
          </w:hyperlink>
        </w:p>
        <w:p w14:paraId="6774FC0B" w14:textId="03E25633" w:rsidR="00C509D7" w:rsidRDefault="00C509D7">
          <w:pPr>
            <w:pStyle w:val="TOC2"/>
            <w:tabs>
              <w:tab w:val="left" w:pos="880"/>
              <w:tab w:val="right" w:leader="dot" w:pos="9350"/>
            </w:tabs>
            <w:rPr>
              <w:noProof/>
              <w:lang w:eastAsia="en-GB"/>
            </w:rPr>
          </w:pPr>
          <w:hyperlink w:anchor="_Toc513485988" w:history="1">
            <w:r w:rsidRPr="00640270">
              <w:rPr>
                <w:rStyle w:val="Hyperlink"/>
                <w:noProof/>
              </w:rPr>
              <w:t>4.3</w:t>
            </w:r>
            <w:r>
              <w:rPr>
                <w:noProof/>
                <w:lang w:eastAsia="en-GB"/>
              </w:rPr>
              <w:tab/>
            </w:r>
            <w:r w:rsidRPr="00640270">
              <w:rPr>
                <w:rStyle w:val="Hyperlink"/>
                <w:noProof/>
              </w:rPr>
              <w:t>Selection of Language and Tools</w:t>
            </w:r>
            <w:r>
              <w:rPr>
                <w:noProof/>
                <w:webHidden/>
              </w:rPr>
              <w:tab/>
            </w:r>
            <w:r>
              <w:rPr>
                <w:noProof/>
                <w:webHidden/>
              </w:rPr>
              <w:fldChar w:fldCharType="begin"/>
            </w:r>
            <w:r>
              <w:rPr>
                <w:noProof/>
                <w:webHidden/>
              </w:rPr>
              <w:instrText xml:space="preserve"> PAGEREF _Toc513485988 \h </w:instrText>
            </w:r>
            <w:r>
              <w:rPr>
                <w:noProof/>
                <w:webHidden/>
              </w:rPr>
            </w:r>
            <w:r>
              <w:rPr>
                <w:noProof/>
                <w:webHidden/>
              </w:rPr>
              <w:fldChar w:fldCharType="separate"/>
            </w:r>
            <w:r>
              <w:rPr>
                <w:noProof/>
                <w:webHidden/>
              </w:rPr>
              <w:t>35</w:t>
            </w:r>
            <w:r>
              <w:rPr>
                <w:noProof/>
                <w:webHidden/>
              </w:rPr>
              <w:fldChar w:fldCharType="end"/>
            </w:r>
          </w:hyperlink>
        </w:p>
        <w:p w14:paraId="0DF61FEB" w14:textId="29C468D8" w:rsidR="00C509D7" w:rsidRDefault="00C509D7">
          <w:pPr>
            <w:pStyle w:val="TOC3"/>
            <w:tabs>
              <w:tab w:val="left" w:pos="1320"/>
              <w:tab w:val="right" w:leader="dot" w:pos="9350"/>
            </w:tabs>
            <w:rPr>
              <w:noProof/>
              <w:lang w:eastAsia="en-GB"/>
            </w:rPr>
          </w:pPr>
          <w:hyperlink w:anchor="_Toc513485989" w:history="1">
            <w:r w:rsidRPr="00640270">
              <w:rPr>
                <w:rStyle w:val="Hyperlink"/>
                <w:noProof/>
              </w:rPr>
              <w:t>4.3.1</w:t>
            </w:r>
            <w:r>
              <w:rPr>
                <w:noProof/>
                <w:lang w:eastAsia="en-GB"/>
              </w:rPr>
              <w:tab/>
            </w:r>
            <w:r w:rsidRPr="00640270">
              <w:rPr>
                <w:rStyle w:val="Hyperlink"/>
                <w:noProof/>
              </w:rPr>
              <w:t>Data Persistence</w:t>
            </w:r>
            <w:r>
              <w:rPr>
                <w:noProof/>
                <w:webHidden/>
              </w:rPr>
              <w:tab/>
            </w:r>
            <w:r>
              <w:rPr>
                <w:noProof/>
                <w:webHidden/>
              </w:rPr>
              <w:fldChar w:fldCharType="begin"/>
            </w:r>
            <w:r>
              <w:rPr>
                <w:noProof/>
                <w:webHidden/>
              </w:rPr>
              <w:instrText xml:space="preserve"> PAGEREF _Toc513485989 \h </w:instrText>
            </w:r>
            <w:r>
              <w:rPr>
                <w:noProof/>
                <w:webHidden/>
              </w:rPr>
            </w:r>
            <w:r>
              <w:rPr>
                <w:noProof/>
                <w:webHidden/>
              </w:rPr>
              <w:fldChar w:fldCharType="separate"/>
            </w:r>
            <w:r>
              <w:rPr>
                <w:noProof/>
                <w:webHidden/>
              </w:rPr>
              <w:t>35</w:t>
            </w:r>
            <w:r>
              <w:rPr>
                <w:noProof/>
                <w:webHidden/>
              </w:rPr>
              <w:fldChar w:fldCharType="end"/>
            </w:r>
          </w:hyperlink>
        </w:p>
        <w:p w14:paraId="36333FC1" w14:textId="1398FF5C" w:rsidR="00C509D7" w:rsidRDefault="00C509D7">
          <w:pPr>
            <w:pStyle w:val="TOC3"/>
            <w:tabs>
              <w:tab w:val="left" w:pos="1320"/>
              <w:tab w:val="right" w:leader="dot" w:pos="9350"/>
            </w:tabs>
            <w:rPr>
              <w:noProof/>
              <w:lang w:eastAsia="en-GB"/>
            </w:rPr>
          </w:pPr>
          <w:hyperlink w:anchor="_Toc513485990" w:history="1">
            <w:r w:rsidRPr="00640270">
              <w:rPr>
                <w:rStyle w:val="Hyperlink"/>
                <w:noProof/>
              </w:rPr>
              <w:t>4.3.2</w:t>
            </w:r>
            <w:r>
              <w:rPr>
                <w:noProof/>
                <w:lang w:eastAsia="en-GB"/>
              </w:rPr>
              <w:tab/>
            </w:r>
            <w:r w:rsidRPr="00640270">
              <w:rPr>
                <w:rStyle w:val="Hyperlink"/>
                <w:noProof/>
              </w:rPr>
              <w:t>Entity Framework Core (EF Core)</w:t>
            </w:r>
            <w:r>
              <w:rPr>
                <w:noProof/>
                <w:webHidden/>
              </w:rPr>
              <w:tab/>
            </w:r>
            <w:r>
              <w:rPr>
                <w:noProof/>
                <w:webHidden/>
              </w:rPr>
              <w:fldChar w:fldCharType="begin"/>
            </w:r>
            <w:r>
              <w:rPr>
                <w:noProof/>
                <w:webHidden/>
              </w:rPr>
              <w:instrText xml:space="preserve"> PAGEREF _Toc513485990 \h </w:instrText>
            </w:r>
            <w:r>
              <w:rPr>
                <w:noProof/>
                <w:webHidden/>
              </w:rPr>
            </w:r>
            <w:r>
              <w:rPr>
                <w:noProof/>
                <w:webHidden/>
              </w:rPr>
              <w:fldChar w:fldCharType="separate"/>
            </w:r>
            <w:r>
              <w:rPr>
                <w:noProof/>
                <w:webHidden/>
              </w:rPr>
              <w:t>36</w:t>
            </w:r>
            <w:r>
              <w:rPr>
                <w:noProof/>
                <w:webHidden/>
              </w:rPr>
              <w:fldChar w:fldCharType="end"/>
            </w:r>
          </w:hyperlink>
        </w:p>
        <w:p w14:paraId="6721B098" w14:textId="2C22005E" w:rsidR="00C509D7" w:rsidRDefault="00C509D7">
          <w:pPr>
            <w:pStyle w:val="TOC3"/>
            <w:tabs>
              <w:tab w:val="left" w:pos="1320"/>
              <w:tab w:val="right" w:leader="dot" w:pos="9350"/>
            </w:tabs>
            <w:rPr>
              <w:noProof/>
              <w:lang w:eastAsia="en-GB"/>
            </w:rPr>
          </w:pPr>
          <w:hyperlink w:anchor="_Toc513485991" w:history="1">
            <w:r w:rsidRPr="00640270">
              <w:rPr>
                <w:rStyle w:val="Hyperlink"/>
                <w:noProof/>
              </w:rPr>
              <w:t>4.3.3</w:t>
            </w:r>
            <w:r>
              <w:rPr>
                <w:noProof/>
                <w:lang w:eastAsia="en-GB"/>
              </w:rPr>
              <w:tab/>
            </w:r>
            <w:r w:rsidRPr="00640270">
              <w:rPr>
                <w:rStyle w:val="Hyperlink"/>
                <w:noProof/>
              </w:rPr>
              <w:t>ASP.NET Core MVC</w:t>
            </w:r>
            <w:r>
              <w:rPr>
                <w:noProof/>
                <w:webHidden/>
              </w:rPr>
              <w:tab/>
            </w:r>
            <w:r>
              <w:rPr>
                <w:noProof/>
                <w:webHidden/>
              </w:rPr>
              <w:fldChar w:fldCharType="begin"/>
            </w:r>
            <w:r>
              <w:rPr>
                <w:noProof/>
                <w:webHidden/>
              </w:rPr>
              <w:instrText xml:space="preserve"> PAGEREF _Toc513485991 \h </w:instrText>
            </w:r>
            <w:r>
              <w:rPr>
                <w:noProof/>
                <w:webHidden/>
              </w:rPr>
            </w:r>
            <w:r>
              <w:rPr>
                <w:noProof/>
                <w:webHidden/>
              </w:rPr>
              <w:fldChar w:fldCharType="separate"/>
            </w:r>
            <w:r>
              <w:rPr>
                <w:noProof/>
                <w:webHidden/>
              </w:rPr>
              <w:t>36</w:t>
            </w:r>
            <w:r>
              <w:rPr>
                <w:noProof/>
                <w:webHidden/>
              </w:rPr>
              <w:fldChar w:fldCharType="end"/>
            </w:r>
          </w:hyperlink>
        </w:p>
        <w:p w14:paraId="12809D20" w14:textId="509E8C9D" w:rsidR="00C509D7" w:rsidRDefault="00C509D7">
          <w:pPr>
            <w:pStyle w:val="TOC3"/>
            <w:tabs>
              <w:tab w:val="left" w:pos="1320"/>
              <w:tab w:val="right" w:leader="dot" w:pos="9350"/>
            </w:tabs>
            <w:rPr>
              <w:noProof/>
              <w:lang w:eastAsia="en-GB"/>
            </w:rPr>
          </w:pPr>
          <w:hyperlink w:anchor="_Toc513485992" w:history="1">
            <w:r w:rsidRPr="00640270">
              <w:rPr>
                <w:rStyle w:val="Hyperlink"/>
                <w:noProof/>
              </w:rPr>
              <w:t>4.3.4</w:t>
            </w:r>
            <w:r>
              <w:rPr>
                <w:noProof/>
                <w:lang w:eastAsia="en-GB"/>
              </w:rPr>
              <w:tab/>
            </w:r>
            <w:r w:rsidRPr="00640270">
              <w:rPr>
                <w:rStyle w:val="Hyperlink"/>
                <w:noProof/>
              </w:rPr>
              <w:t>C#</w:t>
            </w:r>
            <w:r>
              <w:rPr>
                <w:noProof/>
                <w:webHidden/>
              </w:rPr>
              <w:tab/>
            </w:r>
            <w:r>
              <w:rPr>
                <w:noProof/>
                <w:webHidden/>
              </w:rPr>
              <w:fldChar w:fldCharType="begin"/>
            </w:r>
            <w:r>
              <w:rPr>
                <w:noProof/>
                <w:webHidden/>
              </w:rPr>
              <w:instrText xml:space="preserve"> PAGEREF _Toc513485992 \h </w:instrText>
            </w:r>
            <w:r>
              <w:rPr>
                <w:noProof/>
                <w:webHidden/>
              </w:rPr>
            </w:r>
            <w:r>
              <w:rPr>
                <w:noProof/>
                <w:webHidden/>
              </w:rPr>
              <w:fldChar w:fldCharType="separate"/>
            </w:r>
            <w:r>
              <w:rPr>
                <w:noProof/>
                <w:webHidden/>
              </w:rPr>
              <w:t>36</w:t>
            </w:r>
            <w:r>
              <w:rPr>
                <w:noProof/>
                <w:webHidden/>
              </w:rPr>
              <w:fldChar w:fldCharType="end"/>
            </w:r>
          </w:hyperlink>
        </w:p>
        <w:p w14:paraId="6B18894C" w14:textId="4BE894AD" w:rsidR="00C509D7" w:rsidRDefault="00C509D7">
          <w:pPr>
            <w:pStyle w:val="TOC3"/>
            <w:tabs>
              <w:tab w:val="left" w:pos="1320"/>
              <w:tab w:val="right" w:leader="dot" w:pos="9350"/>
            </w:tabs>
            <w:rPr>
              <w:noProof/>
              <w:lang w:eastAsia="en-GB"/>
            </w:rPr>
          </w:pPr>
          <w:hyperlink w:anchor="_Toc513485993" w:history="1">
            <w:r w:rsidRPr="00640270">
              <w:rPr>
                <w:rStyle w:val="Hyperlink"/>
                <w:noProof/>
              </w:rPr>
              <w:t>4.3.5</w:t>
            </w:r>
            <w:r>
              <w:rPr>
                <w:noProof/>
                <w:lang w:eastAsia="en-GB"/>
              </w:rPr>
              <w:tab/>
            </w:r>
            <w:r w:rsidRPr="00640270">
              <w:rPr>
                <w:rStyle w:val="Hyperlink"/>
                <w:noProof/>
              </w:rPr>
              <w:t>AutoMapper</w:t>
            </w:r>
            <w:r>
              <w:rPr>
                <w:noProof/>
                <w:webHidden/>
              </w:rPr>
              <w:tab/>
            </w:r>
            <w:r>
              <w:rPr>
                <w:noProof/>
                <w:webHidden/>
              </w:rPr>
              <w:fldChar w:fldCharType="begin"/>
            </w:r>
            <w:r>
              <w:rPr>
                <w:noProof/>
                <w:webHidden/>
              </w:rPr>
              <w:instrText xml:space="preserve"> PAGEREF _Toc513485993 \h </w:instrText>
            </w:r>
            <w:r>
              <w:rPr>
                <w:noProof/>
                <w:webHidden/>
              </w:rPr>
            </w:r>
            <w:r>
              <w:rPr>
                <w:noProof/>
                <w:webHidden/>
              </w:rPr>
              <w:fldChar w:fldCharType="separate"/>
            </w:r>
            <w:r>
              <w:rPr>
                <w:noProof/>
                <w:webHidden/>
              </w:rPr>
              <w:t>36</w:t>
            </w:r>
            <w:r>
              <w:rPr>
                <w:noProof/>
                <w:webHidden/>
              </w:rPr>
              <w:fldChar w:fldCharType="end"/>
            </w:r>
          </w:hyperlink>
        </w:p>
        <w:p w14:paraId="27581D0D" w14:textId="01DBBA68" w:rsidR="00C509D7" w:rsidRDefault="00C509D7">
          <w:pPr>
            <w:pStyle w:val="TOC3"/>
            <w:tabs>
              <w:tab w:val="left" w:pos="1320"/>
              <w:tab w:val="right" w:leader="dot" w:pos="9350"/>
            </w:tabs>
            <w:rPr>
              <w:noProof/>
              <w:lang w:eastAsia="en-GB"/>
            </w:rPr>
          </w:pPr>
          <w:hyperlink w:anchor="_Toc513485994" w:history="1">
            <w:r w:rsidRPr="00640270">
              <w:rPr>
                <w:rStyle w:val="Hyperlink"/>
                <w:noProof/>
              </w:rPr>
              <w:t>4.3.6</w:t>
            </w:r>
            <w:r>
              <w:rPr>
                <w:noProof/>
                <w:lang w:eastAsia="en-GB"/>
              </w:rPr>
              <w:tab/>
            </w:r>
            <w:r w:rsidRPr="00640270">
              <w:rPr>
                <w:rStyle w:val="Hyperlink"/>
                <w:noProof/>
              </w:rPr>
              <w:t>Microsoft Visual Studio 2017</w:t>
            </w:r>
            <w:r>
              <w:rPr>
                <w:noProof/>
                <w:webHidden/>
              </w:rPr>
              <w:tab/>
            </w:r>
            <w:r>
              <w:rPr>
                <w:noProof/>
                <w:webHidden/>
              </w:rPr>
              <w:fldChar w:fldCharType="begin"/>
            </w:r>
            <w:r>
              <w:rPr>
                <w:noProof/>
                <w:webHidden/>
              </w:rPr>
              <w:instrText xml:space="preserve"> PAGEREF _Toc513485994 \h </w:instrText>
            </w:r>
            <w:r>
              <w:rPr>
                <w:noProof/>
                <w:webHidden/>
              </w:rPr>
            </w:r>
            <w:r>
              <w:rPr>
                <w:noProof/>
                <w:webHidden/>
              </w:rPr>
              <w:fldChar w:fldCharType="separate"/>
            </w:r>
            <w:r>
              <w:rPr>
                <w:noProof/>
                <w:webHidden/>
              </w:rPr>
              <w:t>36</w:t>
            </w:r>
            <w:r>
              <w:rPr>
                <w:noProof/>
                <w:webHidden/>
              </w:rPr>
              <w:fldChar w:fldCharType="end"/>
            </w:r>
          </w:hyperlink>
        </w:p>
        <w:p w14:paraId="7A5F39AF" w14:textId="4C8A8581" w:rsidR="00C509D7" w:rsidRDefault="00C509D7">
          <w:pPr>
            <w:pStyle w:val="TOC3"/>
            <w:tabs>
              <w:tab w:val="left" w:pos="1320"/>
              <w:tab w:val="right" w:leader="dot" w:pos="9350"/>
            </w:tabs>
            <w:rPr>
              <w:noProof/>
              <w:lang w:eastAsia="en-GB"/>
            </w:rPr>
          </w:pPr>
          <w:hyperlink w:anchor="_Toc513485995" w:history="1">
            <w:r w:rsidRPr="00640270">
              <w:rPr>
                <w:rStyle w:val="Hyperlink"/>
                <w:noProof/>
              </w:rPr>
              <w:t>4.3.7</w:t>
            </w:r>
            <w:r>
              <w:rPr>
                <w:noProof/>
                <w:lang w:eastAsia="en-GB"/>
              </w:rPr>
              <w:tab/>
            </w:r>
            <w:r w:rsidRPr="00640270">
              <w:rPr>
                <w:rStyle w:val="Hyperlink"/>
                <w:noProof/>
              </w:rPr>
              <w:t>Postman</w:t>
            </w:r>
            <w:r>
              <w:rPr>
                <w:noProof/>
                <w:webHidden/>
              </w:rPr>
              <w:tab/>
            </w:r>
            <w:r>
              <w:rPr>
                <w:noProof/>
                <w:webHidden/>
              </w:rPr>
              <w:fldChar w:fldCharType="begin"/>
            </w:r>
            <w:r>
              <w:rPr>
                <w:noProof/>
                <w:webHidden/>
              </w:rPr>
              <w:instrText xml:space="preserve"> PAGEREF _Toc513485995 \h </w:instrText>
            </w:r>
            <w:r>
              <w:rPr>
                <w:noProof/>
                <w:webHidden/>
              </w:rPr>
            </w:r>
            <w:r>
              <w:rPr>
                <w:noProof/>
                <w:webHidden/>
              </w:rPr>
              <w:fldChar w:fldCharType="separate"/>
            </w:r>
            <w:r>
              <w:rPr>
                <w:noProof/>
                <w:webHidden/>
              </w:rPr>
              <w:t>36</w:t>
            </w:r>
            <w:r>
              <w:rPr>
                <w:noProof/>
                <w:webHidden/>
              </w:rPr>
              <w:fldChar w:fldCharType="end"/>
            </w:r>
          </w:hyperlink>
        </w:p>
        <w:p w14:paraId="3234F718" w14:textId="0F1782EA" w:rsidR="00C509D7" w:rsidRDefault="00C509D7">
          <w:pPr>
            <w:pStyle w:val="TOC3"/>
            <w:tabs>
              <w:tab w:val="left" w:pos="1320"/>
              <w:tab w:val="right" w:leader="dot" w:pos="9350"/>
            </w:tabs>
            <w:rPr>
              <w:noProof/>
              <w:lang w:eastAsia="en-GB"/>
            </w:rPr>
          </w:pPr>
          <w:hyperlink w:anchor="_Toc513485996" w:history="1">
            <w:r w:rsidRPr="00640270">
              <w:rPr>
                <w:rStyle w:val="Hyperlink"/>
                <w:noProof/>
              </w:rPr>
              <w:t>4.3.8</w:t>
            </w:r>
            <w:r>
              <w:rPr>
                <w:noProof/>
                <w:lang w:eastAsia="en-GB"/>
              </w:rPr>
              <w:tab/>
            </w:r>
            <w:r w:rsidRPr="00640270">
              <w:rPr>
                <w:rStyle w:val="Hyperlink"/>
                <w:noProof/>
              </w:rPr>
              <w:t>Swagger</w:t>
            </w:r>
            <w:r>
              <w:rPr>
                <w:noProof/>
                <w:webHidden/>
              </w:rPr>
              <w:tab/>
            </w:r>
            <w:r>
              <w:rPr>
                <w:noProof/>
                <w:webHidden/>
              </w:rPr>
              <w:fldChar w:fldCharType="begin"/>
            </w:r>
            <w:r>
              <w:rPr>
                <w:noProof/>
                <w:webHidden/>
              </w:rPr>
              <w:instrText xml:space="preserve"> PAGEREF _Toc513485996 \h </w:instrText>
            </w:r>
            <w:r>
              <w:rPr>
                <w:noProof/>
                <w:webHidden/>
              </w:rPr>
            </w:r>
            <w:r>
              <w:rPr>
                <w:noProof/>
                <w:webHidden/>
              </w:rPr>
              <w:fldChar w:fldCharType="separate"/>
            </w:r>
            <w:r>
              <w:rPr>
                <w:noProof/>
                <w:webHidden/>
              </w:rPr>
              <w:t>37</w:t>
            </w:r>
            <w:r>
              <w:rPr>
                <w:noProof/>
                <w:webHidden/>
              </w:rPr>
              <w:fldChar w:fldCharType="end"/>
            </w:r>
          </w:hyperlink>
        </w:p>
        <w:p w14:paraId="34F82BC3" w14:textId="5FCB0361" w:rsidR="00C509D7" w:rsidRDefault="00C509D7">
          <w:pPr>
            <w:pStyle w:val="TOC3"/>
            <w:tabs>
              <w:tab w:val="left" w:pos="1320"/>
              <w:tab w:val="right" w:leader="dot" w:pos="9350"/>
            </w:tabs>
            <w:rPr>
              <w:noProof/>
              <w:lang w:eastAsia="en-GB"/>
            </w:rPr>
          </w:pPr>
          <w:hyperlink w:anchor="_Toc513485997" w:history="1">
            <w:r w:rsidRPr="00640270">
              <w:rPr>
                <w:rStyle w:val="Hyperlink"/>
                <w:noProof/>
              </w:rPr>
              <w:t>4.3.9</w:t>
            </w:r>
            <w:r>
              <w:rPr>
                <w:noProof/>
                <w:lang w:eastAsia="en-GB"/>
              </w:rPr>
              <w:tab/>
            </w:r>
            <w:r w:rsidRPr="00640270">
              <w:rPr>
                <w:rStyle w:val="Hyperlink"/>
                <w:noProof/>
              </w:rPr>
              <w:t>Microsoft Office Word and Visio</w:t>
            </w:r>
            <w:r>
              <w:rPr>
                <w:noProof/>
                <w:webHidden/>
              </w:rPr>
              <w:tab/>
            </w:r>
            <w:r>
              <w:rPr>
                <w:noProof/>
                <w:webHidden/>
              </w:rPr>
              <w:fldChar w:fldCharType="begin"/>
            </w:r>
            <w:r>
              <w:rPr>
                <w:noProof/>
                <w:webHidden/>
              </w:rPr>
              <w:instrText xml:space="preserve"> PAGEREF _Toc513485997 \h </w:instrText>
            </w:r>
            <w:r>
              <w:rPr>
                <w:noProof/>
                <w:webHidden/>
              </w:rPr>
            </w:r>
            <w:r>
              <w:rPr>
                <w:noProof/>
                <w:webHidden/>
              </w:rPr>
              <w:fldChar w:fldCharType="separate"/>
            </w:r>
            <w:r>
              <w:rPr>
                <w:noProof/>
                <w:webHidden/>
              </w:rPr>
              <w:t>37</w:t>
            </w:r>
            <w:r>
              <w:rPr>
                <w:noProof/>
                <w:webHidden/>
              </w:rPr>
              <w:fldChar w:fldCharType="end"/>
            </w:r>
          </w:hyperlink>
        </w:p>
        <w:p w14:paraId="2FB39BBA" w14:textId="63149BD4" w:rsidR="00C509D7" w:rsidRDefault="00C509D7">
          <w:pPr>
            <w:pStyle w:val="TOC2"/>
            <w:tabs>
              <w:tab w:val="left" w:pos="880"/>
              <w:tab w:val="right" w:leader="dot" w:pos="9350"/>
            </w:tabs>
            <w:rPr>
              <w:noProof/>
              <w:lang w:eastAsia="en-GB"/>
            </w:rPr>
          </w:pPr>
          <w:hyperlink w:anchor="_Toc513485998" w:history="1">
            <w:r w:rsidRPr="00640270">
              <w:rPr>
                <w:rStyle w:val="Hyperlink"/>
                <w:noProof/>
              </w:rPr>
              <w:t>4.4</w:t>
            </w:r>
            <w:r>
              <w:rPr>
                <w:noProof/>
                <w:lang w:eastAsia="en-GB"/>
              </w:rPr>
              <w:tab/>
            </w:r>
            <w:r w:rsidRPr="00640270">
              <w:rPr>
                <w:rStyle w:val="Hyperlink"/>
                <w:noProof/>
              </w:rPr>
              <w:t>Domain Model</w:t>
            </w:r>
            <w:r>
              <w:rPr>
                <w:noProof/>
                <w:webHidden/>
              </w:rPr>
              <w:tab/>
            </w:r>
            <w:r>
              <w:rPr>
                <w:noProof/>
                <w:webHidden/>
              </w:rPr>
              <w:fldChar w:fldCharType="begin"/>
            </w:r>
            <w:r>
              <w:rPr>
                <w:noProof/>
                <w:webHidden/>
              </w:rPr>
              <w:instrText xml:space="preserve"> PAGEREF _Toc513485998 \h </w:instrText>
            </w:r>
            <w:r>
              <w:rPr>
                <w:noProof/>
                <w:webHidden/>
              </w:rPr>
            </w:r>
            <w:r>
              <w:rPr>
                <w:noProof/>
                <w:webHidden/>
              </w:rPr>
              <w:fldChar w:fldCharType="separate"/>
            </w:r>
            <w:r>
              <w:rPr>
                <w:noProof/>
                <w:webHidden/>
              </w:rPr>
              <w:t>37</w:t>
            </w:r>
            <w:r>
              <w:rPr>
                <w:noProof/>
                <w:webHidden/>
              </w:rPr>
              <w:fldChar w:fldCharType="end"/>
            </w:r>
          </w:hyperlink>
        </w:p>
        <w:p w14:paraId="1869F7C7" w14:textId="37E37797" w:rsidR="00C509D7" w:rsidRDefault="00C509D7">
          <w:pPr>
            <w:pStyle w:val="TOC3"/>
            <w:tabs>
              <w:tab w:val="left" w:pos="1320"/>
              <w:tab w:val="right" w:leader="dot" w:pos="9350"/>
            </w:tabs>
            <w:rPr>
              <w:noProof/>
              <w:lang w:eastAsia="en-GB"/>
            </w:rPr>
          </w:pPr>
          <w:hyperlink w:anchor="_Toc513485999" w:history="1">
            <w:r w:rsidRPr="00640270">
              <w:rPr>
                <w:rStyle w:val="Hyperlink"/>
                <w:noProof/>
              </w:rPr>
              <w:t>4.4.1</w:t>
            </w:r>
            <w:r>
              <w:rPr>
                <w:noProof/>
                <w:lang w:eastAsia="en-GB"/>
              </w:rPr>
              <w:tab/>
            </w:r>
            <w:r w:rsidRPr="00640270">
              <w:rPr>
                <w:rStyle w:val="Hyperlink"/>
                <w:noProof/>
              </w:rPr>
              <w:t>Design</w:t>
            </w:r>
            <w:r>
              <w:rPr>
                <w:noProof/>
                <w:webHidden/>
              </w:rPr>
              <w:tab/>
            </w:r>
            <w:r>
              <w:rPr>
                <w:noProof/>
                <w:webHidden/>
              </w:rPr>
              <w:fldChar w:fldCharType="begin"/>
            </w:r>
            <w:r>
              <w:rPr>
                <w:noProof/>
                <w:webHidden/>
              </w:rPr>
              <w:instrText xml:space="preserve"> PAGEREF _Toc513485999 \h </w:instrText>
            </w:r>
            <w:r>
              <w:rPr>
                <w:noProof/>
                <w:webHidden/>
              </w:rPr>
            </w:r>
            <w:r>
              <w:rPr>
                <w:noProof/>
                <w:webHidden/>
              </w:rPr>
              <w:fldChar w:fldCharType="separate"/>
            </w:r>
            <w:r>
              <w:rPr>
                <w:noProof/>
                <w:webHidden/>
              </w:rPr>
              <w:t>37</w:t>
            </w:r>
            <w:r>
              <w:rPr>
                <w:noProof/>
                <w:webHidden/>
              </w:rPr>
              <w:fldChar w:fldCharType="end"/>
            </w:r>
          </w:hyperlink>
        </w:p>
        <w:p w14:paraId="34535287" w14:textId="5A4915E7" w:rsidR="00C509D7" w:rsidRDefault="00C509D7">
          <w:pPr>
            <w:pStyle w:val="TOC3"/>
            <w:tabs>
              <w:tab w:val="left" w:pos="1320"/>
              <w:tab w:val="right" w:leader="dot" w:pos="9350"/>
            </w:tabs>
            <w:rPr>
              <w:noProof/>
              <w:lang w:eastAsia="en-GB"/>
            </w:rPr>
          </w:pPr>
          <w:hyperlink w:anchor="_Toc513486000" w:history="1">
            <w:r w:rsidRPr="00640270">
              <w:rPr>
                <w:rStyle w:val="Hyperlink"/>
                <w:noProof/>
              </w:rPr>
              <w:t>4.4.2</w:t>
            </w:r>
            <w:r>
              <w:rPr>
                <w:noProof/>
                <w:lang w:eastAsia="en-GB"/>
              </w:rPr>
              <w:tab/>
            </w:r>
            <w:r w:rsidRPr="00640270">
              <w:rPr>
                <w:rStyle w:val="Hyperlink"/>
                <w:noProof/>
              </w:rPr>
              <w:t>Implementing the Domain Model</w:t>
            </w:r>
            <w:r>
              <w:rPr>
                <w:noProof/>
                <w:webHidden/>
              </w:rPr>
              <w:tab/>
            </w:r>
            <w:r>
              <w:rPr>
                <w:noProof/>
                <w:webHidden/>
              </w:rPr>
              <w:fldChar w:fldCharType="begin"/>
            </w:r>
            <w:r>
              <w:rPr>
                <w:noProof/>
                <w:webHidden/>
              </w:rPr>
              <w:instrText xml:space="preserve"> PAGEREF _Toc513486000 \h </w:instrText>
            </w:r>
            <w:r>
              <w:rPr>
                <w:noProof/>
                <w:webHidden/>
              </w:rPr>
            </w:r>
            <w:r>
              <w:rPr>
                <w:noProof/>
                <w:webHidden/>
              </w:rPr>
              <w:fldChar w:fldCharType="separate"/>
            </w:r>
            <w:r>
              <w:rPr>
                <w:noProof/>
                <w:webHidden/>
              </w:rPr>
              <w:t>38</w:t>
            </w:r>
            <w:r>
              <w:rPr>
                <w:noProof/>
                <w:webHidden/>
              </w:rPr>
              <w:fldChar w:fldCharType="end"/>
            </w:r>
          </w:hyperlink>
        </w:p>
        <w:p w14:paraId="7B91D896" w14:textId="11AF1233" w:rsidR="00C509D7" w:rsidRDefault="00C509D7">
          <w:pPr>
            <w:pStyle w:val="TOC3"/>
            <w:tabs>
              <w:tab w:val="left" w:pos="1320"/>
              <w:tab w:val="right" w:leader="dot" w:pos="9350"/>
            </w:tabs>
            <w:rPr>
              <w:noProof/>
              <w:lang w:eastAsia="en-GB"/>
            </w:rPr>
          </w:pPr>
          <w:hyperlink w:anchor="_Toc513486001" w:history="1">
            <w:r w:rsidRPr="00640270">
              <w:rPr>
                <w:rStyle w:val="Hyperlink"/>
                <w:noProof/>
              </w:rPr>
              <w:t>4.4.3</w:t>
            </w:r>
            <w:r>
              <w:rPr>
                <w:noProof/>
                <w:lang w:eastAsia="en-GB"/>
              </w:rPr>
              <w:tab/>
            </w:r>
            <w:r w:rsidRPr="00640270">
              <w:rPr>
                <w:rStyle w:val="Hyperlink"/>
                <w:noProof/>
              </w:rPr>
              <w:t>Creating the Domain Model</w:t>
            </w:r>
            <w:r>
              <w:rPr>
                <w:noProof/>
                <w:webHidden/>
              </w:rPr>
              <w:tab/>
            </w:r>
            <w:r>
              <w:rPr>
                <w:noProof/>
                <w:webHidden/>
              </w:rPr>
              <w:fldChar w:fldCharType="begin"/>
            </w:r>
            <w:r>
              <w:rPr>
                <w:noProof/>
                <w:webHidden/>
              </w:rPr>
              <w:instrText xml:space="preserve"> PAGEREF _Toc513486001 \h </w:instrText>
            </w:r>
            <w:r>
              <w:rPr>
                <w:noProof/>
                <w:webHidden/>
              </w:rPr>
            </w:r>
            <w:r>
              <w:rPr>
                <w:noProof/>
                <w:webHidden/>
              </w:rPr>
              <w:fldChar w:fldCharType="separate"/>
            </w:r>
            <w:r>
              <w:rPr>
                <w:noProof/>
                <w:webHidden/>
              </w:rPr>
              <w:t>39</w:t>
            </w:r>
            <w:r>
              <w:rPr>
                <w:noProof/>
                <w:webHidden/>
              </w:rPr>
              <w:fldChar w:fldCharType="end"/>
            </w:r>
          </w:hyperlink>
        </w:p>
        <w:p w14:paraId="252EE0A4" w14:textId="35B6A2B3" w:rsidR="00C509D7" w:rsidRDefault="00C509D7">
          <w:pPr>
            <w:pStyle w:val="TOC2"/>
            <w:tabs>
              <w:tab w:val="left" w:pos="880"/>
              <w:tab w:val="right" w:leader="dot" w:pos="9350"/>
            </w:tabs>
            <w:rPr>
              <w:noProof/>
              <w:lang w:eastAsia="en-GB"/>
            </w:rPr>
          </w:pPr>
          <w:hyperlink w:anchor="_Toc513486002" w:history="1">
            <w:r w:rsidRPr="00640270">
              <w:rPr>
                <w:rStyle w:val="Hyperlink"/>
                <w:noProof/>
              </w:rPr>
              <w:t>4.5</w:t>
            </w:r>
            <w:r>
              <w:rPr>
                <w:noProof/>
                <w:lang w:eastAsia="en-GB"/>
              </w:rPr>
              <w:tab/>
            </w:r>
            <w:r w:rsidRPr="00640270">
              <w:rPr>
                <w:rStyle w:val="Hyperlink"/>
                <w:noProof/>
              </w:rPr>
              <w:t>Resources</w:t>
            </w:r>
            <w:r>
              <w:rPr>
                <w:noProof/>
                <w:webHidden/>
              </w:rPr>
              <w:tab/>
            </w:r>
            <w:r>
              <w:rPr>
                <w:noProof/>
                <w:webHidden/>
              </w:rPr>
              <w:fldChar w:fldCharType="begin"/>
            </w:r>
            <w:r>
              <w:rPr>
                <w:noProof/>
                <w:webHidden/>
              </w:rPr>
              <w:instrText xml:space="preserve"> PAGEREF _Toc513486002 \h </w:instrText>
            </w:r>
            <w:r>
              <w:rPr>
                <w:noProof/>
                <w:webHidden/>
              </w:rPr>
            </w:r>
            <w:r>
              <w:rPr>
                <w:noProof/>
                <w:webHidden/>
              </w:rPr>
              <w:fldChar w:fldCharType="separate"/>
            </w:r>
            <w:r>
              <w:rPr>
                <w:noProof/>
                <w:webHidden/>
              </w:rPr>
              <w:t>47</w:t>
            </w:r>
            <w:r>
              <w:rPr>
                <w:noProof/>
                <w:webHidden/>
              </w:rPr>
              <w:fldChar w:fldCharType="end"/>
            </w:r>
          </w:hyperlink>
        </w:p>
        <w:p w14:paraId="126CA7A8" w14:textId="28C1E7E6" w:rsidR="00C509D7" w:rsidRDefault="00C509D7">
          <w:pPr>
            <w:pStyle w:val="TOC2"/>
            <w:tabs>
              <w:tab w:val="left" w:pos="880"/>
              <w:tab w:val="right" w:leader="dot" w:pos="9350"/>
            </w:tabs>
            <w:rPr>
              <w:noProof/>
              <w:lang w:eastAsia="en-GB"/>
            </w:rPr>
          </w:pPr>
          <w:hyperlink w:anchor="_Toc513486003" w:history="1">
            <w:r w:rsidRPr="00640270">
              <w:rPr>
                <w:rStyle w:val="Hyperlink"/>
                <w:noProof/>
              </w:rPr>
              <w:t>4.6</w:t>
            </w:r>
            <w:r>
              <w:rPr>
                <w:noProof/>
                <w:lang w:eastAsia="en-GB"/>
              </w:rPr>
              <w:tab/>
            </w:r>
            <w:r w:rsidRPr="00640270">
              <w:rPr>
                <w:rStyle w:val="Hyperlink"/>
                <w:noProof/>
              </w:rPr>
              <w:t>Example HTTP Method Implementations</w:t>
            </w:r>
            <w:r>
              <w:rPr>
                <w:noProof/>
                <w:webHidden/>
              </w:rPr>
              <w:tab/>
            </w:r>
            <w:r>
              <w:rPr>
                <w:noProof/>
                <w:webHidden/>
              </w:rPr>
              <w:fldChar w:fldCharType="begin"/>
            </w:r>
            <w:r>
              <w:rPr>
                <w:noProof/>
                <w:webHidden/>
              </w:rPr>
              <w:instrText xml:space="preserve"> PAGEREF _Toc513486003 \h </w:instrText>
            </w:r>
            <w:r>
              <w:rPr>
                <w:noProof/>
                <w:webHidden/>
              </w:rPr>
            </w:r>
            <w:r>
              <w:rPr>
                <w:noProof/>
                <w:webHidden/>
              </w:rPr>
              <w:fldChar w:fldCharType="separate"/>
            </w:r>
            <w:r>
              <w:rPr>
                <w:noProof/>
                <w:webHidden/>
              </w:rPr>
              <w:t>49</w:t>
            </w:r>
            <w:r>
              <w:rPr>
                <w:noProof/>
                <w:webHidden/>
              </w:rPr>
              <w:fldChar w:fldCharType="end"/>
            </w:r>
          </w:hyperlink>
        </w:p>
        <w:p w14:paraId="6D6894B9" w14:textId="16CE529F" w:rsidR="00C509D7" w:rsidRDefault="00C509D7">
          <w:pPr>
            <w:pStyle w:val="TOC3"/>
            <w:tabs>
              <w:tab w:val="left" w:pos="1320"/>
              <w:tab w:val="right" w:leader="dot" w:pos="9350"/>
            </w:tabs>
            <w:rPr>
              <w:noProof/>
              <w:lang w:eastAsia="en-GB"/>
            </w:rPr>
          </w:pPr>
          <w:hyperlink w:anchor="_Toc513486004" w:history="1">
            <w:r w:rsidRPr="00640270">
              <w:rPr>
                <w:rStyle w:val="Hyperlink"/>
                <w:noProof/>
              </w:rPr>
              <w:t>4.6.1</w:t>
            </w:r>
            <w:r>
              <w:rPr>
                <w:noProof/>
                <w:lang w:eastAsia="en-GB"/>
              </w:rPr>
              <w:tab/>
            </w:r>
            <w:r w:rsidRPr="00640270">
              <w:rPr>
                <w:rStyle w:val="Hyperlink"/>
                <w:noProof/>
              </w:rPr>
              <w:t>GET (Collection Resource)</w:t>
            </w:r>
            <w:r>
              <w:rPr>
                <w:noProof/>
                <w:webHidden/>
              </w:rPr>
              <w:tab/>
            </w:r>
            <w:r>
              <w:rPr>
                <w:noProof/>
                <w:webHidden/>
              </w:rPr>
              <w:fldChar w:fldCharType="begin"/>
            </w:r>
            <w:r>
              <w:rPr>
                <w:noProof/>
                <w:webHidden/>
              </w:rPr>
              <w:instrText xml:space="preserve"> PAGEREF _Toc513486004 \h </w:instrText>
            </w:r>
            <w:r>
              <w:rPr>
                <w:noProof/>
                <w:webHidden/>
              </w:rPr>
            </w:r>
            <w:r>
              <w:rPr>
                <w:noProof/>
                <w:webHidden/>
              </w:rPr>
              <w:fldChar w:fldCharType="separate"/>
            </w:r>
            <w:r>
              <w:rPr>
                <w:noProof/>
                <w:webHidden/>
              </w:rPr>
              <w:t>49</w:t>
            </w:r>
            <w:r>
              <w:rPr>
                <w:noProof/>
                <w:webHidden/>
              </w:rPr>
              <w:fldChar w:fldCharType="end"/>
            </w:r>
          </w:hyperlink>
        </w:p>
        <w:p w14:paraId="601E5BFD" w14:textId="4153FD20" w:rsidR="00C509D7" w:rsidRDefault="00C509D7">
          <w:pPr>
            <w:pStyle w:val="TOC3"/>
            <w:tabs>
              <w:tab w:val="left" w:pos="1320"/>
              <w:tab w:val="right" w:leader="dot" w:pos="9350"/>
            </w:tabs>
            <w:rPr>
              <w:noProof/>
              <w:lang w:eastAsia="en-GB"/>
            </w:rPr>
          </w:pPr>
          <w:hyperlink w:anchor="_Toc513486005" w:history="1">
            <w:r w:rsidRPr="00640270">
              <w:rPr>
                <w:rStyle w:val="Hyperlink"/>
                <w:noProof/>
              </w:rPr>
              <w:t>4.6.2</w:t>
            </w:r>
            <w:r>
              <w:rPr>
                <w:noProof/>
                <w:lang w:eastAsia="en-GB"/>
              </w:rPr>
              <w:tab/>
            </w:r>
            <w:r w:rsidRPr="00640270">
              <w:rPr>
                <w:rStyle w:val="Hyperlink"/>
                <w:noProof/>
              </w:rPr>
              <w:t>GET (Single Resource)</w:t>
            </w:r>
            <w:r>
              <w:rPr>
                <w:noProof/>
                <w:webHidden/>
              </w:rPr>
              <w:tab/>
            </w:r>
            <w:r>
              <w:rPr>
                <w:noProof/>
                <w:webHidden/>
              </w:rPr>
              <w:fldChar w:fldCharType="begin"/>
            </w:r>
            <w:r>
              <w:rPr>
                <w:noProof/>
                <w:webHidden/>
              </w:rPr>
              <w:instrText xml:space="preserve"> PAGEREF _Toc513486005 \h </w:instrText>
            </w:r>
            <w:r>
              <w:rPr>
                <w:noProof/>
                <w:webHidden/>
              </w:rPr>
            </w:r>
            <w:r>
              <w:rPr>
                <w:noProof/>
                <w:webHidden/>
              </w:rPr>
              <w:fldChar w:fldCharType="separate"/>
            </w:r>
            <w:r>
              <w:rPr>
                <w:noProof/>
                <w:webHidden/>
              </w:rPr>
              <w:t>49</w:t>
            </w:r>
            <w:r>
              <w:rPr>
                <w:noProof/>
                <w:webHidden/>
              </w:rPr>
              <w:fldChar w:fldCharType="end"/>
            </w:r>
          </w:hyperlink>
        </w:p>
        <w:p w14:paraId="07BBF093" w14:textId="6A05F7D4" w:rsidR="00C509D7" w:rsidRDefault="00C509D7">
          <w:pPr>
            <w:pStyle w:val="TOC3"/>
            <w:tabs>
              <w:tab w:val="left" w:pos="1320"/>
              <w:tab w:val="right" w:leader="dot" w:pos="9350"/>
            </w:tabs>
            <w:rPr>
              <w:noProof/>
              <w:lang w:eastAsia="en-GB"/>
            </w:rPr>
          </w:pPr>
          <w:hyperlink w:anchor="_Toc513486006" w:history="1">
            <w:r w:rsidRPr="00640270">
              <w:rPr>
                <w:rStyle w:val="Hyperlink"/>
                <w:noProof/>
              </w:rPr>
              <w:t>4.6.3</w:t>
            </w:r>
            <w:r>
              <w:rPr>
                <w:noProof/>
                <w:lang w:eastAsia="en-GB"/>
              </w:rPr>
              <w:tab/>
            </w:r>
            <w:r w:rsidRPr="00640270">
              <w:rPr>
                <w:rStyle w:val="Hyperlink"/>
                <w:noProof/>
              </w:rPr>
              <w:t>HEAD</w:t>
            </w:r>
            <w:r>
              <w:rPr>
                <w:noProof/>
                <w:webHidden/>
              </w:rPr>
              <w:tab/>
            </w:r>
            <w:r>
              <w:rPr>
                <w:noProof/>
                <w:webHidden/>
              </w:rPr>
              <w:fldChar w:fldCharType="begin"/>
            </w:r>
            <w:r>
              <w:rPr>
                <w:noProof/>
                <w:webHidden/>
              </w:rPr>
              <w:instrText xml:space="preserve"> PAGEREF _Toc513486006 \h </w:instrText>
            </w:r>
            <w:r>
              <w:rPr>
                <w:noProof/>
                <w:webHidden/>
              </w:rPr>
            </w:r>
            <w:r>
              <w:rPr>
                <w:noProof/>
                <w:webHidden/>
              </w:rPr>
              <w:fldChar w:fldCharType="separate"/>
            </w:r>
            <w:r>
              <w:rPr>
                <w:noProof/>
                <w:webHidden/>
              </w:rPr>
              <w:t>50</w:t>
            </w:r>
            <w:r>
              <w:rPr>
                <w:noProof/>
                <w:webHidden/>
              </w:rPr>
              <w:fldChar w:fldCharType="end"/>
            </w:r>
          </w:hyperlink>
        </w:p>
        <w:p w14:paraId="5008EDF3" w14:textId="64D99AC1" w:rsidR="00C509D7" w:rsidRDefault="00C509D7">
          <w:pPr>
            <w:pStyle w:val="TOC3"/>
            <w:tabs>
              <w:tab w:val="left" w:pos="1320"/>
              <w:tab w:val="right" w:leader="dot" w:pos="9350"/>
            </w:tabs>
            <w:rPr>
              <w:noProof/>
              <w:lang w:eastAsia="en-GB"/>
            </w:rPr>
          </w:pPr>
          <w:hyperlink w:anchor="_Toc513486007" w:history="1">
            <w:r w:rsidRPr="00640270">
              <w:rPr>
                <w:rStyle w:val="Hyperlink"/>
                <w:noProof/>
              </w:rPr>
              <w:t>4.6.4</w:t>
            </w:r>
            <w:r>
              <w:rPr>
                <w:noProof/>
                <w:lang w:eastAsia="en-GB"/>
              </w:rPr>
              <w:tab/>
            </w:r>
            <w:r w:rsidRPr="00640270">
              <w:rPr>
                <w:rStyle w:val="Hyperlink"/>
                <w:noProof/>
              </w:rPr>
              <w:t>POST</w:t>
            </w:r>
            <w:r>
              <w:rPr>
                <w:noProof/>
                <w:webHidden/>
              </w:rPr>
              <w:tab/>
            </w:r>
            <w:r>
              <w:rPr>
                <w:noProof/>
                <w:webHidden/>
              </w:rPr>
              <w:fldChar w:fldCharType="begin"/>
            </w:r>
            <w:r>
              <w:rPr>
                <w:noProof/>
                <w:webHidden/>
              </w:rPr>
              <w:instrText xml:space="preserve"> PAGEREF _Toc513486007 \h </w:instrText>
            </w:r>
            <w:r>
              <w:rPr>
                <w:noProof/>
                <w:webHidden/>
              </w:rPr>
            </w:r>
            <w:r>
              <w:rPr>
                <w:noProof/>
                <w:webHidden/>
              </w:rPr>
              <w:fldChar w:fldCharType="separate"/>
            </w:r>
            <w:r>
              <w:rPr>
                <w:noProof/>
                <w:webHidden/>
              </w:rPr>
              <w:t>51</w:t>
            </w:r>
            <w:r>
              <w:rPr>
                <w:noProof/>
                <w:webHidden/>
              </w:rPr>
              <w:fldChar w:fldCharType="end"/>
            </w:r>
          </w:hyperlink>
        </w:p>
        <w:p w14:paraId="019D661D" w14:textId="4598CE09" w:rsidR="00C509D7" w:rsidRDefault="00C509D7">
          <w:pPr>
            <w:pStyle w:val="TOC3"/>
            <w:tabs>
              <w:tab w:val="left" w:pos="1320"/>
              <w:tab w:val="right" w:leader="dot" w:pos="9350"/>
            </w:tabs>
            <w:rPr>
              <w:noProof/>
              <w:lang w:eastAsia="en-GB"/>
            </w:rPr>
          </w:pPr>
          <w:hyperlink w:anchor="_Toc513486008" w:history="1">
            <w:r w:rsidRPr="00640270">
              <w:rPr>
                <w:rStyle w:val="Hyperlink"/>
                <w:noProof/>
              </w:rPr>
              <w:t>4.6.5</w:t>
            </w:r>
            <w:r>
              <w:rPr>
                <w:noProof/>
                <w:lang w:eastAsia="en-GB"/>
              </w:rPr>
              <w:tab/>
            </w:r>
            <w:r w:rsidRPr="00640270">
              <w:rPr>
                <w:rStyle w:val="Hyperlink"/>
                <w:noProof/>
              </w:rPr>
              <w:t>PUT</w:t>
            </w:r>
            <w:r>
              <w:rPr>
                <w:noProof/>
                <w:webHidden/>
              </w:rPr>
              <w:tab/>
            </w:r>
            <w:r>
              <w:rPr>
                <w:noProof/>
                <w:webHidden/>
              </w:rPr>
              <w:fldChar w:fldCharType="begin"/>
            </w:r>
            <w:r>
              <w:rPr>
                <w:noProof/>
                <w:webHidden/>
              </w:rPr>
              <w:instrText xml:space="preserve"> PAGEREF _Toc513486008 \h </w:instrText>
            </w:r>
            <w:r>
              <w:rPr>
                <w:noProof/>
                <w:webHidden/>
              </w:rPr>
            </w:r>
            <w:r>
              <w:rPr>
                <w:noProof/>
                <w:webHidden/>
              </w:rPr>
              <w:fldChar w:fldCharType="separate"/>
            </w:r>
            <w:r>
              <w:rPr>
                <w:noProof/>
                <w:webHidden/>
              </w:rPr>
              <w:t>52</w:t>
            </w:r>
            <w:r>
              <w:rPr>
                <w:noProof/>
                <w:webHidden/>
              </w:rPr>
              <w:fldChar w:fldCharType="end"/>
            </w:r>
          </w:hyperlink>
        </w:p>
        <w:p w14:paraId="0E630A0E" w14:textId="119A0B47" w:rsidR="00C509D7" w:rsidRDefault="00C509D7">
          <w:pPr>
            <w:pStyle w:val="TOC3"/>
            <w:tabs>
              <w:tab w:val="left" w:pos="1320"/>
              <w:tab w:val="right" w:leader="dot" w:pos="9350"/>
            </w:tabs>
            <w:rPr>
              <w:noProof/>
              <w:lang w:eastAsia="en-GB"/>
            </w:rPr>
          </w:pPr>
          <w:hyperlink w:anchor="_Toc513486009" w:history="1">
            <w:r w:rsidRPr="00640270">
              <w:rPr>
                <w:rStyle w:val="Hyperlink"/>
                <w:noProof/>
              </w:rPr>
              <w:t>4.6.6</w:t>
            </w:r>
            <w:r>
              <w:rPr>
                <w:noProof/>
                <w:lang w:eastAsia="en-GB"/>
              </w:rPr>
              <w:tab/>
            </w:r>
            <w:r w:rsidRPr="00640270">
              <w:rPr>
                <w:rStyle w:val="Hyperlink"/>
                <w:noProof/>
              </w:rPr>
              <w:t>PATCH</w:t>
            </w:r>
            <w:r>
              <w:rPr>
                <w:noProof/>
                <w:webHidden/>
              </w:rPr>
              <w:tab/>
            </w:r>
            <w:r>
              <w:rPr>
                <w:noProof/>
                <w:webHidden/>
              </w:rPr>
              <w:fldChar w:fldCharType="begin"/>
            </w:r>
            <w:r>
              <w:rPr>
                <w:noProof/>
                <w:webHidden/>
              </w:rPr>
              <w:instrText xml:space="preserve"> PAGEREF _Toc513486009 \h </w:instrText>
            </w:r>
            <w:r>
              <w:rPr>
                <w:noProof/>
                <w:webHidden/>
              </w:rPr>
            </w:r>
            <w:r>
              <w:rPr>
                <w:noProof/>
                <w:webHidden/>
              </w:rPr>
              <w:fldChar w:fldCharType="separate"/>
            </w:r>
            <w:r>
              <w:rPr>
                <w:noProof/>
                <w:webHidden/>
              </w:rPr>
              <w:t>53</w:t>
            </w:r>
            <w:r>
              <w:rPr>
                <w:noProof/>
                <w:webHidden/>
              </w:rPr>
              <w:fldChar w:fldCharType="end"/>
            </w:r>
          </w:hyperlink>
        </w:p>
        <w:p w14:paraId="08857250" w14:textId="23760323" w:rsidR="00C509D7" w:rsidRDefault="00C509D7">
          <w:pPr>
            <w:pStyle w:val="TOC3"/>
            <w:tabs>
              <w:tab w:val="left" w:pos="1320"/>
              <w:tab w:val="right" w:leader="dot" w:pos="9350"/>
            </w:tabs>
            <w:rPr>
              <w:noProof/>
              <w:lang w:eastAsia="en-GB"/>
            </w:rPr>
          </w:pPr>
          <w:hyperlink w:anchor="_Toc513486010" w:history="1">
            <w:r w:rsidRPr="00640270">
              <w:rPr>
                <w:rStyle w:val="Hyperlink"/>
                <w:noProof/>
              </w:rPr>
              <w:t>4.6.7</w:t>
            </w:r>
            <w:r>
              <w:rPr>
                <w:noProof/>
                <w:lang w:eastAsia="en-GB"/>
              </w:rPr>
              <w:tab/>
            </w:r>
            <w:r w:rsidRPr="00640270">
              <w:rPr>
                <w:rStyle w:val="Hyperlink"/>
                <w:noProof/>
              </w:rPr>
              <w:t>DELETE</w:t>
            </w:r>
            <w:r>
              <w:rPr>
                <w:noProof/>
                <w:webHidden/>
              </w:rPr>
              <w:tab/>
            </w:r>
            <w:r>
              <w:rPr>
                <w:noProof/>
                <w:webHidden/>
              </w:rPr>
              <w:fldChar w:fldCharType="begin"/>
            </w:r>
            <w:r>
              <w:rPr>
                <w:noProof/>
                <w:webHidden/>
              </w:rPr>
              <w:instrText xml:space="preserve"> PAGEREF _Toc513486010 \h </w:instrText>
            </w:r>
            <w:r>
              <w:rPr>
                <w:noProof/>
                <w:webHidden/>
              </w:rPr>
            </w:r>
            <w:r>
              <w:rPr>
                <w:noProof/>
                <w:webHidden/>
              </w:rPr>
              <w:fldChar w:fldCharType="separate"/>
            </w:r>
            <w:r>
              <w:rPr>
                <w:noProof/>
                <w:webHidden/>
              </w:rPr>
              <w:t>54</w:t>
            </w:r>
            <w:r>
              <w:rPr>
                <w:noProof/>
                <w:webHidden/>
              </w:rPr>
              <w:fldChar w:fldCharType="end"/>
            </w:r>
          </w:hyperlink>
        </w:p>
        <w:p w14:paraId="027F2106" w14:textId="30A412D8" w:rsidR="00C509D7" w:rsidRDefault="00C509D7">
          <w:pPr>
            <w:pStyle w:val="TOC2"/>
            <w:tabs>
              <w:tab w:val="left" w:pos="880"/>
              <w:tab w:val="right" w:leader="dot" w:pos="9350"/>
            </w:tabs>
            <w:rPr>
              <w:noProof/>
              <w:lang w:eastAsia="en-GB"/>
            </w:rPr>
          </w:pPr>
          <w:hyperlink w:anchor="_Toc513486011" w:history="1">
            <w:r w:rsidRPr="00640270">
              <w:rPr>
                <w:rStyle w:val="Hyperlink"/>
                <w:noProof/>
              </w:rPr>
              <w:t>4.7</w:t>
            </w:r>
            <w:r>
              <w:rPr>
                <w:noProof/>
                <w:lang w:eastAsia="en-GB"/>
              </w:rPr>
              <w:tab/>
            </w:r>
            <w:r w:rsidRPr="00640270">
              <w:rPr>
                <w:rStyle w:val="Hyperlink"/>
                <w:noProof/>
              </w:rPr>
              <w:t>OPTIONS</w:t>
            </w:r>
            <w:r>
              <w:rPr>
                <w:noProof/>
                <w:webHidden/>
              </w:rPr>
              <w:tab/>
            </w:r>
            <w:r>
              <w:rPr>
                <w:noProof/>
                <w:webHidden/>
              </w:rPr>
              <w:fldChar w:fldCharType="begin"/>
            </w:r>
            <w:r>
              <w:rPr>
                <w:noProof/>
                <w:webHidden/>
              </w:rPr>
              <w:instrText xml:space="preserve"> PAGEREF _Toc513486011 \h </w:instrText>
            </w:r>
            <w:r>
              <w:rPr>
                <w:noProof/>
                <w:webHidden/>
              </w:rPr>
            </w:r>
            <w:r>
              <w:rPr>
                <w:noProof/>
                <w:webHidden/>
              </w:rPr>
              <w:fldChar w:fldCharType="separate"/>
            </w:r>
            <w:r>
              <w:rPr>
                <w:noProof/>
                <w:webHidden/>
              </w:rPr>
              <w:t>54</w:t>
            </w:r>
            <w:r>
              <w:rPr>
                <w:noProof/>
                <w:webHidden/>
              </w:rPr>
              <w:fldChar w:fldCharType="end"/>
            </w:r>
          </w:hyperlink>
        </w:p>
        <w:p w14:paraId="6222969E" w14:textId="2D21FF8D" w:rsidR="00C509D7" w:rsidRDefault="00C509D7">
          <w:pPr>
            <w:pStyle w:val="TOC3"/>
            <w:tabs>
              <w:tab w:val="left" w:pos="1320"/>
              <w:tab w:val="right" w:leader="dot" w:pos="9350"/>
            </w:tabs>
            <w:rPr>
              <w:noProof/>
              <w:lang w:eastAsia="en-GB"/>
            </w:rPr>
          </w:pPr>
          <w:hyperlink w:anchor="_Toc513486012" w:history="1">
            <w:r w:rsidRPr="00640270">
              <w:rPr>
                <w:rStyle w:val="Hyperlink"/>
                <w:noProof/>
              </w:rPr>
              <w:t>4.7.1</w:t>
            </w:r>
            <w:r>
              <w:rPr>
                <w:noProof/>
                <w:lang w:eastAsia="en-GB"/>
              </w:rPr>
              <w:tab/>
            </w:r>
            <w:r w:rsidRPr="00640270">
              <w:rPr>
                <w:rStyle w:val="Hyperlink"/>
                <w:noProof/>
              </w:rPr>
              <w:t>Strategies to Manage Huge Data</w:t>
            </w:r>
            <w:r>
              <w:rPr>
                <w:noProof/>
                <w:webHidden/>
              </w:rPr>
              <w:tab/>
            </w:r>
            <w:r>
              <w:rPr>
                <w:noProof/>
                <w:webHidden/>
              </w:rPr>
              <w:fldChar w:fldCharType="begin"/>
            </w:r>
            <w:r>
              <w:rPr>
                <w:noProof/>
                <w:webHidden/>
              </w:rPr>
              <w:instrText xml:space="preserve"> PAGEREF _Toc513486012 \h </w:instrText>
            </w:r>
            <w:r>
              <w:rPr>
                <w:noProof/>
                <w:webHidden/>
              </w:rPr>
            </w:r>
            <w:r>
              <w:rPr>
                <w:noProof/>
                <w:webHidden/>
              </w:rPr>
              <w:fldChar w:fldCharType="separate"/>
            </w:r>
            <w:r>
              <w:rPr>
                <w:noProof/>
                <w:webHidden/>
              </w:rPr>
              <w:t>55</w:t>
            </w:r>
            <w:r>
              <w:rPr>
                <w:noProof/>
                <w:webHidden/>
              </w:rPr>
              <w:fldChar w:fldCharType="end"/>
            </w:r>
          </w:hyperlink>
        </w:p>
        <w:p w14:paraId="63F90CC5" w14:textId="26365F16" w:rsidR="00C509D7" w:rsidRDefault="00C509D7">
          <w:pPr>
            <w:pStyle w:val="TOC1"/>
            <w:tabs>
              <w:tab w:val="left" w:pos="440"/>
              <w:tab w:val="right" w:leader="dot" w:pos="9350"/>
            </w:tabs>
            <w:rPr>
              <w:noProof/>
              <w:lang w:eastAsia="en-GB"/>
            </w:rPr>
          </w:pPr>
          <w:hyperlink w:anchor="_Toc513486013" w:history="1">
            <w:r w:rsidRPr="00640270">
              <w:rPr>
                <w:rStyle w:val="Hyperlink"/>
                <w:noProof/>
              </w:rPr>
              <w:t>5</w:t>
            </w:r>
            <w:r>
              <w:rPr>
                <w:noProof/>
                <w:lang w:eastAsia="en-GB"/>
              </w:rPr>
              <w:tab/>
            </w:r>
            <w:r w:rsidRPr="00640270">
              <w:rPr>
                <w:rStyle w:val="Hyperlink"/>
                <w:noProof/>
              </w:rPr>
              <w:t>Testing Our API</w:t>
            </w:r>
            <w:r>
              <w:rPr>
                <w:noProof/>
                <w:webHidden/>
              </w:rPr>
              <w:tab/>
            </w:r>
            <w:r>
              <w:rPr>
                <w:noProof/>
                <w:webHidden/>
              </w:rPr>
              <w:fldChar w:fldCharType="begin"/>
            </w:r>
            <w:r>
              <w:rPr>
                <w:noProof/>
                <w:webHidden/>
              </w:rPr>
              <w:instrText xml:space="preserve"> PAGEREF _Toc513486013 \h </w:instrText>
            </w:r>
            <w:r>
              <w:rPr>
                <w:noProof/>
                <w:webHidden/>
              </w:rPr>
            </w:r>
            <w:r>
              <w:rPr>
                <w:noProof/>
                <w:webHidden/>
              </w:rPr>
              <w:fldChar w:fldCharType="separate"/>
            </w:r>
            <w:r>
              <w:rPr>
                <w:noProof/>
                <w:webHidden/>
              </w:rPr>
              <w:t>59</w:t>
            </w:r>
            <w:r>
              <w:rPr>
                <w:noProof/>
                <w:webHidden/>
              </w:rPr>
              <w:fldChar w:fldCharType="end"/>
            </w:r>
          </w:hyperlink>
        </w:p>
        <w:p w14:paraId="646BC0CC" w14:textId="3D82BDEE" w:rsidR="00C509D7" w:rsidRDefault="00C509D7">
          <w:pPr>
            <w:pStyle w:val="TOC1"/>
            <w:tabs>
              <w:tab w:val="left" w:pos="440"/>
              <w:tab w:val="right" w:leader="dot" w:pos="9350"/>
            </w:tabs>
            <w:rPr>
              <w:noProof/>
              <w:lang w:eastAsia="en-GB"/>
            </w:rPr>
          </w:pPr>
          <w:hyperlink w:anchor="_Toc513486014" w:history="1">
            <w:r w:rsidRPr="00640270">
              <w:rPr>
                <w:rStyle w:val="Hyperlink"/>
                <w:noProof/>
              </w:rPr>
              <w:t>6</w:t>
            </w:r>
            <w:r>
              <w:rPr>
                <w:noProof/>
                <w:lang w:eastAsia="en-GB"/>
              </w:rPr>
              <w:tab/>
            </w:r>
            <w:r w:rsidRPr="00640270">
              <w:rPr>
                <w:rStyle w:val="Hyperlink"/>
                <w:noProof/>
              </w:rPr>
              <w:t>Documenting Our API</w:t>
            </w:r>
            <w:r>
              <w:rPr>
                <w:noProof/>
                <w:webHidden/>
              </w:rPr>
              <w:tab/>
            </w:r>
            <w:r>
              <w:rPr>
                <w:noProof/>
                <w:webHidden/>
              </w:rPr>
              <w:fldChar w:fldCharType="begin"/>
            </w:r>
            <w:r>
              <w:rPr>
                <w:noProof/>
                <w:webHidden/>
              </w:rPr>
              <w:instrText xml:space="preserve"> PAGEREF _Toc513486014 \h </w:instrText>
            </w:r>
            <w:r>
              <w:rPr>
                <w:noProof/>
                <w:webHidden/>
              </w:rPr>
            </w:r>
            <w:r>
              <w:rPr>
                <w:noProof/>
                <w:webHidden/>
              </w:rPr>
              <w:fldChar w:fldCharType="separate"/>
            </w:r>
            <w:r>
              <w:rPr>
                <w:noProof/>
                <w:webHidden/>
              </w:rPr>
              <w:t>60</w:t>
            </w:r>
            <w:r>
              <w:rPr>
                <w:noProof/>
                <w:webHidden/>
              </w:rPr>
              <w:fldChar w:fldCharType="end"/>
            </w:r>
          </w:hyperlink>
        </w:p>
        <w:p w14:paraId="14D04D25" w14:textId="4B160D38" w:rsidR="00C509D7" w:rsidRDefault="00C509D7">
          <w:pPr>
            <w:pStyle w:val="TOC1"/>
            <w:tabs>
              <w:tab w:val="left" w:pos="440"/>
              <w:tab w:val="right" w:leader="dot" w:pos="9350"/>
            </w:tabs>
            <w:rPr>
              <w:noProof/>
              <w:lang w:eastAsia="en-GB"/>
            </w:rPr>
          </w:pPr>
          <w:hyperlink w:anchor="_Toc513486015" w:history="1">
            <w:r w:rsidRPr="00640270">
              <w:rPr>
                <w:rStyle w:val="Hyperlink"/>
                <w:noProof/>
              </w:rPr>
              <w:t>7</w:t>
            </w:r>
            <w:r>
              <w:rPr>
                <w:noProof/>
                <w:lang w:eastAsia="en-GB"/>
              </w:rPr>
              <w:tab/>
            </w:r>
            <w:r w:rsidRPr="00640270">
              <w:rPr>
                <w:rStyle w:val="Hyperlink"/>
                <w:noProof/>
              </w:rPr>
              <w:t>Concluding Our Project</w:t>
            </w:r>
            <w:r>
              <w:rPr>
                <w:noProof/>
                <w:webHidden/>
              </w:rPr>
              <w:tab/>
            </w:r>
            <w:r>
              <w:rPr>
                <w:noProof/>
                <w:webHidden/>
              </w:rPr>
              <w:fldChar w:fldCharType="begin"/>
            </w:r>
            <w:r>
              <w:rPr>
                <w:noProof/>
                <w:webHidden/>
              </w:rPr>
              <w:instrText xml:space="preserve"> PAGEREF _Toc513486015 \h </w:instrText>
            </w:r>
            <w:r>
              <w:rPr>
                <w:noProof/>
                <w:webHidden/>
              </w:rPr>
            </w:r>
            <w:r>
              <w:rPr>
                <w:noProof/>
                <w:webHidden/>
              </w:rPr>
              <w:fldChar w:fldCharType="separate"/>
            </w:r>
            <w:r>
              <w:rPr>
                <w:noProof/>
                <w:webHidden/>
              </w:rPr>
              <w:t>61</w:t>
            </w:r>
            <w:r>
              <w:rPr>
                <w:noProof/>
                <w:webHidden/>
              </w:rPr>
              <w:fldChar w:fldCharType="end"/>
            </w:r>
          </w:hyperlink>
        </w:p>
        <w:p w14:paraId="162C41A9" w14:textId="79A5FDD4" w:rsidR="00C509D7" w:rsidRDefault="00C509D7">
          <w:pPr>
            <w:pStyle w:val="TOC1"/>
            <w:tabs>
              <w:tab w:val="right" w:leader="dot" w:pos="9350"/>
            </w:tabs>
            <w:rPr>
              <w:noProof/>
              <w:lang w:eastAsia="en-GB"/>
            </w:rPr>
          </w:pPr>
          <w:hyperlink w:anchor="_Toc513486016" w:history="1">
            <w:r w:rsidRPr="00640270">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_Toc513486016 \h </w:instrText>
            </w:r>
            <w:r>
              <w:rPr>
                <w:noProof/>
                <w:webHidden/>
              </w:rPr>
            </w:r>
            <w:r>
              <w:rPr>
                <w:noProof/>
                <w:webHidden/>
              </w:rPr>
              <w:fldChar w:fldCharType="separate"/>
            </w:r>
            <w:r>
              <w:rPr>
                <w:noProof/>
                <w:webHidden/>
              </w:rPr>
              <w:t>64</w:t>
            </w:r>
            <w:r>
              <w:rPr>
                <w:noProof/>
                <w:webHidden/>
              </w:rPr>
              <w:fldChar w:fldCharType="end"/>
            </w:r>
          </w:hyperlink>
        </w:p>
        <w:p w14:paraId="3151FF2D" w14:textId="158886C1"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71732D2F" w14:textId="47FAB907" w:rsidR="00522521" w:rsidRDefault="00522521" w:rsidP="00A1579B">
      <w:pPr>
        <w:pStyle w:val="Heading1"/>
      </w:pPr>
      <w:bookmarkStart w:id="1" w:name="_Ref512199268"/>
      <w:bookmarkStart w:id="2" w:name="_Ref512199321"/>
      <w:bookmarkStart w:id="3" w:name="_Ref512199331"/>
      <w:bookmarkStart w:id="4" w:name="_Toc513485930"/>
      <w:r w:rsidRPr="006230D7">
        <w:lastRenderedPageBreak/>
        <w:t>Introduction</w:t>
      </w:r>
      <w:bookmarkEnd w:id="1"/>
      <w:bookmarkEnd w:id="2"/>
      <w:bookmarkEnd w:id="3"/>
      <w:bookmarkEnd w:id="4"/>
    </w:p>
    <w:p w14:paraId="41F67635" w14:textId="5A024156" w:rsidR="00441923" w:rsidRDefault="00167BD4" w:rsidP="00441923">
      <w:pPr>
        <w:pStyle w:val="Heading2"/>
      </w:pPr>
      <w:bookmarkStart w:id="5" w:name="_Ref512186068"/>
      <w:bookmarkStart w:id="6" w:name="_Toc513485931"/>
      <w:r>
        <w:t>B</w:t>
      </w:r>
      <w:r w:rsidR="00441923">
        <w:t>ackground</w:t>
      </w:r>
      <w:bookmarkEnd w:id="5"/>
      <w:bookmarkEnd w:id="6"/>
    </w:p>
    <w:p w14:paraId="2C2A7EC6" w14:textId="1613C67A" w:rsidR="00441923" w:rsidRDefault="00441923" w:rsidP="00441923">
      <w:pPr>
        <w:pStyle w:val="Heading3"/>
      </w:pPr>
      <w:bookmarkStart w:id="7" w:name="_Toc513485932"/>
      <w:r>
        <w:t>Monolithic Applications</w:t>
      </w:r>
      <w:bookmarkEnd w:id="7"/>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307pt" o:ole="">
            <v:imagedata r:id="rId11" o:title=""/>
          </v:shape>
          <o:OLEObject Type="Embed" ProgID="Visio.Drawing.15" ShapeID="_x0000_i1025" DrawAspect="Content" ObjectID="_1587229022" r:id="rId12"/>
        </w:object>
      </w:r>
    </w:p>
    <w:p w14:paraId="6F1B3DF1" w14:textId="651106CE" w:rsidR="00CF3D60" w:rsidRDefault="00B73F11" w:rsidP="00B73F11">
      <w:pPr>
        <w:pStyle w:val="Caption"/>
        <w:jc w:val="center"/>
      </w:pPr>
      <w:bookmarkStart w:id="8" w:name="_Ref512783387"/>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bookmarkEnd w:id="8"/>
      <w:r>
        <w:t>Monolithic Architecture</w:t>
      </w:r>
    </w:p>
    <w:p w14:paraId="021ACEB7" w14:textId="66856D27" w:rsidR="004754DA" w:rsidRDefault="004754DA" w:rsidP="004754DA">
      <w:pPr>
        <w:pStyle w:val="Heading3"/>
      </w:pPr>
      <w:bookmarkStart w:id="9" w:name="_Toc513485933"/>
      <w:r>
        <w:t>Information Technology</w:t>
      </w:r>
      <w:bookmarkEnd w:id="9"/>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10" w:name="_Toc513485934"/>
      <w:r>
        <w:t>Distributed Systems</w:t>
      </w:r>
      <w:bookmarkEnd w:id="10"/>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41pt;height:388.55pt" o:ole="">
            <v:imagedata r:id="rId13" o:title=""/>
          </v:shape>
          <o:OLEObject Type="Embed" ProgID="Visio.Drawing.15" ShapeID="_x0000_i1026" DrawAspect="Content" ObjectID="_1587229023" r:id="rId14"/>
        </w:object>
      </w:r>
    </w:p>
    <w:p w14:paraId="1CE0135B" w14:textId="0FFC4335" w:rsidR="0003413F" w:rsidRDefault="00FD153D" w:rsidP="00FD153D">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r w:rsidR="00C0609E">
        <w:t xml:space="preserve"> </w:t>
      </w:r>
      <w:r>
        <w:t>Distributed Software Architecture</w:t>
      </w:r>
    </w:p>
    <w:p w14:paraId="46D90ABD" w14:textId="5931F085" w:rsidR="00215897" w:rsidRDefault="000977FD" w:rsidP="00012166">
      <w:pPr>
        <w:pStyle w:val="Heading3"/>
      </w:pPr>
      <w:bookmarkStart w:id="11" w:name="_Toc513485935"/>
      <w:r>
        <w:t>Rise</w:t>
      </w:r>
      <w:r w:rsidR="009A1E85">
        <w:t xml:space="preserve"> of Computing Devices</w:t>
      </w:r>
      <w:bookmarkEnd w:id="11"/>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2F74BF06" w:rsidR="000977FD" w:rsidRDefault="000977FD" w:rsidP="000977FD">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r>
        <w:t xml:space="preserve"> Computing/Smart devices</w:t>
      </w:r>
    </w:p>
    <w:p w14:paraId="623B9480" w14:textId="50F6BBF4" w:rsidR="009A1E85" w:rsidRDefault="009A1E85" w:rsidP="009A1E85">
      <w:pPr>
        <w:pStyle w:val="Heading3"/>
      </w:pPr>
      <w:bookmarkStart w:id="12" w:name="_Toc513485936"/>
      <w:r>
        <w:t>Heterogeneity</w:t>
      </w:r>
      <w:bookmarkEnd w:id="12"/>
    </w:p>
    <w:p w14:paraId="60483088" w14:textId="3BB1F266" w:rsidR="009A1E85" w:rsidRDefault="009A1E85" w:rsidP="00B72563">
      <w:r w:rsidRPr="009A1E85">
        <w:t xml:space="preserve">Lots of devices and manufacturers means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 xml:space="preserve">As organisation’s customer base grows so does the </w:t>
      </w:r>
      <w:r w:rsidR="00B72563">
        <w:t xml:space="preserve">need for system interoperability, to ensure that business is able to reach customer owning different devices running on different platform. </w:t>
      </w:r>
    </w:p>
    <w:p w14:paraId="2762CC95" w14:textId="19679D4A" w:rsidR="009A1E85" w:rsidRDefault="00B72563" w:rsidP="00B72563">
      <w:pPr>
        <w:pStyle w:val="Heading3"/>
      </w:pPr>
      <w:bookmarkStart w:id="13" w:name="_Toc513485937"/>
      <w:r>
        <w:t>System Agility</w:t>
      </w:r>
      <w:bookmarkEnd w:id="13"/>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14" w:name="_Toc513485938"/>
      <w:r>
        <w:t>Cloud</w:t>
      </w:r>
      <w:r w:rsidR="00E7352C">
        <w:t xml:space="preserve"> Computing</w:t>
      </w:r>
      <w:bookmarkEnd w:id="14"/>
    </w:p>
    <w:p w14:paraId="0A219010" w14:textId="1D56638D"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xml:space="preserve">. But as the need grew for system agility companies start looking at maintenance and upgradation of on-site computing infrastructure as a continuous financial and technical pressure. This motivated the introduction of cloud computing where specialist organisation hosted and managed computing infrastructure which and be leased by the other business organisations. This shifted the responsibility of system maintenance and upgradation from consumer organisations to the cloud providers. Cloud offered kind of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15" w:name="_Toc513485939"/>
      <w:r>
        <w:lastRenderedPageBreak/>
        <w:t>Service Oriented Architecture (SOA)</w:t>
      </w:r>
      <w:bookmarkEnd w:id="15"/>
    </w:p>
    <w:p w14:paraId="12E31D22" w14:textId="7E2504B9"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is </w:t>
      </w:r>
      <w:r w:rsidR="00A26746">
        <w:rPr>
          <w:rFonts w:ascii="Calibri" w:hAnsi="Calibri" w:cs="Calibri"/>
          <w:color w:val="000000"/>
        </w:rPr>
        <w:t>a “system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6.05pt;height:217.35pt" o:ole="">
            <v:imagedata r:id="rId16" o:title=""/>
          </v:shape>
          <o:OLEObject Type="Embed" ProgID="Visio.Drawing.15" ShapeID="_x0000_i1027" DrawAspect="Content" ObjectID="_1587229024" r:id="rId17"/>
        </w:object>
      </w:r>
    </w:p>
    <w:p w14:paraId="7CC23181" w14:textId="1A899D32" w:rsidR="00C04C23" w:rsidRDefault="00C04C23" w:rsidP="00C04C23">
      <w:pPr>
        <w:pStyle w:val="Caption"/>
        <w:jc w:val="center"/>
        <w:rPr>
          <w:rFonts w:ascii="Calibri" w:hAnsi="Calibri" w:cs="Calibri"/>
          <w:color w:val="000000"/>
        </w:rP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Service Oriented Architecture</w:t>
      </w:r>
    </w:p>
    <w:p w14:paraId="3C5FCE12" w14:textId="35CDC799" w:rsidR="00D67FB5" w:rsidRDefault="00D67FB5" w:rsidP="00D67FB5">
      <w:pPr>
        <w:pStyle w:val="Heading3"/>
      </w:pPr>
      <w:bookmarkStart w:id="16" w:name="_Toc513485940"/>
      <w:r>
        <w:t>Microservices</w:t>
      </w:r>
      <w:r w:rsidR="00A14F01">
        <w:t xml:space="preserve"> Architecture (MSA)</w:t>
      </w:r>
      <w:bookmarkEnd w:id="16"/>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738" cy="2663958"/>
                    </a:xfrm>
                    <a:prstGeom prst="rect">
                      <a:avLst/>
                    </a:prstGeom>
                  </pic:spPr>
                </pic:pic>
              </a:graphicData>
            </a:graphic>
          </wp:inline>
        </w:drawing>
      </w:r>
    </w:p>
    <w:p w14:paraId="5FFEE24E" w14:textId="6320B011" w:rsidR="00F25480" w:rsidRDefault="007572DC" w:rsidP="007572DC">
      <w:pPr>
        <w:pStyle w:val="Caption"/>
        <w:jc w:val="center"/>
        <w:rPr>
          <w:rFonts w:ascii="Calibri" w:hAnsi="Calibri" w:cs="Calibri"/>
          <w:color w:val="000000"/>
        </w:rP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r>
        <w:t xml:space="preserve"> Microservices Architecture</w:t>
      </w:r>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17" w:name="_Ref512767640"/>
      <w:bookmarkStart w:id="18" w:name="_Toc513485941"/>
      <w:r>
        <w:t xml:space="preserve">Architectural </w:t>
      </w:r>
      <w:r w:rsidR="00361443">
        <w:t>Attributes</w:t>
      </w:r>
      <w:bookmarkEnd w:id="17"/>
      <w:bookmarkEnd w:id="18"/>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19" w:name="_Toc513485942"/>
      <w:r>
        <w:t>Motivation</w:t>
      </w:r>
      <w:bookmarkEnd w:id="19"/>
    </w:p>
    <w:p w14:paraId="093079BC" w14:textId="0A786D78"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 next examples of technologies that worked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0" w:name="_Toc513485943"/>
      <w:r>
        <w:lastRenderedPageBreak/>
        <w:t>Aims and Objectives</w:t>
      </w:r>
      <w:bookmarkEnd w:id="20"/>
    </w:p>
    <w:p w14:paraId="4F7F3704" w14:textId="60A29291" w:rsidR="001C12B8" w:rsidRDefault="001C12B8" w:rsidP="001C12B8">
      <w:pPr>
        <w:pStyle w:val="Heading3"/>
      </w:pPr>
      <w:bookmarkStart w:id="21" w:name="_Toc513485944"/>
      <w:r>
        <w:t>Aim</w:t>
      </w:r>
      <w:bookmarkEnd w:id="21"/>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22" w:name="_Toc513485945"/>
      <w:r>
        <w:t>Objectives</w:t>
      </w:r>
      <w:bookmarkEnd w:id="22"/>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4228DA5D" w14:textId="77777777" w:rsidR="00F85002" w:rsidRPr="00E057D5" w:rsidRDefault="00F85002" w:rsidP="00F85002">
      <w:pPr>
        <w:pStyle w:val="NoSpacing"/>
      </w:pPr>
    </w:p>
    <w:p w14:paraId="2129553D" w14:textId="2EFC399C" w:rsidR="00791AC9" w:rsidRPr="0004196D" w:rsidRDefault="00FC5064" w:rsidP="00FC5064">
      <w:pPr>
        <w:pStyle w:val="Heading1"/>
      </w:pPr>
      <w:bookmarkStart w:id="23" w:name="_Toc513485946"/>
      <w:r>
        <w:t xml:space="preserve">REST – </w:t>
      </w:r>
      <w:r w:rsidR="00EC4CA5">
        <w:t xml:space="preserve">A </w:t>
      </w:r>
      <w:r>
        <w:t>Better Style for</w:t>
      </w:r>
      <w:r w:rsidR="00EC4CA5">
        <w:t xml:space="preserve"> Architecting</w:t>
      </w:r>
      <w:r>
        <w:t xml:space="preserve"> Modern Applications</w:t>
      </w:r>
      <w:bookmarkEnd w:id="23"/>
    </w:p>
    <w:p w14:paraId="04ACDF94" w14:textId="1AC6572B" w:rsidR="00832AEF" w:rsidRDefault="00DD53E8" w:rsidP="000D0D78">
      <w:pPr>
        <w:pStyle w:val="Heading2"/>
      </w:pPr>
      <w:bookmarkStart w:id="24" w:name="_Toc513485947"/>
      <w:r>
        <w:t>What is REST</w:t>
      </w:r>
      <w:bookmarkEnd w:id="24"/>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59531DC0"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 so on.</w:t>
      </w:r>
    </w:p>
    <w:p w14:paraId="63E48FF4" w14:textId="77777777" w:rsidR="00A90041" w:rsidRDefault="00A90041" w:rsidP="00A90041">
      <w:pPr>
        <w:keepNext/>
        <w:jc w:val="center"/>
      </w:pPr>
      <w:r>
        <w:object w:dxaOrig="8386" w:dyaOrig="2791" w14:anchorId="6ED43E09">
          <v:shape id="_x0000_i1028" type="#_x0000_t75" style="width:394.65pt;height:131.75pt" o:ole="">
            <v:imagedata r:id="rId19" o:title=""/>
          </v:shape>
          <o:OLEObject Type="Embed" ProgID="Visio.Drawing.15" ShapeID="_x0000_i1028" DrawAspect="Content" ObjectID="_1587229025" r:id="rId20"/>
        </w:object>
      </w:r>
    </w:p>
    <w:p w14:paraId="6978372A" w14:textId="5879E3E5" w:rsidR="00414D92" w:rsidRDefault="00A90041" w:rsidP="00A90041">
      <w:pPr>
        <w:pStyle w:val="Caption"/>
        <w:jc w:val="center"/>
        <w:rPr>
          <w:rFonts w:ascii="Calibri" w:hAnsi="Calibri" w:cs="Calibri"/>
          <w:color w:val="000000"/>
        </w:rPr>
      </w:pPr>
      <w:bookmarkStart w:id="25" w:name="_Ref512783349"/>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r>
        <w:t xml:space="preserve"> State transfer</w:t>
      </w:r>
      <w:bookmarkEnd w:id="25"/>
    </w:p>
    <w:p w14:paraId="5072B432" w14:textId="4FADF4EF" w:rsidR="00E40104" w:rsidRDefault="00833ABC" w:rsidP="00833ABC">
      <w:pPr>
        <w:pStyle w:val="Heading3"/>
      </w:pPr>
      <w:bookmarkStart w:id="26" w:name="_Toc513485948"/>
      <w:r>
        <w:t>Misconceptions About Rest</w:t>
      </w:r>
      <w:bookmarkEnd w:id="26"/>
    </w:p>
    <w:p w14:paraId="5F9A4D9D" w14:textId="46D51D57"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090F6B">
        <w:lastRenderedPageBreak/>
        <w:t>An architecture cannot be considered to be REST until it adheres to certain constraint. More on this later.</w:t>
      </w:r>
    </w:p>
    <w:p w14:paraId="2ED841A4" w14:textId="600F44FE" w:rsidR="00090F6B" w:rsidRDefault="00090F6B" w:rsidP="00090F6B">
      <w:r>
        <w:t>Almost of all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0C5692DC" w:rsidR="00090F6B" w:rsidRDefault="00090F6B" w:rsidP="00090F6B">
      <w:r>
        <w:t xml:space="preserve">Majority of the RESTful APIs use JSON (JavaScript Object Notation) to represent the resources. This lead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74228911" w:rsidR="000C0FFD" w:rsidRDefault="000C0FFD" w:rsidP="00090F6B">
      <w:r>
        <w:t>As said 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27" w:name="_Toc513485949"/>
      <w:r>
        <w:t>Why REST</w:t>
      </w:r>
      <w:bookmarkEnd w:id="27"/>
    </w:p>
    <w:p w14:paraId="3368F5ED" w14:textId="77777777"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already presents an abstract vision of what lead towards REST. Here we take a rather concrete account of some of key motivations to favour REST more.</w:t>
      </w:r>
    </w:p>
    <w:p w14:paraId="0948B1EC" w14:textId="1C867468" w:rsidR="00315EA4" w:rsidRDefault="00315EA4" w:rsidP="00246E49">
      <w:pPr>
        <w:pStyle w:val="Heading3"/>
      </w:pPr>
      <w:bookmarkStart w:id="28" w:name="_Toc513485950"/>
      <w:r>
        <w:t>Interoperability</w:t>
      </w:r>
      <w:bookmarkEnd w:id="28"/>
    </w:p>
    <w:p w14:paraId="6D8A248F" w14:textId="204A5967"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heterogenous system</w:t>
      </w:r>
      <w:r w:rsidR="00243A69">
        <w:t>.</w:t>
      </w:r>
    </w:p>
    <w:p w14:paraId="5F548382" w14:textId="11AA789D" w:rsidR="00243A69" w:rsidRDefault="00243A69" w:rsidP="00246E49">
      <w:pPr>
        <w:pStyle w:val="Heading3"/>
      </w:pPr>
      <w:bookmarkStart w:id="29" w:name="_Toc513485951"/>
      <w:r>
        <w:t>Network-based API vs. Library-based API</w:t>
      </w:r>
      <w:bookmarkEnd w:id="29"/>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0" w:name="_Toc513485952"/>
      <w:r>
        <w:t>Devices</w:t>
      </w:r>
      <w:bookmarkEnd w:id="30"/>
    </w:p>
    <w:p w14:paraId="699A4A74" w14:textId="643FF3D3" w:rsidR="00315EA4" w:rsidRDefault="00116E03" w:rsidP="00116E03">
      <w:r>
        <w:t xml:space="preserve">The last decade saw a huge rise in smart devices. These devices may range from smartphone and tablets to in-car navigation to smart-tv and smart home air conditioning system. The businesses need to reach to the maximum devices. All devices need not be running web application. They have their own </w:t>
      </w:r>
      <w:r>
        <w:lastRenderedPageBreak/>
        <w:t>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31" w:name="_Toc513485953"/>
      <w:r>
        <w:t>The Cloud</w:t>
      </w:r>
      <w:bookmarkEnd w:id="31"/>
    </w:p>
    <w:p w14:paraId="6F3B9866" w14:textId="2E7FA77F"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32" w:name="_Toc513485954"/>
      <w:r>
        <w:t>Why Distributed Systems Fail</w:t>
      </w:r>
      <w:bookmarkEnd w:id="32"/>
    </w:p>
    <w:p w14:paraId="40D38DDA" w14:textId="50939A75"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33" w:name="_Toc513485955"/>
      <w:r>
        <w:t xml:space="preserve">Requirements-Driven </w:t>
      </w:r>
      <w:r w:rsidR="007A6461">
        <w:t>Architecture</w:t>
      </w:r>
      <w:bookmarkEnd w:id="33"/>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34" w:name="_Toc513485956"/>
      <w:r>
        <w:t>Fallacies of Distributed Systems</w:t>
      </w:r>
      <w:bookmarkEnd w:id="34"/>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lastRenderedPageBreak/>
        <w:t>Network Reliability</w:t>
      </w:r>
    </w:p>
    <w:p w14:paraId="1FEC0EE6" w14:textId="037A7A12" w:rsidR="00934414" w:rsidRDefault="008D3A2D" w:rsidP="00934414">
      <w:r>
        <w:t>F</w:t>
      </w:r>
      <w:r w:rsidR="00E81C35">
        <w:t>allacy</w:t>
      </w:r>
      <w:r w:rsidR="00934414">
        <w:t xml:space="preserve"> is that network is reliable. Obviously, this is not true. Power failure, hardware failure, people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0C89C1CD" w:rsidR="00E81C35" w:rsidRDefault="00E81C35" w:rsidP="00E81C35">
      <w:r>
        <w:t xml:space="preserve">Fallacy is that bandwidth is infinite. Although we now have much greater bandwidth then we ever had, but it is still finite. This is particularly true in the case of mobile device, where even there is large bandwidth, user may be charged for the bandwidth they use. </w:t>
      </w:r>
    </w:p>
    <w:p w14:paraId="1BDC9C48" w14:textId="0C6A2E03" w:rsidR="00E81C35" w:rsidRDefault="00E81C35" w:rsidP="00E81C35">
      <w:pPr>
        <w:pStyle w:val="Heading4"/>
      </w:pPr>
      <w:r>
        <w:t>Security</w:t>
      </w:r>
    </w:p>
    <w:p w14:paraId="6073E9E7" w14:textId="46FF4FF7" w:rsidR="00E81C35" w:rsidRDefault="00E81C35" w:rsidP="00E81C35">
      <w:r>
        <w:t xml:space="preserve">The fallacy is that network is secure. Not all networks secure by default. And then this is the most overlooked aspect in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E104564" w:rsidR="00513D3B" w:rsidRDefault="00513D3B" w:rsidP="00513D3B">
      <w:r>
        <w:t>The fallacy is that there is one administrator. Obviously</w:t>
      </w:r>
      <w:r w:rsidR="00722A56">
        <w:t>,</w:t>
      </w:r>
      <w:r>
        <w:t xml:space="preserve"> this is not true in the case of applications distributed over the network. </w:t>
      </w:r>
      <w:r w:rsidR="00722A56">
        <w:t>For example, when a remote or third-party service fail,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120D5917" w:rsidR="00722A56" w:rsidRDefault="00722A56" w:rsidP="00722A56">
      <w:r>
        <w:t>The fallacy is that all nodes on the network is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1DCDEFCB" w:rsidR="00934414" w:rsidRPr="009475CF" w:rsidRDefault="00722A56" w:rsidP="00722A56">
      <w:r>
        <w:t xml:space="preserve">This fallacy assume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35" w:name="_Toc513485957"/>
      <w:r>
        <w:lastRenderedPageBreak/>
        <w:t>How REST Mitigate</w:t>
      </w:r>
      <w:r w:rsidR="00405D2B">
        <w:t>s</w:t>
      </w:r>
      <w:r>
        <w:t xml:space="preserve"> Failures</w:t>
      </w:r>
      <w:bookmarkEnd w:id="35"/>
    </w:p>
    <w:p w14:paraId="309D2740" w14:textId="0BB1BC70" w:rsidR="00E5598D" w:rsidRDefault="00E5598D" w:rsidP="00E5598D">
      <w:r>
        <w:t>The forces identified by Fielding in his dissertation that influence the system behaviour are closely inline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36" w:name="_Toc513485958"/>
      <w:r w:rsidR="007A6461">
        <w:t xml:space="preserve">Constraint-driven </w:t>
      </w:r>
      <w:r w:rsidR="006D145D">
        <w:t>Architecture</w:t>
      </w:r>
      <w:bookmarkEnd w:id="36"/>
    </w:p>
    <w:p w14:paraId="7E6CDB9E" w14:textId="40E37987"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apply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37" w:name="_Toc513485959"/>
      <w:r>
        <w:t>REST Constraints</w:t>
      </w:r>
      <w:bookmarkEnd w:id="37"/>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38" w:name="_Toc513485960"/>
      <w:r>
        <w:t>Client-Server</w:t>
      </w:r>
      <w:bookmarkEnd w:id="38"/>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3.8pt;height:264.9pt" o:ole="">
            <v:imagedata r:id="rId21" o:title=""/>
          </v:shape>
          <o:OLEObject Type="Embed" ProgID="Visio.Drawing.15" ShapeID="_x0000_i1029" DrawAspect="Content" ObjectID="_1587229026" r:id="rId22"/>
        </w:object>
      </w:r>
    </w:p>
    <w:p w14:paraId="7FF1FF3E" w14:textId="29D2C6AC" w:rsidR="00A90CCB" w:rsidRDefault="00A90CCB" w:rsidP="00A90CCB">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r>
        <w:t>Client-Server</w:t>
      </w:r>
    </w:p>
    <w:p w14:paraId="1FD831E0" w14:textId="53432F57" w:rsidR="00A90CCB" w:rsidRDefault="000A6A70" w:rsidP="000A6A70">
      <w:pPr>
        <w:pStyle w:val="NoSpacing"/>
      </w:pPr>
      <w:r>
        <w:t>This constraint Addresses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46C46C2E" w:rsidR="000A6A70" w:rsidRPr="000A6A70" w:rsidRDefault="000A6A70" w:rsidP="00C925E2">
      <w:pPr>
        <w:pStyle w:val="ListParagraph"/>
        <w:numPr>
          <w:ilvl w:val="0"/>
          <w:numId w:val="4"/>
        </w:numPr>
      </w:pPr>
      <w:r>
        <w:t>Administration: the scope of administration is narrow down the connections between client and server.</w:t>
      </w:r>
    </w:p>
    <w:p w14:paraId="01E1FF7A" w14:textId="50BB7A61" w:rsidR="00A90CCB" w:rsidRDefault="000A6A70" w:rsidP="00C925E2">
      <w:pPr>
        <w:pStyle w:val="ListParagraph"/>
        <w:numPr>
          <w:ilvl w:val="0"/>
          <w:numId w:val="4"/>
        </w:numPr>
      </w:pPr>
      <w:r>
        <w:t>Complexity: Client know about the server but server has no knowledge of client. This decreases the complexity.</w:t>
      </w:r>
    </w:p>
    <w:p w14:paraId="4352C9E8" w14:textId="4AC39D98" w:rsidR="000A6A70" w:rsidRDefault="000A6A70" w:rsidP="000A6A70">
      <w:r>
        <w:t>This lead to achieve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39" w:name="_Toc513485961"/>
      <w:r>
        <w:t>Stateless</w:t>
      </w:r>
      <w:bookmarkEnd w:id="39"/>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48.6pt;height:209.9pt" o:ole="">
            <v:imagedata r:id="rId23" o:title=""/>
          </v:shape>
          <o:OLEObject Type="Embed" ProgID="Visio.Drawing.15" ShapeID="_x0000_i1030" DrawAspect="Content" ObjectID="_1587229027" r:id="rId24"/>
        </w:object>
      </w:r>
    </w:p>
    <w:p w14:paraId="6907A668" w14:textId="4A0D8DAB" w:rsidR="00606705" w:rsidRDefault="00606705" w:rsidP="00606705">
      <w:pPr>
        <w:pStyle w:val="Caption"/>
        <w:jc w:val="center"/>
      </w:pPr>
      <w:bookmarkStart w:id="40" w:name="_Ref512784090"/>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40"/>
      <w:r>
        <w:t xml:space="preserve"> Stateless systems</w:t>
      </w:r>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415B77AB" w:rsidR="00476E2E" w:rsidRDefault="00476E2E" w:rsidP="00C925E2">
      <w:pPr>
        <w:pStyle w:val="ListParagraph"/>
        <w:numPr>
          <w:ilvl w:val="0"/>
          <w:numId w:val="7"/>
        </w:numPr>
      </w:pPr>
      <w:r>
        <w:t xml:space="preserve">Visibility: Since request contains the state, it is visible to server and any intermediaries. This visibility opens up possibility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41" w:name="_Toc513485962"/>
      <w:r>
        <w:t>Cache</w:t>
      </w:r>
      <w:bookmarkEnd w:id="41"/>
    </w:p>
    <w:p w14:paraId="395C63B3" w14:textId="51495A5F"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w:t>
      </w:r>
      <w:r w:rsidR="00E02799">
        <w:lastRenderedPageBreak/>
        <w:t xml:space="preserve">application, responses can be cached at browser, at server, at a proxy server or any devices that sits somewhere in the route. </w:t>
      </w:r>
    </w:p>
    <w:p w14:paraId="6CB6E2F7" w14:textId="3F2E20B5" w:rsidR="00606705" w:rsidRDefault="00606705" w:rsidP="0007742D"/>
    <w:p w14:paraId="5980DDD3" w14:textId="53388C30" w:rsidR="004F0379" w:rsidRDefault="00F3207D" w:rsidP="004F0379">
      <w:pPr>
        <w:keepNext/>
        <w:jc w:val="center"/>
      </w:pPr>
      <w:r>
        <w:object w:dxaOrig="7981" w:dyaOrig="5566" w14:anchorId="19882D87">
          <v:shape id="_x0000_i1031" type="#_x0000_t75" style="width:389.9pt;height:273.05pt" o:ole="">
            <v:imagedata r:id="rId25" o:title=""/>
          </v:shape>
          <o:OLEObject Type="Embed" ProgID="Visio.Drawing.15" ShapeID="_x0000_i1031" DrawAspect="Content" ObjectID="_1587229028" r:id="rId26"/>
        </w:object>
      </w:r>
    </w:p>
    <w:p w14:paraId="67A986B5" w14:textId="1AD841C2" w:rsidR="00606705" w:rsidRDefault="004F0379" w:rsidP="004F0379">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Cacheable Architecture</w:t>
      </w:r>
    </w:p>
    <w:p w14:paraId="737B20C5" w14:textId="36A3E03D" w:rsidR="00606705" w:rsidRDefault="00D542CA" w:rsidP="0007742D">
      <w:r>
        <w:t>This constraint addresses the following influencing forces:</w:t>
      </w:r>
    </w:p>
    <w:p w14:paraId="47DE5FF2" w14:textId="7EEA12EE" w:rsidR="00D542CA" w:rsidRDefault="00D542CA" w:rsidP="00C925E2">
      <w:pPr>
        <w:pStyle w:val="ListParagraph"/>
        <w:numPr>
          <w:ilvl w:val="0"/>
          <w:numId w:val="8"/>
        </w:numPr>
      </w:pPr>
      <w:r>
        <w:t>Bandwidth: Due to caching, the request may be responded from a cache before it reaches server in which case it will use less network segment.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02F0695" w:rsidR="002915BD" w:rsidRDefault="002915BD" w:rsidP="00C925E2">
      <w:pPr>
        <w:pStyle w:val="ListParagraph"/>
        <w:numPr>
          <w:ilvl w:val="0"/>
          <w:numId w:val="9"/>
        </w:numPr>
      </w:pPr>
      <w:r>
        <w:t xml:space="preserve">Scalability: Caching allows the introduction of more client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42" w:name="_Toc513485963"/>
      <w:r>
        <w:lastRenderedPageBreak/>
        <w:t>Uniform Interface</w:t>
      </w:r>
      <w:bookmarkEnd w:id="42"/>
    </w:p>
    <w:p w14:paraId="71906F4B" w14:textId="25B73AAD" w:rsidR="007F72F2" w:rsidRPr="007F72F2" w:rsidRDefault="007F72F2" w:rsidP="007F72F2">
      <w:r>
        <w:t xml:space="preserve">This constraint is the key differentiator between RESTful and other architectures. In the early days of Web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95pt" o:ole="">
            <v:imagedata r:id="rId27" o:title=""/>
          </v:shape>
          <o:OLEObject Type="Embed" ProgID="Visio.Drawing.15" ShapeID="_x0000_i1032" DrawAspect="Content" ObjectID="_1587229029" r:id="rId28"/>
        </w:object>
      </w:r>
    </w:p>
    <w:p w14:paraId="67DA4194" w14:textId="2852CCF5" w:rsidR="00606705" w:rsidRDefault="006A31D5" w:rsidP="006A31D5">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r>
        <w:t xml:space="preserve"> Uniform Interface</w:t>
      </w:r>
    </w:p>
    <w:p w14:paraId="742852F5" w14:textId="6F35BFDC" w:rsidR="00F3207D" w:rsidRDefault="00F510A6" w:rsidP="0007742D">
      <w:r>
        <w:t xml:space="preserve">Uniform interface is the largest constraint of the REST as well as the most important constraint from implementation point of view,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D7877B4" w:rsidR="00F510A6" w:rsidRPr="00F510A6" w:rsidRDefault="00210D9B" w:rsidP="00210D9B">
      <w:pPr>
        <w:pStyle w:val="Heading4"/>
      </w:pPr>
      <w:r>
        <w:t>Manipulation Through Representation</w:t>
      </w:r>
      <w:r w:rsidR="00F510A6">
        <w:t xml:space="preserve"> </w:t>
      </w:r>
    </w:p>
    <w:p w14:paraId="5825DC62" w14:textId="16D39DE5" w:rsidR="00F510A6" w:rsidRDefault="00210D9B" w:rsidP="0007742D">
      <w:r>
        <w:t xml:space="preserve">The client does not directly interact with resources. It rather interacts with the representation of those resources. A representation is separate from resource. When a client holds the representation of a </w:t>
      </w:r>
      <w:r>
        <w:lastRenderedPageBreak/>
        <w:t>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65BDBD14" w:rsidR="00F3207D" w:rsidRDefault="00210D9B" w:rsidP="0007742D">
      <w:r>
        <w:t xml:space="preserve">Each message must include description of itself that is enough for client or server to understand and/or process the message.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43" w:name="_Toc513485964"/>
      <w:r>
        <w:t>Layered System</w:t>
      </w:r>
      <w:bookmarkEnd w:id="43"/>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D2F8665" w:rsidR="00D61473" w:rsidRDefault="00D61473" w:rsidP="00C925E2">
      <w:pPr>
        <w:pStyle w:val="ListParagraph"/>
        <w:numPr>
          <w:ilvl w:val="0"/>
          <w:numId w:val="12"/>
        </w:numPr>
      </w:pPr>
      <w:r>
        <w:t>Complexity: The fact that a component can only know about and interact with the components in the immediate limits the magnitude of complexity.</w:t>
      </w:r>
    </w:p>
    <w:p w14:paraId="6343AA74" w14:textId="20B57D8F" w:rsidR="00D61473" w:rsidRDefault="00D61473" w:rsidP="00C925E2">
      <w:pPr>
        <w:pStyle w:val="ListParagraph"/>
        <w:numPr>
          <w:ilvl w:val="0"/>
          <w:numId w:val="12"/>
        </w:numPr>
      </w:pPr>
      <w:r>
        <w:lastRenderedPageBreak/>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44" w:name="_Toc513485965"/>
      <w:r>
        <w:t>Code on Demand (OPTIONAL)</w:t>
      </w:r>
      <w:bookmarkEnd w:id="44"/>
    </w:p>
    <w:p w14:paraId="39EDA90C" w14:textId="63CE64EA"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client so that the 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45" w:name="_Toc513485966"/>
      <w:r>
        <w:t>Richardson’s Maturity Model</w:t>
      </w:r>
      <w:bookmarkEnd w:id="45"/>
    </w:p>
    <w:p w14:paraId="361556E2" w14:textId="2DB53416" w:rsidR="00C80BA6" w:rsidRPr="00C80BA6" w:rsidRDefault="00C80BA6" w:rsidP="00C80BA6">
      <w:r>
        <w:t xml:space="preserve">The Richardson’s Maturity Model was developed my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3A83CA18" w:rsidR="00606705" w:rsidRDefault="00C80BA6" w:rsidP="00C80BA6">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6</w:t>
      </w:r>
      <w:r w:rsidR="00621ADF">
        <w:fldChar w:fldCharType="end"/>
      </w:r>
      <w:r>
        <w:t xml:space="preserve"> Richardson's Maturity Model</w:t>
      </w:r>
      <w:r w:rsidR="00306471">
        <w:rPr>
          <w:rStyle w:val="FootnoteReference"/>
        </w:rPr>
        <w:footnoteReference w:id="18"/>
      </w:r>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46" w:name="_Toc513485967"/>
      <w:r>
        <w:lastRenderedPageBreak/>
        <w:t>Level 0: Swamp of POX</w:t>
      </w:r>
      <w:bookmarkEnd w:id="46"/>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47" w:name="_Toc513485968"/>
      <w:r>
        <w:t>Level 1: Resources</w:t>
      </w:r>
      <w:bookmarkEnd w:id="47"/>
    </w:p>
    <w:p w14:paraId="589F3EB1" w14:textId="1C86F1E0" w:rsidR="00DE0CA0" w:rsidRDefault="00DE0CA0" w:rsidP="00DE0CA0">
      <w:r>
        <w:t>APIs at this level have the notion of resources. These APIs use URIs and each URI uniquely identifies a resource. However, at this level APIs still not use the HTTP verbs as specified in the standard.</w:t>
      </w:r>
    </w:p>
    <w:p w14:paraId="78136E9A" w14:textId="356510C8" w:rsidR="00DE0CA0" w:rsidRDefault="00DE0CA0" w:rsidP="00096B78">
      <w:pPr>
        <w:pStyle w:val="Heading3"/>
      </w:pPr>
      <w:bookmarkStart w:id="48" w:name="_Toc513485969"/>
      <w:r>
        <w:t>Level 2: HTTP Verbs</w:t>
      </w:r>
      <w:bookmarkEnd w:id="48"/>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49" w:name="_Toc513485970"/>
      <w:r>
        <w:t>Level 3: Hypermedia Controls</w:t>
      </w:r>
      <w:bookmarkEnd w:id="49"/>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50" w:name="_Toc513485971"/>
      <w:r>
        <w:t>Levels ‘towards the REST’ not ‘of the REST</w:t>
      </w:r>
      <w:r w:rsidR="00D46EA5">
        <w:t>’</w:t>
      </w:r>
      <w:bookmarkEnd w:id="50"/>
    </w:p>
    <w:p w14:paraId="3E39D937" w14:textId="5C0AC861" w:rsidR="00253AD5" w:rsidRDefault="00787B5E" w:rsidP="00787B5E">
      <w:r>
        <w:t>It is important to note here that levels of Richardson’s Maturity Models are steps toward the REST and not the levels of the REST. This means that the only API that qualify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51" w:name="_Toc513485972"/>
      <w:r>
        <w:lastRenderedPageBreak/>
        <w:t>Uniform Interface</w:t>
      </w:r>
      <w:bookmarkEnd w:id="51"/>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D8627E0"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 xml:space="preserve">As said earlier, REST architectural style has the concept of network-based API rather than library-based API. The interface in case of a library has limited scope, is specific to that particular library and known thorough it’s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52" w:name="_Toc513485973"/>
      <w:r>
        <w:t>Identification of Resources</w:t>
      </w:r>
      <w:bookmarkEnd w:id="52"/>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53" w:name="_Ref513405144"/>
      <w:bookmarkStart w:id="54" w:name="_Toc513485974"/>
      <w:r>
        <w:t>Resources</w:t>
      </w:r>
      <w:bookmarkEnd w:id="53"/>
      <w:bookmarkEnd w:id="54"/>
    </w:p>
    <w:p w14:paraId="2492285F" w14:textId="11B3EA25"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entities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42.2pt;height:239.75pt" o:ole="">
            <v:imagedata r:id="rId30" o:title=""/>
          </v:shape>
          <o:OLEObject Type="Embed" ProgID="Visio.Drawing.15" ShapeID="_x0000_i1033" DrawAspect="Content" ObjectID="_1587229030" r:id="rId31"/>
        </w:object>
      </w:r>
    </w:p>
    <w:p w14:paraId="5889D83F" w14:textId="59DA9117" w:rsidR="00D846C3" w:rsidRPr="00D846C3" w:rsidRDefault="00D94E6B" w:rsidP="00D94E6B">
      <w:pPr>
        <w:pStyle w:val="Caption"/>
        <w:jc w:val="center"/>
      </w:pPr>
      <w:bookmarkStart w:id="55" w:name="_Ref512969413"/>
      <w:bookmarkStart w:id="56" w:name="_Ref512969356"/>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bookmarkEnd w:id="55"/>
      <w:r>
        <w:t xml:space="preserve"> Resources-to-entities relation/mapping</w:t>
      </w:r>
      <w:bookmarkEnd w:id="56"/>
    </w:p>
    <w:p w14:paraId="645ECD4E" w14:textId="42342DC2" w:rsidR="00A90CCB" w:rsidRDefault="007D704D" w:rsidP="007D704D">
      <w:pPr>
        <w:pStyle w:val="Heading3"/>
      </w:pPr>
      <w:bookmarkStart w:id="57" w:name="_Toc513485975"/>
      <w:r>
        <w:t>Resource Identifier</w:t>
      </w:r>
      <w:bookmarkEnd w:id="57"/>
    </w:p>
    <w:p w14:paraId="121284F0" w14:textId="062D7E5B" w:rsidR="00A52D52" w:rsidRDefault="007D704D" w:rsidP="00C24CCC">
      <w:r>
        <w:t>Resource identifier is a piece of information that uniquely identify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58" w:name="_Toc513485976"/>
      <w:r>
        <w:t>Manipulation of Resources Through Representations</w:t>
      </w:r>
      <w:bookmarkEnd w:id="58"/>
    </w:p>
    <w:p w14:paraId="7C23C872" w14:textId="2E4D6523" w:rsidR="006D1DF6" w:rsidRDefault="00EA2995" w:rsidP="0007742D">
      <w:r>
        <w:t xml:space="preserve">An identified resource can be returned in various formats such as HTML, XML, JSON, PNG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 this representation to the resource URI to update the Task.</w:t>
      </w:r>
    </w:p>
    <w:p w14:paraId="24012437" w14:textId="77777777" w:rsidR="00EA2995" w:rsidRDefault="00EA2995" w:rsidP="00EA2995">
      <w:pPr>
        <w:keepNext/>
        <w:jc w:val="center"/>
      </w:pPr>
      <w:r>
        <w:rPr>
          <w:noProof/>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45736E55" w:rsidR="00EA2995" w:rsidRDefault="00EA2995" w:rsidP="00EA2995">
      <w:pPr>
        <w:pStyle w:val="Caption"/>
        <w:jc w:val="center"/>
      </w:pPr>
      <w:bookmarkStart w:id="59" w:name="_Ref512972202"/>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bookmarkEnd w:id="59"/>
      <w:r>
        <w:t xml:space="preserve"> Manipulating a resource </w:t>
      </w:r>
      <w:r w:rsidR="003B68CE">
        <w:t>through</w:t>
      </w:r>
      <w:r>
        <w:t xml:space="preserve"> representation</w:t>
      </w:r>
    </w:p>
    <w:p w14:paraId="774CE824" w14:textId="38A2ED88" w:rsidR="00A837A7" w:rsidRDefault="00100FF1" w:rsidP="00100FF1">
      <w:pPr>
        <w:pStyle w:val="Heading2"/>
      </w:pPr>
      <w:bookmarkStart w:id="60" w:name="_Toc513485977"/>
      <w:r>
        <w:t>Self-Descriptive Messages</w:t>
      </w:r>
      <w:bookmarkEnd w:id="60"/>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61" w:name="_Toc513485978"/>
      <w:r>
        <w:t>Describing Request Message</w:t>
      </w:r>
      <w:bookmarkEnd w:id="61"/>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20AB0CED" w:rsidR="00732C6D" w:rsidRDefault="00FF71A3" w:rsidP="00FF71A3">
      <w:pPr>
        <w:pStyle w:val="Caption"/>
        <w:jc w:val="center"/>
      </w:pPr>
      <w:bookmarkStart w:id="62" w:name="_Ref512976600"/>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62"/>
      <w:r>
        <w:t xml:space="preserve"> Self-descriptive</w:t>
      </w:r>
      <w:r w:rsidR="00F70BCE">
        <w:t xml:space="preserve"> request</w:t>
      </w:r>
      <w:r>
        <w:t xml:space="preserve"> message</w:t>
      </w:r>
    </w:p>
    <w:p w14:paraId="4D46AC5A" w14:textId="7A3B128A" w:rsidR="00EB2891" w:rsidRDefault="00EB2891" w:rsidP="00C925E2">
      <w:pPr>
        <w:pStyle w:val="ListParagraph"/>
        <w:numPr>
          <w:ilvl w:val="0"/>
          <w:numId w:val="14"/>
        </w:numPr>
      </w:pPr>
      <w:r w:rsidRPr="00EB2891">
        <w:rPr>
          <w:b/>
          <w:bCs/>
        </w:rPr>
        <w:lastRenderedPageBreak/>
        <w:t>Protocol and Version:</w:t>
      </w:r>
      <w:r>
        <w:t xml:space="preserve"> Tells the recipient that this message is sent using HTTP version 1.1 so should be interpreted using this protocol and version.</w:t>
      </w:r>
    </w:p>
    <w:p w14:paraId="474338DC" w14:textId="29993FAC" w:rsidR="00EB2891" w:rsidRDefault="00EB2891" w:rsidP="00C925E2">
      <w:pPr>
        <w:pStyle w:val="ListParagraph"/>
        <w:numPr>
          <w:ilvl w:val="0"/>
          <w:numId w:val="14"/>
        </w:numPr>
      </w:pPr>
      <w:r w:rsidRPr="00EB2891">
        <w:rPr>
          <w:b/>
          <w:bCs/>
        </w:rPr>
        <w:t>HTTP Method:</w:t>
      </w:r>
      <w:r>
        <w:t xml:space="preserve"> Tells the recipient that what to do with message. In this example it says PUT which means that if a resource exists at the given URI then update it using the resource representation in the message body, or insert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63" w:name="_Toc513485979"/>
      <w:r>
        <w:t>Describing Response Message</w:t>
      </w:r>
      <w:bookmarkEnd w:id="63"/>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472ECC1B" w:rsidR="004949CD" w:rsidRDefault="00F70BCE" w:rsidP="00F70BCE">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Self-descriptive response message</w:t>
      </w:r>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lastRenderedPageBreak/>
        <w:t>Actual message body:</w:t>
      </w:r>
      <w:r>
        <w:t xml:space="preserve"> Shows the “state” of the resource after update. </w:t>
      </w:r>
    </w:p>
    <w:p w14:paraId="32E45311" w14:textId="04483EE5" w:rsidR="00BA0C93" w:rsidRDefault="00BA0C93" w:rsidP="00BA0C93">
      <w:pPr>
        <w:pStyle w:val="Heading3"/>
      </w:pPr>
      <w:bookmarkStart w:id="64" w:name="_Ref513397935"/>
      <w:bookmarkStart w:id="65" w:name="_Toc513485980"/>
      <w:r>
        <w:t>HTTP Status Codes</w:t>
      </w:r>
      <w:r w:rsidR="00A0175C">
        <w:rPr>
          <w:rStyle w:val="FootnoteReference"/>
        </w:rPr>
        <w:footnoteReference w:id="21"/>
      </w:r>
      <w:bookmarkEnd w:id="64"/>
      <w:bookmarkEnd w:id="65"/>
    </w:p>
    <w:p w14:paraId="1B2FA484" w14:textId="0343EF7D" w:rsidR="00DB1642" w:rsidRDefault="00DB1642" w:rsidP="00DB1642">
      <w:r>
        <w:t xml:space="preserve">When a client makes a request to the server and gets a response back, the client cannot make any assumption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p>
    <w:tbl>
      <w:tblPr>
        <w:tblStyle w:val="GridTable1Light"/>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 xml:space="preserve">The request could not be understood by the server due to malformed syntax. The </w:t>
            </w:r>
            <w:r w:rsidRPr="003C17C1">
              <w:rPr>
                <w:sz w:val="18"/>
                <w:szCs w:val="18"/>
              </w:rPr>
              <w:lastRenderedPageBreak/>
              <w:t>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66" w:name="_Ref513397901"/>
      <w:bookmarkStart w:id="67" w:name="_Toc513485981"/>
      <w:r>
        <w:t>HTTP Methods</w:t>
      </w:r>
      <w:bookmarkEnd w:id="66"/>
      <w:bookmarkEnd w:id="67"/>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p>
    <w:tbl>
      <w:tblPr>
        <w:tblStyle w:val="GridTable1Light"/>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lastRenderedPageBreak/>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68" w:name="_Toc513485982"/>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6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w:t>
      </w:r>
      <w:r>
        <w:lastRenderedPageBreak/>
        <w:t xml:space="preserve">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4D37895E" w:rsidR="00E21913" w:rsidRDefault="00D2734B" w:rsidP="00D2734B">
      <w:pPr>
        <w:pStyle w:val="Heading1"/>
      </w:pPr>
      <w:bookmarkStart w:id="69" w:name="_Toc513485983"/>
      <w:r>
        <w:lastRenderedPageBreak/>
        <w:t>Implement</w:t>
      </w:r>
      <w:r w:rsidR="005C1F2A">
        <w:t>ing REST</w:t>
      </w:r>
      <w:bookmarkEnd w:id="6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70" w:name="_Toc513485984"/>
      <w:r>
        <w:t>Requirements</w:t>
      </w:r>
      <w:bookmarkEnd w:id="7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71" w:name="_Toc513485985"/>
      <w:r>
        <w:t>Scope</w:t>
      </w:r>
      <w:bookmarkEnd w:id="7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72" w:name="_Toc513485986"/>
      <w:r>
        <w:t>Demonstrable REST Features</w:t>
      </w:r>
      <w:bookmarkEnd w:id="7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lastRenderedPageBreak/>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73" w:name="_Toc513485987"/>
      <w:r>
        <w:t>Handling of Data Intensity</w:t>
      </w:r>
      <w:bookmarkEnd w:id="7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74" w:name="_Toc513485988"/>
      <w:r>
        <w:t>Selection of Language and Tools</w:t>
      </w:r>
      <w:bookmarkEnd w:id="74"/>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75" w:name="_Toc513485989"/>
      <w:r>
        <w:t>Data Persistence</w:t>
      </w:r>
      <w:bookmarkEnd w:id="75"/>
    </w:p>
    <w:p w14:paraId="77A2A092" w14:textId="41F11830" w:rsidR="006648C2" w:rsidRDefault="006648C2" w:rsidP="006648C2">
      <w:r>
        <w:t>We chose Microsoft SQL Server for data persistence. We used the Microsoft SQL Server 2017 Developer Edition, because it come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76" w:name="_Ref513459567"/>
      <w:bookmarkStart w:id="77" w:name="_Toc513485990"/>
      <w:r>
        <w:lastRenderedPageBreak/>
        <w:t>Entity Framework Core (EF Core)</w:t>
      </w:r>
      <w:bookmarkEnd w:id="76"/>
      <w:bookmarkEnd w:id="7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78" w:name="_Ref513452607"/>
      <w:bookmarkStart w:id="79" w:name="_Toc513485991"/>
      <w:r>
        <w:t>ASP.NET Core MVC</w:t>
      </w:r>
      <w:bookmarkEnd w:id="78"/>
      <w:bookmarkEnd w:id="7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80" w:name="_Toc513485992"/>
      <w:r>
        <w:t>C#</w:t>
      </w:r>
      <w:bookmarkEnd w:id="8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81" w:name="_Toc513485993"/>
      <w:r>
        <w:t>AutoMapper</w:t>
      </w:r>
      <w:r>
        <w:rPr>
          <w:rStyle w:val="FootnoteReference"/>
        </w:rPr>
        <w:footnoteReference w:id="25"/>
      </w:r>
      <w:bookmarkEnd w:id="81"/>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82" w:name="_Toc513485994"/>
      <w:r>
        <w:t>Microsoft Visual Studio 2017</w:t>
      </w:r>
      <w:r>
        <w:rPr>
          <w:rStyle w:val="FootnoteReference"/>
        </w:rPr>
        <w:footnoteReference w:id="27"/>
      </w:r>
      <w:bookmarkEnd w:id="8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83" w:name="_Toc513485995"/>
      <w:r>
        <w:t>Postman</w:t>
      </w:r>
      <w:r>
        <w:rPr>
          <w:rStyle w:val="FootnoteReference"/>
        </w:rPr>
        <w:footnoteReference w:id="28"/>
      </w:r>
      <w:bookmarkEnd w:id="8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lastRenderedPageBreak/>
        <w:t xml:space="preserve">Look for some standard generic REST client tool specifically designed for API development and testing. </w:t>
      </w:r>
    </w:p>
    <w:p w14:paraId="6AC3A2CF" w14:textId="69C3AB7F" w:rsidR="00CB23F5" w:rsidRDefault="00CB23F5" w:rsidP="00CB23F5">
      <w:r>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84" w:name="_Toc513485996"/>
      <w:r>
        <w:t>Swagger</w:t>
      </w:r>
      <w:bookmarkEnd w:id="84"/>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85" w:name="_Toc513485997"/>
      <w:r>
        <w:t>Microsoft Office Word and Visio</w:t>
      </w:r>
      <w:bookmarkEnd w:id="8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86" w:name="_Toc513485998"/>
      <w:r>
        <w:t>Domain Model</w:t>
      </w:r>
      <w:bookmarkEnd w:id="86"/>
    </w:p>
    <w:p w14:paraId="74360E41" w14:textId="77777777" w:rsidR="00D61510" w:rsidRDefault="00D61510" w:rsidP="00D61510">
      <w:pPr>
        <w:pStyle w:val="Heading3"/>
      </w:pPr>
      <w:bookmarkStart w:id="87" w:name="_Ref513452781"/>
      <w:bookmarkStart w:id="88" w:name="_Toc513485999"/>
      <w:r>
        <w:t>Design</w:t>
      </w:r>
      <w:bookmarkEnd w:id="87"/>
      <w:bookmarkEnd w:id="8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p>
    <w:tbl>
      <w:tblPr>
        <w:tblStyle w:val="GridTable1Light"/>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64" type="#_x0000_t75" style="width:467.3pt;height:410.25pt" o:ole="">
            <v:imagedata r:id="rId35" o:title=""/>
          </v:shape>
          <o:OLEObject Type="Embed" ProgID="Visio.Drawing.15" ShapeID="_x0000_i1064" DrawAspect="Content" ObjectID="_1587229031" r:id="rId36"/>
        </w:object>
      </w:r>
    </w:p>
    <w:p w14:paraId="0A357C65" w14:textId="29AD75B1" w:rsidR="002E0CF5" w:rsidRDefault="00186A94" w:rsidP="00186A94">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r>
        <w:t xml:space="preserve"> Domain Model</w:t>
      </w:r>
    </w:p>
    <w:p w14:paraId="45116D80" w14:textId="2F5D1349" w:rsidR="00B419C4" w:rsidRDefault="003C716C" w:rsidP="00B419C4">
      <w:pPr>
        <w:pStyle w:val="Heading3"/>
      </w:pPr>
      <w:bookmarkStart w:id="89" w:name="_Toc513486000"/>
      <w:r>
        <w:t>Implementing the Domain Model</w:t>
      </w:r>
      <w:bookmarkEnd w:id="89"/>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65" type="#_x0000_t75" style="width:330.8pt;height:199.7pt" o:ole="">
            <v:imagedata r:id="rId37" o:title=""/>
          </v:shape>
          <o:OLEObject Type="Embed" ProgID="Visio.Drawing.15" ShapeID="_x0000_i1065" DrawAspect="Content" ObjectID="_1587229032" r:id="rId38"/>
        </w:object>
      </w:r>
    </w:p>
    <w:p w14:paraId="3D665CFE" w14:textId="56002AE6" w:rsidR="008B3AF2" w:rsidRDefault="00261EEA" w:rsidP="00261EEA">
      <w:pPr>
        <w:pStyle w:val="Caption"/>
        <w:jc w:val="center"/>
      </w:pPr>
      <w:bookmarkStart w:id="90" w:name="_Ref513453682"/>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bookmarkEnd w:id="90"/>
      <w:r>
        <w:t xml:space="preserve"> ASP.NET Identity and Task</w:t>
      </w:r>
      <w:r w:rsidR="00AA6DA8">
        <w:t xml:space="preserve"> </w:t>
      </w:r>
      <w:r>
        <w:t>Book domain overlap</w:t>
      </w:r>
    </w:p>
    <w:p w14:paraId="74D03CA3" w14:textId="4EBF3268" w:rsidR="008B3AF2" w:rsidRDefault="004B4A01" w:rsidP="003C716C">
      <w:pPr>
        <w:pStyle w:val="Heading3"/>
      </w:pPr>
      <w:bookmarkStart w:id="91" w:name="_Toc513486001"/>
      <w:r>
        <w:t>Creating</w:t>
      </w:r>
      <w:r w:rsidR="003C716C">
        <w:t xml:space="preserve"> the Domain Model</w:t>
      </w:r>
      <w:bookmarkEnd w:id="91"/>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1F2C30E" w:rsidR="00124BD5" w:rsidRDefault="00124BD5" w:rsidP="00124BD5">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w:t>
      </w:r>
      <w:r w:rsidR="00F124DD">
        <w:fldChar w:fldCharType="end"/>
      </w:r>
      <w:r>
        <w:t xml:space="preserve"> User entitiy</w:t>
      </w:r>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7A8939CC" w:rsidR="004F3373" w:rsidRDefault="00124BD5" w:rsidP="00124BD5">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2</w:t>
      </w:r>
      <w:r w:rsidR="00F124DD">
        <w:fldChar w:fldCharType="end"/>
      </w:r>
      <w:r>
        <w:t xml:space="preserve"> Group entity</w:t>
      </w:r>
    </w:p>
    <w:tbl>
      <w:tblPr>
        <w:tblStyle w:val="GridTable1Light-Accent3"/>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D6C479A" w:rsidR="00060794" w:rsidRDefault="0024669C" w:rsidP="0097211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3</w:t>
      </w:r>
      <w:r w:rsidR="00F124DD">
        <w:fldChar w:fldCharType="end"/>
      </w:r>
      <w:r>
        <w:t xml:space="preserve"> Task entity</w:t>
      </w:r>
    </w:p>
    <w:tbl>
      <w:tblPr>
        <w:tblStyle w:val="GridTable1Light-Accent3"/>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lastRenderedPageBreak/>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16CAA" w:rsidR="00014192" w:rsidRDefault="00AB155B" w:rsidP="00AB155B">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4</w:t>
      </w:r>
      <w:r w:rsidR="00F124DD">
        <w:fldChar w:fldCharType="end"/>
      </w:r>
      <w:r>
        <w:t xml:space="preserve"> UserGroup associative entity</w:t>
      </w:r>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7F5B6472" w:rsidR="00E04A1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5</w:t>
      </w:r>
      <w:r w:rsidR="00F124DD">
        <w:fldChar w:fldCharType="end"/>
      </w:r>
      <w:r>
        <w:t xml:space="preserve"> Configuration for User entity</w:t>
      </w:r>
    </w:p>
    <w:p w14:paraId="4E03C6EF" w14:textId="12D904FB" w:rsidR="00390FA9" w:rsidRDefault="00390FA9" w:rsidP="00C343A8">
      <w:pPr>
        <w:pStyle w:val="Caption"/>
        <w:jc w:val="center"/>
      </w:pPr>
    </w:p>
    <w:tbl>
      <w:tblPr>
        <w:tblStyle w:val="GridTable1Light-Accent3"/>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1D9CFA8F"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6</w:t>
      </w:r>
      <w:r w:rsidR="00F124DD">
        <w:fldChar w:fldCharType="end"/>
      </w:r>
      <w:r>
        <w:t xml:space="preserve"> Configuration for Group entity</w:t>
      </w:r>
    </w:p>
    <w:p w14:paraId="57A9A194" w14:textId="77777777" w:rsidR="00F11C48" w:rsidRDefault="00F11C48" w:rsidP="00127EA9"/>
    <w:tbl>
      <w:tblPr>
        <w:tblStyle w:val="GridTable1Light-Accent3"/>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13D05024"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7</w:t>
      </w:r>
      <w:r w:rsidR="00F124DD">
        <w:fldChar w:fldCharType="end"/>
      </w:r>
      <w:r>
        <w:t xml:space="preserve"> Configuration for UserGroup associative entity</w:t>
      </w:r>
    </w:p>
    <w:p w14:paraId="41C7E51B" w14:textId="77777777" w:rsidR="00E04A1E" w:rsidRPr="00E04A1E" w:rsidRDefault="00E04A1E" w:rsidP="00E04A1E"/>
    <w:tbl>
      <w:tblPr>
        <w:tblStyle w:val="GridTable1Light-Accent3"/>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10CDFEBA" w:rsidR="009B42DE" w:rsidRDefault="00E04A1E" w:rsidP="00E04A1E">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8</w:t>
      </w:r>
      <w:r w:rsidR="00F124DD">
        <w:fldChar w:fldCharType="end"/>
      </w:r>
      <w:r>
        <w:t xml:space="preserve"> Configuration for Task entity</w:t>
      </w:r>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301353B" w:rsidR="009B42D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9</w:t>
      </w:r>
      <w:r w:rsidR="00F124DD">
        <w:fldChar w:fldCharType="end"/>
      </w:r>
      <w:r>
        <w:t xml:space="preserve"> TaskBookDbContext models the entire database</w:t>
      </w:r>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rPr>
        <w:lastRenderedPageBreak/>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8350"/>
                    </a:xfrm>
                    <a:prstGeom prst="rect">
                      <a:avLst/>
                    </a:prstGeom>
                  </pic:spPr>
                </pic:pic>
              </a:graphicData>
            </a:graphic>
          </wp:inline>
        </w:drawing>
      </w:r>
    </w:p>
    <w:p w14:paraId="3A05B6DF" w14:textId="7FEF4B70" w:rsidR="00E06C17" w:rsidRDefault="000A582A" w:rsidP="000A582A">
      <w:pPr>
        <w:pStyle w:val="Caption"/>
        <w:jc w:val="center"/>
      </w:pPr>
      <w:bookmarkStart w:id="92" w:name="_Ref513464451"/>
      <w:bookmarkStart w:id="93" w:name="_Ref513464473"/>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93"/>
      <w:r>
        <w:t xml:space="preserve"> Using EF tools to generate migration</w:t>
      </w:r>
      <w:bookmarkEnd w:id="92"/>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5EC817DB" w:rsidR="00D35689" w:rsidRDefault="00D35689" w:rsidP="00D35689">
      <w:pPr>
        <w:pStyle w:val="Caption"/>
        <w:jc w:val="center"/>
      </w:pPr>
      <w:bookmarkStart w:id="94" w:name="_Ref513468731"/>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bookmarkEnd w:id="94"/>
      <w:r>
        <w:t xml:space="preserve"> DB Migrations generated using EF add-migration command</w:t>
      </w:r>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06D81096" w:rsidR="005A6B58" w:rsidRDefault="005A6B58" w:rsidP="005A6B58">
      <w:pPr>
        <w:pStyle w:val="Caption"/>
        <w:jc w:val="center"/>
      </w:pPr>
      <w:bookmarkStart w:id="95" w:name="_Ref513468918"/>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bookmarkEnd w:id="95"/>
      <w:r>
        <w:t xml:space="preserve"> Executing migrations using update-database EF tools command</w:t>
      </w:r>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1E92E58" w:rsidR="00D10ACC" w:rsidRDefault="001830DA" w:rsidP="001830DA">
      <w:pPr>
        <w:pStyle w:val="Caption"/>
        <w:jc w:val="center"/>
      </w:pPr>
      <w:bookmarkStart w:id="96" w:name="_Ref513470926"/>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6</w:t>
      </w:r>
      <w:r w:rsidR="00621ADF">
        <w:fldChar w:fldCharType="end"/>
      </w:r>
      <w:bookmarkEnd w:id="96"/>
      <w:r>
        <w:t xml:space="preserve"> The Task</w:t>
      </w:r>
      <w:r w:rsidR="00606F56">
        <w:t xml:space="preserve"> </w:t>
      </w:r>
      <w:r>
        <w:t>Book Database</w:t>
      </w:r>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70015"/>
                    </a:xfrm>
                    <a:prstGeom prst="rect">
                      <a:avLst/>
                    </a:prstGeom>
                  </pic:spPr>
                </pic:pic>
              </a:graphicData>
            </a:graphic>
          </wp:inline>
        </w:drawing>
      </w:r>
    </w:p>
    <w:p w14:paraId="56EF7098" w14:textId="20E007DC" w:rsidR="003D2DA3" w:rsidRDefault="00AB0D79" w:rsidP="00AB0D79">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7</w:t>
      </w:r>
      <w:r w:rsidR="00621ADF">
        <w:fldChar w:fldCharType="end"/>
      </w:r>
      <w:r>
        <w:t xml:space="preserve"> Complete Database Diagram</w:t>
      </w:r>
    </w:p>
    <w:p w14:paraId="7A70611A" w14:textId="496141A6" w:rsidR="008359E7" w:rsidRDefault="004365D4" w:rsidP="00C81581">
      <w:pPr>
        <w:pStyle w:val="Heading2"/>
      </w:pPr>
      <w:bookmarkStart w:id="97" w:name="_Toc513486002"/>
      <w:r>
        <w:t>Resources</w:t>
      </w:r>
      <w:bookmarkEnd w:id="97"/>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526F4114" w:rsidR="00621ADF" w:rsidRDefault="00621ADF" w:rsidP="00621ADF">
      <w:pPr>
        <w:pStyle w:val="Caption"/>
        <w:jc w:val="center"/>
      </w:pPr>
      <w:bookmarkStart w:id="98" w:name="_Ref513473094"/>
      <w:r>
        <w:t xml:space="preserve">Figure </w:t>
      </w:r>
      <w:r>
        <w:fldChar w:fldCharType="begin"/>
      </w:r>
      <w:r>
        <w:instrText xml:space="preserve"> STYLEREF 1 \s </w:instrText>
      </w:r>
      <w:r>
        <w:fldChar w:fldCharType="separate"/>
      </w:r>
      <w:r>
        <w:rPr>
          <w:noProof/>
          <w:cs/>
        </w:rPr>
        <w:t>‎</w:t>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bookmarkEnd w:id="98"/>
      <w:r>
        <w:t xml:space="preserve"> MVC Controllers for Task Book</w:t>
      </w:r>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99" w:name="_Ref513474992"/>
      <w:r>
        <w:t xml:space="preserve">Table </w:t>
      </w:r>
      <w:r>
        <w:fldChar w:fldCharType="begin"/>
      </w:r>
      <w:r>
        <w:instrText xml:space="preserve"> SEQ Table \* ARABIC </w:instrText>
      </w:r>
      <w:r>
        <w:fldChar w:fldCharType="separate"/>
      </w:r>
      <w:r>
        <w:rPr>
          <w:noProof/>
        </w:rPr>
        <w:t>4</w:t>
      </w:r>
      <w:r>
        <w:fldChar w:fldCharType="end"/>
      </w:r>
      <w:bookmarkEnd w:id="99"/>
      <w:r>
        <w:t xml:space="preserve"> Resources in Task Book with method support and URIs</w:t>
      </w:r>
    </w:p>
    <w:tbl>
      <w:tblPr>
        <w:tblStyle w:val="GridTable1Light"/>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00" w:name="_Toc513486003"/>
      <w:r>
        <w:t>Example HTTP Method Implementations</w:t>
      </w:r>
      <w:bookmarkEnd w:id="100"/>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01" w:name="_Toc513486004"/>
      <w:r>
        <w:t>GET (Collection Resource)</w:t>
      </w:r>
      <w:bookmarkEnd w:id="101"/>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02" w:name="_Toc513486005"/>
      <w:r>
        <w:t>GET (Single Resource)</w:t>
      </w:r>
      <w:bookmarkEnd w:id="102"/>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53F7945" w:rsidR="008359E7" w:rsidRDefault="00007AD2" w:rsidP="00007AD2">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10</w:t>
      </w:r>
      <w:r w:rsidR="00F124DD">
        <w:fldChar w:fldCharType="end"/>
      </w:r>
      <w:r>
        <w:t xml:space="preserve"> Example of GET (Collection) Implementation</w:t>
      </w:r>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FD334C8" w:rsidR="00C40003" w:rsidRDefault="00003961" w:rsidP="009E294F">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11</w:t>
      </w:r>
      <w:r w:rsidR="00F124DD">
        <w:fldChar w:fldCharType="end"/>
      </w:r>
      <w:r>
        <w:t xml:space="preserve"> Example GET (single resource) Implementation</w:t>
      </w:r>
    </w:p>
    <w:p w14:paraId="3CEBDCE3" w14:textId="2856E436" w:rsidR="009E294F" w:rsidRDefault="009E294F" w:rsidP="009E294F"/>
    <w:p w14:paraId="287DBF50" w14:textId="0B1279D5" w:rsidR="009E294F" w:rsidRDefault="009E294F" w:rsidP="009E294F">
      <w:pPr>
        <w:pStyle w:val="Heading3"/>
      </w:pPr>
      <w:bookmarkStart w:id="103" w:name="_Toc513486006"/>
      <w:r>
        <w:t>HEAD</w:t>
      </w:r>
      <w:bookmarkEnd w:id="103"/>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lastRenderedPageBreak/>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1CD0D77E" w:rsidR="00733E67" w:rsidRDefault="00656BC2" w:rsidP="00733E6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12</w:t>
      </w:r>
      <w:r w:rsidR="00F124DD">
        <w:fldChar w:fldCharType="end"/>
      </w:r>
      <w:r>
        <w:t xml:space="preserve"> Example HEAD Implementation</w:t>
      </w:r>
    </w:p>
    <w:p w14:paraId="467B845E" w14:textId="60F45933" w:rsidR="008739F0" w:rsidRPr="008739F0" w:rsidRDefault="008739F0" w:rsidP="008739F0">
      <w:pPr>
        <w:pStyle w:val="Heading3"/>
      </w:pPr>
      <w:bookmarkStart w:id="104" w:name="_Toc513486007"/>
      <w:r>
        <w:t>POST</w:t>
      </w:r>
      <w:bookmarkEnd w:id="104"/>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lastRenderedPageBreak/>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624D9D94" w:rsidR="008739F0" w:rsidRDefault="0081045C" w:rsidP="0081045C">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13</w:t>
      </w:r>
      <w:r w:rsidR="00F124DD">
        <w:fldChar w:fldCharType="end"/>
      </w:r>
      <w:r>
        <w:t xml:space="preserve"> Example POST Implementation</w:t>
      </w:r>
    </w:p>
    <w:p w14:paraId="2DB18862" w14:textId="5D9EC289" w:rsidR="00733E67" w:rsidRPr="00733E67" w:rsidRDefault="003D183B" w:rsidP="003D183B">
      <w:pPr>
        <w:pStyle w:val="Heading3"/>
      </w:pPr>
      <w:bookmarkStart w:id="105" w:name="_Toc513486008"/>
      <w:r>
        <w:t>PUT</w:t>
      </w:r>
      <w:bookmarkEnd w:id="105"/>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lastRenderedPageBreak/>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77F85507" w:rsidR="00733E67" w:rsidRDefault="00E41E59" w:rsidP="00E41E59">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14</w:t>
      </w:r>
      <w:r w:rsidR="00F124DD">
        <w:fldChar w:fldCharType="end"/>
      </w:r>
      <w:r>
        <w:t xml:space="preserve"> Example PUT implementation</w:t>
      </w:r>
    </w:p>
    <w:p w14:paraId="54EBA872" w14:textId="659A2D85" w:rsidR="004E43B9" w:rsidRPr="004E43B9" w:rsidRDefault="004E43B9" w:rsidP="00C128AD">
      <w:pPr>
        <w:pStyle w:val="Heading3"/>
      </w:pPr>
      <w:bookmarkStart w:id="106" w:name="_Toc513486009"/>
      <w:r>
        <w:t>PATCH</w:t>
      </w:r>
      <w:bookmarkEnd w:id="106"/>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lastRenderedPageBreak/>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FABF739" w:rsidR="00733E67" w:rsidRDefault="000D1E56" w:rsidP="000D1E56">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15</w:t>
      </w:r>
      <w:r w:rsidR="00F124DD">
        <w:fldChar w:fldCharType="end"/>
      </w:r>
      <w:r>
        <w:t xml:space="preserve"> Example PATCH implementation</w:t>
      </w:r>
    </w:p>
    <w:p w14:paraId="2D3F599C" w14:textId="364DD158" w:rsidR="00733E67" w:rsidRDefault="00C01E1A" w:rsidP="00C01E1A">
      <w:pPr>
        <w:pStyle w:val="Heading3"/>
      </w:pPr>
      <w:bookmarkStart w:id="107" w:name="_Toc513486010"/>
      <w:r>
        <w:t>DELETE</w:t>
      </w:r>
      <w:bookmarkEnd w:id="107"/>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1DC41E6F" w:rsidR="00733E67" w:rsidRDefault="008F3717" w:rsidP="008F371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16</w:t>
      </w:r>
      <w:r w:rsidR="00F124DD">
        <w:fldChar w:fldCharType="end"/>
      </w:r>
      <w:r>
        <w:t xml:space="preserve"> Example DELETE Implementation</w:t>
      </w:r>
    </w:p>
    <w:p w14:paraId="6F736693" w14:textId="70A9D0E4" w:rsidR="0064048E" w:rsidRDefault="0064048E" w:rsidP="0064048E">
      <w:pPr>
        <w:pStyle w:val="Heading2"/>
      </w:pPr>
      <w:bookmarkStart w:id="108" w:name="_Toc513486011"/>
      <w:r>
        <w:t>OPTIONS</w:t>
      </w:r>
      <w:bookmarkEnd w:id="108"/>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lastRenderedPageBreak/>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lastRenderedPageBreak/>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1C80A310" w:rsidR="0064048E" w:rsidRDefault="00B47F29" w:rsidP="00EE5C2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17</w:t>
      </w:r>
      <w:r w:rsidR="00F124DD">
        <w:fldChar w:fldCharType="end"/>
      </w:r>
      <w:r>
        <w:t xml:space="preserve"> Example OPTIONS Implementation</w:t>
      </w:r>
    </w:p>
    <w:p w14:paraId="54BA7031" w14:textId="5618218E" w:rsidR="00F22A7A" w:rsidRDefault="00F22A7A" w:rsidP="005C2C29">
      <w:pPr>
        <w:pStyle w:val="Heading3"/>
      </w:pPr>
      <w:bookmarkStart w:id="109" w:name="_Toc513486012"/>
      <w:r>
        <w:t>Strategies to Manage Huge Data</w:t>
      </w:r>
      <w:bookmarkEnd w:id="109"/>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77777777" w:rsidR="00F55DDE" w:rsidRDefault="006D1FBE" w:rsidP="00F55DDE">
      <w:r>
        <w:t xml:space="preserve">It should be possible to use combination of more then one criteria. For </w:t>
      </w:r>
      <w:r w:rsidR="00B84630">
        <w:t>example,</w:t>
      </w:r>
      <w:r>
        <w:t xml:space="preserve"> it should be possible to search and also apply some sorting.</w:t>
      </w:r>
    </w:p>
    <w:p w14:paraId="03D715AD" w14:textId="6EB7BBAF" w:rsidR="00B84630" w:rsidRPr="006D1FBE" w:rsidRDefault="00B84630" w:rsidP="00F55DDE">
      <w:r>
        <w:t>To demonstrate these strategies, we have implemented Paging, Sorting, Searching and Filtering on the User Tasks resource. Following is a segments of code that implement such strategy.</w:t>
      </w:r>
    </w:p>
    <w:p w14:paraId="52CA68EB" w14:textId="308F775D" w:rsidR="00370984" w:rsidRDefault="00370984" w:rsidP="005C2C29"/>
    <w:p w14:paraId="0AE2F6B1" w14:textId="77777777" w:rsidR="00370984" w:rsidRPr="005C2C29" w:rsidRDefault="00370984" w:rsidP="005C2C29"/>
    <w:p w14:paraId="35F7D096" w14:textId="7F09CB14" w:rsidR="005C2C29" w:rsidRDefault="005C2C29" w:rsidP="005C2C29"/>
    <w:p w14:paraId="35C0AE22" w14:textId="77777777" w:rsidR="005C2C29" w:rsidRPr="005C2C29" w:rsidRDefault="005C2C29" w:rsidP="005C2C29"/>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lastRenderedPageBreak/>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6DDE9A58" w:rsidR="00F55DDE" w:rsidRDefault="00F124DD" w:rsidP="00F55DDE">
      <w:pPr>
        <w:pStyle w:val="Caption"/>
        <w:jc w:val="center"/>
      </w:pPr>
      <w:r>
        <w:t xml:space="preserve">Code Listing </w:t>
      </w:r>
      <w:r>
        <w:fldChar w:fldCharType="begin"/>
      </w:r>
      <w:r>
        <w:instrText xml:space="preserve"> STYLEREF 1 \s </w:instrText>
      </w:r>
      <w:r>
        <w:fldChar w:fldCharType="separate"/>
      </w:r>
      <w:r>
        <w:rPr>
          <w:rFonts w:hint="cs"/>
          <w:noProof/>
          <w:cs/>
        </w:rPr>
        <w:t>‎</w:t>
      </w:r>
      <w:r>
        <w:rPr>
          <w:noProof/>
        </w:rPr>
        <w:t>4</w:t>
      </w:r>
      <w:r>
        <w:fldChar w:fldCharType="end"/>
      </w:r>
      <w:r>
        <w:noBreakHyphen/>
      </w:r>
      <w:r>
        <w:fldChar w:fldCharType="begin"/>
      </w:r>
      <w:r>
        <w:instrText xml:space="preserve"> SEQ Code_Listing \* ARABIC \s 1 </w:instrText>
      </w:r>
      <w:r>
        <w:fldChar w:fldCharType="separate"/>
      </w:r>
      <w:r>
        <w:rPr>
          <w:noProof/>
        </w:rPr>
        <w:t>18</w:t>
      </w:r>
      <w:r>
        <w:fldChar w:fldCharType="end"/>
      </w:r>
      <w:r>
        <w:t xml:space="preserve"> Pagin</w:t>
      </w:r>
      <w:r w:rsidR="00876DB4">
        <w:t>g</w:t>
      </w:r>
      <w:r>
        <w:t>, Searching, Sorting and Filtering large datasets.</w:t>
      </w:r>
    </w:p>
    <w:p w14:paraId="0FD41F41" w14:textId="77777777" w:rsidR="00F55DDE" w:rsidRDefault="00F55DDE">
      <w:pPr>
        <w:rPr>
          <w:i/>
          <w:iCs/>
          <w:color w:val="323232" w:themeColor="text2"/>
          <w:sz w:val="18"/>
          <w:szCs w:val="18"/>
        </w:rPr>
      </w:pPr>
      <w:r>
        <w:br w:type="page"/>
      </w:r>
    </w:p>
    <w:p w14:paraId="01B2A628" w14:textId="429113A6" w:rsidR="00733E67" w:rsidRDefault="00F55DDE" w:rsidP="00F55DDE">
      <w:pPr>
        <w:pStyle w:val="Heading1"/>
      </w:pPr>
      <w:bookmarkStart w:id="110" w:name="_Toc513486013"/>
      <w:r>
        <w:lastRenderedPageBreak/>
        <w:t>Testing Our API</w:t>
      </w:r>
      <w:bookmarkEnd w:id="110"/>
    </w:p>
    <w:p w14:paraId="4D6C0380" w14:textId="43CF28B5" w:rsidR="00733E67" w:rsidRDefault="00733E67"/>
    <w:p w14:paraId="7D596E1C" w14:textId="52ABA650" w:rsidR="00733E67" w:rsidRDefault="00733E67"/>
    <w:p w14:paraId="1E183131" w14:textId="2123EE62" w:rsidR="00F55DDE" w:rsidRDefault="00F55DDE"/>
    <w:p w14:paraId="7A7CE74F" w14:textId="24C2CD5E" w:rsidR="00F55DDE" w:rsidRDefault="00F55DDE"/>
    <w:p w14:paraId="604D58CD" w14:textId="12549F85" w:rsidR="00F55DDE" w:rsidRDefault="00F55DDE"/>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4DD5540D" w:rsidR="00F55DDE" w:rsidRDefault="00F55DDE" w:rsidP="00F55DDE">
      <w:pPr>
        <w:pStyle w:val="Heading1"/>
      </w:pPr>
      <w:bookmarkStart w:id="111" w:name="_Toc513486014"/>
      <w:r>
        <w:lastRenderedPageBreak/>
        <w:t>Documenting Our API</w:t>
      </w:r>
      <w:bookmarkEnd w:id="111"/>
    </w:p>
    <w:p w14:paraId="0C0654D6" w14:textId="69F14E9C" w:rsidR="00F55DDE" w:rsidRDefault="00F55DDE" w:rsidP="00F55DDE"/>
    <w:p w14:paraId="6961B1B4" w14:textId="63EB29F8" w:rsidR="00F55DDE" w:rsidRDefault="00F55DDE" w:rsidP="00F55DDE"/>
    <w:p w14:paraId="4FB5F84B" w14:textId="13032FFD" w:rsidR="00F55DDE" w:rsidRDefault="00F55DDE" w:rsidP="00F55DDE"/>
    <w:p w14:paraId="7C54AF1C" w14:textId="57CEB9D6" w:rsidR="00F55DDE" w:rsidRDefault="00F55DDE" w:rsidP="00F55DDE"/>
    <w:p w14:paraId="30BC198A" w14:textId="3B2C91F5" w:rsidR="00F55DDE" w:rsidRDefault="00F55DDE" w:rsidP="00F55DDE"/>
    <w:p w14:paraId="37E84124" w14:textId="6417D373" w:rsidR="00F55DDE" w:rsidRDefault="00F55DDE" w:rsidP="00F55DDE"/>
    <w:p w14:paraId="0117C6A9" w14:textId="082CF9BF" w:rsidR="00F55DDE" w:rsidRDefault="00F55DDE" w:rsidP="00F55DDE"/>
    <w:p w14:paraId="4075B847" w14:textId="7F2B615B" w:rsidR="00F55DDE" w:rsidRDefault="00F55DDE" w:rsidP="00F55DDE"/>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112" w:name="_Toc513486015"/>
      <w:r>
        <w:lastRenderedPageBreak/>
        <w:t>Concluding Our Project</w:t>
      </w:r>
      <w:bookmarkEnd w:id="112"/>
    </w:p>
    <w:p w14:paraId="7EACF9CB" w14:textId="4CF7CEAA" w:rsidR="00733E67" w:rsidRDefault="00733E67"/>
    <w:p w14:paraId="59C03B94" w14:textId="3EBA8537" w:rsidR="00733E67" w:rsidRDefault="00733E67"/>
    <w:p w14:paraId="149570C4" w14:textId="4413C441" w:rsidR="00733E67" w:rsidRDefault="00733E67"/>
    <w:p w14:paraId="455CBC2B" w14:textId="11AB8D33" w:rsidR="00733E67" w:rsidRDefault="00733E67"/>
    <w:p w14:paraId="7D548D41" w14:textId="2FBBEB81" w:rsidR="00733E67" w:rsidRDefault="00733E67"/>
    <w:p w14:paraId="57467520" w14:textId="45082E7B" w:rsidR="00733E67" w:rsidRDefault="00733E67"/>
    <w:p w14:paraId="65EC0710" w14:textId="2AD7DD9C" w:rsidR="00733E67" w:rsidRDefault="00733E67"/>
    <w:p w14:paraId="365D799F" w14:textId="3B0F9B55" w:rsidR="00733E67" w:rsidRDefault="00733E67"/>
    <w:p w14:paraId="60C6EC29" w14:textId="4A5ECA65" w:rsidR="00733E67" w:rsidRDefault="00733E67"/>
    <w:p w14:paraId="318754F1" w14:textId="2FD269A2" w:rsidR="00733E67" w:rsidRDefault="00733E67"/>
    <w:p w14:paraId="362B3BA7" w14:textId="339C3A4E" w:rsidR="00733E67" w:rsidRDefault="00733E67"/>
    <w:p w14:paraId="0B758480" w14:textId="3668E4E3" w:rsidR="00733E67" w:rsidRDefault="00733E67"/>
    <w:p w14:paraId="7121AFC1" w14:textId="34607068" w:rsidR="00733E67" w:rsidRDefault="00733E67"/>
    <w:p w14:paraId="72C511D5" w14:textId="0D4A003C" w:rsidR="00733E67" w:rsidRDefault="00733E67"/>
    <w:p w14:paraId="6AF7A7FB" w14:textId="39F42C23" w:rsidR="00733E67" w:rsidRDefault="00733E67"/>
    <w:p w14:paraId="674E208A" w14:textId="3B434891" w:rsidR="00733E67" w:rsidRDefault="00733E67"/>
    <w:p w14:paraId="1F43B4E0" w14:textId="037EB2D2" w:rsidR="00733E67" w:rsidRDefault="00733E67"/>
    <w:p w14:paraId="2E9ED3AB" w14:textId="1E2B1580" w:rsidR="00733E67" w:rsidRDefault="00733E67"/>
    <w:p w14:paraId="75E482D3" w14:textId="5A7BC2C0" w:rsidR="00733E67" w:rsidRDefault="00733E67"/>
    <w:p w14:paraId="58EB2161" w14:textId="4F6C7A14" w:rsidR="00733E67" w:rsidRDefault="00733E67"/>
    <w:p w14:paraId="0F942411" w14:textId="413848A3" w:rsidR="00733E67" w:rsidRDefault="00733E67"/>
    <w:p w14:paraId="2747725A" w14:textId="7AFAB810" w:rsidR="00733E67" w:rsidRDefault="00733E67"/>
    <w:p w14:paraId="7F74480D" w14:textId="2AFD1FDF" w:rsidR="00733E67" w:rsidRDefault="00733E67"/>
    <w:p w14:paraId="4BBC7F4F" w14:textId="196CD69D" w:rsidR="00733E67" w:rsidRDefault="00733E67"/>
    <w:p w14:paraId="7F720180" w14:textId="53B07BBE" w:rsidR="00733E67" w:rsidRDefault="00733E67"/>
    <w:p w14:paraId="348805C2" w14:textId="6151C63B" w:rsidR="00733E67" w:rsidRDefault="00733E67"/>
    <w:p w14:paraId="192EAEB6" w14:textId="2EF13776" w:rsidR="00733E67" w:rsidRDefault="00733E67"/>
    <w:p w14:paraId="76E97E4F" w14:textId="769F91BC" w:rsidR="00733E67" w:rsidRDefault="00733E67"/>
    <w:p w14:paraId="62A6CF02" w14:textId="3460675A" w:rsidR="00733E67" w:rsidRDefault="00733E67"/>
    <w:p w14:paraId="7169C98D" w14:textId="0266089C" w:rsidR="00733E67" w:rsidRDefault="00733E67"/>
    <w:p w14:paraId="1F64E8D2" w14:textId="7D4470D7" w:rsidR="00733E67" w:rsidRDefault="00733E67"/>
    <w:p w14:paraId="45A9F3EC" w14:textId="23FF7C7A" w:rsidR="00733E67" w:rsidRDefault="00733E67"/>
    <w:p w14:paraId="1B5722B3" w14:textId="78DAE05A" w:rsidR="00733E67" w:rsidRDefault="00733E67"/>
    <w:p w14:paraId="7FDDC6CA" w14:textId="7A203B60" w:rsidR="00733E67" w:rsidRDefault="00733E67"/>
    <w:p w14:paraId="4192C5CA" w14:textId="36BAB039" w:rsidR="00733E67" w:rsidRDefault="00733E67"/>
    <w:p w14:paraId="33074C61" w14:textId="3A09FEA1" w:rsidR="00733E67" w:rsidRDefault="00733E67"/>
    <w:p w14:paraId="2C7A34B7" w14:textId="67451C3B" w:rsidR="00733E67" w:rsidRDefault="00733E67"/>
    <w:p w14:paraId="6158F5C6" w14:textId="2CD98DD0" w:rsidR="00733E67" w:rsidRDefault="00733E67"/>
    <w:p w14:paraId="31223915" w14:textId="08F4B047" w:rsidR="00733E67" w:rsidRDefault="00733E67"/>
    <w:p w14:paraId="2E1B3882" w14:textId="6553AD37" w:rsidR="00733E67" w:rsidRDefault="00733E67"/>
    <w:p w14:paraId="5628F697" w14:textId="7C88D000" w:rsidR="00733E67" w:rsidRDefault="00733E67"/>
    <w:p w14:paraId="27A08557" w14:textId="54281F77" w:rsidR="00733E67" w:rsidRDefault="00733E67"/>
    <w:p w14:paraId="224BEF4D" w14:textId="562812FF" w:rsidR="00733E67" w:rsidRDefault="00733E67"/>
    <w:p w14:paraId="5A6D990D" w14:textId="39956E73" w:rsidR="00733E67" w:rsidRDefault="00733E67"/>
    <w:p w14:paraId="34BB0CBE" w14:textId="06E49C22" w:rsidR="00733E67" w:rsidRDefault="00733E67"/>
    <w:p w14:paraId="0B46864B" w14:textId="2B9A98BB" w:rsidR="00733E67" w:rsidRDefault="00733E67"/>
    <w:p w14:paraId="64E1FB39" w14:textId="4C6FA9E0" w:rsidR="00733E67" w:rsidRDefault="00733E67"/>
    <w:p w14:paraId="72D4CCFD" w14:textId="68C90536" w:rsidR="00733E67" w:rsidRDefault="00733E67"/>
    <w:p w14:paraId="02D9D9D7" w14:textId="7A86ABD3" w:rsidR="00733E67" w:rsidRDefault="00733E67"/>
    <w:p w14:paraId="1B7AA9A1" w14:textId="4BCA4627" w:rsidR="00733E67" w:rsidRDefault="00733E67"/>
    <w:p w14:paraId="29F216A5" w14:textId="475B6E90" w:rsidR="00733E67" w:rsidRDefault="00733E67"/>
    <w:p w14:paraId="19AD741D" w14:textId="2E4C424B" w:rsidR="00733E67" w:rsidRDefault="00733E67"/>
    <w:p w14:paraId="3E981535" w14:textId="6B72638C" w:rsidR="00733E67" w:rsidRDefault="00733E67"/>
    <w:p w14:paraId="1E61F523" w14:textId="2F05FC2F" w:rsidR="00733E67" w:rsidRDefault="00733E67"/>
    <w:p w14:paraId="13A860F5" w14:textId="3D9C4E3A" w:rsidR="00733E67" w:rsidRDefault="00733E67"/>
    <w:p w14:paraId="3071DBE4" w14:textId="1B0D84FC" w:rsidR="00733E67" w:rsidRDefault="00733E67"/>
    <w:p w14:paraId="70B37223" w14:textId="2F2EAA91" w:rsidR="00733E67" w:rsidRDefault="00733E67"/>
    <w:p w14:paraId="2C524E46" w14:textId="6C91A5D9" w:rsidR="00733E67" w:rsidRDefault="00733E67"/>
    <w:p w14:paraId="2A946E8B" w14:textId="77777777" w:rsidR="00733E67" w:rsidRDefault="00733E67"/>
    <w:p w14:paraId="0A6A3C71" w14:textId="77777777" w:rsidR="00733E67" w:rsidRDefault="00733E67">
      <w:r>
        <w:br w:type="page"/>
      </w:r>
    </w:p>
    <w:p w14:paraId="4A460F15" w14:textId="77777777" w:rsidR="003D2DA3" w:rsidRDefault="003D2DA3"/>
    <w:p w14:paraId="68982D73" w14:textId="77777777" w:rsidR="00C40003" w:rsidRDefault="00C40003"/>
    <w:p w14:paraId="7DA8288A" w14:textId="22BA1E9B" w:rsidR="003D2DA3" w:rsidRDefault="003D2DA3" w:rsidP="003D2DA3">
      <w:pPr>
        <w:pStyle w:val="Heading1"/>
        <w:numPr>
          <w:ilvl w:val="0"/>
          <w:numId w:val="0"/>
        </w:numPr>
        <w:ind w:left="432" w:hanging="432"/>
      </w:pPr>
      <w:bookmarkStart w:id="113" w:name="_Ref513469836"/>
      <w:bookmarkStart w:id="114" w:name="_Toc513486016"/>
      <w:r>
        <w:t>Annexure A –T-SQL Script For DB Creation Generated By EF tools</w:t>
      </w:r>
      <w:bookmarkEnd w:id="113"/>
      <w:bookmarkEnd w:id="114"/>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6230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C3B58" w14:textId="77777777" w:rsidR="008B085A" w:rsidRDefault="008B085A" w:rsidP="00D77AD7">
      <w:pPr>
        <w:spacing w:after="0" w:line="240" w:lineRule="auto"/>
      </w:pPr>
      <w:r>
        <w:separator/>
      </w:r>
    </w:p>
  </w:endnote>
  <w:endnote w:type="continuationSeparator" w:id="0">
    <w:p w14:paraId="5E626063" w14:textId="77777777" w:rsidR="008B085A" w:rsidRDefault="008B085A"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65FB8" w14:textId="77777777" w:rsidR="008B085A" w:rsidRDefault="008B085A" w:rsidP="00D77AD7">
      <w:pPr>
        <w:spacing w:after="0" w:line="240" w:lineRule="auto"/>
      </w:pPr>
      <w:r>
        <w:separator/>
      </w:r>
    </w:p>
  </w:footnote>
  <w:footnote w:type="continuationSeparator" w:id="0">
    <w:p w14:paraId="4F2CA109" w14:textId="77777777" w:rsidR="008B085A" w:rsidRDefault="008B085A" w:rsidP="00D77AD7">
      <w:pPr>
        <w:spacing w:after="0" w:line="240" w:lineRule="auto"/>
      </w:pPr>
      <w:r>
        <w:continuationSeparator/>
      </w:r>
    </w:p>
  </w:footnote>
  <w:footnote w:id="1">
    <w:p w14:paraId="6B5EB407" w14:textId="77777777" w:rsidR="00282717" w:rsidRDefault="00282717"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282717" w:rsidRDefault="00282717">
      <w:pPr>
        <w:pStyle w:val="FootnoteText"/>
      </w:pPr>
      <w:r>
        <w:rPr>
          <w:rStyle w:val="FootnoteReference"/>
        </w:rPr>
        <w:footnoteRef/>
      </w:r>
      <w:r>
        <w:t xml:space="preserve"> </w:t>
      </w:r>
      <w:r w:rsidRPr="00137400">
        <w:t>http://www0.cs.ucl.ac.uk/staff/ucacwxe/lectures/ds98-99/dsee3.pdf</w:t>
      </w:r>
    </w:p>
  </w:footnote>
  <w:footnote w:id="3">
    <w:p w14:paraId="376AC197" w14:textId="3DAC3486" w:rsidR="00282717" w:rsidRDefault="00282717">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282717" w:rsidRDefault="00282717">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282717" w:rsidRDefault="00282717">
      <w:pPr>
        <w:pStyle w:val="FootnoteText"/>
      </w:pPr>
      <w:r>
        <w:rPr>
          <w:rStyle w:val="FootnoteReference"/>
        </w:rPr>
        <w:footnoteRef/>
      </w:r>
      <w:r>
        <w:t xml:space="preserve"> </w:t>
      </w:r>
      <w:r w:rsidRPr="00DE5F21">
        <w:t>https://smartbear.com/learn/api-design/what-are-microservices/</w:t>
      </w:r>
    </w:p>
  </w:footnote>
  <w:footnote w:id="6">
    <w:p w14:paraId="1B381792" w14:textId="67451B17" w:rsidR="00282717" w:rsidRDefault="00282717">
      <w:pPr>
        <w:pStyle w:val="FootnoteText"/>
      </w:pPr>
      <w:r>
        <w:rPr>
          <w:rStyle w:val="FootnoteReference"/>
        </w:rPr>
        <w:footnoteRef/>
      </w:r>
      <w:r>
        <w:t xml:space="preserve"> </w:t>
      </w:r>
      <w:r w:rsidRPr="00FF0BB4">
        <w:t>https://martinfowler.com/articles/microservices.html</w:t>
      </w:r>
    </w:p>
  </w:footnote>
  <w:footnote w:id="7">
    <w:p w14:paraId="6A150A3D" w14:textId="57F4F0AC" w:rsidR="00282717" w:rsidRDefault="00282717">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282717" w:rsidRDefault="00282717">
      <w:pPr>
        <w:pStyle w:val="FootnoteText"/>
      </w:pPr>
      <w:r>
        <w:rPr>
          <w:rStyle w:val="FootnoteReference"/>
        </w:rPr>
        <w:footnoteRef/>
      </w:r>
      <w:r>
        <w:t xml:space="preserve"> </w:t>
      </w:r>
      <w:r w:rsidRPr="00D86439">
        <w:t>https://tools.ietf.org/html/rfc2616</w:t>
      </w:r>
    </w:p>
  </w:footnote>
  <w:footnote w:id="9">
    <w:p w14:paraId="08E8C8BB" w14:textId="2D80B69A" w:rsidR="00282717" w:rsidRDefault="00282717">
      <w:pPr>
        <w:pStyle w:val="FootnoteText"/>
      </w:pPr>
      <w:r>
        <w:rPr>
          <w:rStyle w:val="FootnoteReference"/>
        </w:rPr>
        <w:footnoteRef/>
      </w:r>
      <w:r>
        <w:t xml:space="preserve"> </w:t>
      </w:r>
      <w:r w:rsidRPr="00D86439">
        <w:t>https://tools.ietf.org/html/rfc3986</w:t>
      </w:r>
    </w:p>
  </w:footnote>
  <w:footnote w:id="10">
    <w:p w14:paraId="438775CF" w14:textId="0E9E1E94" w:rsidR="00282717" w:rsidRDefault="00282717">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282717" w:rsidRDefault="00282717">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282717" w:rsidRDefault="00282717">
      <w:pPr>
        <w:pStyle w:val="FootnoteText"/>
      </w:pPr>
      <w:r>
        <w:rPr>
          <w:rStyle w:val="FootnoteReference"/>
        </w:rPr>
        <w:footnoteRef/>
      </w:r>
      <w:r>
        <w:t xml:space="preserve"> </w:t>
      </w:r>
      <w:r w:rsidRPr="00090F6B">
        <w:t>https://tools.ietf.org/html/rfc2616</w:t>
      </w:r>
    </w:p>
  </w:footnote>
  <w:footnote w:id="13">
    <w:p w14:paraId="3ED7A200" w14:textId="20BC497C" w:rsidR="00282717" w:rsidRDefault="00282717">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282717" w:rsidRDefault="00282717" w:rsidP="00905C04">
      <w:pPr>
        <w:pStyle w:val="FootnoteText"/>
      </w:pPr>
      <w:r>
        <w:rPr>
          <w:rStyle w:val="FootnoteReference"/>
        </w:rPr>
        <w:footnoteRef/>
      </w:r>
      <w:r>
        <w:t xml:space="preserve"> </w:t>
      </w:r>
      <w:r w:rsidRPr="00FC70F0">
        <w:t>http://java.sys-con.com/node/38665</w:t>
      </w:r>
    </w:p>
  </w:footnote>
  <w:footnote w:id="15">
    <w:p w14:paraId="25E80CE5" w14:textId="77777777" w:rsidR="00282717" w:rsidRDefault="00282717"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282717" w:rsidRDefault="00282717">
      <w:pPr>
        <w:pStyle w:val="FootnoteText"/>
      </w:pPr>
      <w:r>
        <w:rPr>
          <w:rStyle w:val="FootnoteReference"/>
        </w:rPr>
        <w:footnoteRef/>
      </w:r>
      <w:r>
        <w:t xml:space="preserve"> </w:t>
      </w:r>
      <w:r w:rsidRPr="007F72F2">
        <w:t>https://www.w3.org/Library/</w:t>
      </w:r>
    </w:p>
  </w:footnote>
  <w:footnote w:id="17">
    <w:p w14:paraId="1B9C0783" w14:textId="036D611A" w:rsidR="00282717" w:rsidRDefault="00282717">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282717" w:rsidRDefault="00282717">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282717" w:rsidRDefault="00282717">
      <w:pPr>
        <w:pStyle w:val="FootnoteText"/>
      </w:pPr>
      <w:r>
        <w:rPr>
          <w:rStyle w:val="FootnoteReference"/>
        </w:rPr>
        <w:footnoteRef/>
      </w:r>
      <w:r>
        <w:t xml:space="preserve"> </w:t>
      </w:r>
      <w:r w:rsidRPr="007D704D">
        <w:t>https://tools.ietf.org/html/rfc3986</w:t>
      </w:r>
    </w:p>
  </w:footnote>
  <w:footnote w:id="20">
    <w:p w14:paraId="210EC4B7" w14:textId="4AD5CE6E" w:rsidR="00282717" w:rsidRDefault="00282717">
      <w:pPr>
        <w:pStyle w:val="FootnoteText"/>
      </w:pPr>
      <w:r>
        <w:rPr>
          <w:rStyle w:val="FootnoteReference"/>
        </w:rPr>
        <w:footnoteRef/>
      </w:r>
      <w:r>
        <w:t xml:space="preserve"> </w:t>
      </w:r>
      <w:r w:rsidRPr="002A5E79">
        <w:t>http://exyus.com/articles/rest-the-short-version/</w:t>
      </w:r>
    </w:p>
  </w:footnote>
  <w:footnote w:id="21">
    <w:p w14:paraId="62A188B8" w14:textId="740D794B" w:rsidR="00282717" w:rsidRDefault="00282717">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282717" w:rsidRDefault="00282717">
      <w:pPr>
        <w:pStyle w:val="FootnoteText"/>
      </w:pPr>
      <w:r>
        <w:rPr>
          <w:rStyle w:val="FootnoteReference"/>
        </w:rPr>
        <w:footnoteRef/>
      </w:r>
      <w:r>
        <w:t xml:space="preserve"> </w:t>
      </w:r>
      <w:r w:rsidRPr="00875D19">
        <w:t>https://tools.ietf.org/html/rfc4918</w:t>
      </w:r>
    </w:p>
  </w:footnote>
  <w:footnote w:id="23">
    <w:p w14:paraId="06ABE885" w14:textId="28409128" w:rsidR="00282717" w:rsidRDefault="00282717">
      <w:pPr>
        <w:pStyle w:val="FootnoteText"/>
      </w:pPr>
      <w:r>
        <w:rPr>
          <w:rStyle w:val="FootnoteReference"/>
        </w:rPr>
        <w:footnoteRef/>
      </w:r>
      <w:r>
        <w:t xml:space="preserve"> </w:t>
      </w:r>
      <w:r w:rsidRPr="00722FC4">
        <w:t>https://tools.ietf.org/html/rfc6902</w:t>
      </w:r>
    </w:p>
  </w:footnote>
  <w:footnote w:id="24">
    <w:p w14:paraId="76B8996E" w14:textId="7D5425B9" w:rsidR="00282717" w:rsidRDefault="00282717">
      <w:pPr>
        <w:pStyle w:val="FootnoteText"/>
      </w:pPr>
      <w:r>
        <w:rPr>
          <w:rStyle w:val="FootnoteReference"/>
        </w:rPr>
        <w:footnoteRef/>
      </w:r>
      <w:r>
        <w:t xml:space="preserve"> </w:t>
      </w:r>
      <w:r w:rsidRPr="00A2248E">
        <w:t>https://docs.microsoft.com/en-us/aspnet/core/?view=aspnetcore-2.1</w:t>
      </w:r>
    </w:p>
  </w:footnote>
  <w:footnote w:id="25">
    <w:p w14:paraId="437CFC6D" w14:textId="7A297896" w:rsidR="00282717" w:rsidRDefault="00282717">
      <w:pPr>
        <w:pStyle w:val="FootnoteText"/>
      </w:pPr>
      <w:r>
        <w:rPr>
          <w:rStyle w:val="FootnoteReference"/>
        </w:rPr>
        <w:footnoteRef/>
      </w:r>
      <w:r>
        <w:t xml:space="preserve"> </w:t>
      </w:r>
      <w:r w:rsidRPr="00225A2D">
        <w:t>https://automapper.org/</w:t>
      </w:r>
    </w:p>
  </w:footnote>
  <w:footnote w:id="26">
    <w:p w14:paraId="27382E28" w14:textId="1D15273C" w:rsidR="00282717" w:rsidRDefault="00282717">
      <w:pPr>
        <w:pStyle w:val="FootnoteText"/>
      </w:pPr>
      <w:r>
        <w:rPr>
          <w:rStyle w:val="FootnoteReference"/>
        </w:rPr>
        <w:footnoteRef/>
      </w:r>
      <w:r>
        <w:t xml:space="preserve"> </w:t>
      </w:r>
      <w:r w:rsidRPr="00292E24">
        <w:t>http://deviq.com/don-t-repeat-yourself/</w:t>
      </w:r>
    </w:p>
  </w:footnote>
  <w:footnote w:id="27">
    <w:p w14:paraId="54177574" w14:textId="6B13945E" w:rsidR="00282717" w:rsidRDefault="00282717">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282717" w:rsidRDefault="00282717">
      <w:pPr>
        <w:pStyle w:val="FootnoteText"/>
      </w:pPr>
      <w:r>
        <w:rPr>
          <w:rStyle w:val="FootnoteReference"/>
        </w:rPr>
        <w:footnoteRef/>
      </w:r>
      <w:r>
        <w:t xml:space="preserve"> </w:t>
      </w:r>
      <w:r w:rsidRPr="00762B95">
        <w:t>https://www.getpostman.com/</w:t>
      </w:r>
    </w:p>
  </w:footnote>
  <w:footnote w:id="29">
    <w:p w14:paraId="5FB9E0BB" w14:textId="1304558E" w:rsidR="00282717" w:rsidRDefault="00282717">
      <w:pPr>
        <w:pStyle w:val="FootnoteText"/>
      </w:pPr>
      <w:r>
        <w:rPr>
          <w:rStyle w:val="FootnoteReference"/>
        </w:rPr>
        <w:footnoteRef/>
      </w:r>
      <w:r>
        <w:t xml:space="preserve"> </w:t>
      </w:r>
      <w:r w:rsidRPr="006F34FB">
        <w:t>https://swagger.io/</w:t>
      </w:r>
    </w:p>
  </w:footnote>
  <w:footnote w:id="30">
    <w:p w14:paraId="7CD5D81B" w14:textId="3F95C6A7" w:rsidR="00282717" w:rsidRDefault="00282717">
      <w:pPr>
        <w:pStyle w:val="FootnoteText"/>
      </w:pPr>
      <w:r>
        <w:rPr>
          <w:rStyle w:val="FootnoteReference"/>
        </w:rPr>
        <w:footnoteRef/>
      </w:r>
      <w:r>
        <w:t xml:space="preserve"> </w:t>
      </w:r>
      <w:r w:rsidRPr="002E2C2B">
        <w:t>https://github.com/domaindrivendev/Swashbuckle.AspNetCore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8"/>
  </w:num>
  <w:num w:numId="4">
    <w:abstractNumId w:val="12"/>
  </w:num>
  <w:num w:numId="5">
    <w:abstractNumId w:val="23"/>
  </w:num>
  <w:num w:numId="6">
    <w:abstractNumId w:val="1"/>
  </w:num>
  <w:num w:numId="7">
    <w:abstractNumId w:val="7"/>
  </w:num>
  <w:num w:numId="8">
    <w:abstractNumId w:val="17"/>
  </w:num>
  <w:num w:numId="9">
    <w:abstractNumId w:val="31"/>
  </w:num>
  <w:num w:numId="10">
    <w:abstractNumId w:val="26"/>
  </w:num>
  <w:num w:numId="11">
    <w:abstractNumId w:val="2"/>
  </w:num>
  <w:num w:numId="12">
    <w:abstractNumId w:val="10"/>
  </w:num>
  <w:num w:numId="13">
    <w:abstractNumId w:val="6"/>
  </w:num>
  <w:num w:numId="14">
    <w:abstractNumId w:val="24"/>
  </w:num>
  <w:num w:numId="15">
    <w:abstractNumId w:val="11"/>
  </w:num>
  <w:num w:numId="16">
    <w:abstractNumId w:val="25"/>
  </w:num>
  <w:num w:numId="17">
    <w:abstractNumId w:val="18"/>
  </w:num>
  <w:num w:numId="18">
    <w:abstractNumId w:val="27"/>
  </w:num>
  <w:num w:numId="19">
    <w:abstractNumId w:val="0"/>
  </w:num>
  <w:num w:numId="20">
    <w:abstractNumId w:val="32"/>
  </w:num>
  <w:num w:numId="21">
    <w:abstractNumId w:val="20"/>
  </w:num>
  <w:num w:numId="22">
    <w:abstractNumId w:val="22"/>
  </w:num>
  <w:num w:numId="23">
    <w:abstractNumId w:val="13"/>
  </w:num>
  <w:num w:numId="24">
    <w:abstractNumId w:val="15"/>
  </w:num>
  <w:num w:numId="25">
    <w:abstractNumId w:val="14"/>
  </w:num>
  <w:num w:numId="26">
    <w:abstractNumId w:val="29"/>
  </w:num>
  <w:num w:numId="27">
    <w:abstractNumId w:val="8"/>
  </w:num>
  <w:num w:numId="28">
    <w:abstractNumId w:val="19"/>
  </w:num>
  <w:num w:numId="29">
    <w:abstractNumId w:val="21"/>
  </w:num>
  <w:num w:numId="30">
    <w:abstractNumId w:val="16"/>
  </w:num>
  <w:num w:numId="31">
    <w:abstractNumId w:val="30"/>
  </w:num>
  <w:num w:numId="32">
    <w:abstractNumId w:val="9"/>
  </w:num>
  <w:num w:numId="33">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079"/>
    <w:rsid w:val="0000323A"/>
    <w:rsid w:val="00003937"/>
    <w:rsid w:val="00003961"/>
    <w:rsid w:val="00003A06"/>
    <w:rsid w:val="00007AD2"/>
    <w:rsid w:val="00012166"/>
    <w:rsid w:val="0001249D"/>
    <w:rsid w:val="00012A51"/>
    <w:rsid w:val="00014192"/>
    <w:rsid w:val="00014222"/>
    <w:rsid w:val="000205AD"/>
    <w:rsid w:val="00020E17"/>
    <w:rsid w:val="00021A28"/>
    <w:rsid w:val="00022E44"/>
    <w:rsid w:val="000307A0"/>
    <w:rsid w:val="000310C4"/>
    <w:rsid w:val="000314B7"/>
    <w:rsid w:val="0003413F"/>
    <w:rsid w:val="00036420"/>
    <w:rsid w:val="00037FB8"/>
    <w:rsid w:val="00040CF8"/>
    <w:rsid w:val="00040E57"/>
    <w:rsid w:val="0004196D"/>
    <w:rsid w:val="000420F3"/>
    <w:rsid w:val="00043A96"/>
    <w:rsid w:val="000441D6"/>
    <w:rsid w:val="00044252"/>
    <w:rsid w:val="000453EF"/>
    <w:rsid w:val="00051128"/>
    <w:rsid w:val="00051E57"/>
    <w:rsid w:val="00052AC1"/>
    <w:rsid w:val="00052C28"/>
    <w:rsid w:val="0005364C"/>
    <w:rsid w:val="00055B4B"/>
    <w:rsid w:val="0005669C"/>
    <w:rsid w:val="000579FE"/>
    <w:rsid w:val="00060794"/>
    <w:rsid w:val="00061EBD"/>
    <w:rsid w:val="00063DB2"/>
    <w:rsid w:val="000649BB"/>
    <w:rsid w:val="0006761F"/>
    <w:rsid w:val="000701FD"/>
    <w:rsid w:val="000726BF"/>
    <w:rsid w:val="000734BC"/>
    <w:rsid w:val="00076167"/>
    <w:rsid w:val="0007742D"/>
    <w:rsid w:val="00077E2F"/>
    <w:rsid w:val="00080CB5"/>
    <w:rsid w:val="00083FCD"/>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775F"/>
    <w:rsid w:val="000B799C"/>
    <w:rsid w:val="000C0FFD"/>
    <w:rsid w:val="000C175E"/>
    <w:rsid w:val="000C272A"/>
    <w:rsid w:val="000C2A8F"/>
    <w:rsid w:val="000C352E"/>
    <w:rsid w:val="000C3934"/>
    <w:rsid w:val="000C3A54"/>
    <w:rsid w:val="000C474A"/>
    <w:rsid w:val="000C6FF7"/>
    <w:rsid w:val="000C7BEB"/>
    <w:rsid w:val="000D0D78"/>
    <w:rsid w:val="000D0E3A"/>
    <w:rsid w:val="000D0E4A"/>
    <w:rsid w:val="000D0ED7"/>
    <w:rsid w:val="000D14C5"/>
    <w:rsid w:val="000D1E56"/>
    <w:rsid w:val="000E009E"/>
    <w:rsid w:val="000E08C4"/>
    <w:rsid w:val="000E0B5B"/>
    <w:rsid w:val="000E1F60"/>
    <w:rsid w:val="000E29C1"/>
    <w:rsid w:val="000E30CE"/>
    <w:rsid w:val="000E36A4"/>
    <w:rsid w:val="000E3AF9"/>
    <w:rsid w:val="000E4C45"/>
    <w:rsid w:val="000E53B1"/>
    <w:rsid w:val="000F1105"/>
    <w:rsid w:val="000F1CD6"/>
    <w:rsid w:val="000F218E"/>
    <w:rsid w:val="000F7290"/>
    <w:rsid w:val="00100FF1"/>
    <w:rsid w:val="00101546"/>
    <w:rsid w:val="00102173"/>
    <w:rsid w:val="001045D2"/>
    <w:rsid w:val="001045D4"/>
    <w:rsid w:val="00106154"/>
    <w:rsid w:val="001061E8"/>
    <w:rsid w:val="00106AEE"/>
    <w:rsid w:val="00107095"/>
    <w:rsid w:val="0011172C"/>
    <w:rsid w:val="001122C3"/>
    <w:rsid w:val="001126A5"/>
    <w:rsid w:val="00112AED"/>
    <w:rsid w:val="00115A1E"/>
    <w:rsid w:val="00116E03"/>
    <w:rsid w:val="001175F8"/>
    <w:rsid w:val="00117900"/>
    <w:rsid w:val="0012178D"/>
    <w:rsid w:val="00121D14"/>
    <w:rsid w:val="001222BC"/>
    <w:rsid w:val="001226BF"/>
    <w:rsid w:val="00122CCD"/>
    <w:rsid w:val="00123174"/>
    <w:rsid w:val="001232EA"/>
    <w:rsid w:val="00124BD5"/>
    <w:rsid w:val="00126E98"/>
    <w:rsid w:val="00127EA9"/>
    <w:rsid w:val="00130F2A"/>
    <w:rsid w:val="001349C2"/>
    <w:rsid w:val="001353A0"/>
    <w:rsid w:val="001356F0"/>
    <w:rsid w:val="0013666F"/>
    <w:rsid w:val="00137400"/>
    <w:rsid w:val="001378BB"/>
    <w:rsid w:val="00137976"/>
    <w:rsid w:val="001429A2"/>
    <w:rsid w:val="00142C8B"/>
    <w:rsid w:val="001444C4"/>
    <w:rsid w:val="00151041"/>
    <w:rsid w:val="00151484"/>
    <w:rsid w:val="0015148F"/>
    <w:rsid w:val="00152854"/>
    <w:rsid w:val="00152AC8"/>
    <w:rsid w:val="00152E9A"/>
    <w:rsid w:val="001539CD"/>
    <w:rsid w:val="00156E5F"/>
    <w:rsid w:val="00157005"/>
    <w:rsid w:val="001572C2"/>
    <w:rsid w:val="00160157"/>
    <w:rsid w:val="00160B19"/>
    <w:rsid w:val="0016120E"/>
    <w:rsid w:val="0016194F"/>
    <w:rsid w:val="00161A30"/>
    <w:rsid w:val="00162D16"/>
    <w:rsid w:val="001639DC"/>
    <w:rsid w:val="00163D59"/>
    <w:rsid w:val="001642B7"/>
    <w:rsid w:val="0016443B"/>
    <w:rsid w:val="00165008"/>
    <w:rsid w:val="001652DB"/>
    <w:rsid w:val="001658AF"/>
    <w:rsid w:val="00167BD4"/>
    <w:rsid w:val="00170F30"/>
    <w:rsid w:val="0017130F"/>
    <w:rsid w:val="001740F6"/>
    <w:rsid w:val="00174853"/>
    <w:rsid w:val="0017541B"/>
    <w:rsid w:val="001830DA"/>
    <w:rsid w:val="0018361C"/>
    <w:rsid w:val="00184E2D"/>
    <w:rsid w:val="001867F0"/>
    <w:rsid w:val="00186A94"/>
    <w:rsid w:val="001873D7"/>
    <w:rsid w:val="00187DB9"/>
    <w:rsid w:val="00187EE9"/>
    <w:rsid w:val="00187FD3"/>
    <w:rsid w:val="001922C5"/>
    <w:rsid w:val="00192798"/>
    <w:rsid w:val="00193283"/>
    <w:rsid w:val="001935CE"/>
    <w:rsid w:val="00195490"/>
    <w:rsid w:val="00197178"/>
    <w:rsid w:val="001A0EC4"/>
    <w:rsid w:val="001A1754"/>
    <w:rsid w:val="001A3653"/>
    <w:rsid w:val="001A3C4F"/>
    <w:rsid w:val="001A4F05"/>
    <w:rsid w:val="001A5690"/>
    <w:rsid w:val="001B031C"/>
    <w:rsid w:val="001B11ED"/>
    <w:rsid w:val="001B1456"/>
    <w:rsid w:val="001B1A26"/>
    <w:rsid w:val="001B1AFD"/>
    <w:rsid w:val="001B39E9"/>
    <w:rsid w:val="001B4FD0"/>
    <w:rsid w:val="001B529D"/>
    <w:rsid w:val="001B611F"/>
    <w:rsid w:val="001B642F"/>
    <w:rsid w:val="001B6583"/>
    <w:rsid w:val="001B6986"/>
    <w:rsid w:val="001C095A"/>
    <w:rsid w:val="001C0CDE"/>
    <w:rsid w:val="001C12B8"/>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1433"/>
    <w:rsid w:val="001E1531"/>
    <w:rsid w:val="001E199A"/>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671"/>
    <w:rsid w:val="002266F1"/>
    <w:rsid w:val="00230C35"/>
    <w:rsid w:val="002314D8"/>
    <w:rsid w:val="0023155A"/>
    <w:rsid w:val="002334A1"/>
    <w:rsid w:val="002350E5"/>
    <w:rsid w:val="00237BAD"/>
    <w:rsid w:val="00237D14"/>
    <w:rsid w:val="00241203"/>
    <w:rsid w:val="00242C14"/>
    <w:rsid w:val="00242C49"/>
    <w:rsid w:val="00243A69"/>
    <w:rsid w:val="00244C58"/>
    <w:rsid w:val="00245397"/>
    <w:rsid w:val="0024669C"/>
    <w:rsid w:val="0024696C"/>
    <w:rsid w:val="00246C02"/>
    <w:rsid w:val="00246E49"/>
    <w:rsid w:val="00250F0E"/>
    <w:rsid w:val="00253141"/>
    <w:rsid w:val="00253AD5"/>
    <w:rsid w:val="002569B2"/>
    <w:rsid w:val="0025721A"/>
    <w:rsid w:val="002573C0"/>
    <w:rsid w:val="002602BF"/>
    <w:rsid w:val="00261620"/>
    <w:rsid w:val="00261B8F"/>
    <w:rsid w:val="00261EEA"/>
    <w:rsid w:val="00263073"/>
    <w:rsid w:val="002636B6"/>
    <w:rsid w:val="00263D44"/>
    <w:rsid w:val="00266E6F"/>
    <w:rsid w:val="00270FF5"/>
    <w:rsid w:val="002712CD"/>
    <w:rsid w:val="00271C72"/>
    <w:rsid w:val="00272101"/>
    <w:rsid w:val="00273341"/>
    <w:rsid w:val="00273B5F"/>
    <w:rsid w:val="00275185"/>
    <w:rsid w:val="00281B6C"/>
    <w:rsid w:val="00282717"/>
    <w:rsid w:val="00282D9D"/>
    <w:rsid w:val="00282EB8"/>
    <w:rsid w:val="00284980"/>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1FC"/>
    <w:rsid w:val="002B2E1E"/>
    <w:rsid w:val="002B3846"/>
    <w:rsid w:val="002B48AE"/>
    <w:rsid w:val="002B493B"/>
    <w:rsid w:val="002B5101"/>
    <w:rsid w:val="002B5398"/>
    <w:rsid w:val="002C00DA"/>
    <w:rsid w:val="002C3E54"/>
    <w:rsid w:val="002C48E2"/>
    <w:rsid w:val="002C5F5F"/>
    <w:rsid w:val="002C7350"/>
    <w:rsid w:val="002D1485"/>
    <w:rsid w:val="002D16CF"/>
    <w:rsid w:val="002D1B4E"/>
    <w:rsid w:val="002D1C1B"/>
    <w:rsid w:val="002D1E51"/>
    <w:rsid w:val="002D298C"/>
    <w:rsid w:val="002D5C4D"/>
    <w:rsid w:val="002E0844"/>
    <w:rsid w:val="002E0CF5"/>
    <w:rsid w:val="002E263B"/>
    <w:rsid w:val="002E2C2B"/>
    <w:rsid w:val="002E374B"/>
    <w:rsid w:val="002E5A0B"/>
    <w:rsid w:val="002E75D5"/>
    <w:rsid w:val="002E7EF7"/>
    <w:rsid w:val="002F49CA"/>
    <w:rsid w:val="002F53A5"/>
    <w:rsid w:val="002F6B25"/>
    <w:rsid w:val="002F71D7"/>
    <w:rsid w:val="00304251"/>
    <w:rsid w:val="0030456E"/>
    <w:rsid w:val="00306471"/>
    <w:rsid w:val="00307F85"/>
    <w:rsid w:val="003101BF"/>
    <w:rsid w:val="003108CB"/>
    <w:rsid w:val="00311E35"/>
    <w:rsid w:val="00311E9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526C"/>
    <w:rsid w:val="00366D76"/>
    <w:rsid w:val="0037061E"/>
    <w:rsid w:val="00370984"/>
    <w:rsid w:val="00370CB2"/>
    <w:rsid w:val="00372417"/>
    <w:rsid w:val="0037253C"/>
    <w:rsid w:val="00373602"/>
    <w:rsid w:val="003747F5"/>
    <w:rsid w:val="003766B8"/>
    <w:rsid w:val="00376B22"/>
    <w:rsid w:val="00376E78"/>
    <w:rsid w:val="00376FF3"/>
    <w:rsid w:val="003827B0"/>
    <w:rsid w:val="00382F5F"/>
    <w:rsid w:val="0038395C"/>
    <w:rsid w:val="00385534"/>
    <w:rsid w:val="00386724"/>
    <w:rsid w:val="00387017"/>
    <w:rsid w:val="00390FA9"/>
    <w:rsid w:val="00391188"/>
    <w:rsid w:val="00393634"/>
    <w:rsid w:val="00394335"/>
    <w:rsid w:val="0039472E"/>
    <w:rsid w:val="00394971"/>
    <w:rsid w:val="0039633A"/>
    <w:rsid w:val="003A1A06"/>
    <w:rsid w:val="003A1DE8"/>
    <w:rsid w:val="003A202C"/>
    <w:rsid w:val="003A3AA1"/>
    <w:rsid w:val="003A3F3C"/>
    <w:rsid w:val="003A51AB"/>
    <w:rsid w:val="003A59BE"/>
    <w:rsid w:val="003B0312"/>
    <w:rsid w:val="003B0474"/>
    <w:rsid w:val="003B06F6"/>
    <w:rsid w:val="003B0772"/>
    <w:rsid w:val="003B0A55"/>
    <w:rsid w:val="003B68CE"/>
    <w:rsid w:val="003B7BB8"/>
    <w:rsid w:val="003B7C1D"/>
    <w:rsid w:val="003C0B37"/>
    <w:rsid w:val="003C17C1"/>
    <w:rsid w:val="003C18CB"/>
    <w:rsid w:val="003C2124"/>
    <w:rsid w:val="003C2AF8"/>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E05E2"/>
    <w:rsid w:val="003E1123"/>
    <w:rsid w:val="003E28B6"/>
    <w:rsid w:val="003E4F1A"/>
    <w:rsid w:val="003E5678"/>
    <w:rsid w:val="003F0089"/>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4D92"/>
    <w:rsid w:val="00415469"/>
    <w:rsid w:val="0041689C"/>
    <w:rsid w:val="0042439C"/>
    <w:rsid w:val="0042444D"/>
    <w:rsid w:val="00426220"/>
    <w:rsid w:val="00426EB1"/>
    <w:rsid w:val="00430966"/>
    <w:rsid w:val="004313BA"/>
    <w:rsid w:val="004322CB"/>
    <w:rsid w:val="00432920"/>
    <w:rsid w:val="00433D02"/>
    <w:rsid w:val="004365D4"/>
    <w:rsid w:val="00436F07"/>
    <w:rsid w:val="004370F0"/>
    <w:rsid w:val="0044020E"/>
    <w:rsid w:val="00441923"/>
    <w:rsid w:val="00443475"/>
    <w:rsid w:val="004441A3"/>
    <w:rsid w:val="00445723"/>
    <w:rsid w:val="004463E7"/>
    <w:rsid w:val="00447195"/>
    <w:rsid w:val="004503AD"/>
    <w:rsid w:val="00451266"/>
    <w:rsid w:val="00453066"/>
    <w:rsid w:val="004538AA"/>
    <w:rsid w:val="00454BE6"/>
    <w:rsid w:val="00461943"/>
    <w:rsid w:val="00461A66"/>
    <w:rsid w:val="00461BF1"/>
    <w:rsid w:val="0046301D"/>
    <w:rsid w:val="00464CCD"/>
    <w:rsid w:val="00465DB6"/>
    <w:rsid w:val="00467CE8"/>
    <w:rsid w:val="00467F45"/>
    <w:rsid w:val="00471AA3"/>
    <w:rsid w:val="00472037"/>
    <w:rsid w:val="004754DA"/>
    <w:rsid w:val="0047607E"/>
    <w:rsid w:val="00476783"/>
    <w:rsid w:val="004768F1"/>
    <w:rsid w:val="00476E2E"/>
    <w:rsid w:val="004802EE"/>
    <w:rsid w:val="00481146"/>
    <w:rsid w:val="004814BC"/>
    <w:rsid w:val="004830F2"/>
    <w:rsid w:val="004870D1"/>
    <w:rsid w:val="00487C5B"/>
    <w:rsid w:val="0049002B"/>
    <w:rsid w:val="00491E98"/>
    <w:rsid w:val="0049305C"/>
    <w:rsid w:val="004949CD"/>
    <w:rsid w:val="00494BDA"/>
    <w:rsid w:val="00494EB1"/>
    <w:rsid w:val="00495A3A"/>
    <w:rsid w:val="004974C5"/>
    <w:rsid w:val="004A0E33"/>
    <w:rsid w:val="004A266B"/>
    <w:rsid w:val="004A2B0A"/>
    <w:rsid w:val="004A580C"/>
    <w:rsid w:val="004B0904"/>
    <w:rsid w:val="004B0BE6"/>
    <w:rsid w:val="004B17D8"/>
    <w:rsid w:val="004B4227"/>
    <w:rsid w:val="004B4A01"/>
    <w:rsid w:val="004B4FB5"/>
    <w:rsid w:val="004B5074"/>
    <w:rsid w:val="004B5825"/>
    <w:rsid w:val="004B6F20"/>
    <w:rsid w:val="004C0C82"/>
    <w:rsid w:val="004C1634"/>
    <w:rsid w:val="004C1AC5"/>
    <w:rsid w:val="004C1D43"/>
    <w:rsid w:val="004C1E43"/>
    <w:rsid w:val="004C2B15"/>
    <w:rsid w:val="004C33BF"/>
    <w:rsid w:val="004C6582"/>
    <w:rsid w:val="004C6E24"/>
    <w:rsid w:val="004C6E6D"/>
    <w:rsid w:val="004D0727"/>
    <w:rsid w:val="004D0F54"/>
    <w:rsid w:val="004D406F"/>
    <w:rsid w:val="004D5FC5"/>
    <w:rsid w:val="004D7907"/>
    <w:rsid w:val="004E20C2"/>
    <w:rsid w:val="004E37D7"/>
    <w:rsid w:val="004E3EB1"/>
    <w:rsid w:val="004E42A8"/>
    <w:rsid w:val="004E43B9"/>
    <w:rsid w:val="004E543D"/>
    <w:rsid w:val="004E67A4"/>
    <w:rsid w:val="004E71EB"/>
    <w:rsid w:val="004F0379"/>
    <w:rsid w:val="004F16DE"/>
    <w:rsid w:val="004F1BE7"/>
    <w:rsid w:val="004F317E"/>
    <w:rsid w:val="004F3373"/>
    <w:rsid w:val="004F448B"/>
    <w:rsid w:val="004F495A"/>
    <w:rsid w:val="004F5268"/>
    <w:rsid w:val="004F7FDE"/>
    <w:rsid w:val="00500AFA"/>
    <w:rsid w:val="00501A0E"/>
    <w:rsid w:val="00504396"/>
    <w:rsid w:val="00504840"/>
    <w:rsid w:val="0050717B"/>
    <w:rsid w:val="00507A63"/>
    <w:rsid w:val="00511F26"/>
    <w:rsid w:val="00513D3B"/>
    <w:rsid w:val="00514D84"/>
    <w:rsid w:val="00515555"/>
    <w:rsid w:val="005159F1"/>
    <w:rsid w:val="00522521"/>
    <w:rsid w:val="005233E2"/>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2DE9"/>
    <w:rsid w:val="00556D78"/>
    <w:rsid w:val="0055767E"/>
    <w:rsid w:val="005608D3"/>
    <w:rsid w:val="00561ABD"/>
    <w:rsid w:val="005628BD"/>
    <w:rsid w:val="00562BEB"/>
    <w:rsid w:val="0056395A"/>
    <w:rsid w:val="00565A20"/>
    <w:rsid w:val="00566CB1"/>
    <w:rsid w:val="00571907"/>
    <w:rsid w:val="005720AB"/>
    <w:rsid w:val="0057425A"/>
    <w:rsid w:val="00574393"/>
    <w:rsid w:val="005745F9"/>
    <w:rsid w:val="005747C4"/>
    <w:rsid w:val="005752BD"/>
    <w:rsid w:val="005765E4"/>
    <w:rsid w:val="00580725"/>
    <w:rsid w:val="0058072C"/>
    <w:rsid w:val="0058085B"/>
    <w:rsid w:val="00580E2A"/>
    <w:rsid w:val="0058333D"/>
    <w:rsid w:val="00583E8B"/>
    <w:rsid w:val="00586CF9"/>
    <w:rsid w:val="00590302"/>
    <w:rsid w:val="00590735"/>
    <w:rsid w:val="00591A23"/>
    <w:rsid w:val="00592E83"/>
    <w:rsid w:val="00592EB6"/>
    <w:rsid w:val="00594718"/>
    <w:rsid w:val="005A02F4"/>
    <w:rsid w:val="005A035C"/>
    <w:rsid w:val="005A20AC"/>
    <w:rsid w:val="005A30BE"/>
    <w:rsid w:val="005A3F0E"/>
    <w:rsid w:val="005A5955"/>
    <w:rsid w:val="005A6B58"/>
    <w:rsid w:val="005A7B2D"/>
    <w:rsid w:val="005B1DE8"/>
    <w:rsid w:val="005B237C"/>
    <w:rsid w:val="005B2E08"/>
    <w:rsid w:val="005B2EE0"/>
    <w:rsid w:val="005B360C"/>
    <w:rsid w:val="005B52A6"/>
    <w:rsid w:val="005B609C"/>
    <w:rsid w:val="005C1F2A"/>
    <w:rsid w:val="005C2680"/>
    <w:rsid w:val="005C2C29"/>
    <w:rsid w:val="005C46AD"/>
    <w:rsid w:val="005C6363"/>
    <w:rsid w:val="005D13A3"/>
    <w:rsid w:val="005D15F1"/>
    <w:rsid w:val="005D2812"/>
    <w:rsid w:val="005D2A5E"/>
    <w:rsid w:val="005D468B"/>
    <w:rsid w:val="005D54A2"/>
    <w:rsid w:val="005D6212"/>
    <w:rsid w:val="005D625F"/>
    <w:rsid w:val="005D7351"/>
    <w:rsid w:val="005D738D"/>
    <w:rsid w:val="005D7415"/>
    <w:rsid w:val="005E0199"/>
    <w:rsid w:val="005E0502"/>
    <w:rsid w:val="005E1AD2"/>
    <w:rsid w:val="005E4A3B"/>
    <w:rsid w:val="005E4FA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5938"/>
    <w:rsid w:val="00635CE6"/>
    <w:rsid w:val="0064048E"/>
    <w:rsid w:val="0064127F"/>
    <w:rsid w:val="00643544"/>
    <w:rsid w:val="0064603A"/>
    <w:rsid w:val="0064613C"/>
    <w:rsid w:val="006468EB"/>
    <w:rsid w:val="0065244D"/>
    <w:rsid w:val="00652877"/>
    <w:rsid w:val="00653395"/>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9A4"/>
    <w:rsid w:val="0068245E"/>
    <w:rsid w:val="00682860"/>
    <w:rsid w:val="00682A22"/>
    <w:rsid w:val="00683B01"/>
    <w:rsid w:val="00684F1C"/>
    <w:rsid w:val="00685666"/>
    <w:rsid w:val="00685EB7"/>
    <w:rsid w:val="00687B1B"/>
    <w:rsid w:val="00694BEF"/>
    <w:rsid w:val="006975B3"/>
    <w:rsid w:val="006A0008"/>
    <w:rsid w:val="006A08BA"/>
    <w:rsid w:val="006A17A4"/>
    <w:rsid w:val="006A1BB3"/>
    <w:rsid w:val="006A31D5"/>
    <w:rsid w:val="006A3554"/>
    <w:rsid w:val="006A3C2B"/>
    <w:rsid w:val="006A4B00"/>
    <w:rsid w:val="006A56E0"/>
    <w:rsid w:val="006A6416"/>
    <w:rsid w:val="006B2609"/>
    <w:rsid w:val="006B2BAE"/>
    <w:rsid w:val="006B4926"/>
    <w:rsid w:val="006B4CFC"/>
    <w:rsid w:val="006B4D29"/>
    <w:rsid w:val="006B55C0"/>
    <w:rsid w:val="006B5C52"/>
    <w:rsid w:val="006B649F"/>
    <w:rsid w:val="006B6CEE"/>
    <w:rsid w:val="006C246B"/>
    <w:rsid w:val="006C317E"/>
    <w:rsid w:val="006C3B44"/>
    <w:rsid w:val="006D145D"/>
    <w:rsid w:val="006D1DF6"/>
    <w:rsid w:val="006D1FBE"/>
    <w:rsid w:val="006D3978"/>
    <w:rsid w:val="006D3A7F"/>
    <w:rsid w:val="006D4C21"/>
    <w:rsid w:val="006D5235"/>
    <w:rsid w:val="006D655A"/>
    <w:rsid w:val="006D7DCA"/>
    <w:rsid w:val="006E25E5"/>
    <w:rsid w:val="006E52B8"/>
    <w:rsid w:val="006E6C93"/>
    <w:rsid w:val="006E7BE8"/>
    <w:rsid w:val="006F13FA"/>
    <w:rsid w:val="006F2C89"/>
    <w:rsid w:val="006F34FB"/>
    <w:rsid w:val="006F6D35"/>
    <w:rsid w:val="007004EE"/>
    <w:rsid w:val="00705A64"/>
    <w:rsid w:val="00706465"/>
    <w:rsid w:val="00706714"/>
    <w:rsid w:val="007071D6"/>
    <w:rsid w:val="00710FB4"/>
    <w:rsid w:val="007122D0"/>
    <w:rsid w:val="007127DF"/>
    <w:rsid w:val="00713E14"/>
    <w:rsid w:val="007142C5"/>
    <w:rsid w:val="007155CF"/>
    <w:rsid w:val="00717885"/>
    <w:rsid w:val="00722A56"/>
    <w:rsid w:val="00722FC4"/>
    <w:rsid w:val="00723D14"/>
    <w:rsid w:val="00727042"/>
    <w:rsid w:val="00727690"/>
    <w:rsid w:val="00727944"/>
    <w:rsid w:val="00727D4A"/>
    <w:rsid w:val="00730863"/>
    <w:rsid w:val="00731956"/>
    <w:rsid w:val="007323D2"/>
    <w:rsid w:val="007326D4"/>
    <w:rsid w:val="00732C6D"/>
    <w:rsid w:val="00732F61"/>
    <w:rsid w:val="00733E67"/>
    <w:rsid w:val="00734CAE"/>
    <w:rsid w:val="00735F58"/>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81FB2"/>
    <w:rsid w:val="007829E4"/>
    <w:rsid w:val="00782BB5"/>
    <w:rsid w:val="007831E0"/>
    <w:rsid w:val="00783EBF"/>
    <w:rsid w:val="00787B5E"/>
    <w:rsid w:val="00791525"/>
    <w:rsid w:val="00791AC9"/>
    <w:rsid w:val="00792715"/>
    <w:rsid w:val="0079278F"/>
    <w:rsid w:val="007930AF"/>
    <w:rsid w:val="00794E37"/>
    <w:rsid w:val="00797119"/>
    <w:rsid w:val="007A04F7"/>
    <w:rsid w:val="007A26BB"/>
    <w:rsid w:val="007A2C2E"/>
    <w:rsid w:val="007A6461"/>
    <w:rsid w:val="007B3951"/>
    <w:rsid w:val="007B3D13"/>
    <w:rsid w:val="007B3F1C"/>
    <w:rsid w:val="007B4AA6"/>
    <w:rsid w:val="007B5922"/>
    <w:rsid w:val="007B597A"/>
    <w:rsid w:val="007B5ABB"/>
    <w:rsid w:val="007B6C12"/>
    <w:rsid w:val="007C0BF8"/>
    <w:rsid w:val="007C0CE6"/>
    <w:rsid w:val="007C297A"/>
    <w:rsid w:val="007C2F04"/>
    <w:rsid w:val="007C5062"/>
    <w:rsid w:val="007C5D9B"/>
    <w:rsid w:val="007C63F1"/>
    <w:rsid w:val="007C6A27"/>
    <w:rsid w:val="007D0A81"/>
    <w:rsid w:val="007D2931"/>
    <w:rsid w:val="007D3366"/>
    <w:rsid w:val="007D3981"/>
    <w:rsid w:val="007D51E7"/>
    <w:rsid w:val="007D68F8"/>
    <w:rsid w:val="007D69AA"/>
    <w:rsid w:val="007D704D"/>
    <w:rsid w:val="007D723B"/>
    <w:rsid w:val="007E2489"/>
    <w:rsid w:val="007E2538"/>
    <w:rsid w:val="007E3796"/>
    <w:rsid w:val="007E572A"/>
    <w:rsid w:val="007E776D"/>
    <w:rsid w:val="007F06FA"/>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1045C"/>
    <w:rsid w:val="00813E38"/>
    <w:rsid w:val="00815A8A"/>
    <w:rsid w:val="00816E3B"/>
    <w:rsid w:val="00822205"/>
    <w:rsid w:val="008230BA"/>
    <w:rsid w:val="008232EC"/>
    <w:rsid w:val="00825FA5"/>
    <w:rsid w:val="0082791B"/>
    <w:rsid w:val="00832934"/>
    <w:rsid w:val="00832AEF"/>
    <w:rsid w:val="00832C48"/>
    <w:rsid w:val="00833ABC"/>
    <w:rsid w:val="00834963"/>
    <w:rsid w:val="00834F4D"/>
    <w:rsid w:val="00835935"/>
    <w:rsid w:val="008359E7"/>
    <w:rsid w:val="00835E29"/>
    <w:rsid w:val="00836113"/>
    <w:rsid w:val="00836639"/>
    <w:rsid w:val="00837DE4"/>
    <w:rsid w:val="0084180B"/>
    <w:rsid w:val="008453D7"/>
    <w:rsid w:val="0084583A"/>
    <w:rsid w:val="00846CC8"/>
    <w:rsid w:val="00850119"/>
    <w:rsid w:val="00850487"/>
    <w:rsid w:val="00851BC1"/>
    <w:rsid w:val="0085362C"/>
    <w:rsid w:val="008548E6"/>
    <w:rsid w:val="00856C5D"/>
    <w:rsid w:val="0085755F"/>
    <w:rsid w:val="008577ED"/>
    <w:rsid w:val="00860DD6"/>
    <w:rsid w:val="00861C83"/>
    <w:rsid w:val="00866506"/>
    <w:rsid w:val="00866FDD"/>
    <w:rsid w:val="00870331"/>
    <w:rsid w:val="00870C9D"/>
    <w:rsid w:val="00872999"/>
    <w:rsid w:val="00873396"/>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3C1B"/>
    <w:rsid w:val="008A3D1A"/>
    <w:rsid w:val="008A44C3"/>
    <w:rsid w:val="008A4869"/>
    <w:rsid w:val="008A4B79"/>
    <w:rsid w:val="008A5FE2"/>
    <w:rsid w:val="008A7013"/>
    <w:rsid w:val="008B01D0"/>
    <w:rsid w:val="008B085A"/>
    <w:rsid w:val="008B119B"/>
    <w:rsid w:val="008B1A3D"/>
    <w:rsid w:val="008B28C5"/>
    <w:rsid w:val="008B38DB"/>
    <w:rsid w:val="008B3AF2"/>
    <w:rsid w:val="008B48E6"/>
    <w:rsid w:val="008B700E"/>
    <w:rsid w:val="008C0FC3"/>
    <w:rsid w:val="008C3C34"/>
    <w:rsid w:val="008C5F79"/>
    <w:rsid w:val="008D0DD8"/>
    <w:rsid w:val="008D20FB"/>
    <w:rsid w:val="008D27DE"/>
    <w:rsid w:val="008D3A2D"/>
    <w:rsid w:val="008D62F8"/>
    <w:rsid w:val="008D653D"/>
    <w:rsid w:val="008E0B19"/>
    <w:rsid w:val="008E0DB4"/>
    <w:rsid w:val="008E3422"/>
    <w:rsid w:val="008E3D89"/>
    <w:rsid w:val="008E4CAC"/>
    <w:rsid w:val="008E5A23"/>
    <w:rsid w:val="008E5BD8"/>
    <w:rsid w:val="008E6479"/>
    <w:rsid w:val="008E756D"/>
    <w:rsid w:val="008F1A09"/>
    <w:rsid w:val="008F2B08"/>
    <w:rsid w:val="008F3717"/>
    <w:rsid w:val="008F4789"/>
    <w:rsid w:val="008F56C8"/>
    <w:rsid w:val="008F5EAE"/>
    <w:rsid w:val="008F611B"/>
    <w:rsid w:val="008F6724"/>
    <w:rsid w:val="0090080F"/>
    <w:rsid w:val="00905392"/>
    <w:rsid w:val="00905C04"/>
    <w:rsid w:val="00905D3F"/>
    <w:rsid w:val="009072ED"/>
    <w:rsid w:val="009079EF"/>
    <w:rsid w:val="00911002"/>
    <w:rsid w:val="009133B9"/>
    <w:rsid w:val="00914662"/>
    <w:rsid w:val="0091622E"/>
    <w:rsid w:val="00920D70"/>
    <w:rsid w:val="00921B04"/>
    <w:rsid w:val="0092332E"/>
    <w:rsid w:val="009248D0"/>
    <w:rsid w:val="00924A29"/>
    <w:rsid w:val="009252AC"/>
    <w:rsid w:val="0092622F"/>
    <w:rsid w:val="0092688A"/>
    <w:rsid w:val="00926A3F"/>
    <w:rsid w:val="009309AB"/>
    <w:rsid w:val="00934414"/>
    <w:rsid w:val="0093478C"/>
    <w:rsid w:val="009349CC"/>
    <w:rsid w:val="0093672E"/>
    <w:rsid w:val="00936795"/>
    <w:rsid w:val="00940842"/>
    <w:rsid w:val="00940CF1"/>
    <w:rsid w:val="0094251C"/>
    <w:rsid w:val="00943416"/>
    <w:rsid w:val="00943A6D"/>
    <w:rsid w:val="00944A24"/>
    <w:rsid w:val="009453ED"/>
    <w:rsid w:val="0094627E"/>
    <w:rsid w:val="009462EF"/>
    <w:rsid w:val="009466E5"/>
    <w:rsid w:val="00946812"/>
    <w:rsid w:val="009475CF"/>
    <w:rsid w:val="00950AD4"/>
    <w:rsid w:val="0095587B"/>
    <w:rsid w:val="009567C2"/>
    <w:rsid w:val="009568A6"/>
    <w:rsid w:val="009613C7"/>
    <w:rsid w:val="009630B1"/>
    <w:rsid w:val="00963E6C"/>
    <w:rsid w:val="00963F36"/>
    <w:rsid w:val="00967065"/>
    <w:rsid w:val="00967A22"/>
    <w:rsid w:val="00970FE1"/>
    <w:rsid w:val="00971378"/>
    <w:rsid w:val="00972119"/>
    <w:rsid w:val="00973C23"/>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72B"/>
    <w:rsid w:val="009A41AB"/>
    <w:rsid w:val="009A62A1"/>
    <w:rsid w:val="009A69C2"/>
    <w:rsid w:val="009A71A1"/>
    <w:rsid w:val="009A7A82"/>
    <w:rsid w:val="009B3757"/>
    <w:rsid w:val="009B42DE"/>
    <w:rsid w:val="009B4866"/>
    <w:rsid w:val="009B5640"/>
    <w:rsid w:val="009B6B36"/>
    <w:rsid w:val="009C0C47"/>
    <w:rsid w:val="009C1F06"/>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294F"/>
    <w:rsid w:val="009E3A6D"/>
    <w:rsid w:val="009E6325"/>
    <w:rsid w:val="009E7AFF"/>
    <w:rsid w:val="009F070D"/>
    <w:rsid w:val="009F1054"/>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4F01"/>
    <w:rsid w:val="00A151BF"/>
    <w:rsid w:val="00A1579B"/>
    <w:rsid w:val="00A16524"/>
    <w:rsid w:val="00A167D5"/>
    <w:rsid w:val="00A17088"/>
    <w:rsid w:val="00A17427"/>
    <w:rsid w:val="00A2063A"/>
    <w:rsid w:val="00A21758"/>
    <w:rsid w:val="00A2213C"/>
    <w:rsid w:val="00A2248E"/>
    <w:rsid w:val="00A2318C"/>
    <w:rsid w:val="00A2656D"/>
    <w:rsid w:val="00A26746"/>
    <w:rsid w:val="00A26C1F"/>
    <w:rsid w:val="00A274C2"/>
    <w:rsid w:val="00A30ACC"/>
    <w:rsid w:val="00A3105F"/>
    <w:rsid w:val="00A32CBA"/>
    <w:rsid w:val="00A332E1"/>
    <w:rsid w:val="00A336EC"/>
    <w:rsid w:val="00A341D4"/>
    <w:rsid w:val="00A3535A"/>
    <w:rsid w:val="00A35F4B"/>
    <w:rsid w:val="00A37EB8"/>
    <w:rsid w:val="00A44BBA"/>
    <w:rsid w:val="00A462F5"/>
    <w:rsid w:val="00A47F95"/>
    <w:rsid w:val="00A5178E"/>
    <w:rsid w:val="00A52D52"/>
    <w:rsid w:val="00A52F8D"/>
    <w:rsid w:val="00A53FDD"/>
    <w:rsid w:val="00A55467"/>
    <w:rsid w:val="00A55976"/>
    <w:rsid w:val="00A563B9"/>
    <w:rsid w:val="00A56661"/>
    <w:rsid w:val="00A63C6C"/>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4686"/>
    <w:rsid w:val="00A9468D"/>
    <w:rsid w:val="00AA1FB3"/>
    <w:rsid w:val="00AA2428"/>
    <w:rsid w:val="00AA282E"/>
    <w:rsid w:val="00AA68AC"/>
    <w:rsid w:val="00AA6926"/>
    <w:rsid w:val="00AA6D06"/>
    <w:rsid w:val="00AA6DA8"/>
    <w:rsid w:val="00AA7164"/>
    <w:rsid w:val="00AA75CE"/>
    <w:rsid w:val="00AB0D79"/>
    <w:rsid w:val="00AB155B"/>
    <w:rsid w:val="00AB162E"/>
    <w:rsid w:val="00AB27F3"/>
    <w:rsid w:val="00AB3092"/>
    <w:rsid w:val="00AB3475"/>
    <w:rsid w:val="00AB465F"/>
    <w:rsid w:val="00AB5366"/>
    <w:rsid w:val="00AB587B"/>
    <w:rsid w:val="00AB5918"/>
    <w:rsid w:val="00AB63CA"/>
    <w:rsid w:val="00AB6AC0"/>
    <w:rsid w:val="00AC0207"/>
    <w:rsid w:val="00AC0295"/>
    <w:rsid w:val="00AC07E5"/>
    <w:rsid w:val="00AC1641"/>
    <w:rsid w:val="00AC2206"/>
    <w:rsid w:val="00AC3794"/>
    <w:rsid w:val="00AC6BC8"/>
    <w:rsid w:val="00AC7A3F"/>
    <w:rsid w:val="00AD0103"/>
    <w:rsid w:val="00AD0911"/>
    <w:rsid w:val="00AD4EF3"/>
    <w:rsid w:val="00AD5852"/>
    <w:rsid w:val="00AD611B"/>
    <w:rsid w:val="00AD66B7"/>
    <w:rsid w:val="00AE1C5C"/>
    <w:rsid w:val="00AE5805"/>
    <w:rsid w:val="00AF1932"/>
    <w:rsid w:val="00AF426E"/>
    <w:rsid w:val="00AF563A"/>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51C1"/>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612A3"/>
    <w:rsid w:val="00B62674"/>
    <w:rsid w:val="00B639B3"/>
    <w:rsid w:val="00B646A9"/>
    <w:rsid w:val="00B648C7"/>
    <w:rsid w:val="00B65E7F"/>
    <w:rsid w:val="00B6708F"/>
    <w:rsid w:val="00B70083"/>
    <w:rsid w:val="00B7048D"/>
    <w:rsid w:val="00B72563"/>
    <w:rsid w:val="00B73F11"/>
    <w:rsid w:val="00B75E9F"/>
    <w:rsid w:val="00B76306"/>
    <w:rsid w:val="00B767EF"/>
    <w:rsid w:val="00B77444"/>
    <w:rsid w:val="00B804E6"/>
    <w:rsid w:val="00B828E8"/>
    <w:rsid w:val="00B84630"/>
    <w:rsid w:val="00B85A55"/>
    <w:rsid w:val="00B9059E"/>
    <w:rsid w:val="00B90B7F"/>
    <w:rsid w:val="00B938D1"/>
    <w:rsid w:val="00B950BD"/>
    <w:rsid w:val="00B95584"/>
    <w:rsid w:val="00B9716B"/>
    <w:rsid w:val="00BA0C93"/>
    <w:rsid w:val="00BA2196"/>
    <w:rsid w:val="00BA2222"/>
    <w:rsid w:val="00BA3683"/>
    <w:rsid w:val="00BA4759"/>
    <w:rsid w:val="00BA47A4"/>
    <w:rsid w:val="00BA4BCA"/>
    <w:rsid w:val="00BB0D0D"/>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8E4"/>
    <w:rsid w:val="00C06FE4"/>
    <w:rsid w:val="00C07311"/>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EFC"/>
    <w:rsid w:val="00C343A8"/>
    <w:rsid w:val="00C371F5"/>
    <w:rsid w:val="00C37C0A"/>
    <w:rsid w:val="00C40003"/>
    <w:rsid w:val="00C40791"/>
    <w:rsid w:val="00C41E72"/>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453"/>
    <w:rsid w:val="00C63DC7"/>
    <w:rsid w:val="00C64924"/>
    <w:rsid w:val="00C65BD6"/>
    <w:rsid w:val="00C6787A"/>
    <w:rsid w:val="00C679C3"/>
    <w:rsid w:val="00C722EE"/>
    <w:rsid w:val="00C72D2D"/>
    <w:rsid w:val="00C733DF"/>
    <w:rsid w:val="00C74BAD"/>
    <w:rsid w:val="00C76BEC"/>
    <w:rsid w:val="00C7752F"/>
    <w:rsid w:val="00C80BA6"/>
    <w:rsid w:val="00C81581"/>
    <w:rsid w:val="00C81F24"/>
    <w:rsid w:val="00C8260D"/>
    <w:rsid w:val="00C8414E"/>
    <w:rsid w:val="00C842D6"/>
    <w:rsid w:val="00C84586"/>
    <w:rsid w:val="00C856EE"/>
    <w:rsid w:val="00C90E31"/>
    <w:rsid w:val="00C921DA"/>
    <w:rsid w:val="00C925E2"/>
    <w:rsid w:val="00C9478B"/>
    <w:rsid w:val="00C975A4"/>
    <w:rsid w:val="00C97EA7"/>
    <w:rsid w:val="00CA004D"/>
    <w:rsid w:val="00CA0759"/>
    <w:rsid w:val="00CA0980"/>
    <w:rsid w:val="00CA6E05"/>
    <w:rsid w:val="00CB060D"/>
    <w:rsid w:val="00CB1197"/>
    <w:rsid w:val="00CB23F5"/>
    <w:rsid w:val="00CB2814"/>
    <w:rsid w:val="00CB33D8"/>
    <w:rsid w:val="00CB7950"/>
    <w:rsid w:val="00CB7FD1"/>
    <w:rsid w:val="00CC0FFC"/>
    <w:rsid w:val="00CC1B8B"/>
    <w:rsid w:val="00CC29D9"/>
    <w:rsid w:val="00CC3F95"/>
    <w:rsid w:val="00CC683F"/>
    <w:rsid w:val="00CC7C4D"/>
    <w:rsid w:val="00CD0DBB"/>
    <w:rsid w:val="00CD32CA"/>
    <w:rsid w:val="00CD6108"/>
    <w:rsid w:val="00CE2701"/>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4DE2"/>
    <w:rsid w:val="00D25BA9"/>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32BD"/>
    <w:rsid w:val="00D53BBD"/>
    <w:rsid w:val="00D53D3A"/>
    <w:rsid w:val="00D54165"/>
    <w:rsid w:val="00D542CA"/>
    <w:rsid w:val="00D54720"/>
    <w:rsid w:val="00D5531D"/>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4E6B"/>
    <w:rsid w:val="00D95292"/>
    <w:rsid w:val="00D97A29"/>
    <w:rsid w:val="00D97C52"/>
    <w:rsid w:val="00DA173C"/>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7DFE"/>
    <w:rsid w:val="00DE0CA0"/>
    <w:rsid w:val="00DE2197"/>
    <w:rsid w:val="00DE238B"/>
    <w:rsid w:val="00DE4829"/>
    <w:rsid w:val="00DE5235"/>
    <w:rsid w:val="00DE591F"/>
    <w:rsid w:val="00DE5F21"/>
    <w:rsid w:val="00DE6598"/>
    <w:rsid w:val="00DE74F2"/>
    <w:rsid w:val="00DE7CDB"/>
    <w:rsid w:val="00DF1FB3"/>
    <w:rsid w:val="00DF4AB1"/>
    <w:rsid w:val="00DF5A8C"/>
    <w:rsid w:val="00DF632D"/>
    <w:rsid w:val="00DF6C3C"/>
    <w:rsid w:val="00DF6EEA"/>
    <w:rsid w:val="00E00629"/>
    <w:rsid w:val="00E00837"/>
    <w:rsid w:val="00E01CE3"/>
    <w:rsid w:val="00E0205A"/>
    <w:rsid w:val="00E0263E"/>
    <w:rsid w:val="00E02799"/>
    <w:rsid w:val="00E02A68"/>
    <w:rsid w:val="00E032C9"/>
    <w:rsid w:val="00E03F4A"/>
    <w:rsid w:val="00E04A1E"/>
    <w:rsid w:val="00E057D5"/>
    <w:rsid w:val="00E06C17"/>
    <w:rsid w:val="00E12A93"/>
    <w:rsid w:val="00E16815"/>
    <w:rsid w:val="00E202D1"/>
    <w:rsid w:val="00E21913"/>
    <w:rsid w:val="00E237D9"/>
    <w:rsid w:val="00E24B2D"/>
    <w:rsid w:val="00E26365"/>
    <w:rsid w:val="00E26D13"/>
    <w:rsid w:val="00E30FC1"/>
    <w:rsid w:val="00E33206"/>
    <w:rsid w:val="00E33811"/>
    <w:rsid w:val="00E35C4F"/>
    <w:rsid w:val="00E365C5"/>
    <w:rsid w:val="00E40104"/>
    <w:rsid w:val="00E40711"/>
    <w:rsid w:val="00E41E59"/>
    <w:rsid w:val="00E42894"/>
    <w:rsid w:val="00E45A5D"/>
    <w:rsid w:val="00E45EBB"/>
    <w:rsid w:val="00E46823"/>
    <w:rsid w:val="00E474B7"/>
    <w:rsid w:val="00E47E9C"/>
    <w:rsid w:val="00E5083C"/>
    <w:rsid w:val="00E51C45"/>
    <w:rsid w:val="00E523B5"/>
    <w:rsid w:val="00E533AD"/>
    <w:rsid w:val="00E538D3"/>
    <w:rsid w:val="00E55136"/>
    <w:rsid w:val="00E5598D"/>
    <w:rsid w:val="00E608C0"/>
    <w:rsid w:val="00E64AC1"/>
    <w:rsid w:val="00E64EA4"/>
    <w:rsid w:val="00E70998"/>
    <w:rsid w:val="00E727E4"/>
    <w:rsid w:val="00E7296A"/>
    <w:rsid w:val="00E73107"/>
    <w:rsid w:val="00E7352C"/>
    <w:rsid w:val="00E73AF0"/>
    <w:rsid w:val="00E76942"/>
    <w:rsid w:val="00E7705B"/>
    <w:rsid w:val="00E773B1"/>
    <w:rsid w:val="00E809AF"/>
    <w:rsid w:val="00E81C35"/>
    <w:rsid w:val="00E83390"/>
    <w:rsid w:val="00E8669C"/>
    <w:rsid w:val="00E87330"/>
    <w:rsid w:val="00E90293"/>
    <w:rsid w:val="00E93328"/>
    <w:rsid w:val="00E9366F"/>
    <w:rsid w:val="00E94A9E"/>
    <w:rsid w:val="00E957D0"/>
    <w:rsid w:val="00E95BDD"/>
    <w:rsid w:val="00E96011"/>
    <w:rsid w:val="00E97043"/>
    <w:rsid w:val="00EA2995"/>
    <w:rsid w:val="00EA3DA5"/>
    <w:rsid w:val="00EA7659"/>
    <w:rsid w:val="00EB032D"/>
    <w:rsid w:val="00EB26FD"/>
    <w:rsid w:val="00EB27D0"/>
    <w:rsid w:val="00EB2891"/>
    <w:rsid w:val="00EB3C2E"/>
    <w:rsid w:val="00EB48D1"/>
    <w:rsid w:val="00EB5E55"/>
    <w:rsid w:val="00EC4CA5"/>
    <w:rsid w:val="00EC6B65"/>
    <w:rsid w:val="00ED01E9"/>
    <w:rsid w:val="00ED0B51"/>
    <w:rsid w:val="00ED0B80"/>
    <w:rsid w:val="00ED1EE0"/>
    <w:rsid w:val="00ED2102"/>
    <w:rsid w:val="00ED2131"/>
    <w:rsid w:val="00ED2DAD"/>
    <w:rsid w:val="00ED3C30"/>
    <w:rsid w:val="00ED5BA5"/>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76A6"/>
    <w:rsid w:val="00F01256"/>
    <w:rsid w:val="00F01F39"/>
    <w:rsid w:val="00F063CA"/>
    <w:rsid w:val="00F06846"/>
    <w:rsid w:val="00F0690E"/>
    <w:rsid w:val="00F06BF5"/>
    <w:rsid w:val="00F0775E"/>
    <w:rsid w:val="00F10053"/>
    <w:rsid w:val="00F10396"/>
    <w:rsid w:val="00F10E7F"/>
    <w:rsid w:val="00F11280"/>
    <w:rsid w:val="00F11A65"/>
    <w:rsid w:val="00F11B40"/>
    <w:rsid w:val="00F11C48"/>
    <w:rsid w:val="00F124DD"/>
    <w:rsid w:val="00F177E6"/>
    <w:rsid w:val="00F2083C"/>
    <w:rsid w:val="00F208FF"/>
    <w:rsid w:val="00F2181D"/>
    <w:rsid w:val="00F21E5C"/>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FC1"/>
    <w:rsid w:val="00F358C9"/>
    <w:rsid w:val="00F361D6"/>
    <w:rsid w:val="00F36359"/>
    <w:rsid w:val="00F378BA"/>
    <w:rsid w:val="00F37C7A"/>
    <w:rsid w:val="00F4019E"/>
    <w:rsid w:val="00F42CB4"/>
    <w:rsid w:val="00F435AB"/>
    <w:rsid w:val="00F43DCB"/>
    <w:rsid w:val="00F44716"/>
    <w:rsid w:val="00F44978"/>
    <w:rsid w:val="00F44BEE"/>
    <w:rsid w:val="00F45DE9"/>
    <w:rsid w:val="00F46600"/>
    <w:rsid w:val="00F47D74"/>
    <w:rsid w:val="00F47FEA"/>
    <w:rsid w:val="00F510A6"/>
    <w:rsid w:val="00F55DDE"/>
    <w:rsid w:val="00F55EC8"/>
    <w:rsid w:val="00F60BF8"/>
    <w:rsid w:val="00F64D9B"/>
    <w:rsid w:val="00F64F19"/>
    <w:rsid w:val="00F674A5"/>
    <w:rsid w:val="00F67F86"/>
    <w:rsid w:val="00F70988"/>
    <w:rsid w:val="00F70BCE"/>
    <w:rsid w:val="00F70FBB"/>
    <w:rsid w:val="00F71878"/>
    <w:rsid w:val="00F73E74"/>
    <w:rsid w:val="00F74378"/>
    <w:rsid w:val="00F763AE"/>
    <w:rsid w:val="00F76574"/>
    <w:rsid w:val="00F76777"/>
    <w:rsid w:val="00F76DCB"/>
    <w:rsid w:val="00F76F81"/>
    <w:rsid w:val="00F810D0"/>
    <w:rsid w:val="00F81545"/>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4B9E"/>
    <w:rsid w:val="00FB4BC9"/>
    <w:rsid w:val="00FB56A5"/>
    <w:rsid w:val="00FB6603"/>
    <w:rsid w:val="00FC0BBE"/>
    <w:rsid w:val="00FC10E8"/>
    <w:rsid w:val="00FC229F"/>
    <w:rsid w:val="00FC28FF"/>
    <w:rsid w:val="00FC5064"/>
    <w:rsid w:val="00FC70F0"/>
    <w:rsid w:val="00FD024D"/>
    <w:rsid w:val="00FD0B01"/>
    <w:rsid w:val="00FD153D"/>
    <w:rsid w:val="00FD37D1"/>
    <w:rsid w:val="00FD3AC0"/>
    <w:rsid w:val="00FD431F"/>
    <w:rsid w:val="00FD55C8"/>
    <w:rsid w:val="00FD566A"/>
    <w:rsid w:val="00FD695E"/>
    <w:rsid w:val="00FE242E"/>
    <w:rsid w:val="00FE3663"/>
    <w:rsid w:val="00FE425B"/>
    <w:rsid w:val="00FE43A2"/>
    <w:rsid w:val="00FE4DEF"/>
    <w:rsid w:val="00FF02CA"/>
    <w:rsid w:val="00FF0BB4"/>
    <w:rsid w:val="00FF1C46"/>
    <w:rsid w:val="00FF2929"/>
    <w:rsid w:val="00FF3F1C"/>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88B8"/>
  <w15:chartTrackingRefBased/>
  <w15:docId w15:val="{4925A2BB-1C26-43DF-B1BA-F39291C1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character" w:customStyle="1" w:styleId="NoSpacingChar">
    <w:name w:val="No Spacing Char"/>
    <w:basedOn w:val="DefaultParagraphFont"/>
    <w:link w:val="NoSpacing"/>
    <w:uiPriority w:val="1"/>
    <w:rsid w:val="009D4079"/>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styleId="GridTable1Light">
    <w:name w:val="Grid Table 1 Light"/>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PlainTable5">
    <w:name w:val="Plain Table 5"/>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052C28"/>
    <w:rPr>
      <w:color w:val="808080"/>
      <w:shd w:val="clear" w:color="auto" w:fill="E6E6E6"/>
    </w:rPr>
  </w:style>
  <w:style w:type="table" w:styleId="GridTable7Colorful-Accent3">
    <w:name w:val="Grid Table 7 Colorful Accent 3"/>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1Light-Accent3">
    <w:name w:val="Grid Table 1 Light Accent 3"/>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styleId="GridTable5Dark-Accent3">
    <w:name w:val="Grid Table 5 Dark Accent 3"/>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paragraph" w:styleId="TOC4">
    <w:name w:val="toc 4"/>
    <w:basedOn w:val="Normal"/>
    <w:next w:val="Normal"/>
    <w:autoRedefine/>
    <w:uiPriority w:val="39"/>
    <w:unhideWhenUsed/>
    <w:rsid w:val="00C509D7"/>
    <w:pPr>
      <w:spacing w:after="100"/>
      <w:ind w:left="660"/>
    </w:pPr>
    <w:rPr>
      <w:lang w:eastAsia="en-GB"/>
    </w:rPr>
  </w:style>
  <w:style w:type="paragraph" w:styleId="TOC5">
    <w:name w:val="toc 5"/>
    <w:basedOn w:val="Normal"/>
    <w:next w:val="Normal"/>
    <w:autoRedefine/>
    <w:uiPriority w:val="39"/>
    <w:unhideWhenUsed/>
    <w:rsid w:val="00C509D7"/>
    <w:pPr>
      <w:spacing w:after="100"/>
      <w:ind w:left="880"/>
    </w:pPr>
    <w:rPr>
      <w:lang w:eastAsia="en-GB"/>
    </w:rPr>
  </w:style>
  <w:style w:type="paragraph" w:styleId="TOC6">
    <w:name w:val="toc 6"/>
    <w:basedOn w:val="Normal"/>
    <w:next w:val="Normal"/>
    <w:autoRedefine/>
    <w:uiPriority w:val="39"/>
    <w:unhideWhenUsed/>
    <w:rsid w:val="00C509D7"/>
    <w:pPr>
      <w:spacing w:after="100"/>
      <w:ind w:left="1100"/>
    </w:pPr>
    <w:rPr>
      <w:lang w:eastAsia="en-GB"/>
    </w:rPr>
  </w:style>
  <w:style w:type="paragraph" w:styleId="TOC7">
    <w:name w:val="toc 7"/>
    <w:basedOn w:val="Normal"/>
    <w:next w:val="Normal"/>
    <w:autoRedefine/>
    <w:uiPriority w:val="39"/>
    <w:unhideWhenUsed/>
    <w:rsid w:val="00C509D7"/>
    <w:pPr>
      <w:spacing w:after="100"/>
      <w:ind w:left="1320"/>
    </w:pPr>
    <w:rPr>
      <w:lang w:eastAsia="en-GB"/>
    </w:rPr>
  </w:style>
  <w:style w:type="paragraph" w:styleId="TOC8">
    <w:name w:val="toc 8"/>
    <w:basedOn w:val="Normal"/>
    <w:next w:val="Normal"/>
    <w:autoRedefine/>
    <w:uiPriority w:val="39"/>
    <w:unhideWhenUsed/>
    <w:rsid w:val="00C509D7"/>
    <w:pPr>
      <w:spacing w:after="100"/>
      <w:ind w:left="1540"/>
    </w:pPr>
    <w:rPr>
      <w:lang w:eastAsia="en-GB"/>
    </w:rPr>
  </w:style>
  <w:style w:type="paragraph" w:styleId="TOC9">
    <w:name w:val="toc 9"/>
    <w:basedOn w:val="Normal"/>
    <w:next w:val="Normal"/>
    <w:autoRedefine/>
    <w:uiPriority w:val="39"/>
    <w:unhideWhenUsed/>
    <w:rsid w:val="00C509D7"/>
    <w:pPr>
      <w:spacing w:after="100"/>
      <w:ind w:left="1760"/>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Visio_Drawing6.vsdx"/><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package" Target="embeddings/Microsoft_Visio_Drawing8.vsdx"/><Relationship Id="rId44"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0.vsdx"/><Relationship Id="rId46"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DA09AB1-9843-4440-9DF4-0053D3417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20055</TotalTime>
  <Pages>70</Pages>
  <Words>18540</Words>
  <Characters>105681</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473</cp:revision>
  <cp:lastPrinted>2017-03-06T11:48:00Z</cp:lastPrinted>
  <dcterms:created xsi:type="dcterms:W3CDTF">2018-01-14T18:35:00Z</dcterms:created>
  <dcterms:modified xsi:type="dcterms:W3CDTF">2018-05-07T18:50:00Z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